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374E4" w:rsidRPr="004A1FD6" w:rsidRDefault="00D374E4" w:rsidP="00652178">
      <w:pPr>
        <w:pStyle w:val="Heading1"/>
      </w:pPr>
      <w:bookmarkStart w:id="0" w:name="_Ref536093759"/>
      <w:bookmarkStart w:id="1" w:name="_Toc209787758"/>
      <w:bookmarkStart w:id="2" w:name="_Toc229857416"/>
      <w:bookmarkStart w:id="3" w:name="_Toc229926469"/>
      <w:bookmarkStart w:id="4" w:name="_Ref459304021"/>
      <w:r w:rsidRPr="004A1FD6">
        <w:t xml:space="preserve">Computer </w:t>
      </w:r>
      <w:r>
        <w:t>V</w:t>
      </w:r>
      <w:r w:rsidRPr="004A1FD6">
        <w:t>ision</w:t>
      </w:r>
      <w:bookmarkEnd w:id="0"/>
      <w:bookmarkEnd w:id="1"/>
      <w:bookmarkEnd w:id="2"/>
      <w:bookmarkEnd w:id="3"/>
      <w:r w:rsidRPr="004A1FD6">
        <w:t xml:space="preserve"> </w:t>
      </w:r>
    </w:p>
    <w:bookmarkEnd w:id="4"/>
    <w:p w:rsidR="00D374E4" w:rsidRPr="004A1FD6" w:rsidRDefault="00D374E4" w:rsidP="00652178"/>
    <w:p w:rsidR="00D374E4" w:rsidRDefault="00D374E4" w:rsidP="00652178"/>
    <w:p w:rsidR="00D374E4" w:rsidRPr="004A1FD6" w:rsidRDefault="00D374E4" w:rsidP="00652178">
      <w:pPr>
        <w:pStyle w:val="Heading2"/>
        <w:rPr>
          <w:rFonts w:cs="Times New Roman"/>
        </w:rPr>
      </w:pPr>
      <w:bookmarkStart w:id="5" w:name="_Toc483993363"/>
      <w:bookmarkStart w:id="6" w:name="_Toc209787759"/>
      <w:bookmarkStart w:id="7" w:name="_Toc229857417"/>
      <w:bookmarkStart w:id="8" w:name="_Toc229926470"/>
      <w:r w:rsidRPr="004A1FD6">
        <w:rPr>
          <w:rFonts w:cs="Times New Roman"/>
        </w:rPr>
        <w:t>Pinhole Camera Model</w:t>
      </w:r>
      <w:bookmarkEnd w:id="5"/>
      <w:bookmarkEnd w:id="6"/>
      <w:bookmarkEnd w:id="7"/>
      <w:bookmarkEnd w:id="8"/>
    </w:p>
    <w:p w:rsidR="00D374E4" w:rsidRPr="004A1FD6" w:rsidRDefault="00D374E4" w:rsidP="00652178"/>
    <w:p w:rsidR="00D374E4" w:rsidRPr="004A1FD6" w:rsidRDefault="00D374E4" w:rsidP="00652178">
      <w:r w:rsidRPr="004A1FD6">
        <w:t>The pinhole camera is an abstract model which ignores lens refraction.   Points in the focal plane are collinear with the ray originating at a point in space and passing through the optical center.</w:t>
      </w:r>
    </w:p>
    <w:p w:rsidR="00D374E4" w:rsidRPr="004A1FD6" w:rsidRDefault="00D374E4" w:rsidP="00652178"/>
    <w:p w:rsidR="00D374E4" w:rsidRPr="004A1FD6" w:rsidRDefault="00D374E4" w:rsidP="00652178"/>
    <w:p w:rsidR="00D374E4" w:rsidRPr="004A1FD6" w:rsidRDefault="00D374E4" w:rsidP="00652178">
      <w:pPr>
        <w:keepNext/>
        <w:jc w:val="center"/>
      </w:pPr>
      <w:r w:rsidRPr="004A1FD6">
        <w:rPr>
          <w:noProof/>
        </w:rPr>
        <w:drawing>
          <wp:inline distT="0" distB="0" distL="0" distR="0" wp14:anchorId="4DA0488A" wp14:editId="190BAA94">
            <wp:extent cx="5943600" cy="1678596"/>
            <wp:effectExtent l="0" t="0" r="0" b="0"/>
            <wp:docPr id="1076460359" name="Picture 107646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78596"/>
                    </a:xfrm>
                    <a:prstGeom prst="rect">
                      <a:avLst/>
                    </a:prstGeom>
                    <a:noFill/>
                    <a:ln>
                      <a:noFill/>
                    </a:ln>
                  </pic:spPr>
                </pic:pic>
              </a:graphicData>
            </a:graphic>
          </wp:inline>
        </w:drawing>
      </w:r>
    </w:p>
    <w:p w:rsidR="00D374E4" w:rsidRPr="004A1FD6" w:rsidRDefault="00D374E4" w:rsidP="00652178">
      <w:pPr>
        <w:jc w:val="center"/>
      </w:pPr>
      <w:bookmarkStart w:id="9" w:name="_Toc451344138"/>
      <w:r w:rsidRPr="004A1FD6">
        <w:t xml:space="preserve">Figure </w:t>
      </w:r>
      <w:r w:rsidRPr="004A1FD6">
        <w:rPr>
          <w:noProof/>
        </w:rPr>
        <w:fldChar w:fldCharType="begin"/>
      </w:r>
      <w:r w:rsidRPr="004A1FD6">
        <w:rPr>
          <w:noProof/>
        </w:rPr>
        <w:instrText xml:space="preserve"> SEQ Figure \* ARABIC </w:instrText>
      </w:r>
      <w:r w:rsidRPr="004A1FD6">
        <w:rPr>
          <w:noProof/>
        </w:rPr>
        <w:fldChar w:fldCharType="separate"/>
      </w:r>
      <w:r>
        <w:rPr>
          <w:noProof/>
        </w:rPr>
        <w:t>8</w:t>
      </w:r>
      <w:r w:rsidRPr="004A1FD6">
        <w:rPr>
          <w:noProof/>
        </w:rPr>
        <w:fldChar w:fldCharType="end"/>
      </w:r>
      <w:r w:rsidRPr="004A1FD6">
        <w:t xml:space="preserve"> - Pinhole Camera</w:t>
      </w:r>
      <w:bookmarkEnd w:id="9"/>
    </w:p>
    <w:p w:rsidR="00D374E4" w:rsidRPr="004A1FD6" w:rsidRDefault="00D374E4" w:rsidP="00652178"/>
    <w:p w:rsidR="00D374E4" w:rsidRPr="004A1FD6" w:rsidRDefault="00D374E4" w:rsidP="00652178">
      <w:r w:rsidRPr="004A1FD6">
        <w:t xml:space="preserve">From similar triangles the mapping from points in space </w:t>
      </w:r>
      <w:r w:rsidR="0090260C" w:rsidRPr="004A1FD6">
        <w:rPr>
          <w:noProof/>
          <w:position w:val="-10"/>
        </w:rPr>
      </w:r>
      <w:r w:rsidR="0090260C" w:rsidRPr="004A1FD6">
        <w:rPr>
          <w:noProof/>
          <w:position w:val="-10"/>
        </w:rPr>
        <w:object w:dxaOrig="1320" w:dyaOrig="320" w14:anchorId="6F9BBE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4.35pt;height:13.8pt;mso-width-percent:0;mso-height-percent:0;mso-width-percent:0;mso-height-percent:0" o:ole="">
            <v:imagedata r:id="rId8" o:title=""/>
          </v:shape>
          <o:OLEObject Type="Embed" ProgID="Equation.DSMT4" ShapeID="_x0000_i1025" DrawAspect="Content" ObjectID="_1845799612" r:id="rId9"/>
        </w:object>
      </w:r>
      <w:r w:rsidRPr="004A1FD6">
        <w:t xml:space="preserve"> to points </w:t>
      </w:r>
      <w:r w:rsidR="0090260C" w:rsidRPr="004A1FD6">
        <w:rPr>
          <w:noProof/>
          <w:position w:val="-10"/>
        </w:rPr>
      </w:r>
      <w:r w:rsidR="0090260C" w:rsidRPr="004A1FD6">
        <w:rPr>
          <w:noProof/>
          <w:position w:val="-10"/>
        </w:rPr>
        <w:object w:dxaOrig="960" w:dyaOrig="320" w14:anchorId="3DA6A4F1">
          <v:shape id="_x0000_i1026" type="#_x0000_t75" alt="" style="width:49.8pt;height:13.8pt;mso-width-percent:0;mso-height-percent:0;mso-width-percent:0;mso-height-percent:0" o:ole="">
            <v:imagedata r:id="rId10" o:title=""/>
          </v:shape>
          <o:OLEObject Type="Embed" ProgID="Equation.DSMT4" ShapeID="_x0000_i1026" DrawAspect="Content" ObjectID="_1845799613" r:id="rId11"/>
        </w:object>
      </w:r>
      <w:r w:rsidRPr="004A1FD6">
        <w:t xml:space="preserve"> on the focal plane is</w:t>
      </w:r>
    </w:p>
    <w:p w:rsidR="00D374E4" w:rsidRPr="004A1FD6" w:rsidRDefault="00D374E4" w:rsidP="00652178">
      <w:r w:rsidRPr="004A1FD6">
        <w:tab/>
      </w:r>
      <w:r w:rsidR="0090260C" w:rsidRPr="004A1FD6">
        <w:rPr>
          <w:noProof/>
          <w:position w:val="-58"/>
        </w:rPr>
      </w:r>
      <w:r w:rsidR="0090260C" w:rsidRPr="004A1FD6">
        <w:rPr>
          <w:noProof/>
          <w:position w:val="-58"/>
        </w:rPr>
        <w:object w:dxaOrig="880" w:dyaOrig="1280" w14:anchorId="082A5328">
          <v:shape id="_x0000_i1027" type="#_x0000_t75" alt="" style="width:43.65pt;height:64.35pt;mso-width-percent:0;mso-height-percent:0;mso-width-percent:0;mso-height-percent:0" o:ole="">
            <v:imagedata r:id="rId12" o:title=""/>
          </v:shape>
          <o:OLEObject Type="Embed" ProgID="Equation.DSMT4" ShapeID="_x0000_i1027" DrawAspect="Content" ObjectID="_1845799614" r:id="rId1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0" w:name="ZEqnNum308032"/>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53</w:instrText>
      </w:r>
      <w:r w:rsidRPr="004A1FD6">
        <w:rPr>
          <w:noProof/>
        </w:rPr>
        <w:fldChar w:fldCharType="end"/>
      </w:r>
      <w:r w:rsidRPr="004A1FD6">
        <w:instrText>)</w:instrText>
      </w:r>
      <w:bookmarkEnd w:id="10"/>
      <w:r w:rsidRPr="004A1FD6">
        <w:fldChar w:fldCharType="end"/>
      </w:r>
    </w:p>
    <w:p w:rsidR="00D374E4" w:rsidRPr="004A1FD6" w:rsidRDefault="00D374E4" w:rsidP="00652178">
      <w:r w:rsidRPr="004A1FD6">
        <w:t xml:space="preserve">The projection function </w:t>
      </w:r>
    </w:p>
    <w:p w:rsidR="00D374E4" w:rsidRPr="004A1FD6" w:rsidRDefault="00D374E4" w:rsidP="00652178">
      <w:r w:rsidRPr="004A1FD6">
        <w:tab/>
      </w:r>
      <w:r w:rsidR="0090260C" w:rsidRPr="004A1FD6">
        <w:rPr>
          <w:noProof/>
          <w:position w:val="-24"/>
        </w:rPr>
      </w:r>
      <w:r w:rsidR="0090260C" w:rsidRPr="004A1FD6">
        <w:rPr>
          <w:noProof/>
          <w:position w:val="-24"/>
        </w:rPr>
        <w:object w:dxaOrig="3019" w:dyaOrig="620" w14:anchorId="4AEBA8BD">
          <v:shape id="_x0000_i1028" type="#_x0000_t75" alt="" style="width:151.65pt;height:29.1pt;mso-width-percent:0;mso-height-percent:0;mso-width-percent:0;mso-height-percent:0" o:ole="">
            <v:imagedata r:id="rId14" o:title=""/>
          </v:shape>
          <o:OLEObject Type="Embed" ProgID="Equation.DSMT4" ShapeID="_x0000_i1028" DrawAspect="Content" ObjectID="_1845799615" r:id="rId1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1" w:name="ZEqnNum477720"/>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54</w:instrText>
      </w:r>
      <w:r w:rsidRPr="004A1FD6">
        <w:rPr>
          <w:noProof/>
        </w:rPr>
        <w:fldChar w:fldCharType="end"/>
      </w:r>
      <w:r w:rsidRPr="004A1FD6">
        <w:instrText>)</w:instrText>
      </w:r>
      <w:bookmarkEnd w:id="11"/>
      <w:r w:rsidRPr="004A1FD6">
        <w:fldChar w:fldCharType="end"/>
      </w:r>
    </w:p>
    <w:p w:rsidR="00D374E4" w:rsidRPr="004A1FD6" w:rsidRDefault="00D374E4" w:rsidP="00652178">
      <w:r w:rsidRPr="004A1FD6">
        <w:t xml:space="preserve">simplifies </w:t>
      </w:r>
      <w:r w:rsidRPr="004A1FD6">
        <w:fldChar w:fldCharType="begin"/>
      </w:r>
      <w:r w:rsidRPr="004A1FD6">
        <w:instrText xml:space="preserve"> GOTOBUTTON ZEqnNum308032  \* MERGEFORMAT </w:instrText>
      </w:r>
      <w:fldSimple w:instr=" REF ZEqnNum308032 \* Charformat \! \* MERGEFORMAT ">
        <w:r w:rsidRPr="004A1FD6">
          <w:instrText>(</w:instrText>
        </w:r>
        <w:r>
          <w:instrText>3</w:instrText>
        </w:r>
        <w:r w:rsidRPr="004A1FD6">
          <w:instrText>.</w:instrText>
        </w:r>
        <w:r>
          <w:instrText>53</w:instrText>
        </w:r>
        <w:r w:rsidRPr="004A1FD6">
          <w:instrText>)</w:instrText>
        </w:r>
      </w:fldSimple>
      <w:r w:rsidRPr="004A1FD6">
        <w:fldChar w:fldCharType="end"/>
      </w:r>
      <w:r w:rsidRPr="004A1FD6">
        <w:t xml:space="preserve"> to</w:t>
      </w:r>
    </w:p>
    <w:p w:rsidR="00D374E4" w:rsidRPr="004A1FD6" w:rsidRDefault="00D374E4" w:rsidP="00652178">
      <w:r w:rsidRPr="004A1FD6">
        <w:tab/>
      </w:r>
      <w:r w:rsidR="0090260C" w:rsidRPr="004A1FD6">
        <w:rPr>
          <w:noProof/>
          <w:position w:val="-10"/>
        </w:rPr>
      </w:r>
      <w:r w:rsidR="0090260C" w:rsidRPr="004A1FD6">
        <w:rPr>
          <w:noProof/>
          <w:position w:val="-10"/>
        </w:rPr>
        <w:object w:dxaOrig="1120" w:dyaOrig="320" w14:anchorId="3A05572F">
          <v:shape id="_x0000_i1029" type="#_x0000_t75" alt="" style="width:58.2pt;height:13.8pt;mso-width-percent:0;mso-height-percent:0;mso-width-percent:0;mso-height-percent:0" o:ole="">
            <v:imagedata r:id="rId16" o:title=""/>
          </v:shape>
          <o:OLEObject Type="Embed" ProgID="Equation.DSMT4" ShapeID="_x0000_i1029" DrawAspect="Content" ObjectID="_1845799616" r:id="rId17"/>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2" w:name="ZEqnNum766890"/>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55</w:instrText>
      </w:r>
      <w:r w:rsidRPr="004A1FD6">
        <w:rPr>
          <w:noProof/>
        </w:rPr>
        <w:fldChar w:fldCharType="end"/>
      </w:r>
      <w:r w:rsidRPr="004A1FD6">
        <w:instrText>)</w:instrText>
      </w:r>
      <w:bookmarkEnd w:id="12"/>
      <w:r w:rsidRPr="004A1FD6">
        <w:fldChar w:fldCharType="end"/>
      </w:r>
    </w:p>
    <w:p w:rsidR="00D374E4" w:rsidRPr="002734B0" w:rsidRDefault="00D374E4" w:rsidP="00652178"/>
    <w:p w:rsidR="00D374E4" w:rsidRPr="004A1FD6" w:rsidRDefault="00D374E4" w:rsidP="00652178"/>
    <w:p w:rsidR="00D374E4" w:rsidRPr="004A1FD6" w:rsidRDefault="00D374E4" w:rsidP="00652178">
      <w:pPr>
        <w:pStyle w:val="Heading3"/>
        <w:rPr>
          <w:rFonts w:cs="Times New Roman"/>
        </w:rPr>
      </w:pPr>
      <w:bookmarkStart w:id="13" w:name="_Toc209787760"/>
      <w:bookmarkStart w:id="14" w:name="_Toc229857418"/>
      <w:bookmarkStart w:id="15" w:name="_Toc229926471"/>
      <w:r w:rsidRPr="004A1FD6">
        <w:rPr>
          <w:rFonts w:cs="Times New Roman"/>
        </w:rPr>
        <w:t xml:space="preserve">Canonical Model </w:t>
      </w:r>
      <w:r>
        <w:rPr>
          <w:rFonts w:cs="Times New Roman"/>
        </w:rPr>
        <w:t>in 3D</w:t>
      </w:r>
      <w:bookmarkEnd w:id="13"/>
      <w:bookmarkEnd w:id="14"/>
      <w:bookmarkEnd w:id="15"/>
    </w:p>
    <w:p w:rsidR="00D374E4" w:rsidRPr="004A1FD6" w:rsidRDefault="00D374E4" w:rsidP="00652178"/>
    <w:p w:rsidR="00D374E4" w:rsidRPr="004A1FD6" w:rsidRDefault="00D374E4" w:rsidP="00652178">
      <w:r w:rsidRPr="004A1FD6">
        <w:t xml:space="preserve">Points </w:t>
      </w:r>
      <w:r w:rsidR="0090260C" w:rsidRPr="002734B0">
        <w:rPr>
          <w:noProof/>
          <w:position w:val="-10"/>
        </w:rPr>
      </w:r>
      <w:r w:rsidR="0090260C" w:rsidRPr="002734B0">
        <w:rPr>
          <w:noProof/>
          <w:position w:val="-10"/>
        </w:rPr>
        <w:object w:dxaOrig="1219" w:dyaOrig="320" w14:anchorId="4C69344B">
          <v:shape id="_x0000_i1030" type="#_x0000_t75" alt="" style="width:61.3pt;height:16.1pt;mso-width-percent:0;mso-height-percent:0;mso-width-percent:0;mso-height-percent:0" o:ole="">
            <v:imagedata r:id="rId18" o:title=""/>
          </v:shape>
          <o:OLEObject Type="Embed" ProgID="Equation.DSMT4" ShapeID="_x0000_i1030" DrawAspect="Content" ObjectID="_1845799617" r:id="rId19"/>
        </w:object>
      </w:r>
      <w:r>
        <w:t xml:space="preserve"> </w:t>
      </w:r>
      <w:r w:rsidRPr="004A1FD6">
        <w:t xml:space="preserve"> on the focal plane</w:t>
      </w:r>
      <w:r>
        <w:t xml:space="preserve"> at distance </w:t>
      </w:r>
      <w:r w:rsidR="0090260C" w:rsidRPr="002734B0">
        <w:rPr>
          <w:noProof/>
          <w:position w:val="-10"/>
        </w:rPr>
      </w:r>
      <w:r w:rsidR="0090260C" w:rsidRPr="002734B0">
        <w:rPr>
          <w:noProof/>
          <w:position w:val="-10"/>
        </w:rPr>
        <w:object w:dxaOrig="240" w:dyaOrig="320" w14:anchorId="7CF60420">
          <v:shape id="_x0000_i1031" type="#_x0000_t75" alt="" style="width:12.25pt;height:16.1pt;mso-width-percent:0;mso-height-percent:0;mso-width-percent:0;mso-height-percent:0" o:ole="">
            <v:imagedata r:id="rId20" o:title=""/>
          </v:shape>
          <o:OLEObject Type="Embed" ProgID="Equation.DSMT4" ShapeID="_x0000_i1031" DrawAspect="Content" ObjectID="_1845799618" r:id="rId21"/>
        </w:object>
      </w:r>
      <w:r>
        <w:t xml:space="preserve"> from the optical center</w:t>
      </w:r>
      <w:r w:rsidRPr="004A1FD6">
        <w:t xml:space="preserve"> </w:t>
      </w:r>
      <w:r w:rsidR="0090260C" w:rsidRPr="002734B0">
        <w:rPr>
          <w:noProof/>
          <w:position w:val="-10"/>
        </w:rPr>
      </w:r>
      <w:r w:rsidR="0090260C" w:rsidRPr="002734B0">
        <w:rPr>
          <w:noProof/>
          <w:position w:val="-10"/>
        </w:rPr>
        <w:object w:dxaOrig="1160" w:dyaOrig="320" w14:anchorId="4E4D007D">
          <v:shape id="_x0000_i1032" type="#_x0000_t75" alt="" style="width:58.2pt;height:16.1pt;mso-width-percent:0;mso-height-percent:0;mso-width-percent:0;mso-height-percent:0" o:ole="">
            <v:imagedata r:id="rId22" o:title=""/>
          </v:shape>
          <o:OLEObject Type="Embed" ProgID="Equation.DSMT4" ShapeID="_x0000_i1032" DrawAspect="Content" ObjectID="_1845799619" r:id="rId23"/>
        </w:object>
      </w:r>
      <w:r>
        <w:t xml:space="preserve"> </w:t>
      </w:r>
      <w:r w:rsidRPr="004A1FD6">
        <w:t xml:space="preserve">of a camera are defined by its normal vector n and center c according to </w:t>
      </w:r>
    </w:p>
    <w:p w:rsidR="00D374E4" w:rsidRPr="004A1FD6" w:rsidRDefault="00D374E4" w:rsidP="00652178"/>
    <w:p w:rsidR="00D374E4" w:rsidRPr="004A1FD6" w:rsidRDefault="00D374E4" w:rsidP="00652178">
      <w:r w:rsidRPr="004A1FD6">
        <w:tab/>
      </w:r>
      <w:r w:rsidR="0090260C" w:rsidRPr="004A1FD6">
        <w:rPr>
          <w:noProof/>
          <w:position w:val="-10"/>
        </w:rPr>
      </w:r>
      <w:r w:rsidR="0090260C" w:rsidRPr="004A1FD6">
        <w:rPr>
          <w:noProof/>
          <w:position w:val="-10"/>
        </w:rPr>
        <w:object w:dxaOrig="1280" w:dyaOrig="360" w14:anchorId="77BB3A16">
          <v:shape id="_x0000_i1033" type="#_x0000_t75" alt="" style="width:64.35pt;height:22.2pt;mso-width-percent:0;mso-height-percent:0;mso-width-percent:0;mso-height-percent:0" o:ole="">
            <v:imagedata r:id="rId24" o:title=""/>
          </v:shape>
          <o:OLEObject Type="Embed" ProgID="Equation.DSMT4" ShapeID="_x0000_i1033" DrawAspect="Content" ObjectID="_1845799620" r:id="rId2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6" w:name="ZEqnNum541825"/>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56</w:instrText>
      </w:r>
      <w:r w:rsidRPr="004A1FD6">
        <w:rPr>
          <w:noProof/>
        </w:rPr>
        <w:fldChar w:fldCharType="end"/>
      </w:r>
      <w:r w:rsidRPr="004A1FD6">
        <w:instrText>)</w:instrText>
      </w:r>
      <w:bookmarkEnd w:id="16"/>
      <w:r w:rsidRPr="004A1FD6">
        <w:fldChar w:fldCharType="end"/>
      </w:r>
    </w:p>
    <w:p w:rsidR="00D374E4" w:rsidRPr="004A1FD6" w:rsidRDefault="00D374E4" w:rsidP="00652178"/>
    <w:p w:rsidR="00D374E4" w:rsidRPr="004A1FD6" w:rsidRDefault="00D374E4" w:rsidP="00652178">
      <w:pPr>
        <w:jc w:val="center"/>
      </w:pPr>
    </w:p>
    <w:p w:rsidR="00D374E4" w:rsidRPr="004A1FD6" w:rsidRDefault="00D374E4" w:rsidP="00652178"/>
    <w:p w:rsidR="00D374E4" w:rsidRPr="004A1FD6" w:rsidRDefault="00D374E4" w:rsidP="00652178"/>
    <w:p w:rsidR="00D374E4" w:rsidRPr="004A1FD6" w:rsidRDefault="00D374E4" w:rsidP="00652178">
      <w:r w:rsidRPr="004A1FD6">
        <w:t xml:space="preserve">The ray emanating from the 3D point </w:t>
      </w:r>
      <w:r w:rsidR="0090260C" w:rsidRPr="002734B0">
        <w:rPr>
          <w:noProof/>
          <w:position w:val="-10"/>
        </w:rPr>
      </w:r>
      <w:r w:rsidR="0090260C" w:rsidRPr="002734B0">
        <w:rPr>
          <w:noProof/>
          <w:position w:val="-10"/>
        </w:rPr>
        <w:object w:dxaOrig="1320" w:dyaOrig="320" w14:anchorId="59C1DC73">
          <v:shape id="_x0000_i1034" type="#_x0000_t75" alt="" style="width:65.85pt;height:16.1pt;mso-width-percent:0;mso-height-percent:0;mso-width-percent:0;mso-height-percent:0" o:ole="">
            <v:imagedata r:id="rId26" o:title=""/>
          </v:shape>
          <o:OLEObject Type="Embed" ProgID="Equation.DSMT4" ShapeID="_x0000_i1034" DrawAspect="Content" ObjectID="_1845799621" r:id="rId27"/>
        </w:object>
      </w:r>
      <w:r>
        <w:t xml:space="preserve"> </w:t>
      </w:r>
      <w:r w:rsidRPr="004A1FD6">
        <w:t>, passing through the lens center at the origin</w:t>
      </w:r>
      <w:r>
        <w:t xml:space="preserve">  </w:t>
      </w:r>
      <w:r w:rsidR="0090260C" w:rsidRPr="0094601E">
        <w:rPr>
          <w:noProof/>
          <w:position w:val="-10"/>
        </w:rPr>
      </w:r>
      <w:r w:rsidR="0090260C" w:rsidRPr="0094601E">
        <w:rPr>
          <w:noProof/>
          <w:position w:val="-10"/>
        </w:rPr>
        <w:object w:dxaOrig="1020" w:dyaOrig="320" w14:anchorId="29DD300B">
          <v:shape id="_x0000_i1035" type="#_x0000_t75" alt="" style="width:51.3pt;height:16.1pt;mso-width-percent:0;mso-height-percent:0;mso-width-percent:0;mso-height-percent:0" o:ole="">
            <v:imagedata r:id="rId28" o:title=""/>
          </v:shape>
          <o:OLEObject Type="Embed" ProgID="Equation.DSMT4" ShapeID="_x0000_i1035" DrawAspect="Content" ObjectID="_1845799622" r:id="rId29"/>
        </w:object>
      </w:r>
      <w:r>
        <w:t xml:space="preserve"> </w:t>
      </w:r>
      <w:r w:rsidRPr="004A1FD6">
        <w:t xml:space="preserve"> and terminating at the focal plane is</w:t>
      </w:r>
    </w:p>
    <w:p w:rsidR="00D374E4" w:rsidRPr="004A1FD6" w:rsidRDefault="00D374E4" w:rsidP="00652178"/>
    <w:p w:rsidR="00D374E4" w:rsidRPr="004A1FD6" w:rsidRDefault="00D374E4" w:rsidP="00652178">
      <w:r w:rsidRPr="004A1FD6">
        <w:tab/>
      </w:r>
      <w:r w:rsidR="0090260C" w:rsidRPr="004A1FD6">
        <w:rPr>
          <w:noProof/>
          <w:position w:val="-10"/>
        </w:rPr>
      </w:r>
      <w:r w:rsidR="0090260C" w:rsidRPr="004A1FD6">
        <w:rPr>
          <w:noProof/>
          <w:position w:val="-10"/>
        </w:rPr>
        <w:object w:dxaOrig="720" w:dyaOrig="320" w14:anchorId="1165B66B">
          <v:shape id="_x0000_i1036" type="#_x0000_t75" alt="" style="width:36pt;height:13.8pt;mso-width-percent:0;mso-height-percent:0;mso-width-percent:0;mso-height-percent:0" o:ole="">
            <v:imagedata r:id="rId30" o:title=""/>
          </v:shape>
          <o:OLEObject Type="Embed" ProgID="Equation.DSMT4" ShapeID="_x0000_i1036" DrawAspect="Content" ObjectID="_1845799623" r:id="rId31"/>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7" w:name="ZEqnNum718522"/>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57</w:instrText>
      </w:r>
      <w:r w:rsidRPr="004A1FD6">
        <w:rPr>
          <w:noProof/>
        </w:rPr>
        <w:fldChar w:fldCharType="end"/>
      </w:r>
      <w:r w:rsidRPr="004A1FD6">
        <w:instrText>)</w:instrText>
      </w:r>
      <w:bookmarkEnd w:id="17"/>
      <w:r w:rsidRPr="004A1FD6">
        <w:fldChar w:fldCharType="end"/>
      </w:r>
    </w:p>
    <w:p w:rsidR="00D374E4" w:rsidRPr="004A1FD6" w:rsidRDefault="00D374E4" w:rsidP="00652178"/>
    <w:p w:rsidR="00D374E4" w:rsidRPr="004A1FD6" w:rsidRDefault="00D374E4" w:rsidP="00652178">
      <w:r w:rsidRPr="004A1FD6">
        <w:t xml:space="preserve">where d is the optical path length.  Using </w:t>
      </w:r>
      <w:r w:rsidRPr="004A1FD6">
        <w:fldChar w:fldCharType="begin"/>
      </w:r>
      <w:r w:rsidRPr="004A1FD6">
        <w:instrText xml:space="preserve"> GOTOBUTTON ZEqnNum541825  \* MERGEFORMAT </w:instrText>
      </w:r>
      <w:fldSimple w:instr=" REF ZEqnNum541825 \* Charformat \! \* MERGEFORMAT ">
        <w:r w:rsidRPr="004A1FD6">
          <w:instrText>(</w:instrText>
        </w:r>
        <w:r>
          <w:instrText>3</w:instrText>
        </w:r>
        <w:r w:rsidRPr="004A1FD6">
          <w:instrText>.</w:instrText>
        </w:r>
        <w:r>
          <w:instrText>56</w:instrText>
        </w:r>
        <w:r w:rsidRPr="004A1FD6">
          <w:instrText>)</w:instrText>
        </w:r>
      </w:fldSimple>
      <w:r w:rsidRPr="004A1FD6">
        <w:fldChar w:fldCharType="end"/>
      </w:r>
      <w:r w:rsidRPr="004A1FD6">
        <w:t xml:space="preserve"> in </w:t>
      </w:r>
      <w:r w:rsidRPr="004A1FD6">
        <w:fldChar w:fldCharType="begin"/>
      </w:r>
      <w:r w:rsidRPr="004A1FD6">
        <w:instrText xml:space="preserve"> GOTOBUTTON ZEqnNum718522  \* MERGEFORMAT </w:instrText>
      </w:r>
      <w:fldSimple w:instr=" REF ZEqnNum718522 \* Charformat \! \* MERGEFORMAT ">
        <w:r w:rsidRPr="004A1FD6">
          <w:instrText>(</w:instrText>
        </w:r>
        <w:r>
          <w:instrText>3</w:instrText>
        </w:r>
        <w:r w:rsidRPr="004A1FD6">
          <w:instrText>.</w:instrText>
        </w:r>
        <w:r>
          <w:instrText>57</w:instrText>
        </w:r>
        <w:r w:rsidRPr="004A1FD6">
          <w:instrText>)</w:instrText>
        </w:r>
      </w:fldSimple>
      <w:r w:rsidRPr="004A1FD6">
        <w:fldChar w:fldCharType="end"/>
      </w:r>
      <w:r w:rsidRPr="004A1FD6">
        <w:t xml:space="preserve"> to solve for d, we find the intersection to be</w:t>
      </w:r>
    </w:p>
    <w:p w:rsidR="00D374E4" w:rsidRPr="004A1FD6" w:rsidRDefault="00D374E4" w:rsidP="00652178"/>
    <w:p w:rsidR="00D374E4" w:rsidRPr="004A1FD6" w:rsidRDefault="00D374E4" w:rsidP="00652178">
      <w:r w:rsidRPr="004A1FD6">
        <w:tab/>
      </w:r>
      <w:r w:rsidR="0090260C" w:rsidRPr="004A1FD6">
        <w:rPr>
          <w:noProof/>
          <w:position w:val="-32"/>
        </w:rPr>
      </w:r>
      <w:r w:rsidR="0090260C" w:rsidRPr="004A1FD6">
        <w:rPr>
          <w:noProof/>
          <w:position w:val="-32"/>
        </w:rPr>
        <w:object w:dxaOrig="1280" w:dyaOrig="760" w14:anchorId="429B1AC8">
          <v:shape id="_x0000_i1037" type="#_x0000_t75" alt="" style="width:64.35pt;height:36pt;mso-width-percent:0;mso-height-percent:0;mso-width-percent:0;mso-height-percent:0" o:ole="">
            <v:imagedata r:id="rId32" o:title=""/>
          </v:shape>
          <o:OLEObject Type="Embed" ProgID="Equation.DSMT4" ShapeID="_x0000_i1037" DrawAspect="Content" ObjectID="_1845799624" r:id="rId3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8" w:name="ZEqnNum905963"/>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58</w:instrText>
      </w:r>
      <w:r w:rsidRPr="004A1FD6">
        <w:rPr>
          <w:noProof/>
        </w:rPr>
        <w:fldChar w:fldCharType="end"/>
      </w:r>
      <w:r w:rsidRPr="004A1FD6">
        <w:instrText>)</w:instrText>
      </w:r>
      <w:bookmarkEnd w:id="18"/>
      <w:r w:rsidRPr="004A1FD6">
        <w:fldChar w:fldCharType="end"/>
      </w:r>
    </w:p>
    <w:p w:rsidR="00D374E4" w:rsidRPr="004A1FD6" w:rsidRDefault="00D374E4" w:rsidP="00652178"/>
    <w:p w:rsidR="00D374E4" w:rsidRPr="004A1FD6" w:rsidRDefault="00D374E4" w:rsidP="00652178">
      <w:r w:rsidRPr="004A1FD6">
        <w:t xml:space="preserve">In the canonical model, c=00f, and n=001, such that the solution in </w:t>
      </w:r>
      <w:r w:rsidRPr="004A1FD6">
        <w:fldChar w:fldCharType="begin"/>
      </w:r>
      <w:r w:rsidRPr="004A1FD6">
        <w:instrText xml:space="preserve"> GOTOBUTTON ZEqnNum905963  \* MERGEFORMAT </w:instrText>
      </w:r>
      <w:fldSimple w:instr=" REF ZEqnNum905963 \* Charformat \! \* MERGEFORMAT ">
        <w:r w:rsidRPr="004A1FD6">
          <w:instrText>(</w:instrText>
        </w:r>
        <w:r>
          <w:instrText>3</w:instrText>
        </w:r>
        <w:r w:rsidRPr="004A1FD6">
          <w:instrText>.</w:instrText>
        </w:r>
        <w:r>
          <w:instrText>58</w:instrText>
        </w:r>
        <w:r w:rsidRPr="004A1FD6">
          <w:instrText>)</w:instrText>
        </w:r>
      </w:fldSimple>
      <w:r w:rsidRPr="004A1FD6">
        <w:fldChar w:fldCharType="end"/>
      </w:r>
      <w:r w:rsidRPr="004A1FD6">
        <w:t xml:space="preserve"> corresponds to the similar triangles of the pinhole camera model</w:t>
      </w:r>
    </w:p>
    <w:p w:rsidR="00D374E4" w:rsidRPr="004A1FD6" w:rsidRDefault="00D374E4" w:rsidP="00652178"/>
    <w:p w:rsidR="00D374E4" w:rsidRPr="004A1FD6" w:rsidRDefault="00D374E4" w:rsidP="00652178">
      <w:r w:rsidRPr="004A1FD6">
        <w:tab/>
      </w:r>
      <w:r w:rsidR="0090260C" w:rsidRPr="004A1FD6">
        <w:rPr>
          <w:noProof/>
          <w:position w:val="-50"/>
        </w:rPr>
      </w:r>
      <w:r w:rsidR="0090260C" w:rsidRPr="004A1FD6">
        <w:rPr>
          <w:noProof/>
          <w:position w:val="-50"/>
        </w:rPr>
        <w:object w:dxaOrig="1359" w:dyaOrig="1120" w14:anchorId="06B72620">
          <v:shape id="_x0000_i1038" type="#_x0000_t75" alt="" style="width:64.35pt;height:58.2pt;mso-width-percent:0;mso-height-percent:0;mso-width-percent:0;mso-height-percent:0" o:ole="">
            <v:imagedata r:id="rId34" o:title=""/>
          </v:shape>
          <o:OLEObject Type="Embed" ProgID="Equation.DSMT4" ShapeID="_x0000_i1038" DrawAspect="Content" ObjectID="_1845799625" r:id="rId3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59</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Suppose now our camera is rotated and translated such that the new parameters are</w:t>
      </w:r>
    </w:p>
    <w:p w:rsidR="00D374E4" w:rsidRPr="004A1FD6" w:rsidRDefault="00D374E4" w:rsidP="00652178"/>
    <w:p w:rsidR="00D374E4" w:rsidRPr="004A1FD6" w:rsidRDefault="00D374E4" w:rsidP="00652178">
      <w:r w:rsidRPr="004A1FD6">
        <w:tab/>
      </w:r>
      <w:r w:rsidR="0090260C" w:rsidRPr="004A1FD6">
        <w:rPr>
          <w:noProof/>
          <w:position w:val="-48"/>
        </w:rPr>
      </w:r>
      <w:r w:rsidR="0090260C" w:rsidRPr="004A1FD6">
        <w:rPr>
          <w:noProof/>
          <w:position w:val="-48"/>
        </w:rPr>
        <w:object w:dxaOrig="1880" w:dyaOrig="1080" w14:anchorId="612EE3F5">
          <v:shape id="_x0000_i1039" type="#_x0000_t75" alt="" style="width:92.7pt;height:58.2pt;mso-width-percent:0;mso-height-percent:0;mso-width-percent:0;mso-height-percent:0" o:ole="">
            <v:imagedata r:id="rId36" o:title=""/>
          </v:shape>
          <o:OLEObject Type="Embed" ProgID="Equation.DSMT4" ShapeID="_x0000_i1039" DrawAspect="Content" ObjectID="_1845799626" r:id="rId37"/>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9" w:name="ZEqnNum750813"/>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60</w:instrText>
      </w:r>
      <w:r w:rsidRPr="004A1FD6">
        <w:rPr>
          <w:noProof/>
        </w:rPr>
        <w:fldChar w:fldCharType="end"/>
      </w:r>
      <w:r w:rsidRPr="004A1FD6">
        <w:instrText>)</w:instrText>
      </w:r>
      <w:bookmarkEnd w:id="19"/>
      <w:r w:rsidRPr="004A1FD6">
        <w:fldChar w:fldCharType="end"/>
      </w:r>
    </w:p>
    <w:p w:rsidR="00D374E4" w:rsidRPr="004A1FD6" w:rsidRDefault="00D374E4" w:rsidP="00652178"/>
    <w:p w:rsidR="00D374E4" w:rsidRPr="004A1FD6" w:rsidRDefault="00D374E4" w:rsidP="00652178">
      <w:r w:rsidRPr="004A1FD6">
        <w:t>The equation of the plane and ray in local coordinates are as before,</w:t>
      </w:r>
    </w:p>
    <w:p w:rsidR="00D374E4" w:rsidRPr="004A1FD6" w:rsidRDefault="00D374E4" w:rsidP="00652178"/>
    <w:p w:rsidR="00D374E4" w:rsidRPr="004A1FD6" w:rsidRDefault="00D374E4" w:rsidP="00652178">
      <w:r w:rsidRPr="004A1FD6">
        <w:tab/>
      </w:r>
      <w:r w:rsidR="0090260C" w:rsidRPr="004A1FD6">
        <w:rPr>
          <w:noProof/>
          <w:position w:val="-12"/>
        </w:rPr>
      </w:r>
      <w:r w:rsidR="0090260C" w:rsidRPr="004A1FD6">
        <w:rPr>
          <w:noProof/>
          <w:position w:val="-12"/>
        </w:rPr>
        <w:object w:dxaOrig="1440" w:dyaOrig="380" w14:anchorId="2514802C">
          <v:shape id="_x0000_i1040" type="#_x0000_t75" alt="" style="width:1in;height:22.2pt;mso-width-percent:0;mso-height-percent:0;mso-width-percent:0;mso-height-percent:0" o:ole="">
            <v:imagedata r:id="rId38" o:title=""/>
          </v:shape>
          <o:OLEObject Type="Embed" ProgID="Equation.DSMT4" ShapeID="_x0000_i1040" DrawAspect="Content" ObjectID="_1845799627" r:id="rId39"/>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61</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12"/>
        </w:rPr>
      </w:r>
      <w:r w:rsidR="0090260C" w:rsidRPr="004A1FD6">
        <w:rPr>
          <w:noProof/>
          <w:position w:val="-12"/>
        </w:rPr>
        <w:object w:dxaOrig="1920" w:dyaOrig="360" w14:anchorId="0DE0FF49">
          <v:shape id="_x0000_i1041" type="#_x0000_t75" alt="" style="width:95pt;height:22.2pt;mso-width-percent:0;mso-height-percent:0;mso-width-percent:0;mso-height-percent:0" o:ole="">
            <v:imagedata r:id="rId40" o:title=""/>
          </v:shape>
          <o:OLEObject Type="Embed" ProgID="Equation.DSMT4" ShapeID="_x0000_i1041" DrawAspect="Content" ObjectID="_1845799628" r:id="rId41"/>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62</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with similar focal plane solution</w:t>
      </w:r>
    </w:p>
    <w:p w:rsidR="00D374E4" w:rsidRPr="004A1FD6" w:rsidRDefault="00D374E4" w:rsidP="00652178"/>
    <w:p w:rsidR="00D374E4" w:rsidRPr="004A1FD6" w:rsidRDefault="00D374E4" w:rsidP="00652178">
      <w:r w:rsidRPr="004A1FD6">
        <w:tab/>
      </w:r>
      <w:r w:rsidR="0090260C" w:rsidRPr="004A1FD6">
        <w:rPr>
          <w:noProof/>
          <w:position w:val="-32"/>
        </w:rPr>
      </w:r>
      <w:r w:rsidR="0090260C" w:rsidRPr="004A1FD6">
        <w:rPr>
          <w:noProof/>
          <w:position w:val="-32"/>
        </w:rPr>
        <w:object w:dxaOrig="3060" w:dyaOrig="760" w14:anchorId="36990550">
          <v:shape id="_x0000_i1042" type="#_x0000_t75" alt="" style="width:150.9pt;height:36pt;mso-width-percent:0;mso-height-percent:0;mso-width-percent:0;mso-height-percent:0" o:ole="">
            <v:imagedata r:id="rId42" o:title=""/>
          </v:shape>
          <o:OLEObject Type="Embed" ProgID="Equation.DSMT4" ShapeID="_x0000_i1042" DrawAspect="Content" ObjectID="_1845799629" r:id="rId4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63</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 xml:space="preserve">By substituting the relations in </w:t>
      </w:r>
      <w:r w:rsidRPr="004A1FD6">
        <w:fldChar w:fldCharType="begin"/>
      </w:r>
      <w:r w:rsidRPr="004A1FD6">
        <w:instrText xml:space="preserve"> GOTOBUTTON ZEqnNum750813  \* MERGEFORMAT </w:instrText>
      </w:r>
      <w:fldSimple w:instr=" REF ZEqnNum750813 \* Charformat \! \* MERGEFORMAT ">
        <w:r w:rsidRPr="004A1FD6">
          <w:instrText>(</w:instrText>
        </w:r>
        <w:r>
          <w:instrText>3</w:instrText>
        </w:r>
        <w:r w:rsidRPr="004A1FD6">
          <w:instrText>.</w:instrText>
        </w:r>
        <w:r>
          <w:instrText>60</w:instrText>
        </w:r>
        <w:r w:rsidRPr="004A1FD6">
          <w:instrText>)</w:instrText>
        </w:r>
      </w:fldSimple>
      <w:r w:rsidRPr="004A1FD6">
        <w:fldChar w:fldCharType="end"/>
      </w:r>
      <w:r w:rsidRPr="004A1FD6">
        <w:t>, we may write the local solution in terms of the original coordinate frame as</w:t>
      </w:r>
    </w:p>
    <w:p w:rsidR="00D374E4" w:rsidRPr="004A1FD6" w:rsidRDefault="00D374E4" w:rsidP="00652178"/>
    <w:p w:rsidR="00D374E4" w:rsidRPr="004A1FD6" w:rsidRDefault="00D374E4" w:rsidP="00652178"/>
    <w:p w:rsidR="00D374E4" w:rsidRPr="004A1FD6" w:rsidRDefault="00D374E4" w:rsidP="00652178">
      <w:r w:rsidRPr="004A1FD6">
        <w:lastRenderedPageBreak/>
        <w:tab/>
      </w:r>
      <w:r w:rsidR="0090260C" w:rsidRPr="004A1FD6">
        <w:rPr>
          <w:noProof/>
          <w:position w:val="-104"/>
        </w:rPr>
      </w:r>
      <w:r w:rsidR="0090260C" w:rsidRPr="004A1FD6">
        <w:rPr>
          <w:noProof/>
          <w:position w:val="-104"/>
        </w:rPr>
        <w:object w:dxaOrig="3739" w:dyaOrig="2180" w14:anchorId="31A47F10">
          <v:shape id="_x0000_i1043" type="#_x0000_t75" alt="" style="width:186.9pt;height:108pt;mso-width-percent:0;mso-height-percent:0;mso-width-percent:0;mso-height-percent:0" o:ole="">
            <v:imagedata r:id="rId44" o:title=""/>
          </v:shape>
          <o:OLEObject Type="Embed" ProgID="Equation.DSMT4" ShapeID="_x0000_i1043" DrawAspect="Content" ObjectID="_1845799630" r:id="rId4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20" w:name="ZEqnNum588854"/>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64</w:instrText>
      </w:r>
      <w:r w:rsidRPr="004A1FD6">
        <w:rPr>
          <w:noProof/>
        </w:rPr>
        <w:fldChar w:fldCharType="end"/>
      </w:r>
      <w:r w:rsidRPr="004A1FD6">
        <w:instrText>)</w:instrText>
      </w:r>
      <w:bookmarkEnd w:id="20"/>
      <w:r w:rsidRPr="004A1FD6">
        <w:fldChar w:fldCharType="end"/>
      </w:r>
    </w:p>
    <w:p w:rsidR="00D374E4" w:rsidRPr="004A1FD6" w:rsidRDefault="00D374E4" w:rsidP="00652178"/>
    <w:p w:rsidR="00D374E4" w:rsidRPr="004A1FD6" w:rsidRDefault="00D374E4" w:rsidP="00652178">
      <w:r w:rsidRPr="004A1FD6">
        <w:t xml:space="preserve">The animal in </w:t>
      </w:r>
      <w:r w:rsidRPr="004A1FD6">
        <w:fldChar w:fldCharType="begin"/>
      </w:r>
      <w:r w:rsidRPr="004A1FD6">
        <w:instrText xml:space="preserve"> GOTOBUTTON ZEqnNum588854  \* MERGEFORMAT </w:instrText>
      </w:r>
      <w:fldSimple w:instr=" REF ZEqnNum588854 \* Charformat \! \* MERGEFORMAT ">
        <w:r w:rsidRPr="004A1FD6">
          <w:instrText>(</w:instrText>
        </w:r>
        <w:r>
          <w:instrText>3</w:instrText>
        </w:r>
        <w:r w:rsidRPr="004A1FD6">
          <w:instrText>.</w:instrText>
        </w:r>
        <w:r>
          <w:instrText>64</w:instrText>
        </w:r>
        <w:r w:rsidRPr="004A1FD6">
          <w:instrText>)</w:instrText>
        </w:r>
      </w:fldSimple>
      <w:r w:rsidRPr="004A1FD6">
        <w:fldChar w:fldCharType="end"/>
      </w:r>
      <w:r w:rsidRPr="004A1FD6">
        <w:t xml:space="preserve"> begs simplifying notation and to that end we define a system of coordinate frame bookkeeping.  Let </w:t>
      </w:r>
      <w:r w:rsidR="0090260C" w:rsidRPr="004A1FD6">
        <w:rPr>
          <w:noProof/>
          <w:position w:val="-14"/>
        </w:rPr>
      </w:r>
      <w:r w:rsidR="0090260C" w:rsidRPr="004A1FD6">
        <w:rPr>
          <w:noProof/>
          <w:position w:val="-14"/>
        </w:rPr>
        <w:object w:dxaOrig="360" w:dyaOrig="380" w14:anchorId="5BD2A1EE">
          <v:shape id="_x0000_i1044" type="#_x0000_t75" alt="" style="width:22.2pt;height:22.2pt;mso-width-percent:0;mso-height-percent:0;mso-width-percent:0;mso-height-percent:0" o:ole="">
            <v:imagedata r:id="rId46" o:title=""/>
          </v:shape>
          <o:OLEObject Type="Embed" ProgID="Equation.DSMT4" ShapeID="_x0000_i1044" DrawAspect="Content" ObjectID="_1845799631" r:id="rId47"/>
        </w:object>
      </w:r>
      <w:r w:rsidRPr="004A1FD6">
        <w:t xml:space="preserve"> define a point observed in the lth reference frame expressed in terms of the kth reference frame.  The simplification </w:t>
      </w:r>
      <w:r w:rsidR="0090260C" w:rsidRPr="004A1FD6">
        <w:rPr>
          <w:noProof/>
          <w:position w:val="-14"/>
        </w:rPr>
      </w:r>
      <w:r w:rsidR="0090260C" w:rsidRPr="004A1FD6">
        <w:rPr>
          <w:noProof/>
          <w:position w:val="-14"/>
        </w:rPr>
        <w:object w:dxaOrig="760" w:dyaOrig="380" w14:anchorId="6A8A563E">
          <v:shape id="_x0000_i1045" type="#_x0000_t75" alt="" style="width:36pt;height:22.2pt;mso-width-percent:0;mso-height-percent:0;mso-width-percent:0;mso-height-percent:0" o:ole="">
            <v:imagedata r:id="rId48" o:title=""/>
          </v:shape>
          <o:OLEObject Type="Embed" ProgID="Equation.DSMT4" ShapeID="_x0000_i1045" DrawAspect="Content" ObjectID="_1845799632" r:id="rId49"/>
        </w:object>
      </w:r>
      <w:r w:rsidRPr="004A1FD6">
        <w:t xml:space="preserve">is often observed.  In view of the above notation </w:t>
      </w:r>
      <w:r w:rsidRPr="004A1FD6">
        <w:fldChar w:fldCharType="begin"/>
      </w:r>
      <w:r w:rsidRPr="004A1FD6">
        <w:instrText xml:space="preserve"> GOTOBUTTON ZEqnNum588854  \* MERGEFORMAT </w:instrText>
      </w:r>
      <w:fldSimple w:instr=" REF ZEqnNum588854 \* Charformat \! \* MERGEFORMAT ">
        <w:r w:rsidRPr="004A1FD6">
          <w:instrText>(</w:instrText>
        </w:r>
        <w:r>
          <w:instrText>3</w:instrText>
        </w:r>
        <w:r w:rsidRPr="004A1FD6">
          <w:instrText>.</w:instrText>
        </w:r>
        <w:r>
          <w:instrText>64</w:instrText>
        </w:r>
        <w:r w:rsidRPr="004A1FD6">
          <w:instrText>)</w:instrText>
        </w:r>
      </w:fldSimple>
      <w:r w:rsidRPr="004A1FD6">
        <w:fldChar w:fldCharType="end"/>
      </w:r>
      <w:r w:rsidRPr="004A1FD6">
        <w:t xml:space="preserve"> may be expressed in terms of the canonical model as a function of only local variables</w:t>
      </w:r>
    </w:p>
    <w:p w:rsidR="00D374E4" w:rsidRPr="004A1FD6" w:rsidRDefault="00D374E4" w:rsidP="00652178"/>
    <w:p w:rsidR="00D374E4" w:rsidRPr="004A1FD6" w:rsidRDefault="00D374E4" w:rsidP="00652178">
      <w:r w:rsidRPr="004A1FD6">
        <w:tab/>
      </w:r>
      <w:r w:rsidR="0090260C" w:rsidRPr="004A1FD6">
        <w:rPr>
          <w:noProof/>
          <w:position w:val="-30"/>
        </w:rPr>
      </w:r>
      <w:r w:rsidR="0090260C" w:rsidRPr="004A1FD6">
        <w:rPr>
          <w:noProof/>
          <w:position w:val="-30"/>
        </w:rPr>
        <w:object w:dxaOrig="1200" w:dyaOrig="720" w14:anchorId="2FFAC00B">
          <v:shape id="_x0000_i1046" type="#_x0000_t75" alt="" style="width:58.2pt;height:36pt;mso-width-percent:0;mso-height-percent:0;mso-width-percent:0;mso-height-percent:0" o:ole="">
            <v:imagedata r:id="rId50" o:title=""/>
          </v:shape>
          <o:OLEObject Type="Embed" ProgID="Equation.DSMT4" ShapeID="_x0000_i1046" DrawAspect="Content" ObjectID="_1845799633" r:id="rId51"/>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65</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where</w:t>
      </w:r>
    </w:p>
    <w:p w:rsidR="00D374E4" w:rsidRPr="004A1FD6" w:rsidRDefault="00D374E4" w:rsidP="00652178">
      <w:r w:rsidRPr="004A1FD6">
        <w:tab/>
      </w:r>
      <w:r w:rsidR="0090260C" w:rsidRPr="004A1FD6">
        <w:rPr>
          <w:noProof/>
          <w:position w:val="-12"/>
        </w:rPr>
      </w:r>
      <w:r w:rsidR="0090260C" w:rsidRPr="004A1FD6">
        <w:rPr>
          <w:noProof/>
          <w:position w:val="-12"/>
        </w:rPr>
        <w:object w:dxaOrig="1340" w:dyaOrig="360" w14:anchorId="1D683A68">
          <v:shape id="_x0000_i1047" type="#_x0000_t75" alt="" style="width:65.1pt;height:13.8pt;mso-width-percent:0;mso-height-percent:0;mso-width-percent:0;mso-height-percent:0" o:ole="">
            <v:imagedata r:id="rId52" o:title=""/>
          </v:shape>
          <o:OLEObject Type="Embed" ProgID="Equation.DSMT4" ShapeID="_x0000_i1047" DrawAspect="Content" ObjectID="_1845799634" r:id="rId5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21" w:name="ZEqnNum634874"/>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66</w:instrText>
      </w:r>
      <w:r w:rsidRPr="004A1FD6">
        <w:rPr>
          <w:noProof/>
        </w:rPr>
        <w:fldChar w:fldCharType="end"/>
      </w:r>
      <w:r w:rsidRPr="004A1FD6">
        <w:instrText>)</w:instrText>
      </w:r>
      <w:bookmarkEnd w:id="21"/>
      <w:r w:rsidRPr="004A1FD6">
        <w:fldChar w:fldCharType="end"/>
      </w:r>
    </w:p>
    <w:p w:rsidR="00D374E4" w:rsidRPr="004A1FD6" w:rsidRDefault="00D374E4" w:rsidP="00652178">
      <w:r w:rsidRPr="004A1FD6">
        <w:t xml:space="preserve">and </w:t>
      </w:r>
    </w:p>
    <w:p w:rsidR="00D374E4" w:rsidRPr="004A1FD6" w:rsidRDefault="00D374E4" w:rsidP="00652178"/>
    <w:p w:rsidR="00D374E4" w:rsidRPr="004A1FD6" w:rsidRDefault="00D374E4" w:rsidP="00652178">
      <w:r w:rsidRPr="004A1FD6">
        <w:tab/>
      </w:r>
      <w:r w:rsidR="0090260C" w:rsidRPr="004A1FD6">
        <w:rPr>
          <w:noProof/>
          <w:position w:val="-12"/>
        </w:rPr>
      </w:r>
      <w:r w:rsidR="0090260C" w:rsidRPr="004A1FD6">
        <w:rPr>
          <w:noProof/>
          <w:position w:val="-12"/>
        </w:rPr>
        <w:object w:dxaOrig="1340" w:dyaOrig="360" w14:anchorId="77D7B944">
          <v:shape id="_x0000_i1048" type="#_x0000_t75" alt="" style="width:65.1pt;height:13.8pt;mso-width-percent:0;mso-height-percent:0;mso-width-percent:0;mso-height-percent:0" o:ole="">
            <v:imagedata r:id="rId54" o:title=""/>
          </v:shape>
          <o:OLEObject Type="Embed" ProgID="Equation.DSMT4" ShapeID="_x0000_i1048" DrawAspect="Content" ObjectID="_1845799635" r:id="rId5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67</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are the corresponding rigid body transformations for expressing coordinates in the local frame in the world or global frame.</w:t>
      </w:r>
    </w:p>
    <w:p w:rsidR="00D374E4" w:rsidRPr="004A1FD6" w:rsidRDefault="00D374E4" w:rsidP="00652178"/>
    <w:p w:rsidR="00D374E4" w:rsidRPr="004A1FD6" w:rsidRDefault="00D374E4" w:rsidP="00652178">
      <w:r w:rsidRPr="004A1FD6">
        <w:t xml:space="preserve">In the ray equation </w:t>
      </w:r>
      <w:r w:rsidRPr="004A1FD6">
        <w:fldChar w:fldCharType="begin"/>
      </w:r>
      <w:r w:rsidRPr="004A1FD6">
        <w:instrText xml:space="preserve"> GOTOBUTTON ZEqnNum718522  \* MERGEFORMAT </w:instrText>
      </w:r>
      <w:fldSimple w:instr=" REF ZEqnNum718522 \* Charformat \! \* MERGEFORMAT ">
        <w:r w:rsidRPr="004A1FD6">
          <w:instrText>(</w:instrText>
        </w:r>
        <w:r>
          <w:instrText>3</w:instrText>
        </w:r>
        <w:r w:rsidRPr="004A1FD6">
          <w:instrText>.</w:instrText>
        </w:r>
        <w:r>
          <w:instrText>57</w:instrText>
        </w:r>
        <w:r w:rsidRPr="004A1FD6">
          <w:instrText>)</w:instrText>
        </w:r>
      </w:fldSimple>
      <w:r w:rsidRPr="004A1FD6">
        <w:fldChar w:fldCharType="end"/>
      </w:r>
      <w:r w:rsidRPr="004A1FD6">
        <w:t xml:space="preserve"> it is impossible to locate P because the distance along the line is unknown.  Therefore if range or position estimation are desired additional information is required.  Measuring the local position of P at an additional aperture gives rise to triangulation. Computation from such measurements requires a common reference frame which in turn requires the specification of the spatial relationship </w:t>
      </w:r>
    </w:p>
    <w:p w:rsidR="00D374E4" w:rsidRPr="004A1FD6" w:rsidRDefault="00D374E4" w:rsidP="00652178"/>
    <w:p w:rsidR="00D374E4" w:rsidRPr="004A1FD6" w:rsidRDefault="00D374E4" w:rsidP="00652178">
      <w:r w:rsidRPr="004A1FD6">
        <w:tab/>
      </w:r>
      <w:r w:rsidR="0090260C" w:rsidRPr="004A1FD6">
        <w:rPr>
          <w:noProof/>
          <w:position w:val="-12"/>
        </w:rPr>
      </w:r>
      <w:r w:rsidR="0090260C" w:rsidRPr="004A1FD6">
        <w:rPr>
          <w:noProof/>
          <w:position w:val="-12"/>
        </w:rPr>
        <w:object w:dxaOrig="2200" w:dyaOrig="360" w14:anchorId="440525CF">
          <v:shape id="_x0000_i1049" type="#_x0000_t75" alt="" style="width:108pt;height:22.2pt;mso-width-percent:0;mso-height-percent:0;mso-width-percent:0;mso-height-percent:0" o:ole="">
            <v:imagedata r:id="rId56" o:title=""/>
          </v:shape>
          <o:OLEObject Type="Embed" ProgID="Equation.DSMT4" ShapeID="_x0000_i1049" DrawAspect="Content" ObjectID="_1845799636" r:id="rId57"/>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22" w:name="ZEqnNum288110"/>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68</w:instrText>
      </w:r>
      <w:r w:rsidRPr="004A1FD6">
        <w:rPr>
          <w:noProof/>
        </w:rPr>
        <w:fldChar w:fldCharType="end"/>
      </w:r>
      <w:r w:rsidRPr="004A1FD6">
        <w:instrText>)</w:instrText>
      </w:r>
      <w:bookmarkEnd w:id="22"/>
      <w:r w:rsidRPr="004A1FD6">
        <w:fldChar w:fldCharType="end"/>
      </w:r>
    </w:p>
    <w:p w:rsidR="00D374E4" w:rsidRPr="004A1FD6" w:rsidRDefault="00D374E4" w:rsidP="00652178"/>
    <w:p w:rsidR="00D374E4" w:rsidRPr="004A1FD6" w:rsidRDefault="00D374E4" w:rsidP="00652178">
      <w:r w:rsidRPr="004A1FD6">
        <w:t>between the cameras.  Suppose we have a second frame in which</w:t>
      </w:r>
    </w:p>
    <w:p w:rsidR="00D374E4" w:rsidRPr="004A1FD6" w:rsidRDefault="00D374E4" w:rsidP="00652178"/>
    <w:p w:rsidR="00D374E4" w:rsidRPr="004A1FD6" w:rsidRDefault="00D374E4" w:rsidP="00652178">
      <w:r w:rsidRPr="004A1FD6">
        <w:tab/>
      </w:r>
      <w:r w:rsidR="0090260C" w:rsidRPr="004A1FD6">
        <w:rPr>
          <w:noProof/>
          <w:position w:val="-30"/>
        </w:rPr>
      </w:r>
      <w:r w:rsidR="0090260C" w:rsidRPr="004A1FD6">
        <w:rPr>
          <w:noProof/>
          <w:position w:val="-30"/>
        </w:rPr>
        <w:object w:dxaOrig="1340" w:dyaOrig="720" w14:anchorId="4AEF52C3">
          <v:shape id="_x0000_i1050" type="#_x0000_t75" alt="" style="width:65.1pt;height:36pt;mso-width-percent:0;mso-height-percent:0;mso-width-percent:0;mso-height-percent:0" o:ole="">
            <v:imagedata r:id="rId58" o:title=""/>
          </v:shape>
          <o:OLEObject Type="Embed" ProgID="Equation.DSMT4" ShapeID="_x0000_i1050" DrawAspect="Content" ObjectID="_1845799637" r:id="rId59"/>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69</w:instrText>
      </w:r>
      <w:r w:rsidRPr="004A1FD6">
        <w:rPr>
          <w:noProof/>
        </w:rPr>
        <w:fldChar w:fldCharType="end"/>
      </w:r>
      <w:r w:rsidRPr="004A1FD6">
        <w:instrText>)</w:instrText>
      </w:r>
      <w:r w:rsidRPr="004A1FD6">
        <w:fldChar w:fldCharType="end"/>
      </w:r>
    </w:p>
    <w:p w:rsidR="00D374E4" w:rsidRPr="004A1FD6" w:rsidRDefault="0090260C" w:rsidP="00652178">
      <w:r w:rsidRPr="004A1FD6">
        <w:rPr>
          <w:noProof/>
        </w:rPr>
      </w:r>
      <w:r w:rsidR="0090260C" w:rsidRPr="004A1FD6">
        <w:rPr>
          <w:noProof/>
        </w:rPr>
        <w:object w:dxaOrig="11056" w:dyaOrig="9071" w14:anchorId="6E5E506B">
          <v:shape id="_x0000_i1051" type="#_x0000_t75" alt="" style="width:468pt;height:382.2pt;mso-width-percent:0;mso-height-percent:0;mso-width-percent:0;mso-height-percent:0" o:ole="">
            <v:imagedata r:id="rId60" o:title=""/>
          </v:shape>
          <o:OLEObject Type="Embed" ProgID="Visio.Drawing.11" ShapeID="_x0000_i1051" DrawAspect="Content" ObjectID="_1845799638" r:id="rId61"/>
        </w:object>
      </w:r>
    </w:p>
    <w:p w:rsidR="00D374E4" w:rsidRPr="004A1FD6" w:rsidRDefault="00D374E4" w:rsidP="00652178">
      <w:r w:rsidRPr="004A1FD6">
        <w:t xml:space="preserve">Then the points </w:t>
      </w:r>
      <w:r w:rsidR="0090260C" w:rsidRPr="004A1FD6">
        <w:rPr>
          <w:noProof/>
          <w:position w:val="-12"/>
        </w:rPr>
      </w:r>
      <w:r w:rsidR="0090260C" w:rsidRPr="004A1FD6">
        <w:rPr>
          <w:noProof/>
          <w:position w:val="-12"/>
        </w:rPr>
        <w:object w:dxaOrig="580" w:dyaOrig="360" w14:anchorId="3D341DE5">
          <v:shape id="_x0000_i1052" type="#_x0000_t75" alt="" style="width:29.1pt;height:22.2pt;mso-width-percent:0;mso-height-percent:0;mso-width-percent:0;mso-height-percent:0" o:ole="">
            <v:imagedata r:id="rId62" o:title=""/>
          </v:shape>
          <o:OLEObject Type="Embed" ProgID="Equation.DSMT4" ShapeID="_x0000_i1052" DrawAspect="Content" ObjectID="_1845799639" r:id="rId63"/>
        </w:object>
      </w:r>
      <w:r w:rsidRPr="004A1FD6">
        <w:t xml:space="preserve"> intersecting the planes 1 and 2 wrt to the local frames are</w:t>
      </w:r>
    </w:p>
    <w:p w:rsidR="00D374E4" w:rsidRPr="004A1FD6" w:rsidRDefault="00D374E4" w:rsidP="00652178"/>
    <w:p w:rsidR="00D374E4" w:rsidRPr="004A1FD6" w:rsidRDefault="00D374E4" w:rsidP="00652178">
      <w:r w:rsidRPr="004A1FD6">
        <w:tab/>
      </w:r>
      <w:r w:rsidR="0090260C" w:rsidRPr="004A1FD6">
        <w:rPr>
          <w:noProof/>
          <w:position w:val="-30"/>
        </w:rPr>
      </w:r>
      <w:r w:rsidR="0090260C" w:rsidRPr="004A1FD6">
        <w:rPr>
          <w:noProof/>
          <w:position w:val="-30"/>
        </w:rPr>
        <w:object w:dxaOrig="2720" w:dyaOrig="720" w14:anchorId="238DA39C">
          <v:shape id="_x0000_i1053" type="#_x0000_t75" alt="" style="width:137.1pt;height:36pt;mso-width-percent:0;mso-height-percent:0;mso-width-percent:0;mso-height-percent:0" o:ole="">
            <v:imagedata r:id="rId64" o:title=""/>
          </v:shape>
          <o:OLEObject Type="Embed" ProgID="Equation.DSMT4" ShapeID="_x0000_i1053" DrawAspect="Content" ObjectID="_1845799640" r:id="rId6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70</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 xml:space="preserve">Transforming to a common reference frame via </w:t>
      </w:r>
      <w:r w:rsidRPr="004A1FD6">
        <w:fldChar w:fldCharType="begin"/>
      </w:r>
      <w:r w:rsidRPr="004A1FD6">
        <w:instrText xml:space="preserve"> GOTOBUTTON ZEqnNum288110  \* MERGEFORMAT </w:instrText>
      </w:r>
      <w:fldSimple w:instr=" REF ZEqnNum288110 \* Charformat \! \* MERGEFORMAT ">
        <w:r w:rsidRPr="004A1FD6">
          <w:instrText>(</w:instrText>
        </w:r>
        <w:r>
          <w:instrText>3</w:instrText>
        </w:r>
        <w:r w:rsidRPr="004A1FD6">
          <w:instrText>.</w:instrText>
        </w:r>
        <w:r>
          <w:instrText>68</w:instrText>
        </w:r>
        <w:r w:rsidRPr="004A1FD6">
          <w:instrText>)</w:instrText>
        </w:r>
      </w:fldSimple>
      <w:r w:rsidRPr="004A1FD6">
        <w:fldChar w:fldCharType="end"/>
      </w:r>
      <w:r w:rsidRPr="004A1FD6">
        <w:t xml:space="preserve"> we get two 3D equations</w:t>
      </w:r>
    </w:p>
    <w:p w:rsidR="00D374E4" w:rsidRPr="004A1FD6" w:rsidRDefault="00D374E4" w:rsidP="00652178"/>
    <w:p w:rsidR="00D374E4" w:rsidRPr="004A1FD6" w:rsidRDefault="00D374E4" w:rsidP="00652178"/>
    <w:p w:rsidR="00D374E4" w:rsidRPr="004A1FD6" w:rsidRDefault="00D374E4" w:rsidP="00652178">
      <w:r w:rsidRPr="004A1FD6">
        <w:tab/>
      </w:r>
      <w:r w:rsidR="0090260C" w:rsidRPr="004A1FD6">
        <w:rPr>
          <w:noProof/>
          <w:position w:val="-12"/>
        </w:rPr>
      </w:r>
      <w:r w:rsidR="0090260C" w:rsidRPr="004A1FD6">
        <w:rPr>
          <w:noProof/>
          <w:position w:val="-12"/>
        </w:rPr>
        <w:object w:dxaOrig="2500" w:dyaOrig="380" w14:anchorId="6D388560">
          <v:shape id="_x0000_i1054" type="#_x0000_t75" alt="" style="width:121.8pt;height:22.2pt;mso-width-percent:0;mso-height-percent:0;mso-width-percent:0;mso-height-percent:0" o:ole="">
            <v:imagedata r:id="rId66" o:title=""/>
          </v:shape>
          <o:OLEObject Type="Embed" ProgID="Equation.DSMT4" ShapeID="_x0000_i1054" DrawAspect="Content" ObjectID="_1845799641" r:id="rId67"/>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23" w:name="ZEqnNum637295"/>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71</w:instrText>
      </w:r>
      <w:r w:rsidRPr="004A1FD6">
        <w:rPr>
          <w:noProof/>
        </w:rPr>
        <w:fldChar w:fldCharType="end"/>
      </w:r>
      <w:r w:rsidRPr="004A1FD6">
        <w:instrText>)</w:instrText>
      </w:r>
      <w:bookmarkEnd w:id="23"/>
      <w:r w:rsidRPr="004A1FD6">
        <w:fldChar w:fldCharType="end"/>
      </w:r>
    </w:p>
    <w:p w:rsidR="00D374E4" w:rsidRPr="004A1FD6" w:rsidRDefault="00D374E4" w:rsidP="00652178"/>
    <w:p w:rsidR="00D374E4" w:rsidRPr="004A1FD6" w:rsidRDefault="00D374E4" w:rsidP="00652178">
      <w:r w:rsidRPr="004A1FD6">
        <w:t xml:space="preserve">in 5 unknowns </w:t>
      </w:r>
      <w:r w:rsidR="0090260C" w:rsidRPr="004A1FD6">
        <w:rPr>
          <w:noProof/>
          <w:position w:val="-12"/>
        </w:rPr>
      </w:r>
      <w:r w:rsidR="0090260C" w:rsidRPr="004A1FD6">
        <w:rPr>
          <w:noProof/>
          <w:position w:val="-12"/>
        </w:rPr>
        <w:object w:dxaOrig="1340" w:dyaOrig="360" w14:anchorId="3A3AE0F7">
          <v:shape id="_x0000_i1055" type="#_x0000_t75" alt="" style="width:65.1pt;height:22.2pt;mso-width-percent:0;mso-height-percent:0;mso-width-percent:0;mso-height-percent:0" o:ole="">
            <v:imagedata r:id="rId68" o:title=""/>
          </v:shape>
          <o:OLEObject Type="Embed" ProgID="Equation.DSMT4" ShapeID="_x0000_i1055" DrawAspect="Content" ObjectID="_1845799642" r:id="rId69"/>
        </w:object>
      </w:r>
      <w:r w:rsidRPr="004A1FD6">
        <w:t xml:space="preserve">.  The solution to </w:t>
      </w:r>
      <w:r w:rsidRPr="004A1FD6">
        <w:fldChar w:fldCharType="begin"/>
      </w:r>
      <w:r w:rsidRPr="004A1FD6">
        <w:instrText xml:space="preserve"> GOTOBUTTON ZEqnNum637295  \* MERGEFORMAT </w:instrText>
      </w:r>
      <w:fldSimple w:instr=" REF ZEqnNum637295 \* Charformat \! \* MERGEFORMAT ">
        <w:r w:rsidRPr="004A1FD6">
          <w:instrText>(</w:instrText>
        </w:r>
        <w:r>
          <w:instrText>3</w:instrText>
        </w:r>
        <w:r w:rsidRPr="004A1FD6">
          <w:instrText>.</w:instrText>
        </w:r>
        <w:r>
          <w:instrText>71</w:instrText>
        </w:r>
        <w:r w:rsidRPr="004A1FD6">
          <w:instrText>)</w:instrText>
        </w:r>
      </w:fldSimple>
      <w:r w:rsidRPr="004A1FD6">
        <w:fldChar w:fldCharType="end"/>
      </w:r>
      <w:r w:rsidRPr="004A1FD6">
        <w:t xml:space="preserve"> is found by equating 1.32 which yields</w:t>
      </w:r>
    </w:p>
    <w:p w:rsidR="00D374E4" w:rsidRPr="004A1FD6" w:rsidRDefault="00D374E4" w:rsidP="00652178"/>
    <w:p w:rsidR="00D374E4" w:rsidRPr="004A1FD6" w:rsidRDefault="00D374E4" w:rsidP="00652178">
      <w:r w:rsidRPr="004A1FD6">
        <w:tab/>
      </w:r>
      <w:r w:rsidR="0090260C" w:rsidRPr="004A1FD6">
        <w:rPr>
          <w:noProof/>
          <w:position w:val="-32"/>
        </w:rPr>
      </w:r>
      <w:r w:rsidR="0090260C" w:rsidRPr="004A1FD6">
        <w:rPr>
          <w:noProof/>
          <w:position w:val="-32"/>
        </w:rPr>
        <w:object w:dxaOrig="3140" w:dyaOrig="740" w14:anchorId="32883D22">
          <v:shape id="_x0000_i1056" type="#_x0000_t75" alt="" style="width:157.8pt;height:36pt;mso-width-percent:0;mso-height-percent:0;mso-width-percent:0;mso-height-percent:0" o:ole="">
            <v:imagedata r:id="rId70" o:title=""/>
          </v:shape>
          <o:OLEObject Type="Embed" ProgID="Equation.DSMT4" ShapeID="_x0000_i1056" DrawAspect="Content" ObjectID="_1845799643" r:id="rId71"/>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72</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lastRenderedPageBreak/>
        <w:t>Example 1: optical axes parallel in the standard model with C1=0,C2=00B,Rk = I,p1=(x1,0,f),p2=(x2,0,f), we obtain the standard formulas</w:t>
      </w:r>
    </w:p>
    <w:p w:rsidR="00D374E4" w:rsidRPr="004A1FD6" w:rsidRDefault="00D374E4" w:rsidP="00652178"/>
    <w:p w:rsidR="00D374E4" w:rsidRPr="004A1FD6" w:rsidRDefault="00D374E4" w:rsidP="00652178">
      <w:r w:rsidRPr="004A1FD6">
        <w:tab/>
      </w:r>
      <w:r w:rsidR="0090260C" w:rsidRPr="004A1FD6">
        <w:rPr>
          <w:noProof/>
          <w:position w:val="-50"/>
        </w:rPr>
      </w:r>
      <w:r w:rsidR="0090260C" w:rsidRPr="004A1FD6">
        <w:rPr>
          <w:noProof/>
          <w:position w:val="-50"/>
        </w:rPr>
        <w:object w:dxaOrig="1840" w:dyaOrig="1120" w14:anchorId="6082ED17">
          <v:shape id="_x0000_i1057" type="#_x0000_t75" alt="" style="width:94.2pt;height:58.2pt;mso-width-percent:0;mso-height-percent:0;mso-width-percent:0;mso-height-percent:0" o:ole="">
            <v:imagedata r:id="rId72" o:title=""/>
          </v:shape>
          <o:OLEObject Type="Embed" ProgID="Equation.DSMT4" ShapeID="_x0000_i1057" DrawAspect="Content" ObjectID="_1845799644" r:id="rId73"/>
        </w:object>
      </w:r>
      <w:r w:rsidRPr="004A1FD6">
        <w:t xml:space="preserve"> </w:t>
      </w:r>
    </w:p>
    <w:p w:rsidR="00D374E4" w:rsidRPr="004A1FD6" w:rsidRDefault="00D374E4" w:rsidP="00652178"/>
    <w:p w:rsidR="00D374E4" w:rsidRPr="004A1FD6" w:rsidRDefault="00D374E4" w:rsidP="00652178"/>
    <w:p w:rsidR="00D374E4" w:rsidRPr="004A1FD6" w:rsidRDefault="00D374E4" w:rsidP="00652178">
      <w:r w:rsidRPr="004A1FD6">
        <w:t>Example 2:  canonical model + Yaw beta</w:t>
      </w:r>
    </w:p>
    <w:p w:rsidR="00D374E4" w:rsidRPr="004A1FD6" w:rsidRDefault="00D374E4" w:rsidP="00652178"/>
    <w:p w:rsidR="00D374E4" w:rsidRPr="004A1FD6" w:rsidRDefault="00D374E4" w:rsidP="00652178">
      <w:r w:rsidRPr="004A1FD6">
        <w:tab/>
      </w:r>
      <w:r w:rsidR="0090260C" w:rsidRPr="004A1FD6">
        <w:rPr>
          <w:noProof/>
          <w:position w:val="-60"/>
        </w:rPr>
      </w:r>
      <w:r w:rsidR="0090260C" w:rsidRPr="004A1FD6">
        <w:rPr>
          <w:noProof/>
          <w:position w:val="-60"/>
        </w:rPr>
        <w:object w:dxaOrig="2799" w:dyaOrig="980" w14:anchorId="21209D67">
          <v:shape id="_x0000_i1058" type="#_x0000_t75" alt="" style="width:136.35pt;height:51.3pt;mso-width-percent:0;mso-height-percent:0;mso-width-percent:0;mso-height-percent:0" o:ole="">
            <v:imagedata r:id="rId74" o:title=""/>
          </v:shape>
          <o:OLEObject Type="Embed" ProgID="Equation.DSMT4" ShapeID="_x0000_i1058" DrawAspect="Content" ObjectID="_1845799645" r:id="rId7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73</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For small beta</w:t>
      </w:r>
    </w:p>
    <w:p w:rsidR="00D374E4" w:rsidRPr="004A1FD6" w:rsidRDefault="00D374E4" w:rsidP="00652178"/>
    <w:p w:rsidR="00D374E4" w:rsidRPr="004A1FD6" w:rsidRDefault="00D374E4" w:rsidP="00652178"/>
    <w:p w:rsidR="00D374E4" w:rsidRPr="004A1FD6" w:rsidRDefault="00D374E4" w:rsidP="00652178">
      <w:r w:rsidRPr="004A1FD6">
        <w:tab/>
      </w:r>
      <w:r w:rsidR="0090260C" w:rsidRPr="004A1FD6">
        <w:rPr>
          <w:noProof/>
          <w:position w:val="-30"/>
        </w:rPr>
      </w:r>
      <w:r w:rsidR="0090260C" w:rsidRPr="004A1FD6">
        <w:rPr>
          <w:noProof/>
          <w:position w:val="-30"/>
        </w:rPr>
        <w:object w:dxaOrig="1680" w:dyaOrig="680" w14:anchorId="5E281D22">
          <v:shape id="_x0000_i1059" type="#_x0000_t75" alt="" style="width:85.8pt;height:36pt;mso-width-percent:0;mso-height-percent:0;mso-width-percent:0;mso-height-percent:0" o:ole="">
            <v:imagedata r:id="rId76" o:title=""/>
          </v:shape>
          <o:OLEObject Type="Embed" ProgID="Equation.DSMT4" ShapeID="_x0000_i1059" DrawAspect="Content" ObjectID="_1845799646" r:id="rId77"/>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74</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From which we see the error is proportional to fbeta.</w:t>
      </w:r>
    </w:p>
    <w:p w:rsidR="00D374E4" w:rsidRPr="004A1FD6" w:rsidRDefault="00D374E4" w:rsidP="00652178"/>
    <w:p w:rsidR="00D374E4" w:rsidRPr="004A1FD6" w:rsidRDefault="00D374E4" w:rsidP="00652178">
      <w:r w:rsidRPr="004A1FD6">
        <w:t xml:space="preserve">Suppose we want </w:t>
      </w:r>
      <w:r w:rsidR="0090260C" w:rsidRPr="004A1FD6">
        <w:rPr>
          <w:noProof/>
          <w:position w:val="-12"/>
        </w:rPr>
      </w:r>
      <w:r w:rsidR="0090260C" w:rsidRPr="004A1FD6">
        <w:rPr>
          <w:noProof/>
          <w:position w:val="-12"/>
        </w:rPr>
        <w:object w:dxaOrig="380" w:dyaOrig="380" w14:anchorId="4B2FF8A8">
          <v:shape id="_x0000_i1060" type="#_x0000_t75" alt="" style="width:22.2pt;height:22.2pt;mso-width-percent:0;mso-height-percent:0;mso-width-percent:0;mso-height-percent:0" o:ole="">
            <v:imagedata r:id="rId78" o:title=""/>
          </v:shape>
          <o:OLEObject Type="Embed" ProgID="Equation.DSMT4" ShapeID="_x0000_i1060" DrawAspect="Content" ObjectID="_1845799647" r:id="rId79"/>
        </w:object>
      </w:r>
      <w:r w:rsidRPr="004A1FD6">
        <w:t xml:space="preserve"> ?  We can match through the reference frame by finding equivalent coordinates of P.</w:t>
      </w:r>
    </w:p>
    <w:p w:rsidR="00D374E4" w:rsidRPr="004A1FD6" w:rsidRDefault="00D374E4" w:rsidP="00652178"/>
    <w:p w:rsidR="00D374E4" w:rsidRPr="004A1FD6" w:rsidRDefault="00D374E4" w:rsidP="00652178">
      <w:r w:rsidRPr="004A1FD6">
        <w:tab/>
      </w:r>
      <w:r w:rsidR="0090260C" w:rsidRPr="004A1FD6">
        <w:rPr>
          <w:noProof/>
          <w:position w:val="-32"/>
        </w:rPr>
      </w:r>
      <w:r w:rsidR="0090260C" w:rsidRPr="004A1FD6">
        <w:rPr>
          <w:noProof/>
          <w:position w:val="-32"/>
        </w:rPr>
        <w:object w:dxaOrig="4160" w:dyaOrig="760" w14:anchorId="1ADFFD71">
          <v:shape id="_x0000_i1061" type="#_x0000_t75" alt="" style="width:208.35pt;height:36pt;mso-width-percent:0;mso-height-percent:0;mso-width-percent:0;mso-height-percent:0" o:ole="">
            <v:imagedata r:id="rId80" o:title=""/>
          </v:shape>
          <o:OLEObject Type="Embed" ProgID="Equation.DSMT4" ShapeID="_x0000_i1061" DrawAspect="Content" ObjectID="_1845799648" r:id="rId81"/>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75</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p w:rsidR="00D374E4" w:rsidRPr="004A1FD6" w:rsidRDefault="00D374E4" w:rsidP="00652178"/>
    <w:p w:rsidR="00D374E4" w:rsidRPr="004A1FD6" w:rsidRDefault="0090260C" w:rsidP="00652178">
      <w:r>
        <w:rPr>
          <w:noProof/>
        </w:rPr>
        <w:lastRenderedPageBreak/>
      </w:r>
      <w:r w:rsidR="0090260C">
        <w:rPr>
          <w:noProof/>
        </w:rPr>
        <w:object w:dxaOrig="1440" w:dyaOrig="1440" w14:anchorId="15E2485B">
          <v:shape id="_x0000_s1026" type="#_x0000_t75" alt="" style="position:absolute;margin-left:226.8pt;margin-top:135.6pt;width:10.05pt;height:10pt;z-index:251723776;mso-wrap-edited:f;mso-width-percent:0;mso-height-percent:0;mso-position-horizontal-relative:text;mso-position-vertical-relative:text;mso-width-percent:0;mso-height-percent:0" filled="t" fillcolor="white [3212]">
            <v:imagedata r:id="rId82" o:title=""/>
          </v:shape>
          <o:OLEObject Type="Embed" ProgID="Equation.DSMT4" ShapeID="_x0000_s1026" DrawAspect="Content" ObjectID="_1845800275" r:id="rId83"/>
        </w:object>
      </w:r>
      <w:r>
        <w:rPr>
          <w:noProof/>
        </w:rPr>
      </w:r>
      <w:r w:rsidR="0090260C">
        <w:rPr>
          <w:noProof/>
        </w:rPr>
        <w:object w:dxaOrig="1440" w:dyaOrig="1440" w14:anchorId="53689282">
          <v:shape id="_x0000_s1027" type="#_x0000_t75" alt="" style="position:absolute;margin-left:160.8pt;margin-top:39.55pt;width:16.05pt;height:18pt;z-index:251724800;mso-wrap-edited:f;mso-width-percent:0;mso-height-percent:0;mso-position-horizontal-relative:text;mso-position-vertical-relative:text;mso-width-percent:0;mso-height-percent:0" filled="t" fillcolor="white [3212]">
            <v:imagedata r:id="rId84" o:title=""/>
          </v:shape>
          <o:OLEObject Type="Embed" ProgID="Equation.DSMT4" ShapeID="_x0000_s1027" DrawAspect="Content" ObjectID="_1845800276" r:id="rId85"/>
        </w:object>
      </w:r>
      <w:r>
        <w:rPr>
          <w:noProof/>
        </w:rPr>
      </w:r>
      <w:r w:rsidR="0090260C">
        <w:rPr>
          <w:noProof/>
        </w:rPr>
        <w:object w:dxaOrig="1440" w:dyaOrig="1440" w14:anchorId="62BB108D">
          <v:shape id="_x0000_s1028" type="#_x0000_t75" alt="" style="position:absolute;margin-left:250.3pt;margin-top:41.55pt;width:32.05pt;height:18pt;z-index:251725824;mso-wrap-edited:f;mso-width-percent:0;mso-height-percent:0;mso-position-horizontal-relative:text;mso-position-vertical-relative:text;mso-width-percent:0;mso-height-percent:0" filled="t" fillcolor="white [3212]">
            <v:imagedata r:id="rId86" o:title=""/>
          </v:shape>
          <o:OLEObject Type="Embed" ProgID="Equation.DSMT4" ShapeID="_x0000_s1028" DrawAspect="Content" ObjectID="_1845800277" r:id="rId87"/>
        </w:object>
      </w:r>
      <w:r>
        <w:rPr>
          <w:noProof/>
        </w:rPr>
      </w:r>
      <w:r w:rsidR="0090260C">
        <w:rPr>
          <w:noProof/>
        </w:rPr>
        <w:object w:dxaOrig="1440" w:dyaOrig="1440" w14:anchorId="13F3D87C">
          <v:shape id="_x0000_s1029" type="#_x0000_t75" alt="" style="position:absolute;margin-left:86.3pt;margin-top:211.05pt;width:12.05pt;height:16pt;z-index:251726848;mso-wrap-edited:f;mso-width-percent:0;mso-height-percent:0;mso-position-horizontal-relative:text;mso-position-vertical-relative:text;mso-width-percent:0;mso-height-percent:0">
            <v:imagedata r:id="rId88" o:title=""/>
          </v:shape>
          <o:OLEObject Type="Embed" ProgID="Equation.DSMT4" ShapeID="_x0000_s1029" DrawAspect="Content" ObjectID="_1845800278" r:id="rId89"/>
        </w:object>
      </w:r>
      <w:r>
        <w:rPr>
          <w:noProof/>
        </w:rPr>
      </w:r>
      <w:r w:rsidR="0090260C">
        <w:rPr>
          <w:noProof/>
        </w:rPr>
        <w:object w:dxaOrig="1440" w:dyaOrig="1440" w14:anchorId="737C61F4">
          <v:shape id="_x0000_s1030" type="#_x0000_t75" alt="" style="position:absolute;margin-left:199.3pt;margin-top:255.55pt;width:10.05pt;height:13.95pt;z-index:251727872;mso-wrap-edited:f;mso-width-percent:0;mso-height-percent:0;mso-position-horizontal-relative:text;mso-position-vertical-relative:text;mso-width-percent:0;mso-height-percent:0" filled="t" fillcolor="white [3212]">
            <v:imagedata r:id="rId90" o:title=""/>
          </v:shape>
          <o:OLEObject Type="Embed" ProgID="Equation.DSMT4" ShapeID="_x0000_s1030" DrawAspect="Content" ObjectID="_1845800279" r:id="rId91"/>
        </w:object>
      </w:r>
      <w:r>
        <w:rPr>
          <w:noProof/>
        </w:rPr>
      </w:r>
      <w:r w:rsidR="0090260C">
        <w:rPr>
          <w:noProof/>
        </w:rPr>
        <w:object w:dxaOrig="1440" w:dyaOrig="1440" w14:anchorId="33025530">
          <v:shape id="_x0000_s1031" type="#_x0000_t75" alt="" style="position:absolute;margin-left:279.3pt;margin-top:159.05pt;width:14pt;height:18pt;z-index:251728896;mso-wrap-edited:f;mso-width-percent:0;mso-height-percent:0;mso-position-horizontal-relative:text;mso-position-vertical-relative:text;mso-width-percent:0;mso-height-percent:0">
            <v:imagedata r:id="rId92" o:title=""/>
          </v:shape>
          <o:OLEObject Type="Embed" ProgID="Equation.DSMT4" ShapeID="_x0000_s1031" DrawAspect="Content" ObjectID="_1845800280" r:id="rId93"/>
        </w:object>
      </w:r>
      <w:r>
        <w:rPr>
          <w:noProof/>
        </w:rPr>
      </w:r>
      <w:r w:rsidR="0090260C">
        <w:rPr>
          <w:noProof/>
        </w:rPr>
        <w:object w:dxaOrig="1440" w:dyaOrig="1440" w14:anchorId="19D3E5C6">
          <v:shape id="_x0000_s1032" type="#_x0000_t75" alt="" style="position:absolute;margin-left:120.8pt;margin-top:159.05pt;width:14pt;height:18pt;z-index:251729920;mso-wrap-edited:f;mso-width-percent:0;mso-height-percent:0;mso-position-horizontal-relative:text;mso-position-vertical-relative:text;mso-width-percent:0;mso-height-percent:0">
            <v:imagedata r:id="rId94" o:title=""/>
          </v:shape>
          <o:OLEObject Type="Embed" ProgID="Equation.DSMT4" ShapeID="_x0000_s1032" DrawAspect="Content" ObjectID="_1845800281" r:id="rId95"/>
        </w:object>
      </w:r>
      <w:r w:rsidR="00D374E4" w:rsidRPr="004A1FD6">
        <w:rPr>
          <w:noProof/>
        </w:rPr>
        <mc:AlternateContent>
          <mc:Choice Requires="wpc">
            <w:drawing>
              <wp:inline distT="0" distB="0" distL="0" distR="0" wp14:anchorId="55360106" wp14:editId="13D21AA0">
                <wp:extent cx="5937250" cy="4546600"/>
                <wp:effectExtent l="0" t="0" r="0" b="0"/>
                <wp:docPr id="528388088" name="Canvas 52838808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33022468" name="Straight Connector 433022468"/>
                        <wps:cNvCnPr/>
                        <wps:spPr>
                          <a:xfrm>
                            <a:off x="495300" y="2256536"/>
                            <a:ext cx="44386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45427693" name="Straight Connector 1845427693"/>
                        <wps:cNvCnPr/>
                        <wps:spPr>
                          <a:xfrm>
                            <a:off x="1306195" y="118745"/>
                            <a:ext cx="0" cy="320495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97071508" name="Straight Connector 697071508"/>
                        <wps:cNvCnPr/>
                        <wps:spPr>
                          <a:xfrm>
                            <a:off x="3799840" y="118729"/>
                            <a:ext cx="0" cy="321508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16819193" name="Straight Connector 716819193"/>
                        <wps:cNvCnPr/>
                        <wps:spPr>
                          <a:xfrm flipH="1">
                            <a:off x="1306195" y="603248"/>
                            <a:ext cx="1662430" cy="273076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1035456124" name="Straight Connector 1035456124"/>
                        <wps:cNvCnPr/>
                        <wps:spPr>
                          <a:xfrm>
                            <a:off x="2968625" y="603246"/>
                            <a:ext cx="831215" cy="2730767"/>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651067661" name="Straight Connector 651067661"/>
                        <wps:cNvCnPr/>
                        <wps:spPr>
                          <a:xfrm>
                            <a:off x="1306195" y="3323699"/>
                            <a:ext cx="2493645" cy="0"/>
                          </a:xfrm>
                          <a:prstGeom prst="line">
                            <a:avLst/>
                          </a:prstGeom>
                          <a:ln w="3175">
                            <a:headEnd type="arrow" w="sm" len="med"/>
                            <a:tailEnd type="arrow" w="sm" len="med"/>
                          </a:ln>
                        </wps:spPr>
                        <wps:style>
                          <a:lnRef idx="1">
                            <a:schemeClr val="accent1"/>
                          </a:lnRef>
                          <a:fillRef idx="0">
                            <a:schemeClr val="accent1"/>
                          </a:fillRef>
                          <a:effectRef idx="0">
                            <a:schemeClr val="accent1"/>
                          </a:effectRef>
                          <a:fontRef idx="minor">
                            <a:schemeClr val="tx1"/>
                          </a:fontRef>
                        </wps:style>
                        <wps:bodyPr/>
                      </wps:wsp>
                      <wps:wsp>
                        <wps:cNvPr id="1349214232" name="Straight Connector 1349214232"/>
                        <wps:cNvCnPr/>
                        <wps:spPr>
                          <a:xfrm>
                            <a:off x="1306195" y="610117"/>
                            <a:ext cx="1662430" cy="0"/>
                          </a:xfrm>
                          <a:prstGeom prst="line">
                            <a:avLst/>
                          </a:prstGeom>
                          <a:ln w="3175">
                            <a:headEnd type="arrow" w="sm" len="med"/>
                            <a:tailEnd type="arrow" w="sm" len="med"/>
                          </a:ln>
                        </wps:spPr>
                        <wps:style>
                          <a:lnRef idx="1">
                            <a:schemeClr val="accent1"/>
                          </a:lnRef>
                          <a:fillRef idx="0">
                            <a:schemeClr val="accent1"/>
                          </a:fillRef>
                          <a:effectRef idx="0">
                            <a:schemeClr val="accent1"/>
                          </a:effectRef>
                          <a:fontRef idx="minor">
                            <a:schemeClr val="tx1"/>
                          </a:fontRef>
                        </wps:style>
                        <wps:bodyPr/>
                      </wps:wsp>
                      <wps:wsp>
                        <wps:cNvPr id="1357767058" name="Straight Connector 1357767058"/>
                        <wps:cNvCnPr/>
                        <wps:spPr>
                          <a:xfrm>
                            <a:off x="2968625" y="610038"/>
                            <a:ext cx="831215" cy="0"/>
                          </a:xfrm>
                          <a:prstGeom prst="line">
                            <a:avLst/>
                          </a:prstGeom>
                          <a:ln w="3175">
                            <a:headEnd type="arrow" w="sm" len="med"/>
                            <a:tailEnd type="arrow" w="sm" len="med"/>
                          </a:ln>
                        </wps:spPr>
                        <wps:style>
                          <a:lnRef idx="1">
                            <a:schemeClr val="accent1"/>
                          </a:lnRef>
                          <a:fillRef idx="0">
                            <a:schemeClr val="accent1"/>
                          </a:fillRef>
                          <a:effectRef idx="0">
                            <a:schemeClr val="accent1"/>
                          </a:effectRef>
                          <a:fontRef idx="minor">
                            <a:schemeClr val="tx1"/>
                          </a:fontRef>
                        </wps:style>
                        <wps:bodyPr/>
                      </wps:wsp>
                      <wps:wsp>
                        <wps:cNvPr id="1375349960" name="Straight Arrow Connector 1375349960"/>
                        <wps:cNvCnPr/>
                        <wps:spPr>
                          <a:xfrm>
                            <a:off x="2968625" y="603248"/>
                            <a:ext cx="0" cy="2730765"/>
                          </a:xfrm>
                          <a:prstGeom prst="straightConnector1">
                            <a:avLst/>
                          </a:prstGeom>
                          <a:ln w="3175">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4EA03CF" id="Canvas 528388088" o:spid="_x0000_s1026" editas="canvas" style="width:467.5pt;height:358pt;mso-position-horizontal-relative:char;mso-position-vertical-relative:line" coordsize="59372,4546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">
                <v:shape id="_x0000_s1027" type="#_x0000_t75" style="position:absolute;width:59372;height:45466;visibility:visible;mso-wrap-style:square">
                  <v:fill o:detectmouseclick="t"/>
                  <v:path o:connecttype="none"/>
                </v:shape>
                <v:line id="Straight Connector 433022468" o:spid="_x0000_s1028" style="position:absolute;visibility:visible;mso-wrap-style:square" from="4953,22565" to="49339,225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" strokecolor="black [3213]" strokeweight=".5pt">
                  <v:stroke joinstyle="miter"/>
                </v:line>
                <v:line id="Straight Connector 1845427693" o:spid="_x0000_s1029" style="position:absolute;visibility:visible;mso-wrap-style:square" from="13061,1187" to="13061,332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" strokecolor="black [3213]" strokeweight=".5pt">
                  <v:stroke joinstyle="miter"/>
                </v:line>
                <v:line id="Straight Connector 697071508" o:spid="_x0000_s1030" style="position:absolute;visibility:visible;mso-wrap-style:square" from="37998,1187" to="37998,333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" strokecolor="black [3213]" strokeweight=".5pt">
                  <v:stroke joinstyle="miter"/>
                </v:line>
                <v:line id="Straight Connector 716819193" o:spid="_x0000_s1031" style="position:absolute;flip:x;visibility:visible;mso-wrap-style:square" from="13061,6032" to="29686,333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" strokecolor="#4472c4 [3204]" strokeweight=".5pt">
                  <v:stroke dashstyle="dash" joinstyle="miter"/>
                </v:line>
                <v:line id="Straight Connector 1035456124" o:spid="_x0000_s1032" style="position:absolute;visibility:visible;mso-wrap-style:square" from="29686,6032" to="37998,333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" strokecolor="#4472c4 [3204]" strokeweight=".5pt">
                  <v:stroke dashstyle="dash" joinstyle="miter"/>
                </v:line>
                <v:line id="Straight Connector 651067661" o:spid="_x0000_s1033" style="position:absolute;visibility:visible;mso-wrap-style:square" from="13061,33236" to="37998,332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" strokecolor="#4472c4 [3204]" strokeweight=".25pt">
                  <v:stroke startarrow="open" startarrowwidth="narrow" endarrow="open" endarrowwidth="narrow" joinstyle="miter"/>
                </v:line>
                <v:line id="Straight Connector 1349214232" o:spid="_x0000_s1034" style="position:absolute;visibility:visible;mso-wrap-style:square" from="13061,6101" to="29686,61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" strokecolor="#4472c4 [3204]" strokeweight=".25pt">
                  <v:stroke startarrow="open" startarrowwidth="narrow" endarrow="open" endarrowwidth="narrow" joinstyle="miter"/>
                </v:line>
                <v:line id="Straight Connector 1357767058" o:spid="_x0000_s1035" style="position:absolute;visibility:visible;mso-wrap-style:square" from="29686,6100" to="37998,6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" strokecolor="#4472c4 [3204]" strokeweight=".25pt">
                  <v:stroke startarrow="open" startarrowwidth="narrow" endarrow="open" endarrowwidth="narrow" joinstyle="miter"/>
                </v:line>
                <v:shapetype id="_x0000_t32" coordsize="21600,21600" o:spt="32" o:oned="t" path="m,l21600,21600e" filled="f">
                  <v:path arrowok="t" fillok="f" o:connecttype="none"/>
                  <o:lock v:ext="edit" shapetype="t"/>
                </v:shapetype>
                <v:shape id="Straight Arrow Connector 1375349960" o:spid="_x0000_s1036" type="#_x0000_t32" style="position:absolute;left:29686;top:6032;width:0;height:2730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" strokecolor="#4472c4 [3204]" strokeweight=".25pt">
                  <v:stroke startarrow="open" endarrow="open" joinstyle="miter"/>
                </v:shape>
                <w10:anchorlock/>
              </v:group>
            </w:pict>
          </mc:Fallback>
        </mc:AlternateContent>
      </w:r>
    </w:p>
    <w:p w:rsidR="00D374E4" w:rsidRPr="004A1FD6" w:rsidRDefault="0090260C" w:rsidP="00652178">
      <w:pPr>
        <w:jc w:val="center"/>
      </w:pPr>
      <w:r w:rsidRPr="004A1FD6">
        <w:rPr>
          <w:noProof/>
          <w:position w:val="-100"/>
        </w:rPr>
      </w:r>
      <w:r w:rsidR="0090260C" w:rsidRPr="004A1FD6">
        <w:rPr>
          <w:noProof/>
          <w:position w:val="-100"/>
        </w:rPr>
        <w:object w:dxaOrig="2740" w:dyaOrig="2079" w14:anchorId="7E541EA0">
          <v:shape id="_x0000_i1069" type="#_x0000_t75" alt="" style="width:136.35pt;height:101.1pt;mso-width-percent:0;mso-height-percent:0;mso-width-percent:0;mso-height-percent:0" o:ole="">
            <v:imagedata r:id="rId96" o:title=""/>
          </v:shape>
          <o:OLEObject Type="Embed" ProgID="Equation.DSMT4" ShapeID="_x0000_i1069" DrawAspect="Content" ObjectID="_1845799649" r:id="rId97"/>
        </w:object>
      </w:r>
    </w:p>
    <w:p w:rsidR="00D374E4" w:rsidRPr="004A1FD6" w:rsidRDefault="00D374E4" w:rsidP="00652178">
      <w:r w:rsidRPr="004A1FD6">
        <w:tab/>
      </w:r>
      <w:r w:rsidR="0090260C" w:rsidRPr="004A1FD6">
        <w:rPr>
          <w:noProof/>
          <w:position w:val="-30"/>
        </w:rPr>
      </w:r>
      <w:r w:rsidR="0090260C" w:rsidRPr="004A1FD6">
        <w:rPr>
          <w:noProof/>
          <w:position w:val="-30"/>
        </w:rPr>
        <w:object w:dxaOrig="1140" w:dyaOrig="680" w14:anchorId="1D88AE49">
          <v:shape id="_x0000_i1070" type="#_x0000_t75" alt="" style="width:58.2pt;height:36pt;mso-width-percent:0;mso-height-percent:0;mso-width-percent:0;mso-height-percent:0" o:ole="">
            <v:imagedata r:id="rId98" o:title=""/>
          </v:shape>
          <o:OLEObject Type="Embed" ProgID="Equation.DSMT4" ShapeID="_x0000_i1070" DrawAspect="Content" ObjectID="_1845799650" r:id="rId99"/>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76</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p w:rsidR="00D374E4" w:rsidRPr="004A1FD6" w:rsidRDefault="00D374E4" w:rsidP="00652178"/>
    <w:p w:rsidR="00D374E4" w:rsidRPr="004A1FD6" w:rsidRDefault="0090260C" w:rsidP="00652178">
      <w:r w:rsidRPr="004A1FD6">
        <w:rPr>
          <w:noProof/>
          <w:position w:val="-106"/>
        </w:rPr>
      </w:r>
      <w:r w:rsidR="0090260C" w:rsidRPr="004A1FD6">
        <w:rPr>
          <w:noProof/>
          <w:position w:val="-106"/>
        </w:rPr>
        <w:object w:dxaOrig="2420" w:dyaOrig="1900" w14:anchorId="64176B63">
          <v:shape id="_x0000_i1071" type="#_x0000_t75" alt="" style="width:121.8pt;height:94.2pt;mso-width-percent:0;mso-height-percent:0;mso-width-percent:0;mso-height-percent:0" o:ole="">
            <v:imagedata r:id="rId100" o:title=""/>
          </v:shape>
          <o:OLEObject Type="Embed" ProgID="Equation.DSMT4" ShapeID="_x0000_i1071" DrawAspect="Content" ObjectID="_1845799651" r:id="rId101"/>
        </w:object>
      </w:r>
    </w:p>
    <w:p w:rsidR="00D374E4" w:rsidRPr="004A1FD6" w:rsidRDefault="00D374E4" w:rsidP="00652178"/>
    <w:p w:rsidR="00D374E4" w:rsidRPr="004A1FD6" w:rsidRDefault="00D374E4" w:rsidP="00652178"/>
    <w:p w:rsidR="00D374E4" w:rsidRPr="004A1FD6" w:rsidRDefault="00D374E4" w:rsidP="00652178"/>
    <w:p w:rsidR="00D374E4" w:rsidRPr="004A1FD6" w:rsidRDefault="00D374E4" w:rsidP="00652178">
      <w:r w:rsidRPr="004A1FD6">
        <w:t>Yaw FOV reduction</w:t>
      </w:r>
    </w:p>
    <w:p w:rsidR="00D374E4" w:rsidRPr="004A1FD6" w:rsidRDefault="00D374E4" w:rsidP="00652178">
      <w:pPr>
        <w:jc w:val="center"/>
      </w:pPr>
    </w:p>
    <w:p w:rsidR="00D374E4" w:rsidRPr="004A1FD6" w:rsidRDefault="00D374E4" w:rsidP="00652178">
      <w:pPr>
        <w:jc w:val="center"/>
      </w:pPr>
      <w:r w:rsidRPr="004A1FD6">
        <w:rPr>
          <w:noProof/>
        </w:rPr>
        <w:drawing>
          <wp:inline distT="0" distB="0" distL="0" distR="0" wp14:anchorId="4898A3D9" wp14:editId="22D29D51">
            <wp:extent cx="3262312" cy="3439337"/>
            <wp:effectExtent l="0" t="0" r="0" b="8890"/>
            <wp:docPr id="1108658005" name="Picture 1108658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262312" cy="3439337"/>
                    </a:xfrm>
                    <a:prstGeom prst="rect">
                      <a:avLst/>
                    </a:prstGeom>
                    <a:noFill/>
                    <a:ln>
                      <a:noFill/>
                    </a:ln>
                  </pic:spPr>
                </pic:pic>
              </a:graphicData>
            </a:graphic>
          </wp:inline>
        </w:drawing>
      </w:r>
    </w:p>
    <w:p w:rsidR="00D374E4" w:rsidRPr="004A1FD6" w:rsidRDefault="00D374E4" w:rsidP="00652178"/>
    <w:p w:rsidR="00D374E4" w:rsidRPr="004A1FD6" w:rsidRDefault="00D374E4" w:rsidP="00652178"/>
    <w:p w:rsidR="00D374E4" w:rsidRPr="004A1FD6" w:rsidRDefault="00D374E4" w:rsidP="00652178">
      <w:r w:rsidRPr="004A1FD6">
        <w:tab/>
      </w:r>
      <w:r w:rsidR="0090260C" w:rsidRPr="004A1FD6">
        <w:rPr>
          <w:noProof/>
          <w:position w:val="-96"/>
        </w:rPr>
      </w:r>
      <w:r w:rsidR="0090260C" w:rsidRPr="004A1FD6">
        <w:rPr>
          <w:noProof/>
          <w:position w:val="-96"/>
        </w:rPr>
        <w:object w:dxaOrig="2560" w:dyaOrig="2040" w14:anchorId="04E9EBF8">
          <v:shape id="_x0000_i1072" type="#_x0000_t75" alt="" style="width:130.2pt;height:100.35pt;mso-width-percent:0;mso-height-percent:0;mso-width-percent:0;mso-height-percent:0" o:ole="">
            <v:imagedata r:id="rId103" o:title=""/>
          </v:shape>
          <o:OLEObject Type="Embed" ProgID="Equation.DSMT4" ShapeID="_x0000_i1072" DrawAspect="Content" ObjectID="_1845799652" r:id="rId104"/>
        </w:object>
      </w:r>
      <w:r w:rsidRPr="004A1FD6">
        <w:t xml:space="preserve"> </w:t>
      </w:r>
    </w:p>
    <w:p w:rsidR="00D374E4" w:rsidRPr="004A1FD6" w:rsidRDefault="00D374E4" w:rsidP="00652178"/>
    <w:p w:rsidR="00D374E4" w:rsidRPr="004A1FD6" w:rsidRDefault="00D374E4" w:rsidP="00652178">
      <w:r w:rsidRPr="004A1FD6">
        <w:tab/>
      </w:r>
      <w:r w:rsidR="0090260C" w:rsidRPr="004A1FD6">
        <w:rPr>
          <w:noProof/>
          <w:position w:val="-44"/>
        </w:rPr>
      </w:r>
      <w:r w:rsidR="0090260C" w:rsidRPr="004A1FD6">
        <w:rPr>
          <w:noProof/>
          <w:position w:val="-44"/>
        </w:rPr>
        <w:object w:dxaOrig="3360" w:dyaOrig="999" w14:anchorId="46647CA4">
          <v:shape id="_x0000_i1073" type="#_x0000_t75" alt="" style="width:166.2pt;height:49.8pt;mso-width-percent:0;mso-height-percent:0;mso-width-percent:0;mso-height-percent:0" o:ole="">
            <v:imagedata r:id="rId105" o:title=""/>
          </v:shape>
          <o:OLEObject Type="Embed" ProgID="Equation.DSMT4" ShapeID="_x0000_i1073" DrawAspect="Content" ObjectID="_1845799653" r:id="rId10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77</w:instrText>
      </w:r>
      <w:r w:rsidRPr="004A1FD6">
        <w:rPr>
          <w:noProof/>
        </w:rPr>
        <w:fldChar w:fldCharType="end"/>
      </w:r>
      <w:r w:rsidRPr="004A1FD6">
        <w:instrText>)</w:instrText>
      </w:r>
      <w:r w:rsidRPr="004A1FD6">
        <w:fldChar w:fldCharType="end"/>
      </w:r>
    </w:p>
    <w:p w:rsidR="00D374E4" w:rsidRPr="004A1FD6" w:rsidRDefault="00D374E4" w:rsidP="00652178">
      <w:r w:rsidRPr="004A1FD6">
        <w:t>Invoking small angle approximations we have</w:t>
      </w:r>
    </w:p>
    <w:p w:rsidR="00D374E4" w:rsidRPr="004A1FD6" w:rsidRDefault="00D374E4" w:rsidP="00652178">
      <w:r w:rsidRPr="004A1FD6">
        <w:tab/>
      </w:r>
      <w:r w:rsidR="0090260C" w:rsidRPr="004A1FD6">
        <w:rPr>
          <w:noProof/>
          <w:position w:val="-28"/>
        </w:rPr>
      </w:r>
      <w:r w:rsidR="0090260C" w:rsidRPr="004A1FD6">
        <w:rPr>
          <w:noProof/>
          <w:position w:val="-28"/>
        </w:rPr>
        <w:object w:dxaOrig="2820" w:dyaOrig="680" w14:anchorId="7FE17DB1">
          <v:shape id="_x0000_i1074" type="#_x0000_t75" alt="" style="width:2in;height:36pt;mso-width-percent:0;mso-height-percent:0;mso-width-percent:0;mso-height-percent:0" o:ole="">
            <v:imagedata r:id="rId107" o:title=""/>
          </v:shape>
          <o:OLEObject Type="Embed" ProgID="Equation.DSMT4" ShapeID="_x0000_i1074" DrawAspect="Content" ObjectID="_1845799654" r:id="rId10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78</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24"/>
        </w:rPr>
      </w:r>
      <w:r w:rsidR="0090260C" w:rsidRPr="004A1FD6">
        <w:rPr>
          <w:noProof/>
          <w:position w:val="-24"/>
        </w:rPr>
        <w:object w:dxaOrig="2079" w:dyaOrig="620" w14:anchorId="7BA56EBE">
          <v:shape id="_x0000_i1075" type="#_x0000_t75" alt="" style="width:101.1pt;height:29.1pt;mso-width-percent:0;mso-height-percent:0;mso-width-percent:0;mso-height-percent:0" o:ole="">
            <v:imagedata r:id="rId109" o:title=""/>
          </v:shape>
          <o:OLEObject Type="Embed" ProgID="Equation.DSMT4" ShapeID="_x0000_i1075" DrawAspect="Content" ObjectID="_1845799655" r:id="rId11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79</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ab/>
      </w:r>
      <w:r w:rsidR="0090260C" w:rsidRPr="004A1FD6">
        <w:rPr>
          <w:noProof/>
          <w:position w:val="-30"/>
        </w:rPr>
      </w:r>
      <w:r w:rsidR="0090260C" w:rsidRPr="004A1FD6">
        <w:rPr>
          <w:noProof/>
          <w:position w:val="-30"/>
        </w:rPr>
        <w:object w:dxaOrig="1780" w:dyaOrig="720" w14:anchorId="6B0D6C0A">
          <v:shape id="_x0000_i1076" type="#_x0000_t75" alt="" style="width:85.8pt;height:36pt;mso-width-percent:0;mso-height-percent:0;mso-width-percent:0;mso-height-percent:0" o:ole="">
            <v:imagedata r:id="rId111" o:title=""/>
          </v:shape>
          <o:OLEObject Type="Embed" ProgID="Equation.DSMT4" ShapeID="_x0000_i1076" DrawAspect="Content" ObjectID="_1845799656" r:id="rId11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80</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p w:rsidR="00D374E4" w:rsidRPr="004A1FD6" w:rsidRDefault="00D374E4" w:rsidP="00652178">
      <w:r w:rsidRPr="004A1FD6">
        <w:tab/>
      </w:r>
      <w:r w:rsidR="0090260C" w:rsidRPr="004A1FD6">
        <w:rPr>
          <w:noProof/>
          <w:position w:val="-54"/>
        </w:rPr>
      </w:r>
      <w:r w:rsidR="0090260C" w:rsidRPr="004A1FD6">
        <w:rPr>
          <w:noProof/>
          <w:position w:val="-54"/>
        </w:rPr>
        <w:object w:dxaOrig="2000" w:dyaOrig="920" w14:anchorId="202C36F1">
          <v:shape id="_x0000_i1077" type="#_x0000_t75" alt="" style="width:101.1pt;height:43.65pt;mso-width-percent:0;mso-height-percent:0;mso-width-percent:0;mso-height-percent:0" o:ole="">
            <v:imagedata r:id="rId113" o:title=""/>
          </v:shape>
          <o:OLEObject Type="Embed" ProgID="Equation.DSMT4" ShapeID="_x0000_i1077" DrawAspect="Content" ObjectID="_1845799657" r:id="rId11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81</w:instrText>
      </w:r>
      <w:r w:rsidRPr="004A1FD6">
        <w:rPr>
          <w:noProof/>
        </w:rPr>
        <w:fldChar w:fldCharType="end"/>
      </w:r>
      <w:r w:rsidRPr="004A1FD6">
        <w:instrText>)</w:instrText>
      </w:r>
      <w:r w:rsidRPr="004A1FD6">
        <w:fldChar w:fldCharType="end"/>
      </w:r>
    </w:p>
    <w:p w:rsidR="00D374E4" w:rsidRPr="004A1FD6" w:rsidRDefault="00D374E4" w:rsidP="00652178">
      <w:r w:rsidRPr="004A1FD6">
        <w:t>Or as a fraction of the two camera FOV</w:t>
      </w:r>
    </w:p>
    <w:p w:rsidR="00D374E4" w:rsidRPr="004A1FD6" w:rsidRDefault="00D374E4" w:rsidP="00652178">
      <w:r w:rsidRPr="004A1FD6">
        <w:t>FOV change for Z-shift of baseline:</w:t>
      </w:r>
    </w:p>
    <w:p w:rsidR="00D374E4" w:rsidRPr="004A1FD6" w:rsidRDefault="00D374E4" w:rsidP="00652178">
      <w:r w:rsidRPr="004A1FD6">
        <w:t xml:space="preserve">Intersection of two lines in XZ plane: </w:t>
      </w:r>
    </w:p>
    <w:p w:rsidR="00D374E4" w:rsidRPr="004A1FD6" w:rsidRDefault="00D374E4" w:rsidP="00652178">
      <w:r w:rsidRPr="004A1FD6">
        <w:tab/>
      </w:r>
      <w:r w:rsidR="0090260C" w:rsidRPr="004A1FD6">
        <w:rPr>
          <w:noProof/>
          <w:position w:val="-28"/>
        </w:rPr>
      </w:r>
      <w:r w:rsidR="0090260C" w:rsidRPr="004A1FD6">
        <w:rPr>
          <w:noProof/>
          <w:position w:val="-28"/>
        </w:rPr>
        <w:object w:dxaOrig="2200" w:dyaOrig="680" w14:anchorId="6FB3FF8D">
          <v:shape id="_x0000_i1078" type="#_x0000_t75" alt="" style="width:108pt;height:36pt;mso-width-percent:0;mso-height-percent:0;mso-width-percent:0;mso-height-percent:0" o:ole="">
            <v:imagedata r:id="rId115" o:title=""/>
          </v:shape>
          <o:OLEObject Type="Embed" ProgID="Equation.DSMT4" ShapeID="_x0000_i1078" DrawAspect="Content" ObjectID="_1845799658" r:id="rId11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82</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54"/>
        </w:rPr>
      </w:r>
      <w:r w:rsidR="0090260C" w:rsidRPr="004A1FD6">
        <w:rPr>
          <w:noProof/>
          <w:position w:val="-54"/>
        </w:rPr>
        <w:object w:dxaOrig="2900" w:dyaOrig="1260" w14:anchorId="5E7E2CAC">
          <v:shape id="_x0000_i1079" type="#_x0000_t75" alt="" style="width:2in;height:64.35pt;mso-width-percent:0;mso-height-percent:0;mso-width-percent:0;mso-height-percent:0" o:ole="">
            <v:imagedata r:id="rId117" o:title=""/>
          </v:shape>
          <o:OLEObject Type="Embed" ProgID="Equation.DSMT4" ShapeID="_x0000_i1079" DrawAspect="Content" ObjectID="_1845799659" r:id="rId11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83</w:instrText>
      </w:r>
      <w:r w:rsidRPr="004A1FD6">
        <w:rPr>
          <w:noProof/>
        </w:rPr>
        <w:fldChar w:fldCharType="end"/>
      </w:r>
      <w:r w:rsidRPr="004A1FD6">
        <w:instrText>)</w:instrText>
      </w:r>
      <w:r w:rsidRPr="004A1FD6">
        <w:fldChar w:fldCharType="end"/>
      </w:r>
    </w:p>
    <w:p w:rsidR="00D374E4" w:rsidRPr="004A1FD6" w:rsidRDefault="00D374E4" w:rsidP="00652178">
      <w:r w:rsidRPr="004A1FD6">
        <w:t>Roll FOV change</w:t>
      </w:r>
    </w:p>
    <w:p w:rsidR="00D374E4" w:rsidRPr="004A1FD6" w:rsidRDefault="00D374E4" w:rsidP="00652178"/>
    <w:p w:rsidR="00D374E4" w:rsidRPr="004A1FD6" w:rsidRDefault="00D374E4" w:rsidP="00652178">
      <w:r w:rsidRPr="004A1FD6">
        <w:rPr>
          <w:noProof/>
        </w:rPr>
        <w:drawing>
          <wp:inline distT="0" distB="0" distL="0" distR="0" wp14:anchorId="62ACA872" wp14:editId="14C71B72">
            <wp:extent cx="1028700" cy="1028700"/>
            <wp:effectExtent l="0" t="0" r="0" b="0"/>
            <wp:docPr id="1309161316" name="Picture 130916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p>
    <w:p w:rsidR="00D374E4" w:rsidRPr="004A1FD6" w:rsidRDefault="00D374E4" w:rsidP="00652178">
      <w:r w:rsidRPr="004A1FD6">
        <w:rPr>
          <w:noProof/>
        </w:rPr>
        <w:drawing>
          <wp:inline distT="0" distB="0" distL="0" distR="0" wp14:anchorId="3574ABD2" wp14:editId="57F07519">
            <wp:extent cx="1609725" cy="1219200"/>
            <wp:effectExtent l="0" t="0" r="0" b="0"/>
            <wp:docPr id="1044507203" name="Picture 1044507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609725" cy="1219200"/>
                    </a:xfrm>
                    <a:prstGeom prst="rect">
                      <a:avLst/>
                    </a:prstGeom>
                    <a:noFill/>
                    <a:ln>
                      <a:noFill/>
                    </a:ln>
                  </pic:spPr>
                </pic:pic>
              </a:graphicData>
            </a:graphic>
          </wp:inline>
        </w:drawing>
      </w:r>
    </w:p>
    <w:p w:rsidR="00D374E4" w:rsidRPr="004A1FD6" w:rsidRDefault="00D374E4" w:rsidP="00652178">
      <w:pPr>
        <w:keepNext/>
      </w:pPr>
      <w:r w:rsidRPr="004A1FD6">
        <w:rPr>
          <w:noProof/>
        </w:rPr>
        <w:drawing>
          <wp:inline distT="0" distB="0" distL="0" distR="0" wp14:anchorId="3EC929CE" wp14:editId="4655A8FD">
            <wp:extent cx="1567180" cy="1657350"/>
            <wp:effectExtent l="0" t="0" r="0" b="0"/>
            <wp:docPr id="1431851368" name="Picture 143185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567180" cy="1657350"/>
                    </a:xfrm>
                    <a:prstGeom prst="rect">
                      <a:avLst/>
                    </a:prstGeom>
                    <a:noFill/>
                    <a:ln>
                      <a:noFill/>
                    </a:ln>
                  </pic:spPr>
                </pic:pic>
              </a:graphicData>
            </a:graphic>
          </wp:inline>
        </w:drawing>
      </w:r>
    </w:p>
    <w:p w:rsidR="00D374E4" w:rsidRPr="004A1FD6" w:rsidRDefault="00D374E4" w:rsidP="00652178">
      <w:pPr>
        <w:keepNext/>
      </w:pPr>
    </w:p>
    <w:p w:rsidR="00D374E4" w:rsidRPr="004A1FD6" w:rsidRDefault="00D374E4" w:rsidP="00652178">
      <w:r w:rsidRPr="004A1FD6">
        <w:tab/>
      </w:r>
      <w:r w:rsidR="0090260C" w:rsidRPr="004A1FD6">
        <w:rPr>
          <w:noProof/>
          <w:position w:val="-14"/>
        </w:rPr>
      </w:r>
      <w:r w:rsidR="0090260C" w:rsidRPr="004A1FD6">
        <w:rPr>
          <w:noProof/>
          <w:position w:val="-14"/>
        </w:rPr>
        <w:object w:dxaOrig="2980" w:dyaOrig="760" w14:anchorId="5F40D3FD">
          <v:shape id="_x0000_i1080" type="#_x0000_t75" alt="" style="width:151.65pt;height:36pt;mso-width-percent:0;mso-height-percent:0;mso-width-percent:0;mso-height-percent:0" o:ole="">
            <v:imagedata r:id="rId122" o:title=""/>
          </v:shape>
          <o:OLEObject Type="Embed" ProgID="Equation.DSMT4" ShapeID="_x0000_i1080" DrawAspect="Content" ObjectID="_1845799660" r:id="rId12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84</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Which means the reduction in vertical FOV is close to </w:t>
      </w:r>
      <w:r w:rsidR="0090260C" w:rsidRPr="004A1FD6">
        <w:rPr>
          <w:noProof/>
          <w:position w:val="-6"/>
        </w:rPr>
      </w:r>
      <w:r w:rsidR="0090260C" w:rsidRPr="004A1FD6">
        <w:rPr>
          <w:noProof/>
          <w:position w:val="-6"/>
        </w:rPr>
        <w:object w:dxaOrig="400" w:dyaOrig="279" w14:anchorId="1CA2C699">
          <v:shape id="_x0000_i1081" type="#_x0000_t75" alt="" style="width:22.2pt;height:13.8pt;mso-width-percent:0;mso-height-percent:0;mso-width-percent:0;mso-height-percent:0" o:ole="">
            <v:imagedata r:id="rId124" o:title=""/>
          </v:shape>
          <o:OLEObject Type="Embed" ProgID="Equation.DSMT4" ShapeID="_x0000_i1081" DrawAspect="Content" ObjectID="_1845799661" r:id="rId125"/>
        </w:object>
      </w:r>
      <w:r w:rsidRPr="004A1FD6">
        <w:t xml:space="preserve"> .</w:t>
      </w:r>
    </w:p>
    <w:p w:rsidR="00D374E4" w:rsidRPr="004A1FD6" w:rsidRDefault="00D374E4" w:rsidP="00652178">
      <w:r w:rsidRPr="004A1FD6">
        <w:t xml:space="preserve">Roll/rotation by </w:t>
      </w:r>
      <w:r w:rsidR="0090260C" w:rsidRPr="004A1FD6">
        <w:rPr>
          <w:noProof/>
          <w:position w:val="-12"/>
        </w:rPr>
      </w:r>
      <w:r w:rsidR="0090260C" w:rsidRPr="004A1FD6">
        <w:rPr>
          <w:noProof/>
          <w:position w:val="-12"/>
        </w:rPr>
        <w:object w:dxaOrig="260" w:dyaOrig="360" w14:anchorId="2751710A">
          <v:shape id="_x0000_i1082" type="#_x0000_t75" alt="" style="width:13.8pt;height:22.2pt;mso-width-percent:0;mso-height-percent:0;mso-width-percent:0;mso-height-percent:0" o:ole="">
            <v:imagedata r:id="rId126" o:title=""/>
          </v:shape>
          <o:OLEObject Type="Embed" ProgID="Equation.DSMT4" ShapeID="_x0000_i1082" DrawAspect="Content" ObjectID="_1845799662" r:id="rId127"/>
        </w:object>
      </w:r>
      <w:r w:rsidRPr="004A1FD6">
        <w:t xml:space="preserve"> </w:t>
      </w:r>
    </w:p>
    <w:p w:rsidR="00D374E4" w:rsidRPr="004A1FD6" w:rsidRDefault="00D374E4" w:rsidP="00652178">
      <w:r w:rsidRPr="004A1FD6">
        <w:tab/>
        <w:t xml:space="preserve"> </w:t>
      </w:r>
    </w:p>
    <w:p w:rsidR="00D374E4" w:rsidRPr="004A1FD6" w:rsidRDefault="00D374E4" w:rsidP="00652178"/>
    <w:p w:rsidR="00D374E4" w:rsidRPr="004A1FD6" w:rsidRDefault="00D374E4" w:rsidP="00652178"/>
    <w:p w:rsidR="00D374E4" w:rsidRPr="004A1FD6" w:rsidRDefault="0090260C" w:rsidP="00652178">
      <w:pPr>
        <w:jc w:val="center"/>
      </w:pPr>
      <w:r w:rsidRPr="004A1FD6">
        <w:rPr>
          <w:noProof/>
        </w:rPr>
      </w:r>
      <w:r w:rsidR="0090260C" w:rsidRPr="004A1FD6">
        <w:rPr>
          <w:noProof/>
        </w:rPr>
        <w:object w:dxaOrig="4805" w:dyaOrig="4755" w14:anchorId="5C5D7EFC">
          <v:shape id="_x0000_i1083" type="#_x0000_t75" alt="" style="width:239pt;height:238.2pt;mso-width-percent:0;mso-height-percent:0;mso-width-percent:0;mso-height-percent:0" o:ole="">
            <v:imagedata r:id="rId128" o:title=""/>
          </v:shape>
          <o:OLEObject Type="Embed" ProgID="Visio.Drawing.11" ShapeID="_x0000_i1083" DrawAspect="Content" ObjectID="_1845799663" r:id="rId129"/>
        </w:object>
      </w:r>
    </w:p>
    <w:p w:rsidR="00D374E4" w:rsidRPr="004A1FD6" w:rsidRDefault="00D374E4" w:rsidP="00652178">
      <w:pPr>
        <w:jc w:val="center"/>
      </w:pPr>
    </w:p>
    <w:p w:rsidR="00D374E4" w:rsidRPr="004A1FD6" w:rsidRDefault="00D374E4" w:rsidP="00652178">
      <w:r w:rsidRPr="004A1FD6">
        <w:tab/>
      </w:r>
      <w:r w:rsidR="0090260C" w:rsidRPr="004A1FD6">
        <w:rPr>
          <w:noProof/>
          <w:position w:val="-24"/>
        </w:rPr>
      </w:r>
      <w:r w:rsidR="0090260C" w:rsidRPr="004A1FD6">
        <w:rPr>
          <w:noProof/>
          <w:position w:val="-24"/>
        </w:rPr>
        <w:object w:dxaOrig="1100" w:dyaOrig="620" w14:anchorId="0F6285CF">
          <v:shape id="_x0000_i1084" type="#_x0000_t75" alt="" style="width:58.2pt;height:29.1pt;mso-width-percent:0;mso-height-percent:0;mso-width-percent:0;mso-height-percent:0" o:ole="">
            <v:imagedata r:id="rId130" o:title=""/>
          </v:shape>
          <o:OLEObject Type="Embed" ProgID="Equation.DSMT4" ShapeID="_x0000_i1084" DrawAspect="Content" ObjectID="_1845799664" r:id="rId131"/>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85</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28"/>
        </w:rPr>
      </w:r>
      <w:r w:rsidR="0090260C" w:rsidRPr="004A1FD6">
        <w:rPr>
          <w:noProof/>
          <w:position w:val="-28"/>
        </w:rPr>
        <w:object w:dxaOrig="1380" w:dyaOrig="660" w14:anchorId="04FAAB78">
          <v:shape id="_x0000_i1085" type="#_x0000_t75" alt="" style="width:1in;height:36pt;mso-width-percent:0;mso-height-percent:0;mso-width-percent:0;mso-height-percent:0" o:ole="">
            <v:imagedata r:id="rId132" o:title=""/>
          </v:shape>
          <o:OLEObject Type="Embed" ProgID="Equation.DSMT4" ShapeID="_x0000_i1085" DrawAspect="Content" ObjectID="_1845799665" r:id="rId13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86</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12"/>
        </w:rPr>
      </w:r>
      <w:r w:rsidR="0090260C" w:rsidRPr="004A1FD6">
        <w:rPr>
          <w:noProof/>
          <w:position w:val="-12"/>
        </w:rPr>
        <w:object w:dxaOrig="2340" w:dyaOrig="380" w14:anchorId="1149D9B2">
          <v:shape id="_x0000_i1086" type="#_x0000_t75" alt="" style="width:114.9pt;height:22.2pt;mso-width-percent:0;mso-height-percent:0;mso-width-percent:0;mso-height-percent:0" o:ole="">
            <v:imagedata r:id="rId134" o:title=""/>
          </v:shape>
          <o:OLEObject Type="Embed" ProgID="Equation.DSMT4" ShapeID="_x0000_i1086" DrawAspect="Content" ObjectID="_1845799666" r:id="rId13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87</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24"/>
        </w:rPr>
      </w:r>
      <w:r w:rsidR="0090260C" w:rsidRPr="004A1FD6">
        <w:rPr>
          <w:noProof/>
          <w:position w:val="-24"/>
        </w:rPr>
        <w:object w:dxaOrig="3140" w:dyaOrig="620" w14:anchorId="530692C3">
          <v:shape id="_x0000_i1087" type="#_x0000_t75" alt="" style="width:157.8pt;height:29.1pt;mso-width-percent:0;mso-height-percent:0;mso-width-percent:0;mso-height-percent:0" o:ole="">
            <v:imagedata r:id="rId136" o:title=""/>
          </v:shape>
          <o:OLEObject Type="Embed" ProgID="Equation.DSMT4" ShapeID="_x0000_i1087" DrawAspect="Content" ObjectID="_1845799667" r:id="rId137"/>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88</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Triangulation for parallel sensor planes:  Point in space P = (X,Y,Z) pierces ref camera plane (RCF) at p=(x,y,f) and travels through camera center at C=000.  The sensor plane is</w:t>
      </w:r>
    </w:p>
    <w:p w:rsidR="00D374E4" w:rsidRPr="004A1FD6" w:rsidRDefault="00D374E4" w:rsidP="00652178">
      <w:r w:rsidRPr="004A1FD6">
        <w:tab/>
      </w:r>
      <w:r w:rsidR="0090260C" w:rsidRPr="004A1FD6">
        <w:rPr>
          <w:noProof/>
          <w:position w:val="-10"/>
        </w:rPr>
      </w:r>
      <w:r w:rsidR="0090260C" w:rsidRPr="004A1FD6">
        <w:rPr>
          <w:noProof/>
          <w:position w:val="-10"/>
        </w:rPr>
        <w:object w:dxaOrig="1280" w:dyaOrig="360" w14:anchorId="3194FF4C">
          <v:shape id="_x0000_i1088" type="#_x0000_t75" alt="" style="width:64.35pt;height:22.2pt;mso-width-percent:0;mso-height-percent:0;mso-width-percent:0;mso-height-percent:0" o:ole="">
            <v:imagedata r:id="rId138" o:title=""/>
          </v:shape>
          <o:OLEObject Type="Embed" ProgID="Equation.DSMT4" ShapeID="_x0000_i1088" DrawAspect="Content" ObjectID="_1845799668" r:id="rId139"/>
        </w:object>
      </w:r>
      <w:r w:rsidRPr="004A1FD6">
        <w:t xml:space="preserve"> </w:t>
      </w:r>
    </w:p>
    <w:p w:rsidR="00D374E4" w:rsidRPr="004A1FD6" w:rsidRDefault="00D374E4" w:rsidP="00652178">
      <w:r w:rsidRPr="004A1FD6">
        <w:t xml:space="preserve"> Where n=001 is the normal direction and c is the intersection of Plane1 with the z axis and is give by </w:t>
      </w:r>
    </w:p>
    <w:p w:rsidR="00D374E4" w:rsidRPr="004A1FD6" w:rsidRDefault="00D374E4" w:rsidP="00652178">
      <w:r w:rsidRPr="004A1FD6">
        <w:t xml:space="preserve">c=(00f). </w:t>
      </w:r>
    </w:p>
    <w:p w:rsidR="00D374E4" w:rsidRPr="004A1FD6" w:rsidRDefault="00D374E4" w:rsidP="00652178"/>
    <w:p w:rsidR="00D374E4" w:rsidRPr="004A1FD6" w:rsidRDefault="00D374E4" w:rsidP="00652178">
      <w:r w:rsidRPr="004A1FD6">
        <w:t>If only a single camera is corrected, there will be a baseline translation that is not accounted for and which results in neglibible error and FOV reduction.</w:t>
      </w:r>
    </w:p>
    <w:p w:rsidR="00D374E4" w:rsidRPr="004A1FD6" w:rsidRDefault="00D374E4" w:rsidP="00652178"/>
    <w:p w:rsidR="00D374E4" w:rsidRPr="004A1FD6" w:rsidRDefault="00D374E4" w:rsidP="00652178"/>
    <w:p w:rsidR="00D374E4" w:rsidRPr="004A1FD6" w:rsidRDefault="0090260C" w:rsidP="00652178">
      <w:pPr>
        <w:jc w:val="center"/>
      </w:pPr>
      <w:r w:rsidRPr="004A1FD6">
        <w:rPr>
          <w:noProof/>
        </w:rPr>
      </w:r>
      <w:r w:rsidR="0090260C" w:rsidRPr="004A1FD6">
        <w:rPr>
          <w:noProof/>
        </w:rPr>
        <w:object w:dxaOrig="4935" w:dyaOrig="5607" w14:anchorId="37A75693">
          <v:shape id="_x0000_i1089" type="#_x0000_t75" alt="" style="width:245.1pt;height:281.1pt;mso-width-percent:0;mso-height-percent:0;mso-width-percent:0;mso-height-percent:0" o:ole="">
            <v:imagedata r:id="rId140" o:title=""/>
          </v:shape>
          <o:OLEObject Type="Embed" ProgID="Visio.Drawing.11" ShapeID="_x0000_i1089" DrawAspect="Content" ObjectID="_1845799669" r:id="rId141"/>
        </w:object>
      </w:r>
    </w:p>
    <w:p w:rsidR="00D374E4" w:rsidRPr="004A1FD6" w:rsidRDefault="00D374E4" w:rsidP="00652178">
      <w:pPr>
        <w:jc w:val="center"/>
      </w:pPr>
    </w:p>
    <w:p w:rsidR="00D374E4" w:rsidRPr="004A1FD6" w:rsidRDefault="00D374E4" w:rsidP="00652178">
      <w:r w:rsidRPr="004A1FD6">
        <w:tab/>
      </w:r>
      <w:r w:rsidR="0090260C" w:rsidRPr="004A1FD6">
        <w:rPr>
          <w:noProof/>
          <w:position w:val="-28"/>
        </w:rPr>
      </w:r>
      <w:r w:rsidR="0090260C" w:rsidRPr="004A1FD6">
        <w:rPr>
          <w:noProof/>
          <w:position w:val="-28"/>
        </w:rPr>
        <w:object w:dxaOrig="1040" w:dyaOrig="700" w14:anchorId="0BE2D55F">
          <v:shape id="_x0000_i1090" type="#_x0000_t75" alt="" style="width:49.8pt;height:36pt;mso-width-percent:0;mso-height-percent:0;mso-width-percent:0;mso-height-percent:0" o:ole="">
            <v:imagedata r:id="rId142" o:title=""/>
          </v:shape>
          <o:OLEObject Type="Embed" ProgID="Equation.DSMT4" ShapeID="_x0000_i1090" DrawAspect="Content" ObjectID="_1845799670" r:id="rId14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89</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28"/>
        </w:rPr>
      </w:r>
      <w:r w:rsidR="0090260C" w:rsidRPr="004A1FD6">
        <w:rPr>
          <w:noProof/>
          <w:position w:val="-28"/>
        </w:rPr>
        <w:object w:dxaOrig="1020" w:dyaOrig="700" w14:anchorId="29CD1739">
          <v:shape id="_x0000_i1091" type="#_x0000_t75" alt="" style="width:49.8pt;height:36pt;mso-width-percent:0;mso-height-percent:0;mso-width-percent:0;mso-height-percent:0" o:ole="">
            <v:imagedata r:id="rId144" o:title=""/>
          </v:shape>
          <o:OLEObject Type="Embed" ProgID="Equation.DSMT4" ShapeID="_x0000_i1091" DrawAspect="Content" ObjectID="_1845799671" r:id="rId14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90</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14"/>
        </w:rPr>
      </w:r>
      <w:r w:rsidR="0090260C" w:rsidRPr="004A1FD6">
        <w:rPr>
          <w:noProof/>
          <w:position w:val="-14"/>
        </w:rPr>
        <w:object w:dxaOrig="980" w:dyaOrig="380" w14:anchorId="01C7464C">
          <v:shape id="_x0000_i1092" type="#_x0000_t75" alt="" style="width:51.3pt;height:22.2pt;mso-width-percent:0;mso-height-percent:0;mso-width-percent:0;mso-height-percent:0" o:ole="">
            <v:imagedata r:id="rId146" o:title=""/>
          </v:shape>
          <o:OLEObject Type="Embed" ProgID="Equation.DSMT4" ShapeID="_x0000_i1092" DrawAspect="Content" ObjectID="_1845799672" r:id="rId147"/>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91</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32"/>
        </w:rPr>
      </w:r>
      <w:r w:rsidR="0090260C" w:rsidRPr="004A1FD6">
        <w:rPr>
          <w:noProof/>
          <w:position w:val="-32"/>
        </w:rPr>
        <w:object w:dxaOrig="1980" w:dyaOrig="740" w14:anchorId="43C335A6">
          <v:shape id="_x0000_i1093" type="#_x0000_t75" alt="" style="width:100.35pt;height:36pt;mso-width-percent:0;mso-height-percent:0;mso-width-percent:0;mso-height-percent:0" o:ole="">
            <v:imagedata r:id="rId148" o:title=""/>
          </v:shape>
          <o:OLEObject Type="Embed" ProgID="Equation.DSMT4" ShapeID="_x0000_i1093" DrawAspect="Content" ObjectID="_1845799673" r:id="rId149"/>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92</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38"/>
        </w:rPr>
      </w:r>
      <w:r w:rsidR="0090260C" w:rsidRPr="004A1FD6">
        <w:rPr>
          <w:noProof/>
          <w:position w:val="-38"/>
        </w:rPr>
        <w:object w:dxaOrig="2840" w:dyaOrig="880" w14:anchorId="71049260">
          <v:shape id="_x0000_i1094" type="#_x0000_t75" alt="" style="width:2in;height:43.65pt;mso-width-percent:0;mso-height-percent:0;mso-width-percent:0;mso-height-percent:0" o:ole="">
            <v:imagedata r:id="rId150" o:title=""/>
          </v:shape>
          <o:OLEObject Type="Embed" ProgID="Equation.DSMT4" ShapeID="_x0000_i1094" DrawAspect="Content" ObjectID="_1845799674" r:id="rId151"/>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93</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24"/>
        </w:rPr>
      </w:r>
      <w:r w:rsidR="0090260C" w:rsidRPr="004A1FD6">
        <w:rPr>
          <w:noProof/>
          <w:position w:val="-24"/>
        </w:rPr>
        <w:object w:dxaOrig="2340" w:dyaOrig="680" w14:anchorId="0CD963AD">
          <v:shape id="_x0000_i1095" type="#_x0000_t75" alt="" style="width:114.9pt;height:36pt;mso-width-percent:0;mso-height-percent:0;mso-width-percent:0;mso-height-percent:0" o:ole="">
            <v:imagedata r:id="rId152" o:title=""/>
          </v:shape>
          <o:OLEObject Type="Embed" ProgID="Equation.DSMT4" ShapeID="_x0000_i1095" DrawAspect="Content" ObjectID="_1845799675" r:id="rId15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94</w:instrText>
      </w:r>
      <w:r w:rsidRPr="004A1FD6">
        <w:rPr>
          <w:noProof/>
        </w:rPr>
        <w:fldChar w:fldCharType="end"/>
      </w:r>
      <w:r w:rsidRPr="004A1FD6">
        <w:instrText>)</w:instrText>
      </w:r>
      <w:r w:rsidRPr="004A1FD6">
        <w:fldChar w:fldCharType="end"/>
      </w:r>
    </w:p>
    <w:p w:rsidR="00D374E4" w:rsidRPr="004A1FD6" w:rsidRDefault="00D374E4" w:rsidP="00652178">
      <w:pPr>
        <w:jc w:val="center"/>
        <w:rPr>
          <w:sz w:val="52"/>
          <w:szCs w:val="52"/>
        </w:rPr>
      </w:pPr>
      <w:r w:rsidRPr="004A1FD6">
        <w:fldChar w:fldCharType="begin"/>
      </w:r>
      <w:r w:rsidRPr="004A1FD6">
        <w:instrText xml:space="preserve"> MACROBUTTON MTEditEquationSection2 Equation Chapter 1 Section 1</w:instrText>
      </w:r>
      <w:r w:rsidRPr="004A1FD6">
        <w:fldChar w:fldCharType="begin"/>
      </w:r>
      <w:r w:rsidRPr="004A1FD6">
        <w:instrText xml:space="preserve"> SEQ MTEqn \r \h \* MERGEFORMAT </w:instrText>
      </w:r>
      <w:r w:rsidRPr="004A1FD6">
        <w:fldChar w:fldCharType="end"/>
      </w:r>
      <w:r w:rsidRPr="004A1FD6">
        <w:fldChar w:fldCharType="begin"/>
      </w:r>
      <w:r w:rsidRPr="004A1FD6">
        <w:instrText xml:space="preserve"> SEQ MTSec \r 1 \h \* MERGEFORMAT </w:instrText>
      </w:r>
      <w:r w:rsidRPr="004A1FD6">
        <w:fldChar w:fldCharType="end"/>
      </w:r>
      <w:r w:rsidRPr="004A1FD6">
        <w:fldChar w:fldCharType="begin"/>
      </w:r>
      <w:r w:rsidRPr="004A1FD6">
        <w:instrText xml:space="preserve"> SEQ MTChap \r 1 \h \* MERGEFORMAT </w:instrText>
      </w:r>
      <w:r w:rsidRPr="004A1FD6">
        <w:fldChar w:fldCharType="end"/>
      </w:r>
      <w:r w:rsidRPr="004A1FD6">
        <w:fldChar w:fldCharType="end"/>
      </w:r>
      <w:r w:rsidRPr="004A1FD6">
        <w:rPr>
          <w:sz w:val="52"/>
          <w:szCs w:val="52"/>
        </w:rPr>
        <w:t xml:space="preserve"> </w:t>
      </w:r>
    </w:p>
    <w:p w:rsidR="00D374E4" w:rsidRPr="004A1FD6" w:rsidRDefault="00D374E4" w:rsidP="00652178">
      <w:pPr>
        <w:jc w:val="center"/>
        <w:rPr>
          <w:sz w:val="52"/>
          <w:szCs w:val="52"/>
        </w:rPr>
      </w:pPr>
    </w:p>
    <w:p w:rsidR="00D374E4" w:rsidRPr="004A1FD6" w:rsidRDefault="00D374E4" w:rsidP="00652178">
      <w:pPr>
        <w:jc w:val="center"/>
        <w:rPr>
          <w:sz w:val="52"/>
          <w:szCs w:val="52"/>
        </w:rPr>
      </w:pPr>
    </w:p>
    <w:p w:rsidR="00D374E4" w:rsidRPr="004A1FD6" w:rsidRDefault="00D374E4" w:rsidP="00652178">
      <w:pPr>
        <w:jc w:val="center"/>
        <w:rPr>
          <w:sz w:val="52"/>
          <w:szCs w:val="52"/>
        </w:rPr>
      </w:pPr>
    </w:p>
    <w:p w:rsidR="00D374E4" w:rsidRPr="004A1FD6" w:rsidRDefault="00D374E4" w:rsidP="00652178">
      <w:pPr>
        <w:pStyle w:val="Heading3"/>
        <w:rPr>
          <w:rFonts w:cs="Times New Roman"/>
        </w:rPr>
      </w:pPr>
      <w:bookmarkStart w:id="24" w:name="_Toc209787761"/>
      <w:bookmarkStart w:id="25" w:name="_Toc229857419"/>
      <w:bookmarkStart w:id="26" w:name="_Toc229926472"/>
      <w:r w:rsidRPr="004A1FD6">
        <w:rPr>
          <w:rFonts w:cs="Times New Roman"/>
        </w:rPr>
        <w:lastRenderedPageBreak/>
        <w:t>Field of View</w:t>
      </w:r>
      <w:bookmarkEnd w:id="24"/>
      <w:bookmarkEnd w:id="25"/>
      <w:bookmarkEnd w:id="26"/>
    </w:p>
    <w:p w:rsidR="00D374E4" w:rsidRPr="004A1FD6" w:rsidRDefault="00D374E4" w:rsidP="00652178"/>
    <w:p w:rsidR="00D374E4" w:rsidRPr="004A1FD6" w:rsidRDefault="00D374E4" w:rsidP="00652178"/>
    <w:p w:rsidR="00D374E4" w:rsidRPr="004A1FD6" w:rsidRDefault="00D374E4" w:rsidP="00652178"/>
    <w:p w:rsidR="00D374E4" w:rsidRPr="004A1FD6" w:rsidRDefault="0090260C" w:rsidP="00652178">
      <w:r w:rsidRPr="004A1FD6">
        <w:rPr>
          <w:noProof/>
        </w:rPr>
      </w:r>
      <w:r w:rsidR="0090260C" w:rsidRPr="004A1FD6">
        <w:rPr>
          <w:noProof/>
        </w:rPr>
        <w:object w:dxaOrig="6639" w:dyaOrig="6397" w14:anchorId="27C0A4A4">
          <v:shape id="_x0000_i1096" type="#_x0000_t75" alt="" style="width:331.65pt;height:317.1pt;mso-width-percent:0;mso-height-percent:0;mso-width-percent:0;mso-height-percent:0" o:ole="">
            <v:imagedata r:id="rId154" o:title=""/>
          </v:shape>
          <o:OLEObject Type="Embed" ProgID="Visio.Drawing.11" ShapeID="_x0000_i1096" DrawAspect="Content" ObjectID="_1845799676" r:id="rId155"/>
        </w:object>
      </w:r>
    </w:p>
    <w:p w:rsidR="00D374E4" w:rsidRPr="004A1FD6" w:rsidRDefault="00D374E4" w:rsidP="00652178">
      <w:pPr>
        <w:jc w:val="center"/>
      </w:pPr>
      <w:r w:rsidRPr="004A1FD6">
        <w:rPr>
          <w:noProof/>
        </w:rPr>
        <w:drawing>
          <wp:inline distT="0" distB="0" distL="0" distR="0" wp14:anchorId="50A59E23" wp14:editId="7CB09075">
            <wp:extent cx="1718945" cy="2112010"/>
            <wp:effectExtent l="0" t="0" r="0" b="2540"/>
            <wp:docPr id="1052823762" name="Picture 1052823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718945" cy="2112010"/>
                    </a:xfrm>
                    <a:prstGeom prst="rect">
                      <a:avLst/>
                    </a:prstGeom>
                    <a:noFill/>
                    <a:ln>
                      <a:noFill/>
                    </a:ln>
                  </pic:spPr>
                </pic:pic>
              </a:graphicData>
            </a:graphic>
          </wp:inline>
        </w:drawing>
      </w:r>
    </w:p>
    <w:p w:rsidR="00D374E4" w:rsidRPr="004A1FD6" w:rsidRDefault="00D374E4" w:rsidP="00652178">
      <w:pPr>
        <w:jc w:val="center"/>
      </w:pPr>
      <w:r w:rsidRPr="004A1FD6">
        <w:t xml:space="preserve">Figure </w:t>
      </w:r>
      <w:r w:rsidRPr="004A1FD6">
        <w:rPr>
          <w:noProof/>
        </w:rPr>
        <w:fldChar w:fldCharType="begin"/>
      </w:r>
      <w:r w:rsidRPr="004A1FD6">
        <w:rPr>
          <w:noProof/>
        </w:rPr>
        <w:instrText xml:space="preserve"> SEQ Figure \* ARABIC </w:instrText>
      </w:r>
      <w:r w:rsidRPr="004A1FD6">
        <w:rPr>
          <w:noProof/>
        </w:rPr>
        <w:fldChar w:fldCharType="separate"/>
      </w:r>
      <w:r>
        <w:rPr>
          <w:noProof/>
        </w:rPr>
        <w:t>9</w:t>
      </w:r>
      <w:r w:rsidRPr="004A1FD6">
        <w:rPr>
          <w:noProof/>
        </w:rPr>
        <w:fldChar w:fldCharType="end"/>
      </w:r>
    </w:p>
    <w:p w:rsidR="00D374E4" w:rsidRPr="004A1FD6" w:rsidRDefault="00D374E4" w:rsidP="00652178"/>
    <w:p w:rsidR="00D374E4" w:rsidRPr="004A1FD6" w:rsidRDefault="00D374E4" w:rsidP="00652178">
      <w:r w:rsidRPr="004A1FD6">
        <w:t>Single camera FOV:</w:t>
      </w:r>
    </w:p>
    <w:p w:rsidR="00D374E4" w:rsidRPr="004A1FD6" w:rsidRDefault="0090260C" w:rsidP="00652178">
      <w:pPr>
        <w:jc w:val="center"/>
      </w:pPr>
      <w:r w:rsidRPr="004A1FD6">
        <w:rPr>
          <w:noProof/>
          <w:position w:val="-24"/>
        </w:rPr>
      </w:r>
      <w:r w:rsidR="0090260C" w:rsidRPr="004A1FD6">
        <w:rPr>
          <w:noProof/>
          <w:position w:val="-24"/>
        </w:rPr>
        <w:object w:dxaOrig="1620" w:dyaOrig="620" w14:anchorId="1CA2E05A">
          <v:shape id="_x0000_i1097" type="#_x0000_t75" alt="" style="width:78.9pt;height:29.1pt;mso-width-percent:0;mso-height-percent:0;mso-width-percent:0;mso-height-percent:0" o:ole="">
            <v:imagedata r:id="rId157" o:title=""/>
          </v:shape>
          <o:OLEObject Type="Embed" ProgID="Equation.DSMT4" ShapeID="_x0000_i1097" DrawAspect="Content" ObjectID="_1845799677" r:id="rId158"/>
        </w:object>
      </w:r>
      <w:r w:rsidR="00D374E4" w:rsidRPr="004A1FD6">
        <w:t xml:space="preserve"> </w:t>
      </w:r>
      <w:r w:rsidR="00D374E4" w:rsidRPr="004A1FD6">
        <w:tab/>
      </w:r>
      <w:r w:rsidR="00D374E4" w:rsidRPr="004A1FD6">
        <w:fldChar w:fldCharType="begin"/>
      </w:r>
      <w:r w:rsidR="00D374E4" w:rsidRPr="004A1FD6">
        <w:instrText xml:space="preserve"> MACROBUTTON MTPlaceRef \* MERGEFORMAT </w:instrText>
      </w:r>
      <w:r w:rsidR="00D374E4" w:rsidRPr="004A1FD6">
        <w:fldChar w:fldCharType="begin"/>
      </w:r>
      <w:r w:rsidR="00D374E4" w:rsidRPr="004A1FD6">
        <w:instrText xml:space="preserve"> SEQ MTEqn \h \* MERGEFORMAT </w:instrText>
      </w:r>
      <w:r w:rsidR="00D374E4" w:rsidRPr="004A1FD6">
        <w:fldChar w:fldCharType="end"/>
      </w:r>
      <w:r w:rsidR="00D374E4" w:rsidRPr="004A1FD6">
        <w:instrText>(</w:instrText>
      </w:r>
      <w:r w:rsidR="00D374E4" w:rsidRPr="004A1FD6">
        <w:rPr>
          <w:noProof/>
        </w:rPr>
        <w:fldChar w:fldCharType="begin"/>
      </w:r>
      <w:r w:rsidR="00D374E4" w:rsidRPr="004A1FD6">
        <w:rPr>
          <w:noProof/>
        </w:rPr>
        <w:instrText xml:space="preserve"> SEQ MTSec \c \* Arabic \* MERGEFORMAT </w:instrText>
      </w:r>
      <w:r w:rsidR="00D374E4" w:rsidRPr="004A1FD6">
        <w:rPr>
          <w:noProof/>
        </w:rPr>
        <w:fldChar w:fldCharType="separate"/>
      </w:r>
      <w:r w:rsidR="00D374E4">
        <w:rPr>
          <w:noProof/>
        </w:rPr>
        <w:instrText>1</w:instrText>
      </w:r>
      <w:r w:rsidR="00D374E4" w:rsidRPr="004A1FD6">
        <w:rPr>
          <w:noProof/>
        </w:rPr>
        <w:fldChar w:fldCharType="end"/>
      </w:r>
      <w:r w:rsidR="00D374E4" w:rsidRPr="004A1FD6">
        <w:instrText>.</w:instrText>
      </w:r>
      <w:r w:rsidR="00D374E4" w:rsidRPr="004A1FD6">
        <w:rPr>
          <w:noProof/>
        </w:rPr>
        <w:fldChar w:fldCharType="begin"/>
      </w:r>
      <w:r w:rsidR="00D374E4" w:rsidRPr="004A1FD6">
        <w:rPr>
          <w:noProof/>
        </w:rPr>
        <w:instrText xml:space="preserve"> SEQ MTEqn \c \* Arabic \* MERGEFORMAT </w:instrText>
      </w:r>
      <w:r w:rsidR="00D374E4" w:rsidRPr="004A1FD6">
        <w:rPr>
          <w:noProof/>
        </w:rPr>
        <w:fldChar w:fldCharType="separate"/>
      </w:r>
      <w:r w:rsidR="00D374E4">
        <w:rPr>
          <w:noProof/>
        </w:rPr>
        <w:instrText>1</w:instrText>
      </w:r>
      <w:r w:rsidR="00D374E4" w:rsidRPr="004A1FD6">
        <w:rPr>
          <w:noProof/>
        </w:rPr>
        <w:fldChar w:fldCharType="end"/>
      </w:r>
      <w:r w:rsidR="00D374E4" w:rsidRPr="004A1FD6">
        <w:instrText>)</w:instrText>
      </w:r>
      <w:r w:rsidR="00D374E4" w:rsidRPr="004A1FD6">
        <w:fldChar w:fldCharType="end"/>
      </w:r>
    </w:p>
    <w:p w:rsidR="00D374E4" w:rsidRPr="004A1FD6" w:rsidRDefault="00D374E4" w:rsidP="00652178"/>
    <w:p w:rsidR="00D374E4" w:rsidRPr="004A1FD6" w:rsidRDefault="00D374E4" w:rsidP="00652178"/>
    <w:p w:rsidR="00D374E4" w:rsidRPr="004A1FD6" w:rsidRDefault="00D374E4" w:rsidP="00652178">
      <w:r w:rsidRPr="004A1FD6">
        <w:lastRenderedPageBreak/>
        <w:t>Dual camera FOV</w:t>
      </w:r>
    </w:p>
    <w:p w:rsidR="00D374E4" w:rsidRPr="004A1FD6" w:rsidRDefault="00D374E4" w:rsidP="00652178"/>
    <w:p w:rsidR="00D374E4" w:rsidRPr="004A1FD6" w:rsidRDefault="00D374E4" w:rsidP="00652178">
      <w:r w:rsidRPr="004A1FD6">
        <w:t>Single camera FOV:</w:t>
      </w:r>
    </w:p>
    <w:p w:rsidR="00D374E4" w:rsidRPr="004A1FD6" w:rsidRDefault="0090260C" w:rsidP="00652178">
      <w:pPr>
        <w:jc w:val="center"/>
      </w:pPr>
      <w:r w:rsidRPr="004A1FD6">
        <w:rPr>
          <w:noProof/>
          <w:position w:val="-24"/>
        </w:rPr>
      </w:r>
      <w:r w:rsidR="0090260C" w:rsidRPr="004A1FD6">
        <w:rPr>
          <w:noProof/>
          <w:position w:val="-24"/>
        </w:rPr>
        <w:object w:dxaOrig="1620" w:dyaOrig="620" w14:anchorId="33CA64B5">
          <v:shape id="_x0000_i1098" type="#_x0000_t75" alt="" style="width:78.9pt;height:29.1pt;mso-width-percent:0;mso-height-percent:0;mso-width-percent:0;mso-height-percent:0" o:ole="">
            <v:imagedata r:id="rId157" o:title=""/>
          </v:shape>
          <o:OLEObject Type="Embed" ProgID="Equation.DSMT4" ShapeID="_x0000_i1098" DrawAspect="Content" ObjectID="_1845799678" r:id="rId159"/>
        </w:object>
      </w:r>
      <w:r w:rsidR="00D374E4" w:rsidRPr="004A1FD6">
        <w:t xml:space="preserve"> </w:t>
      </w:r>
      <w:r w:rsidR="00D374E4" w:rsidRPr="004A1FD6">
        <w:tab/>
      </w:r>
      <w:r w:rsidR="00D374E4" w:rsidRPr="004A1FD6">
        <w:fldChar w:fldCharType="begin"/>
      </w:r>
      <w:r w:rsidR="00D374E4" w:rsidRPr="004A1FD6">
        <w:instrText xml:space="preserve"> MACROBUTTON MTPlaceRef \* MERGEFORMAT </w:instrText>
      </w:r>
      <w:r w:rsidR="00D374E4" w:rsidRPr="004A1FD6">
        <w:fldChar w:fldCharType="begin"/>
      </w:r>
      <w:r w:rsidR="00D374E4" w:rsidRPr="004A1FD6">
        <w:instrText xml:space="preserve"> SEQ MTEqn \h \* MERGEFORMAT </w:instrText>
      </w:r>
      <w:r w:rsidR="00D374E4" w:rsidRPr="004A1FD6">
        <w:fldChar w:fldCharType="end"/>
      </w:r>
      <w:r w:rsidR="00D374E4" w:rsidRPr="004A1FD6">
        <w:instrText>(</w:instrText>
      </w:r>
      <w:r w:rsidR="00D374E4" w:rsidRPr="004A1FD6">
        <w:rPr>
          <w:noProof/>
        </w:rPr>
        <w:fldChar w:fldCharType="begin"/>
      </w:r>
      <w:r w:rsidR="00D374E4" w:rsidRPr="004A1FD6">
        <w:rPr>
          <w:noProof/>
        </w:rPr>
        <w:instrText xml:space="preserve"> SEQ MTSec \c \* Arabic \* MERGEFORMAT </w:instrText>
      </w:r>
      <w:r w:rsidR="00D374E4" w:rsidRPr="004A1FD6">
        <w:rPr>
          <w:noProof/>
        </w:rPr>
        <w:fldChar w:fldCharType="separate"/>
      </w:r>
      <w:r w:rsidR="00D374E4">
        <w:rPr>
          <w:noProof/>
        </w:rPr>
        <w:instrText>1</w:instrText>
      </w:r>
      <w:r w:rsidR="00D374E4" w:rsidRPr="004A1FD6">
        <w:rPr>
          <w:noProof/>
        </w:rPr>
        <w:fldChar w:fldCharType="end"/>
      </w:r>
      <w:r w:rsidR="00D374E4" w:rsidRPr="004A1FD6">
        <w:instrText>.</w:instrText>
      </w:r>
      <w:r w:rsidR="00D374E4" w:rsidRPr="004A1FD6">
        <w:rPr>
          <w:noProof/>
        </w:rPr>
        <w:fldChar w:fldCharType="begin"/>
      </w:r>
      <w:r w:rsidR="00D374E4" w:rsidRPr="004A1FD6">
        <w:rPr>
          <w:noProof/>
        </w:rPr>
        <w:instrText xml:space="preserve"> SEQ MTEqn \c \* Arabic \* MERGEFORMAT </w:instrText>
      </w:r>
      <w:r w:rsidR="00D374E4" w:rsidRPr="004A1FD6">
        <w:rPr>
          <w:noProof/>
        </w:rPr>
        <w:fldChar w:fldCharType="separate"/>
      </w:r>
      <w:r w:rsidR="00D374E4">
        <w:rPr>
          <w:noProof/>
        </w:rPr>
        <w:instrText>2</w:instrText>
      </w:r>
      <w:r w:rsidR="00D374E4" w:rsidRPr="004A1FD6">
        <w:rPr>
          <w:noProof/>
        </w:rPr>
        <w:fldChar w:fldCharType="end"/>
      </w:r>
      <w:r w:rsidR="00D374E4" w:rsidRPr="004A1FD6">
        <w:instrText>)</w:instrText>
      </w:r>
      <w:r w:rsidR="00D374E4" w:rsidRPr="004A1FD6">
        <w:fldChar w:fldCharType="end"/>
      </w:r>
    </w:p>
    <w:p w:rsidR="00D374E4" w:rsidRPr="004A1FD6" w:rsidRDefault="00D374E4" w:rsidP="00652178"/>
    <w:p w:rsidR="00D374E4" w:rsidRPr="004A1FD6" w:rsidRDefault="00D374E4" w:rsidP="00652178"/>
    <w:p w:rsidR="00D374E4" w:rsidRPr="004A1FD6" w:rsidRDefault="00D374E4" w:rsidP="00652178">
      <w:r w:rsidRPr="004A1FD6">
        <w:t>Dual camera FOV</w:t>
      </w:r>
    </w:p>
    <w:p w:rsidR="00D374E4" w:rsidRPr="004A1FD6" w:rsidRDefault="00D374E4" w:rsidP="00652178">
      <w:r w:rsidRPr="004A1FD6">
        <w:t xml:space="preserve">Two lines </w:t>
      </w:r>
    </w:p>
    <w:p w:rsidR="00D374E4" w:rsidRPr="004A1FD6" w:rsidRDefault="00D374E4" w:rsidP="00652178">
      <w:r w:rsidRPr="004A1FD6">
        <w:rPr>
          <w:noProof/>
        </w:rPr>
        <w:drawing>
          <wp:inline distT="0" distB="0" distL="0" distR="0" wp14:anchorId="16FA2D4F" wp14:editId="16A90066">
            <wp:extent cx="5324475" cy="3990975"/>
            <wp:effectExtent l="0" t="0" r="0" b="0"/>
            <wp:docPr id="1001472762" name="Picture 100147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324475" cy="3990975"/>
                    </a:xfrm>
                    <a:prstGeom prst="rect">
                      <a:avLst/>
                    </a:prstGeom>
                    <a:noFill/>
                    <a:ln>
                      <a:noFill/>
                    </a:ln>
                  </pic:spPr>
                </pic:pic>
              </a:graphicData>
            </a:graphic>
          </wp:inline>
        </w:drawing>
      </w:r>
    </w:p>
    <w:p w:rsidR="00D374E4" w:rsidRPr="004A1FD6" w:rsidRDefault="00D374E4" w:rsidP="00652178">
      <w:r w:rsidRPr="004A1FD6">
        <w:rPr>
          <w:noProof/>
        </w:rPr>
        <w:lastRenderedPageBreak/>
        <w:drawing>
          <wp:inline distT="0" distB="0" distL="0" distR="0" wp14:anchorId="6C811494" wp14:editId="2EFF7591">
            <wp:extent cx="5324475" cy="3990975"/>
            <wp:effectExtent l="0" t="0" r="0" b="0"/>
            <wp:docPr id="1844008001" name="Picture 184400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324475" cy="3990975"/>
                    </a:xfrm>
                    <a:prstGeom prst="rect">
                      <a:avLst/>
                    </a:prstGeom>
                    <a:noFill/>
                    <a:ln>
                      <a:noFill/>
                    </a:ln>
                  </pic:spPr>
                </pic:pic>
              </a:graphicData>
            </a:graphic>
          </wp:inline>
        </w:drawing>
      </w:r>
    </w:p>
    <w:p w:rsidR="00D374E4" w:rsidRPr="004A1FD6" w:rsidRDefault="00D374E4" w:rsidP="00652178">
      <w:r w:rsidRPr="004A1FD6">
        <w:t>Vergence point:</w:t>
      </w:r>
    </w:p>
    <w:p w:rsidR="00D374E4" w:rsidRPr="004A1FD6" w:rsidRDefault="00D374E4" w:rsidP="00652178">
      <w:r w:rsidRPr="004A1FD6">
        <w:tab/>
      </w:r>
      <w:r w:rsidR="0090260C" w:rsidRPr="004A1FD6">
        <w:rPr>
          <w:noProof/>
          <w:position w:val="-30"/>
        </w:rPr>
      </w:r>
      <w:r w:rsidR="0090260C" w:rsidRPr="004A1FD6">
        <w:rPr>
          <w:noProof/>
          <w:position w:val="-30"/>
        </w:rPr>
        <w:object w:dxaOrig="2720" w:dyaOrig="680" w14:anchorId="194E02A3">
          <v:shape id="_x0000_i1099" type="#_x0000_t75" alt="" style="width:137.1pt;height:36pt;mso-width-percent:0;mso-height-percent:0;mso-width-percent:0;mso-height-percent:0" o:ole="">
            <v:imagedata r:id="rId162" o:title=""/>
          </v:shape>
          <o:OLEObject Type="Embed" ProgID="Equation.DSMT4" ShapeID="_x0000_i1099" DrawAspect="Content" ObjectID="_1845799679" r:id="rId16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3</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Close field of view:</w:t>
      </w:r>
    </w:p>
    <w:p w:rsidR="00D374E4" w:rsidRPr="004A1FD6" w:rsidRDefault="00D374E4" w:rsidP="00652178">
      <w:r w:rsidRPr="004A1FD6">
        <w:t>Up to</w:t>
      </w:r>
    </w:p>
    <w:p w:rsidR="00D374E4" w:rsidRPr="004A1FD6" w:rsidRDefault="00D374E4" w:rsidP="00652178">
      <w:r w:rsidRPr="004A1FD6">
        <w:tab/>
      </w:r>
      <w:r w:rsidR="0090260C" w:rsidRPr="004A1FD6">
        <w:rPr>
          <w:noProof/>
          <w:position w:val="-30"/>
        </w:rPr>
      </w:r>
      <w:r w:rsidR="0090260C" w:rsidRPr="004A1FD6">
        <w:rPr>
          <w:noProof/>
          <w:position w:val="-30"/>
        </w:rPr>
        <w:object w:dxaOrig="2720" w:dyaOrig="680" w14:anchorId="6E31A911">
          <v:shape id="_x0000_i1100" type="#_x0000_t75" alt="" style="width:137.1pt;height:36pt;mso-width-percent:0;mso-height-percent:0;mso-width-percent:0;mso-height-percent:0" o:ole="">
            <v:imagedata r:id="rId164" o:title=""/>
          </v:shape>
          <o:OLEObject Type="Embed" ProgID="Equation.DSMT4" ShapeID="_x0000_i1100" DrawAspect="Content" ObjectID="_1845799680" r:id="rId16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4</w:instrText>
      </w:r>
      <w:r w:rsidRPr="004A1FD6">
        <w:rPr>
          <w:noProof/>
        </w:rPr>
        <w:fldChar w:fldCharType="end"/>
      </w:r>
      <w:r w:rsidRPr="004A1FD6">
        <w:instrText>)</w:instrText>
      </w:r>
      <w:r w:rsidRPr="004A1FD6">
        <w:fldChar w:fldCharType="end"/>
      </w:r>
    </w:p>
    <w:p w:rsidR="00D374E4" w:rsidRPr="004A1FD6" w:rsidRDefault="00D374E4" w:rsidP="00652178">
      <w:r w:rsidRPr="004A1FD6">
        <w:t>We have</w:t>
      </w:r>
    </w:p>
    <w:p w:rsidR="00D374E4" w:rsidRPr="004A1FD6" w:rsidRDefault="00D374E4" w:rsidP="00652178">
      <w:r w:rsidRPr="004A1FD6">
        <w:tab/>
      </w:r>
      <w:r w:rsidR="0090260C" w:rsidRPr="004A1FD6">
        <w:rPr>
          <w:noProof/>
          <w:position w:val="-12"/>
        </w:rPr>
      </w:r>
      <w:r w:rsidR="0090260C" w:rsidRPr="004A1FD6">
        <w:rPr>
          <w:noProof/>
          <w:position w:val="-12"/>
        </w:rPr>
        <w:object w:dxaOrig="1579" w:dyaOrig="360" w14:anchorId="7FE7FA79">
          <v:shape id="_x0000_i1101" type="#_x0000_t75" alt="" style="width:79.65pt;height:22.2pt;mso-width-percent:0;mso-height-percent:0;mso-width-percent:0;mso-height-percent:0" o:ole="">
            <v:imagedata r:id="rId166" o:title=""/>
          </v:shape>
          <o:OLEObject Type="Embed" ProgID="Equation.DSMT4" ShapeID="_x0000_i1101" DrawAspect="Content" ObjectID="_1845799681" r:id="rId167"/>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5</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12"/>
        </w:rPr>
      </w:r>
      <w:r w:rsidR="0090260C" w:rsidRPr="004A1FD6">
        <w:rPr>
          <w:noProof/>
          <w:position w:val="-12"/>
        </w:rPr>
        <w:object w:dxaOrig="2180" w:dyaOrig="360" w14:anchorId="4B155224">
          <v:shape id="_x0000_i1102" type="#_x0000_t75" alt="" style="width:108pt;height:22.2pt;mso-width-percent:0;mso-height-percent:0;mso-width-percent:0;mso-height-percent:0" o:ole="">
            <v:imagedata r:id="rId168" o:title=""/>
          </v:shape>
          <o:OLEObject Type="Embed" ProgID="Equation.DSMT4" ShapeID="_x0000_i1102" DrawAspect="Content" ObjectID="_1845799682" r:id="rId169"/>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6</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30"/>
        </w:rPr>
      </w:r>
      <w:r w:rsidR="0090260C" w:rsidRPr="004A1FD6">
        <w:rPr>
          <w:noProof/>
          <w:position w:val="-30"/>
        </w:rPr>
        <w:object w:dxaOrig="2780" w:dyaOrig="720" w14:anchorId="05EA1566">
          <v:shape id="_x0000_i1103" type="#_x0000_t75" alt="" style="width:135.55pt;height:36pt;mso-width-percent:0;mso-height-percent:0;mso-width-percent:0;mso-height-percent:0" o:ole="">
            <v:imagedata r:id="rId170" o:title=""/>
          </v:shape>
          <o:OLEObject Type="Embed" ProgID="Equation.DSMT4" ShapeID="_x0000_i1103" DrawAspect="Content" ObjectID="_1845799683" r:id="rId171"/>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7</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After Zclose, field of view is equal to FOV of camera 2.</w:t>
      </w:r>
    </w:p>
    <w:p w:rsidR="00D374E4" w:rsidRPr="004A1FD6" w:rsidRDefault="00D374E4" w:rsidP="00652178"/>
    <w:p w:rsidR="00D374E4" w:rsidRPr="004A1FD6" w:rsidRDefault="00D374E4" w:rsidP="00652178">
      <w:r w:rsidRPr="004A1FD6">
        <w:tab/>
      </w:r>
      <w:r w:rsidR="0090260C" w:rsidRPr="004A1FD6">
        <w:rPr>
          <w:noProof/>
          <w:position w:val="-50"/>
        </w:rPr>
      </w:r>
      <w:r w:rsidR="0090260C" w:rsidRPr="004A1FD6">
        <w:rPr>
          <w:noProof/>
          <w:position w:val="-50"/>
        </w:rPr>
        <w:object w:dxaOrig="5899" w:dyaOrig="1120" w14:anchorId="3C41849D">
          <v:shape id="_x0000_i1104" type="#_x0000_t75" alt="" style="width:296.45pt;height:58.2pt;mso-width-percent:0;mso-height-percent:0;mso-width-percent:0;mso-height-percent:0" o:ole="">
            <v:imagedata r:id="rId172" o:title=""/>
          </v:shape>
          <o:OLEObject Type="Embed" ProgID="Equation.DSMT4" ShapeID="_x0000_i1104" DrawAspect="Content" ObjectID="_1845799684" r:id="rId17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8</w:instrText>
      </w:r>
      <w:r w:rsidRPr="004A1FD6">
        <w:rPr>
          <w:noProof/>
        </w:rPr>
        <w:fldChar w:fldCharType="end"/>
      </w:r>
      <w:r w:rsidRPr="004A1FD6">
        <w:instrText>)</w:instrText>
      </w:r>
      <w:r w:rsidRPr="004A1FD6">
        <w:fldChar w:fldCharType="end"/>
      </w:r>
    </w:p>
    <w:p w:rsidR="00D374E4" w:rsidRPr="004A1FD6" w:rsidRDefault="00D374E4" w:rsidP="00652178">
      <w:r w:rsidRPr="004A1FD6">
        <w:lastRenderedPageBreak/>
        <w:t>Ratio of dual to single camera fov</w:t>
      </w:r>
    </w:p>
    <w:p w:rsidR="00D374E4" w:rsidRPr="004A1FD6" w:rsidRDefault="00D374E4" w:rsidP="00652178">
      <w:r w:rsidRPr="004A1FD6">
        <w:tab/>
      </w:r>
      <w:r w:rsidR="0090260C" w:rsidRPr="004A1FD6">
        <w:rPr>
          <w:noProof/>
          <w:position w:val="-54"/>
        </w:rPr>
      </w:r>
      <w:r w:rsidR="0090260C" w:rsidRPr="004A1FD6">
        <w:rPr>
          <w:noProof/>
          <w:position w:val="-54"/>
        </w:rPr>
        <w:object w:dxaOrig="3519" w:dyaOrig="920" w14:anchorId="07FCF044">
          <v:shape id="_x0000_i1105" type="#_x0000_t75" alt="" style="width:172.35pt;height:43.65pt;mso-width-percent:0;mso-height-percent:0;mso-width-percent:0;mso-height-percent:0" o:ole="">
            <v:imagedata r:id="rId174" o:title=""/>
          </v:shape>
          <o:OLEObject Type="Embed" ProgID="Equation.DSMT4" ShapeID="_x0000_i1105" DrawAspect="Content" ObjectID="_1845799685" r:id="rId17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 xml:space="preserve">Two lines </w:t>
      </w:r>
    </w:p>
    <w:p w:rsidR="00D374E4" w:rsidRPr="004A1FD6" w:rsidRDefault="00D374E4" w:rsidP="00652178"/>
    <w:p w:rsidR="00D374E4" w:rsidRPr="004A1FD6" w:rsidRDefault="00D374E4" w:rsidP="00652178">
      <w:r w:rsidRPr="004A1FD6">
        <w:tab/>
      </w:r>
      <w:r w:rsidR="0090260C" w:rsidRPr="004A1FD6">
        <w:rPr>
          <w:noProof/>
          <w:position w:val="-12"/>
        </w:rPr>
      </w:r>
      <w:r w:rsidR="0090260C" w:rsidRPr="004A1FD6">
        <w:rPr>
          <w:noProof/>
          <w:position w:val="-12"/>
        </w:rPr>
        <w:object w:dxaOrig="1579" w:dyaOrig="360" w14:anchorId="6886D717">
          <v:shape id="_x0000_i1106" type="#_x0000_t75" alt="" style="width:79.65pt;height:22.2pt;mso-width-percent:0;mso-height-percent:0;mso-width-percent:0;mso-height-percent:0" o:ole="">
            <v:imagedata r:id="rId166" o:title=""/>
          </v:shape>
          <o:OLEObject Type="Embed" ProgID="Equation.DSMT4" ShapeID="_x0000_i1106" DrawAspect="Content" ObjectID="_1845799686" r:id="rId17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10</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12"/>
        </w:rPr>
      </w:r>
      <w:r w:rsidR="0090260C" w:rsidRPr="004A1FD6">
        <w:rPr>
          <w:noProof/>
          <w:position w:val="-12"/>
        </w:rPr>
        <w:object w:dxaOrig="2180" w:dyaOrig="360" w14:anchorId="67B0037B">
          <v:shape id="_x0000_i1107" type="#_x0000_t75" alt="" style="width:108pt;height:22.2pt;mso-width-percent:0;mso-height-percent:0;mso-width-percent:0;mso-height-percent:0" o:ole="">
            <v:imagedata r:id="rId168" o:title=""/>
          </v:shape>
          <o:OLEObject Type="Embed" ProgID="Equation.DSMT4" ShapeID="_x0000_i1107" DrawAspect="Content" ObjectID="_1845799687" r:id="rId177"/>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11</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30"/>
        </w:rPr>
      </w:r>
      <w:r w:rsidR="0090260C" w:rsidRPr="004A1FD6">
        <w:rPr>
          <w:noProof/>
          <w:position w:val="-30"/>
        </w:rPr>
        <w:object w:dxaOrig="2780" w:dyaOrig="720" w14:anchorId="3868665D">
          <v:shape id="_x0000_i1108" type="#_x0000_t75" alt="" style="width:135.55pt;height:36pt;mso-width-percent:0;mso-height-percent:0;mso-width-percent:0;mso-height-percent:0" o:ole="">
            <v:imagedata r:id="rId170" o:title=""/>
          </v:shape>
          <o:OLEObject Type="Embed" ProgID="Equation.DSMT4" ShapeID="_x0000_i1108" DrawAspect="Content" ObjectID="_1845799688" r:id="rId17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12</w:instrText>
      </w:r>
      <w:r w:rsidRPr="004A1FD6">
        <w:rPr>
          <w:noProof/>
        </w:rPr>
        <w:fldChar w:fldCharType="end"/>
      </w:r>
      <w:r w:rsidRPr="004A1FD6">
        <w:instrText>)</w:instrText>
      </w:r>
      <w:r w:rsidRPr="004A1FD6">
        <w:fldChar w:fldCharType="end"/>
      </w:r>
    </w:p>
    <w:p w:rsidR="00D374E4" w:rsidRPr="004A1FD6" w:rsidRDefault="00D374E4" w:rsidP="00652178">
      <w:r w:rsidRPr="004A1FD6">
        <w:t>Ratio of dual to single camera fov</w:t>
      </w:r>
    </w:p>
    <w:p w:rsidR="00D374E4" w:rsidRPr="004A1FD6" w:rsidRDefault="00D374E4" w:rsidP="00652178">
      <w:r w:rsidRPr="004A1FD6">
        <w:tab/>
      </w:r>
      <w:r w:rsidR="0090260C" w:rsidRPr="004A1FD6">
        <w:rPr>
          <w:noProof/>
          <w:position w:val="-54"/>
        </w:rPr>
      </w:r>
      <w:r w:rsidR="0090260C" w:rsidRPr="004A1FD6">
        <w:rPr>
          <w:noProof/>
          <w:position w:val="-54"/>
        </w:rPr>
        <w:object w:dxaOrig="3519" w:dyaOrig="920" w14:anchorId="61361240">
          <v:shape id="_x0000_i1109" type="#_x0000_t75" alt="" style="width:172.35pt;height:43.65pt;mso-width-percent:0;mso-height-percent:0;mso-width-percent:0;mso-height-percent:0" o:ole="">
            <v:imagedata r:id="rId174" o:title=""/>
          </v:shape>
          <o:OLEObject Type="Embed" ProgID="Equation.DSMT4" ShapeID="_x0000_i1109" DrawAspect="Content" ObjectID="_1845799689" r:id="rId179"/>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13</w:instrText>
      </w:r>
      <w:r w:rsidRPr="004A1FD6">
        <w:rPr>
          <w:noProof/>
        </w:rPr>
        <w:fldChar w:fldCharType="end"/>
      </w:r>
      <w:r w:rsidRPr="004A1FD6">
        <w:instrText>)</w:instrText>
      </w:r>
      <w:r w:rsidRPr="004A1FD6">
        <w:fldChar w:fldCharType="end"/>
      </w:r>
    </w:p>
    <w:p w:rsidR="00D374E4" w:rsidRPr="004A1FD6" w:rsidRDefault="00D374E4" w:rsidP="00652178">
      <w:r w:rsidRPr="004A1FD6">
        <w:t>Same cameras based on geometry:</w:t>
      </w:r>
    </w:p>
    <w:p w:rsidR="00D374E4" w:rsidRPr="004A1FD6" w:rsidRDefault="00D374E4" w:rsidP="00652178">
      <w:r w:rsidRPr="004A1FD6">
        <w:tab/>
      </w:r>
      <w:r w:rsidR="0090260C" w:rsidRPr="004A1FD6">
        <w:rPr>
          <w:noProof/>
          <w:position w:val="-24"/>
        </w:rPr>
      </w:r>
      <w:r w:rsidR="0090260C" w:rsidRPr="004A1FD6">
        <w:rPr>
          <w:noProof/>
          <w:position w:val="-24"/>
        </w:rPr>
        <w:object w:dxaOrig="1100" w:dyaOrig="620" w14:anchorId="74342D98">
          <v:shape id="_x0000_i1110" type="#_x0000_t75" alt="" style="width:58.2pt;height:29.1pt;mso-width-percent:0;mso-height-percent:0;mso-width-percent:0;mso-height-percent:0" o:ole="">
            <v:imagedata r:id="rId180" o:title=""/>
          </v:shape>
          <o:OLEObject Type="Embed" ProgID="Equation.DSMT4" ShapeID="_x0000_i1110" DrawAspect="Content" ObjectID="_1845799690" r:id="rId181"/>
        </w:object>
      </w:r>
      <w:r w:rsidRPr="004A1FD6">
        <w:t xml:space="preserve"> </w:t>
      </w:r>
    </w:p>
    <w:p w:rsidR="00D374E4" w:rsidRPr="004A1FD6" w:rsidRDefault="00D374E4" w:rsidP="00652178">
      <w:r w:rsidRPr="004A1FD6">
        <w:tab/>
      </w:r>
      <w:r w:rsidR="0090260C" w:rsidRPr="004A1FD6">
        <w:rPr>
          <w:noProof/>
          <w:position w:val="-28"/>
        </w:rPr>
      </w:r>
      <w:r w:rsidR="0090260C" w:rsidRPr="004A1FD6">
        <w:rPr>
          <w:noProof/>
          <w:position w:val="-28"/>
        </w:rPr>
        <w:object w:dxaOrig="1600" w:dyaOrig="660" w14:anchorId="18D443A5">
          <v:shape id="_x0000_i1111" type="#_x0000_t75" alt="" style="width:79.65pt;height:36pt;mso-width-percent:0;mso-height-percent:0;mso-width-percent:0;mso-height-percent:0" o:ole="">
            <v:imagedata r:id="rId182" o:title=""/>
          </v:shape>
          <o:OLEObject Type="Embed" ProgID="Equation.DSMT4" ShapeID="_x0000_i1111" DrawAspect="Content" ObjectID="_1845799691" r:id="rId183"/>
        </w:object>
      </w:r>
      <w:r w:rsidRPr="004A1FD6">
        <w:t xml:space="preserve"> </w:t>
      </w:r>
    </w:p>
    <w:p w:rsidR="00D374E4" w:rsidRPr="004A1FD6" w:rsidRDefault="00D374E4" w:rsidP="00652178">
      <w:r w:rsidRPr="004A1FD6">
        <w:tab/>
      </w:r>
      <w:r w:rsidR="0090260C" w:rsidRPr="004A1FD6">
        <w:rPr>
          <w:noProof/>
          <w:position w:val="-24"/>
        </w:rPr>
      </w:r>
      <w:r w:rsidR="0090260C" w:rsidRPr="004A1FD6">
        <w:rPr>
          <w:noProof/>
          <w:position w:val="-24"/>
        </w:rPr>
        <w:object w:dxaOrig="3040" w:dyaOrig="1380" w14:anchorId="36C6B142">
          <v:shape id="_x0000_i1112" type="#_x0000_t75" alt="" style="width:151.65pt;height:1in;mso-width-percent:0;mso-height-percent:0;mso-width-percent:0;mso-height-percent:0" o:ole="">
            <v:imagedata r:id="rId184" o:title=""/>
          </v:shape>
          <o:OLEObject Type="Embed" ProgID="Equation.DSMT4" ShapeID="_x0000_i1112" DrawAspect="Content" ObjectID="_1845799692" r:id="rId18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14</w:instrText>
      </w:r>
      <w:r w:rsidRPr="004A1FD6">
        <w:rPr>
          <w:noProof/>
        </w:rPr>
        <w:fldChar w:fldCharType="end"/>
      </w:r>
      <w:r w:rsidRPr="004A1FD6">
        <w:instrText>)</w:instrText>
      </w:r>
      <w:r w:rsidRPr="004A1FD6">
        <w:fldChar w:fldCharType="end"/>
      </w:r>
    </w:p>
    <w:p w:rsidR="00D374E4" w:rsidRPr="004A1FD6" w:rsidRDefault="00D374E4" w:rsidP="00652178">
      <w:r w:rsidRPr="004A1FD6">
        <w:t>Ratio of FOV</w:t>
      </w:r>
    </w:p>
    <w:p w:rsidR="00D374E4" w:rsidRPr="004A1FD6" w:rsidRDefault="00D374E4" w:rsidP="00652178"/>
    <w:p w:rsidR="00D374E4" w:rsidRPr="004A1FD6" w:rsidRDefault="00D374E4" w:rsidP="00652178">
      <w:r w:rsidRPr="004A1FD6">
        <w:tab/>
      </w:r>
      <w:r w:rsidR="0090260C" w:rsidRPr="004A1FD6">
        <w:rPr>
          <w:noProof/>
          <w:position w:val="-54"/>
        </w:rPr>
      </w:r>
      <w:r w:rsidR="0090260C" w:rsidRPr="004A1FD6">
        <w:rPr>
          <w:noProof/>
          <w:position w:val="-54"/>
        </w:rPr>
        <w:object w:dxaOrig="2000" w:dyaOrig="920" w14:anchorId="1592156F">
          <v:shape id="_x0000_i1113" type="#_x0000_t75" alt="" style="width:101.1pt;height:43.65pt;mso-width-percent:0;mso-height-percent:0;mso-width-percent:0;mso-height-percent:0" o:ole="">
            <v:imagedata r:id="rId186" o:title=""/>
          </v:shape>
          <o:OLEObject Type="Embed" ProgID="Equation.DSMT4" ShapeID="_x0000_i1113" DrawAspect="Content" ObjectID="_1845799693" r:id="rId187"/>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15</w:instrText>
      </w:r>
      <w:r w:rsidRPr="004A1FD6">
        <w:rPr>
          <w:noProof/>
        </w:rPr>
        <w:fldChar w:fldCharType="end"/>
      </w:r>
      <w:r w:rsidRPr="004A1FD6">
        <w:instrText>)</w:instrText>
      </w:r>
      <w:r w:rsidRPr="004A1FD6">
        <w:fldChar w:fldCharType="end"/>
      </w:r>
    </w:p>
    <w:p w:rsidR="00D374E4" w:rsidRPr="004A1FD6" w:rsidRDefault="00D374E4" w:rsidP="00652178"/>
    <w:p w:rsidR="00D374E4" w:rsidRDefault="00867031" w:rsidP="00867031">
      <w:pPr>
        <w:pStyle w:val="Heading3"/>
      </w:pPr>
      <w:r>
        <w:t>Scale Ambiguity</w:t>
      </w:r>
    </w:p>
    <w:p w:rsidR="00867031" w:rsidRDefault="00867031" w:rsidP="00867031"/>
    <w:p w:rsidR="00867031" w:rsidRPr="00867031" w:rsidRDefault="00867031" w:rsidP="00867031">
      <w:r>
        <w:t>Since x = fX/Z = kfX/kZ, two cases cannot be distinguished.  x can be either a small object close to the camera (small k), or a large object far away (large k).</w:t>
      </w:r>
    </w:p>
    <w:p w:rsidR="00D374E4" w:rsidRPr="004A1FD6" w:rsidRDefault="00D374E4" w:rsidP="00652178"/>
    <w:p w:rsidR="00D374E4" w:rsidRPr="004A1FD6" w:rsidRDefault="00D374E4" w:rsidP="00652178">
      <w:pPr>
        <w:pStyle w:val="Heading2"/>
        <w:rPr>
          <w:rFonts w:cs="Times New Roman"/>
        </w:rPr>
      </w:pPr>
      <w:bookmarkStart w:id="27" w:name="_Toc209787762"/>
      <w:bookmarkStart w:id="28" w:name="_Toc229857420"/>
      <w:bookmarkStart w:id="29" w:name="_Toc229926473"/>
      <w:r w:rsidRPr="004A1FD6">
        <w:rPr>
          <w:rFonts w:cs="Times New Roman"/>
        </w:rPr>
        <w:t>Rigid Body Transformations</w:t>
      </w:r>
      <w:bookmarkEnd w:id="27"/>
      <w:bookmarkEnd w:id="28"/>
      <w:bookmarkEnd w:id="29"/>
    </w:p>
    <w:p w:rsidR="00D374E4" w:rsidRPr="004A1FD6" w:rsidRDefault="00D374E4" w:rsidP="00652178"/>
    <w:p w:rsidR="00D374E4" w:rsidRPr="004A1FD6" w:rsidRDefault="00D374E4" w:rsidP="00652178">
      <w:pPr>
        <w:pStyle w:val="Heading2"/>
        <w:rPr>
          <w:rFonts w:cs="Times New Roman"/>
        </w:rPr>
      </w:pPr>
      <w:bookmarkStart w:id="30" w:name="_Toc209787763"/>
      <w:bookmarkStart w:id="31" w:name="_Toc229857421"/>
      <w:bookmarkStart w:id="32" w:name="_Toc229926474"/>
      <w:r w:rsidRPr="004A1FD6">
        <w:rPr>
          <w:rFonts w:cs="Times New Roman"/>
        </w:rPr>
        <w:t>Quaternions</w:t>
      </w:r>
      <w:bookmarkEnd w:id="30"/>
      <w:bookmarkEnd w:id="31"/>
      <w:bookmarkEnd w:id="32"/>
    </w:p>
    <w:p w:rsidR="00D374E4" w:rsidRPr="004A1FD6" w:rsidRDefault="00D374E4" w:rsidP="00652178"/>
    <w:p w:rsidR="00D374E4" w:rsidRPr="004A1FD6" w:rsidRDefault="00D374E4" w:rsidP="00652178">
      <w:r w:rsidRPr="004A1FD6">
        <w:lastRenderedPageBreak/>
        <w:t>For our purposes, quaternions are simply a convenient booking keeping device for expressing and calculating on rotating bodies.</w:t>
      </w:r>
    </w:p>
    <w:p w:rsidR="00D374E4" w:rsidRPr="004A1FD6" w:rsidRDefault="00D374E4" w:rsidP="00652178"/>
    <w:p w:rsidR="00D374E4" w:rsidRPr="004A1FD6" w:rsidRDefault="00D374E4" w:rsidP="00652178">
      <w:r w:rsidRPr="004A1FD6">
        <w:t xml:space="preserve">A quaternion </w:t>
      </w:r>
      <w:r w:rsidR="0090260C" w:rsidRPr="004A1FD6">
        <w:rPr>
          <w:noProof/>
          <w:position w:val="-10"/>
        </w:rPr>
      </w:r>
      <w:r w:rsidR="0090260C" w:rsidRPr="004A1FD6">
        <w:rPr>
          <w:noProof/>
          <w:position w:val="-10"/>
        </w:rPr>
        <w:object w:dxaOrig="200" w:dyaOrig="320" w14:anchorId="46E0C2E6">
          <v:shape id="_x0000_i1114" type="#_x0000_t75" alt="" style="width:7.65pt;height:13.8pt;mso-width-percent:0;mso-height-percent:0;mso-width-percent:0;mso-height-percent:0" o:ole="">
            <v:imagedata r:id="rId188" o:title=""/>
          </v:shape>
          <o:OLEObject Type="Embed" ProgID="Equation.DSMT4" ShapeID="_x0000_i1114" DrawAspect="Content" ObjectID="_1845799694" r:id="rId189"/>
        </w:object>
      </w:r>
      <w:r w:rsidRPr="004A1FD6">
        <w:t xml:space="preserve"> is defined as</w:t>
      </w:r>
    </w:p>
    <w:p w:rsidR="00D374E4" w:rsidRPr="004A1FD6" w:rsidRDefault="00D374E4" w:rsidP="00652178"/>
    <w:p w:rsidR="00D374E4" w:rsidRPr="004A1FD6" w:rsidRDefault="00D374E4" w:rsidP="00652178">
      <w:r w:rsidRPr="004A1FD6">
        <w:tab/>
      </w:r>
      <w:r w:rsidR="0090260C" w:rsidRPr="004A1FD6">
        <w:rPr>
          <w:noProof/>
          <w:position w:val="-14"/>
        </w:rPr>
      </w:r>
      <w:r w:rsidR="0090260C" w:rsidRPr="004A1FD6">
        <w:rPr>
          <w:noProof/>
          <w:position w:val="-14"/>
        </w:rPr>
        <w:object w:dxaOrig="3159" w:dyaOrig="400" w14:anchorId="554F7000">
          <v:shape id="_x0000_i1115" type="#_x0000_t75" alt="" style="width:157.8pt;height:22.2pt;mso-width-percent:0;mso-height-percent:0;mso-width-percent:0;mso-height-percent:0" o:ole="">
            <v:imagedata r:id="rId190" o:title=""/>
          </v:shape>
          <o:OLEObject Type="Embed" ProgID="Equation.DSMT4" ShapeID="_x0000_i1115" DrawAspect="Content" ObjectID="_1845799695" r:id="rId191"/>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16</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 xml:space="preserve">where </w:t>
      </w:r>
      <w:r w:rsidR="0090260C" w:rsidRPr="004A1FD6">
        <w:rPr>
          <w:noProof/>
          <w:position w:val="-10"/>
        </w:rPr>
      </w:r>
      <w:r w:rsidR="0090260C" w:rsidRPr="004A1FD6">
        <w:rPr>
          <w:noProof/>
          <w:position w:val="-10"/>
        </w:rPr>
        <w:object w:dxaOrig="560" w:dyaOrig="320" w14:anchorId="093C41D9">
          <v:shape id="_x0000_i1116" type="#_x0000_t75" alt="" style="width:29.1pt;height:13.8pt;mso-width-percent:0;mso-height-percent:0;mso-width-percent:0;mso-height-percent:0" o:ole="">
            <v:imagedata r:id="rId192" o:title=""/>
          </v:shape>
          <o:OLEObject Type="Embed" ProgID="Equation.DSMT4" ShapeID="_x0000_i1116" DrawAspect="Content" ObjectID="_1845799696" r:id="rId193"/>
        </w:object>
      </w:r>
      <w:r w:rsidRPr="004A1FD6">
        <w:t xml:space="preserve"> satisfy the axioms </w:t>
      </w:r>
    </w:p>
    <w:p w:rsidR="00D374E4" w:rsidRPr="004A1FD6" w:rsidRDefault="00D374E4" w:rsidP="00652178"/>
    <w:p w:rsidR="00D374E4" w:rsidRPr="004A1FD6" w:rsidRDefault="00D374E4" w:rsidP="00652178">
      <w:r w:rsidRPr="004A1FD6">
        <w:tab/>
      </w:r>
      <w:r w:rsidR="0090260C" w:rsidRPr="004A1FD6">
        <w:rPr>
          <w:noProof/>
          <w:position w:val="-10"/>
        </w:rPr>
      </w:r>
      <w:r w:rsidR="0090260C" w:rsidRPr="004A1FD6">
        <w:rPr>
          <w:noProof/>
          <w:position w:val="-10"/>
        </w:rPr>
        <w:object w:dxaOrig="2140" w:dyaOrig="360" w14:anchorId="6D8C3913">
          <v:shape id="_x0000_i1117" type="#_x0000_t75" alt="" style="width:108pt;height:22.2pt;mso-width-percent:0;mso-height-percent:0;mso-width-percent:0;mso-height-percent:0" o:ole="">
            <v:imagedata r:id="rId194" o:title=""/>
          </v:shape>
          <o:OLEObject Type="Embed" ProgID="Equation.DSMT4" ShapeID="_x0000_i1117" DrawAspect="Content" ObjectID="_1845799697" r:id="rId19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33" w:name="ZEqnNum647253"/>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17</w:instrText>
      </w:r>
      <w:r w:rsidRPr="004A1FD6">
        <w:rPr>
          <w:noProof/>
        </w:rPr>
        <w:fldChar w:fldCharType="end"/>
      </w:r>
      <w:r w:rsidRPr="004A1FD6">
        <w:instrText>)</w:instrText>
      </w:r>
      <w:bookmarkEnd w:id="33"/>
      <w:r w:rsidRPr="004A1FD6">
        <w:fldChar w:fldCharType="end"/>
      </w:r>
    </w:p>
    <w:p w:rsidR="00D374E4" w:rsidRPr="004A1FD6" w:rsidRDefault="00D374E4" w:rsidP="00652178"/>
    <w:p w:rsidR="00D374E4" w:rsidRPr="004A1FD6" w:rsidRDefault="00D374E4" w:rsidP="00652178">
      <w:r w:rsidRPr="004A1FD6">
        <w:t xml:space="preserve">and the pure quaternion part is a vector </w:t>
      </w:r>
      <w:r w:rsidR="0090260C" w:rsidRPr="004A1FD6">
        <w:rPr>
          <w:noProof/>
          <w:position w:val="-10"/>
        </w:rPr>
      </w:r>
      <w:r w:rsidR="0090260C" w:rsidRPr="004A1FD6">
        <w:rPr>
          <w:noProof/>
          <w:position w:val="-10"/>
        </w:rPr>
        <w:object w:dxaOrig="720" w:dyaOrig="360" w14:anchorId="571197C4">
          <v:shape id="_x0000_i1118" type="#_x0000_t75" alt="" style="width:36pt;height:22.2pt;mso-width-percent:0;mso-height-percent:0;mso-width-percent:0;mso-height-percent:0" o:ole="">
            <v:imagedata r:id="rId196" o:title=""/>
          </v:shape>
          <o:OLEObject Type="Embed" ProgID="Equation.DSMT4" ShapeID="_x0000_i1118" DrawAspect="Content" ObjectID="_1845799698" r:id="rId197"/>
        </w:object>
      </w:r>
      <w:r w:rsidRPr="004A1FD6">
        <w:t xml:space="preserve">.  </w:t>
      </w:r>
    </w:p>
    <w:p w:rsidR="00D374E4" w:rsidRPr="004A1FD6" w:rsidRDefault="00D374E4" w:rsidP="00652178"/>
    <w:p w:rsidR="00D374E4" w:rsidRPr="004A1FD6" w:rsidRDefault="00D374E4" w:rsidP="00652178"/>
    <w:p w:rsidR="00D374E4" w:rsidRPr="004A1FD6" w:rsidRDefault="00D374E4" w:rsidP="00652178">
      <w:r w:rsidRPr="004A1FD6">
        <w:t xml:space="preserve">The notation is odd because a quaternion is designated as a scalar, but includes a vector part.  The solution to this inconsistency is to treat quaternions as their own space.  </w:t>
      </w:r>
    </w:p>
    <w:p w:rsidR="00D374E4" w:rsidRPr="004A1FD6" w:rsidRDefault="00D374E4" w:rsidP="00652178"/>
    <w:p w:rsidR="00D374E4" w:rsidRPr="004A1FD6" w:rsidRDefault="00D374E4" w:rsidP="00652178">
      <w:r w:rsidRPr="004A1FD6">
        <w:t xml:space="preserve">From </w:t>
      </w:r>
      <w:r w:rsidRPr="004A1FD6">
        <w:fldChar w:fldCharType="begin"/>
      </w:r>
      <w:r w:rsidRPr="004A1FD6">
        <w:instrText xml:space="preserve"> GOTOBUTTON ZEqnNum647253  \* MERGEFORMAT </w:instrText>
      </w:r>
      <w:fldSimple w:instr=" REF ZEqnNum647253 \* Charformat \! \* MERGEFORMAT ">
        <w:r w:rsidRPr="004A1FD6">
          <w:instrText>(</w:instrText>
        </w:r>
        <w:r>
          <w:instrText>1</w:instrText>
        </w:r>
        <w:r w:rsidRPr="004A1FD6">
          <w:instrText>.</w:instrText>
        </w:r>
        <w:r>
          <w:instrText>17</w:instrText>
        </w:r>
        <w:r w:rsidRPr="004A1FD6">
          <w:instrText>)</w:instrText>
        </w:r>
      </w:fldSimple>
      <w:r w:rsidRPr="004A1FD6">
        <w:fldChar w:fldCharType="end"/>
      </w:r>
      <w:r w:rsidRPr="004A1FD6">
        <w:t xml:space="preserve"> the following relationships can be derived</w:t>
      </w:r>
    </w:p>
    <w:p w:rsidR="00D374E4" w:rsidRPr="004A1FD6" w:rsidRDefault="00D374E4" w:rsidP="00652178"/>
    <w:p w:rsidR="00D374E4" w:rsidRPr="004A1FD6" w:rsidRDefault="00D374E4" w:rsidP="00652178">
      <w:r w:rsidRPr="004A1FD6">
        <w:tab/>
      </w:r>
      <w:r w:rsidR="0090260C" w:rsidRPr="004A1FD6">
        <w:rPr>
          <w:noProof/>
          <w:position w:val="-10"/>
        </w:rPr>
      </w:r>
      <w:r w:rsidR="0090260C" w:rsidRPr="004A1FD6">
        <w:rPr>
          <w:noProof/>
          <w:position w:val="-10"/>
        </w:rPr>
        <w:object w:dxaOrig="4120" w:dyaOrig="320" w14:anchorId="4192CB3E">
          <v:shape id="_x0000_i1119" type="#_x0000_t75" alt="" style="width:209.85pt;height:13.8pt;mso-width-percent:0;mso-height-percent:0;mso-width-percent:0;mso-height-percent:0" o:ole="">
            <v:imagedata r:id="rId198" o:title=""/>
          </v:shape>
          <o:OLEObject Type="Embed" ProgID="Equation.DSMT4" ShapeID="_x0000_i1119" DrawAspect="Content" ObjectID="_1845799699" r:id="rId199"/>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34" w:name="ZEqnNum389592"/>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18</w:instrText>
      </w:r>
      <w:r w:rsidRPr="004A1FD6">
        <w:rPr>
          <w:noProof/>
        </w:rPr>
        <w:fldChar w:fldCharType="end"/>
      </w:r>
      <w:r w:rsidRPr="004A1FD6">
        <w:instrText>)</w:instrText>
      </w:r>
      <w:bookmarkEnd w:id="34"/>
      <w:r w:rsidRPr="004A1FD6">
        <w:fldChar w:fldCharType="end"/>
      </w:r>
    </w:p>
    <w:p w:rsidR="00D374E4" w:rsidRPr="004A1FD6" w:rsidRDefault="00D374E4" w:rsidP="00652178">
      <w:r w:rsidRPr="004A1FD6">
        <w:t>for example,</w:t>
      </w:r>
    </w:p>
    <w:p w:rsidR="00D374E4" w:rsidRPr="004A1FD6" w:rsidRDefault="00D374E4" w:rsidP="00652178"/>
    <w:p w:rsidR="00D374E4" w:rsidRPr="004A1FD6" w:rsidRDefault="00D374E4" w:rsidP="00652178">
      <w:r w:rsidRPr="004A1FD6">
        <w:tab/>
      </w:r>
      <w:r w:rsidR="0090260C" w:rsidRPr="004A1FD6">
        <w:rPr>
          <w:noProof/>
          <w:position w:val="-86"/>
        </w:rPr>
      </w:r>
      <w:r w:rsidR="0090260C" w:rsidRPr="004A1FD6">
        <w:rPr>
          <w:noProof/>
          <w:position w:val="-86"/>
        </w:rPr>
        <w:object w:dxaOrig="880" w:dyaOrig="1800" w14:anchorId="0E9B0192">
          <v:shape id="_x0000_i1120" type="#_x0000_t75" alt="" style="width:43.65pt;height:94.2pt;mso-width-percent:0;mso-height-percent:0;mso-width-percent:0;mso-height-percent:0" o:ole="">
            <v:imagedata r:id="rId200" o:title=""/>
          </v:shape>
          <o:OLEObject Type="Embed" ProgID="Equation.DSMT4" ShapeID="_x0000_i1120" DrawAspect="Content" ObjectID="_1845799700" r:id="rId201"/>
        </w:object>
      </w:r>
      <w:r w:rsidRPr="004A1FD6">
        <w:t xml:space="preserve"> </w:t>
      </w:r>
    </w:p>
    <w:p w:rsidR="00D374E4" w:rsidRPr="004A1FD6" w:rsidRDefault="00D374E4" w:rsidP="00652178"/>
    <w:p w:rsidR="00D374E4" w:rsidRPr="004A1FD6" w:rsidRDefault="00D374E4" w:rsidP="00652178">
      <w:r w:rsidRPr="004A1FD6">
        <w:t>The above relationships define a right handed cross-product coordinate set where multiplication is not commutative.</w:t>
      </w:r>
    </w:p>
    <w:p w:rsidR="00D374E4" w:rsidRPr="004A1FD6" w:rsidRDefault="00D374E4" w:rsidP="00652178"/>
    <w:p w:rsidR="00D374E4" w:rsidRPr="004A1FD6" w:rsidRDefault="00D374E4" w:rsidP="00652178">
      <w:r w:rsidRPr="004A1FD6">
        <w:t xml:space="preserve">The product of two quaternions </w:t>
      </w:r>
      <w:r w:rsidR="0090260C" w:rsidRPr="004A1FD6">
        <w:rPr>
          <w:noProof/>
          <w:position w:val="-10"/>
        </w:rPr>
      </w:r>
      <w:r w:rsidR="0090260C" w:rsidRPr="004A1FD6">
        <w:rPr>
          <w:noProof/>
          <w:position w:val="-10"/>
        </w:rPr>
        <w:object w:dxaOrig="240" w:dyaOrig="320" w14:anchorId="3EF3C84E">
          <v:shape id="_x0000_i1121" type="#_x0000_t75" alt="" style="width:13.8pt;height:13.8pt;mso-width-percent:0;mso-height-percent:0;mso-width-percent:0;mso-height-percent:0" o:ole="">
            <v:imagedata r:id="rId202" o:title=""/>
          </v:shape>
          <o:OLEObject Type="Embed" ProgID="Equation.DSMT4" ShapeID="_x0000_i1121" DrawAspect="Content" ObjectID="_1845799701" r:id="rId203"/>
        </w:object>
      </w:r>
      <w:r w:rsidRPr="004A1FD6">
        <w:t xml:space="preserve"> and </w:t>
      </w:r>
      <w:r w:rsidR="0090260C" w:rsidRPr="004A1FD6">
        <w:rPr>
          <w:noProof/>
          <w:position w:val="-10"/>
        </w:rPr>
      </w:r>
      <w:r w:rsidR="0090260C" w:rsidRPr="004A1FD6">
        <w:rPr>
          <w:noProof/>
          <w:position w:val="-10"/>
        </w:rPr>
        <w:object w:dxaOrig="200" w:dyaOrig="320" w14:anchorId="39C2E06A">
          <v:shape id="_x0000_i1122" type="#_x0000_t75" alt="" style="width:7.65pt;height:13.8pt;mso-width-percent:0;mso-height-percent:0;mso-width-percent:0;mso-height-percent:0" o:ole="">
            <v:imagedata r:id="rId204" o:title=""/>
          </v:shape>
          <o:OLEObject Type="Embed" ProgID="Equation.DSMT4" ShapeID="_x0000_i1122" DrawAspect="Content" ObjectID="_1845799702" r:id="rId205"/>
        </w:object>
      </w:r>
      <w:r w:rsidRPr="004A1FD6">
        <w:t xml:space="preserve"> is defined element wise using </w:t>
      </w:r>
      <w:r w:rsidRPr="004A1FD6">
        <w:fldChar w:fldCharType="begin"/>
      </w:r>
      <w:r w:rsidRPr="004A1FD6">
        <w:instrText xml:space="preserve"> GOTOBUTTON ZEqnNum389592  \* MERGEFORMAT </w:instrText>
      </w:r>
      <w:fldSimple w:instr=" REF ZEqnNum389592 \* Charformat \! \* MERGEFORMAT ">
        <w:r w:rsidRPr="004A1FD6">
          <w:instrText>(</w:instrText>
        </w:r>
        <w:r>
          <w:instrText>1</w:instrText>
        </w:r>
        <w:r w:rsidRPr="004A1FD6">
          <w:instrText>.</w:instrText>
        </w:r>
        <w:r>
          <w:instrText>18</w:instrText>
        </w:r>
        <w:r w:rsidRPr="004A1FD6">
          <w:instrText>)</w:instrText>
        </w:r>
      </w:fldSimple>
      <w:r w:rsidRPr="004A1FD6">
        <w:fldChar w:fldCharType="end"/>
      </w:r>
      <w:r w:rsidRPr="004A1FD6">
        <w:t xml:space="preserve"> such that their product </w:t>
      </w:r>
      <w:r w:rsidR="0090260C" w:rsidRPr="004A1FD6">
        <w:rPr>
          <w:noProof/>
          <w:position w:val="-4"/>
        </w:rPr>
      </w:r>
      <w:r w:rsidR="0090260C" w:rsidRPr="004A1FD6">
        <w:rPr>
          <w:noProof/>
          <w:position w:val="-4"/>
        </w:rPr>
        <w:object w:dxaOrig="180" w:dyaOrig="260" w14:anchorId="103666A1">
          <v:shape id="_x0000_i1123" type="#_x0000_t75" alt="" style="width:7.65pt;height:13.8pt;mso-width-percent:0;mso-height-percent:0;mso-width-percent:0;mso-height-percent:0" o:ole="">
            <v:imagedata r:id="rId206" o:title=""/>
          </v:shape>
          <o:OLEObject Type="Embed" ProgID="Equation.DSMT4" ShapeID="_x0000_i1123" DrawAspect="Content" ObjectID="_1845799703" r:id="rId207"/>
        </w:object>
      </w:r>
      <w:r w:rsidRPr="004A1FD6">
        <w:t xml:space="preserve"> is</w:t>
      </w:r>
    </w:p>
    <w:p w:rsidR="00D374E4" w:rsidRPr="004A1FD6" w:rsidRDefault="00D374E4" w:rsidP="00652178"/>
    <w:p w:rsidR="00D374E4" w:rsidRPr="004A1FD6" w:rsidRDefault="00D374E4" w:rsidP="00652178">
      <w:r w:rsidRPr="004A1FD6">
        <w:tab/>
      </w:r>
      <w:r w:rsidR="0090260C" w:rsidRPr="004A1FD6">
        <w:rPr>
          <w:noProof/>
          <w:position w:val="-48"/>
        </w:rPr>
      </w:r>
      <w:r w:rsidR="0090260C" w:rsidRPr="004A1FD6">
        <w:rPr>
          <w:noProof/>
          <w:position w:val="-48"/>
        </w:rPr>
        <w:object w:dxaOrig="6940" w:dyaOrig="1060" w14:anchorId="6F893423">
          <v:shape id="_x0000_i1124" type="#_x0000_t75" alt="" style="width:346.2pt;height:49.8pt;mso-width-percent:0;mso-height-percent:0;mso-width-percent:0;mso-height-percent:0" o:ole="">
            <v:imagedata r:id="rId208" o:title=""/>
          </v:shape>
          <o:OLEObject Type="Embed" ProgID="Equation.DSMT4" ShapeID="_x0000_i1124" DrawAspect="Content" ObjectID="_1845799704" r:id="rId209"/>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35" w:name="ZEqnNum783010"/>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19</w:instrText>
      </w:r>
      <w:r w:rsidRPr="004A1FD6">
        <w:rPr>
          <w:noProof/>
        </w:rPr>
        <w:fldChar w:fldCharType="end"/>
      </w:r>
      <w:r w:rsidRPr="004A1FD6">
        <w:instrText>)</w:instrText>
      </w:r>
      <w:bookmarkEnd w:id="35"/>
      <w:r w:rsidRPr="004A1FD6">
        <w:fldChar w:fldCharType="end"/>
      </w:r>
    </w:p>
    <w:p w:rsidR="00D374E4" w:rsidRPr="004A1FD6" w:rsidRDefault="00D374E4" w:rsidP="00652178"/>
    <w:p w:rsidR="00D374E4" w:rsidRPr="004A1FD6" w:rsidRDefault="00D374E4" w:rsidP="00652178">
      <w:r w:rsidRPr="004A1FD6">
        <w:t>For brevity and when the context is clear we often omit the quaternion multiplication symbol.  In matrix form this is</w:t>
      </w:r>
    </w:p>
    <w:p w:rsidR="00D374E4" w:rsidRPr="004A1FD6" w:rsidRDefault="00D374E4" w:rsidP="00652178"/>
    <w:p w:rsidR="00D374E4" w:rsidRPr="004A1FD6" w:rsidRDefault="00D374E4" w:rsidP="00652178">
      <w:r w:rsidRPr="004A1FD6">
        <w:lastRenderedPageBreak/>
        <w:tab/>
      </w:r>
      <w:r w:rsidR="0090260C" w:rsidRPr="004A1FD6">
        <w:rPr>
          <w:noProof/>
          <w:position w:val="-68"/>
        </w:rPr>
      </w:r>
      <w:r w:rsidR="0090260C" w:rsidRPr="004A1FD6">
        <w:rPr>
          <w:noProof/>
          <w:position w:val="-68"/>
        </w:rPr>
        <w:object w:dxaOrig="5700" w:dyaOrig="1480" w14:anchorId="4F47ECF2">
          <v:shape id="_x0000_i1125" type="#_x0000_t75" alt="" style="width:4in;height:1in;mso-width-percent:0;mso-height-percent:0;mso-width-percent:0;mso-height-percent:0" o:ole="">
            <v:imagedata r:id="rId210" o:title=""/>
          </v:shape>
          <o:OLEObject Type="Embed" ProgID="Equation.DSMT4" ShapeID="_x0000_i1125" DrawAspect="Content" ObjectID="_1845799705" r:id="rId211"/>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36" w:name="ZEqnNum370268"/>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20</w:instrText>
      </w:r>
      <w:r w:rsidRPr="004A1FD6">
        <w:rPr>
          <w:noProof/>
        </w:rPr>
        <w:fldChar w:fldCharType="end"/>
      </w:r>
      <w:r w:rsidRPr="004A1FD6">
        <w:instrText>)</w:instrText>
      </w:r>
      <w:bookmarkEnd w:id="36"/>
      <w:r w:rsidRPr="004A1FD6">
        <w:fldChar w:fldCharType="end"/>
      </w:r>
    </w:p>
    <w:p w:rsidR="00D374E4" w:rsidRPr="004A1FD6" w:rsidRDefault="00D374E4" w:rsidP="00652178"/>
    <w:p w:rsidR="00D374E4" w:rsidRPr="004A1FD6" w:rsidRDefault="00D374E4" w:rsidP="00652178">
      <w:r w:rsidRPr="004A1FD6">
        <w:t>or, reversing the order of multiplication,</w:t>
      </w:r>
    </w:p>
    <w:p w:rsidR="00D374E4" w:rsidRPr="004A1FD6" w:rsidRDefault="00D374E4" w:rsidP="00652178"/>
    <w:p w:rsidR="00D374E4" w:rsidRPr="004A1FD6" w:rsidRDefault="00D374E4" w:rsidP="00652178">
      <w:r w:rsidRPr="004A1FD6">
        <w:tab/>
      </w:r>
      <w:r w:rsidR="0090260C" w:rsidRPr="004A1FD6">
        <w:rPr>
          <w:noProof/>
          <w:position w:val="-68"/>
        </w:rPr>
      </w:r>
      <w:r w:rsidR="0090260C" w:rsidRPr="004A1FD6">
        <w:rPr>
          <w:noProof/>
          <w:position w:val="-68"/>
        </w:rPr>
        <w:object w:dxaOrig="5760" w:dyaOrig="1480" w14:anchorId="34F1FC8B">
          <v:shape id="_x0000_i1126" type="#_x0000_t75" alt="" style="width:4in;height:1in;mso-width-percent:0;mso-height-percent:0;mso-width-percent:0;mso-height-percent:0" o:ole="">
            <v:imagedata r:id="rId212" o:title=""/>
          </v:shape>
          <o:OLEObject Type="Embed" ProgID="Equation.DSMT4" ShapeID="_x0000_i1126" DrawAspect="Content" ObjectID="_1845799706" r:id="rId21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21</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 xml:space="preserve">Note that commutation does not hold.  Additionally, recognizing the dot and cross-products we can rewrite </w:t>
      </w:r>
      <w:r w:rsidRPr="004A1FD6">
        <w:fldChar w:fldCharType="begin"/>
      </w:r>
      <w:r w:rsidRPr="004A1FD6">
        <w:instrText xml:space="preserve"> GOTOBUTTON ZEqnNum783010  \* MERGEFORMAT </w:instrText>
      </w:r>
      <w:fldSimple w:instr=" REF ZEqnNum783010 \* Charformat \! \* MERGEFORMAT ">
        <w:r w:rsidRPr="004A1FD6">
          <w:instrText>(</w:instrText>
        </w:r>
        <w:r>
          <w:instrText>1</w:instrText>
        </w:r>
        <w:r w:rsidRPr="004A1FD6">
          <w:instrText>.</w:instrText>
        </w:r>
        <w:r>
          <w:instrText>19</w:instrText>
        </w:r>
        <w:r w:rsidRPr="004A1FD6">
          <w:instrText>)</w:instrText>
        </w:r>
      </w:fldSimple>
      <w:r w:rsidRPr="004A1FD6">
        <w:fldChar w:fldCharType="end"/>
      </w:r>
      <w:r w:rsidRPr="004A1FD6">
        <w:t xml:space="preserve"> in terms of scalar plus vector notation as</w:t>
      </w:r>
    </w:p>
    <w:p w:rsidR="00D374E4" w:rsidRPr="004A1FD6" w:rsidRDefault="00D374E4" w:rsidP="00652178"/>
    <w:p w:rsidR="00D374E4" w:rsidRPr="004A1FD6" w:rsidRDefault="00D374E4" w:rsidP="00652178">
      <w:r w:rsidRPr="004A1FD6">
        <w:tab/>
      </w:r>
      <w:r w:rsidR="0090260C" w:rsidRPr="004A1FD6">
        <w:rPr>
          <w:noProof/>
          <w:position w:val="-12"/>
        </w:rPr>
      </w:r>
      <w:r w:rsidR="0090260C" w:rsidRPr="004A1FD6">
        <w:rPr>
          <w:noProof/>
          <w:position w:val="-12"/>
        </w:rPr>
        <w:object w:dxaOrig="3220" w:dyaOrig="380" w14:anchorId="3066273F">
          <v:shape id="_x0000_i1127" type="#_x0000_t75" alt="" style="width:157.8pt;height:22.2pt;mso-width-percent:0;mso-height-percent:0;mso-width-percent:0;mso-height-percent:0" o:ole="">
            <v:imagedata r:id="rId214" o:title=""/>
          </v:shape>
          <o:OLEObject Type="Embed" ProgID="Equation.DSMT4" ShapeID="_x0000_i1127" DrawAspect="Content" ObjectID="_1845799707" r:id="rId21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37" w:name="ZEqnNum621311"/>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22</w:instrText>
      </w:r>
      <w:r w:rsidRPr="004A1FD6">
        <w:rPr>
          <w:noProof/>
        </w:rPr>
        <w:fldChar w:fldCharType="end"/>
      </w:r>
      <w:r w:rsidRPr="004A1FD6">
        <w:instrText>)</w:instrText>
      </w:r>
      <w:bookmarkEnd w:id="37"/>
      <w:r w:rsidRPr="004A1FD6">
        <w:fldChar w:fldCharType="end"/>
      </w:r>
    </w:p>
    <w:p w:rsidR="00D374E4" w:rsidRPr="004A1FD6" w:rsidRDefault="00D374E4" w:rsidP="00652178"/>
    <w:p w:rsidR="00D374E4" w:rsidRPr="004A1FD6" w:rsidRDefault="00D374E4" w:rsidP="00652178">
      <w:r w:rsidRPr="004A1FD6">
        <w:t xml:space="preserve">Thus </w:t>
      </w:r>
      <w:r w:rsidR="0090260C" w:rsidRPr="004A1FD6">
        <w:rPr>
          <w:noProof/>
          <w:position w:val="-12"/>
        </w:rPr>
      </w:r>
      <w:r w:rsidR="0090260C" w:rsidRPr="004A1FD6">
        <w:rPr>
          <w:noProof/>
          <w:position w:val="-12"/>
        </w:rPr>
        <w:object w:dxaOrig="960" w:dyaOrig="360" w14:anchorId="44573C97">
          <v:shape id="_x0000_i1128" type="#_x0000_t75" alt="" style="width:49.8pt;height:22.2pt;mso-width-percent:0;mso-height-percent:0;mso-width-percent:0;mso-height-percent:0" o:ole="">
            <v:imagedata r:id="rId216" o:title=""/>
          </v:shape>
          <o:OLEObject Type="Embed" ProgID="Equation.DSMT4" ShapeID="_x0000_i1128" DrawAspect="Content" ObjectID="_1845799708" r:id="rId217"/>
        </w:object>
      </w:r>
      <w:r w:rsidRPr="004A1FD6">
        <w:t xml:space="preserve"> has “real part” </w:t>
      </w:r>
      <w:r w:rsidR="0090260C" w:rsidRPr="004A1FD6">
        <w:rPr>
          <w:noProof/>
          <w:position w:val="-12"/>
        </w:rPr>
      </w:r>
      <w:r w:rsidR="0090260C" w:rsidRPr="004A1FD6">
        <w:rPr>
          <w:noProof/>
          <w:position w:val="-12"/>
        </w:rPr>
        <w:object w:dxaOrig="1500" w:dyaOrig="380" w14:anchorId="0C89C804">
          <v:shape id="_x0000_i1129" type="#_x0000_t75" alt="" style="width:1in;height:22.2pt;mso-width-percent:0;mso-height-percent:0;mso-width-percent:0;mso-height-percent:0" o:ole="">
            <v:imagedata r:id="rId218" o:title=""/>
          </v:shape>
          <o:OLEObject Type="Embed" ProgID="Equation.DSMT4" ShapeID="_x0000_i1129" DrawAspect="Content" ObjectID="_1845799709" r:id="rId219"/>
        </w:object>
      </w:r>
      <w:r w:rsidRPr="004A1FD6">
        <w:t xml:space="preserve"> and “imaginary” or vector part</w:t>
      </w:r>
      <w:r w:rsidR="0090260C" w:rsidRPr="004A1FD6">
        <w:rPr>
          <w:noProof/>
          <w:position w:val="-12"/>
        </w:rPr>
      </w:r>
      <w:r w:rsidR="0090260C" w:rsidRPr="004A1FD6">
        <w:rPr>
          <w:noProof/>
          <w:position w:val="-12"/>
        </w:rPr>
        <w:object w:dxaOrig="2000" w:dyaOrig="360" w14:anchorId="3100A1B0">
          <v:shape id="_x0000_i1130" type="#_x0000_t75" alt="" style="width:101.1pt;height:22.2pt;mso-width-percent:0;mso-height-percent:0;mso-width-percent:0;mso-height-percent:0" o:ole="">
            <v:imagedata r:id="rId220" o:title=""/>
          </v:shape>
          <o:OLEObject Type="Embed" ProgID="Equation.DSMT4" ShapeID="_x0000_i1130" DrawAspect="Content" ObjectID="_1845799710" r:id="rId221"/>
        </w:object>
      </w:r>
      <w:r w:rsidRPr="004A1FD6">
        <w:t xml:space="preserve">.  </w:t>
      </w:r>
    </w:p>
    <w:p w:rsidR="00D374E4" w:rsidRPr="004A1FD6" w:rsidRDefault="00D374E4" w:rsidP="00652178"/>
    <w:p w:rsidR="00D374E4" w:rsidRPr="004A1FD6" w:rsidRDefault="00D374E4" w:rsidP="00652178">
      <w:r w:rsidRPr="004A1FD6">
        <w:t>The conjugate quaternion is</w:t>
      </w:r>
    </w:p>
    <w:p w:rsidR="00D374E4" w:rsidRPr="004A1FD6" w:rsidRDefault="00D374E4" w:rsidP="00652178"/>
    <w:p w:rsidR="00D374E4" w:rsidRPr="004A1FD6" w:rsidRDefault="00D374E4" w:rsidP="00652178">
      <w:r w:rsidRPr="004A1FD6">
        <w:tab/>
      </w:r>
      <w:r w:rsidR="0090260C" w:rsidRPr="004A1FD6">
        <w:rPr>
          <w:noProof/>
          <w:position w:val="-12"/>
        </w:rPr>
      </w:r>
      <w:r w:rsidR="0090260C" w:rsidRPr="004A1FD6">
        <w:rPr>
          <w:noProof/>
          <w:position w:val="-12"/>
        </w:rPr>
        <w:object w:dxaOrig="3220" w:dyaOrig="380" w14:anchorId="561431D0">
          <v:shape id="_x0000_i1131" type="#_x0000_t75" alt="" style="width:157.8pt;height:22.2pt;mso-width-percent:0;mso-height-percent:0;mso-width-percent:0;mso-height-percent:0" o:ole="">
            <v:imagedata r:id="rId222" o:title=""/>
          </v:shape>
          <o:OLEObject Type="Embed" ProgID="Equation.DSMT4" ShapeID="_x0000_i1131" DrawAspect="Content" ObjectID="_1845799711" r:id="rId22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23</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The dot product is defined as</w:t>
      </w:r>
    </w:p>
    <w:p w:rsidR="00D374E4" w:rsidRPr="004A1FD6" w:rsidRDefault="00D374E4" w:rsidP="00652178"/>
    <w:p w:rsidR="00D374E4" w:rsidRPr="004A1FD6" w:rsidRDefault="00D374E4" w:rsidP="00652178">
      <w:r w:rsidRPr="004A1FD6">
        <w:tab/>
      </w:r>
      <w:r w:rsidR="0090260C" w:rsidRPr="004A1FD6">
        <w:rPr>
          <w:noProof/>
          <w:position w:val="-12"/>
        </w:rPr>
      </w:r>
      <w:r w:rsidR="0090260C" w:rsidRPr="004A1FD6">
        <w:rPr>
          <w:noProof/>
          <w:position w:val="-12"/>
        </w:rPr>
        <w:object w:dxaOrig="1719" w:dyaOrig="380" w14:anchorId="141868DA">
          <v:shape id="_x0000_i1132" type="#_x0000_t75" alt="" style="width:85.8pt;height:22.2pt;mso-width-percent:0;mso-height-percent:0;mso-width-percent:0;mso-height-percent:0" o:ole="">
            <v:imagedata r:id="rId224" o:title=""/>
          </v:shape>
          <o:OLEObject Type="Embed" ProgID="Equation.DSMT4" ShapeID="_x0000_i1132" DrawAspect="Content" ObjectID="_1845799712" r:id="rId22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24</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The conjugate product is</w:t>
      </w:r>
    </w:p>
    <w:p w:rsidR="00D374E4" w:rsidRPr="004A1FD6" w:rsidRDefault="00D374E4" w:rsidP="00652178"/>
    <w:p w:rsidR="00D374E4" w:rsidRPr="004A1FD6" w:rsidRDefault="00D374E4" w:rsidP="00652178">
      <w:r w:rsidRPr="004A1FD6">
        <w:tab/>
      </w:r>
      <w:r w:rsidR="0090260C" w:rsidRPr="004A1FD6">
        <w:rPr>
          <w:noProof/>
          <w:position w:val="-54"/>
        </w:rPr>
      </w:r>
      <w:r w:rsidR="0090260C" w:rsidRPr="004A1FD6">
        <w:rPr>
          <w:noProof/>
          <w:position w:val="-54"/>
        </w:rPr>
        <w:object w:dxaOrig="3420" w:dyaOrig="1240" w14:anchorId="1D3F06DD">
          <v:shape id="_x0000_i1133" type="#_x0000_t75" alt="" style="width:173.1pt;height:64.35pt;mso-width-percent:0;mso-height-percent:0;mso-width-percent:0;mso-height-percent:0" o:ole="">
            <v:imagedata r:id="rId226" o:title=""/>
          </v:shape>
          <o:OLEObject Type="Embed" ProgID="Equation.DSMT4" ShapeID="_x0000_i1133" DrawAspect="Content" ObjectID="_1845799713" r:id="rId227"/>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25</w:instrText>
      </w:r>
      <w:r w:rsidRPr="004A1FD6">
        <w:rPr>
          <w:noProof/>
        </w:rPr>
        <w:fldChar w:fldCharType="end"/>
      </w:r>
      <w:r w:rsidRPr="004A1FD6">
        <w:instrText>)</w:instrText>
      </w:r>
      <w:r w:rsidRPr="004A1FD6">
        <w:fldChar w:fldCharType="end"/>
      </w:r>
    </w:p>
    <w:p w:rsidR="00D374E4" w:rsidRPr="004A1FD6" w:rsidRDefault="00D374E4" w:rsidP="00652178">
      <w:r w:rsidRPr="004A1FD6">
        <w:tab/>
        <w:t xml:space="preserve"> </w:t>
      </w:r>
    </w:p>
    <w:p w:rsidR="00D374E4" w:rsidRPr="004A1FD6" w:rsidRDefault="00D374E4" w:rsidP="00652178"/>
    <w:p w:rsidR="00D374E4" w:rsidRPr="004A1FD6" w:rsidRDefault="00D374E4" w:rsidP="00652178">
      <w:r w:rsidRPr="004A1FD6">
        <w:t>where the norm is defined as</w:t>
      </w:r>
    </w:p>
    <w:p w:rsidR="00D374E4" w:rsidRPr="004A1FD6" w:rsidRDefault="00D374E4" w:rsidP="00652178"/>
    <w:p w:rsidR="00D374E4" w:rsidRPr="004A1FD6" w:rsidRDefault="00D374E4" w:rsidP="00652178">
      <w:r w:rsidRPr="004A1FD6">
        <w:tab/>
      </w:r>
      <w:r w:rsidR="0090260C" w:rsidRPr="004A1FD6">
        <w:rPr>
          <w:noProof/>
          <w:position w:val="-14"/>
        </w:rPr>
      </w:r>
      <w:r w:rsidR="0090260C" w:rsidRPr="004A1FD6">
        <w:rPr>
          <w:noProof/>
          <w:position w:val="-14"/>
        </w:rPr>
        <w:object w:dxaOrig="2799" w:dyaOrig="460" w14:anchorId="3FB32E08">
          <v:shape id="_x0000_i1134" type="#_x0000_t75" alt="" style="width:136.35pt;height:22.2pt;mso-width-percent:0;mso-height-percent:0;mso-width-percent:0;mso-height-percent:0" o:ole="">
            <v:imagedata r:id="rId228" o:title=""/>
          </v:shape>
          <o:OLEObject Type="Embed" ProgID="Equation.DSMT4" ShapeID="_x0000_i1134" DrawAspect="Content" ObjectID="_1845799714" r:id="rId229"/>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26</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lastRenderedPageBreak/>
        <w:t xml:space="preserve">If we define the identity quaternion as </w:t>
      </w:r>
      <w:r w:rsidR="0090260C" w:rsidRPr="004A1FD6">
        <w:rPr>
          <w:noProof/>
          <w:position w:val="-10"/>
        </w:rPr>
      </w:r>
      <w:r w:rsidR="0090260C" w:rsidRPr="004A1FD6">
        <w:rPr>
          <w:noProof/>
          <w:position w:val="-10"/>
        </w:rPr>
        <w:object w:dxaOrig="880" w:dyaOrig="320" w14:anchorId="2058519A">
          <v:shape id="_x0000_i1135" type="#_x0000_t75" alt="" style="width:43.65pt;height:13.8pt;mso-width-percent:0;mso-height-percent:0;mso-width-percent:0;mso-height-percent:0" o:ole="">
            <v:imagedata r:id="rId230" o:title=""/>
          </v:shape>
          <o:OLEObject Type="Embed" ProgID="Equation.DSMT4" ShapeID="_x0000_i1135" DrawAspect="Content" ObjectID="_1845799715" r:id="rId231"/>
        </w:object>
      </w:r>
      <w:r w:rsidRPr="004A1FD6">
        <w:t xml:space="preserve">. Then the inverse quaternion </w:t>
      </w:r>
      <w:r w:rsidR="0090260C" w:rsidRPr="004A1FD6">
        <w:rPr>
          <w:noProof/>
          <w:position w:val="-10"/>
        </w:rPr>
      </w:r>
      <w:r w:rsidR="0090260C" w:rsidRPr="004A1FD6">
        <w:rPr>
          <w:noProof/>
          <w:position w:val="-10"/>
        </w:rPr>
        <w:object w:dxaOrig="340" w:dyaOrig="360" w14:anchorId="4ECAE4E8">
          <v:shape id="_x0000_i1136" type="#_x0000_t75" alt="" style="width:13.8pt;height:22.2pt;mso-width-percent:0;mso-height-percent:0;mso-width-percent:0;mso-height-percent:0" o:ole="">
            <v:imagedata r:id="rId232" o:title=""/>
          </v:shape>
          <o:OLEObject Type="Embed" ProgID="Equation.DSMT4" ShapeID="_x0000_i1136" DrawAspect="Content" ObjectID="_1845799716" r:id="rId233"/>
        </w:object>
      </w:r>
      <w:r w:rsidRPr="004A1FD6">
        <w:t xml:space="preserve"> is</w:t>
      </w:r>
    </w:p>
    <w:p w:rsidR="00D374E4" w:rsidRPr="004A1FD6" w:rsidRDefault="00D374E4" w:rsidP="00652178"/>
    <w:p w:rsidR="00D374E4" w:rsidRPr="004A1FD6" w:rsidRDefault="00D374E4" w:rsidP="00652178">
      <w:r w:rsidRPr="004A1FD6">
        <w:tab/>
      </w:r>
      <w:r w:rsidR="0090260C" w:rsidRPr="004A1FD6">
        <w:rPr>
          <w:noProof/>
          <w:position w:val="-72"/>
        </w:rPr>
      </w:r>
      <w:r w:rsidR="0090260C" w:rsidRPr="004A1FD6">
        <w:rPr>
          <w:noProof/>
          <w:position w:val="-72"/>
        </w:rPr>
        <w:object w:dxaOrig="960" w:dyaOrig="1560" w14:anchorId="5061A1B5">
          <v:shape id="_x0000_i1137" type="#_x0000_t75" alt="" style="width:49.8pt;height:78.9pt;mso-width-percent:0;mso-height-percent:0;mso-width-percent:0;mso-height-percent:0" o:ole="">
            <v:imagedata r:id="rId234" o:title=""/>
          </v:shape>
          <o:OLEObject Type="Embed" ProgID="Equation.DSMT4" ShapeID="_x0000_i1137" DrawAspect="Content" ObjectID="_1845799717" r:id="rId23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27</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p w:rsidR="00D374E4" w:rsidRPr="004A1FD6" w:rsidRDefault="00D374E4" w:rsidP="00652178">
      <w:r w:rsidRPr="004A1FD6">
        <w:t xml:space="preserve">Identities: </w:t>
      </w:r>
      <w:r w:rsidR="0090260C" w:rsidRPr="004A1FD6">
        <w:rPr>
          <w:noProof/>
          <w:position w:val="-20"/>
        </w:rPr>
      </w:r>
      <w:r w:rsidR="0090260C" w:rsidRPr="004A1FD6">
        <w:rPr>
          <w:noProof/>
          <w:position w:val="-20"/>
        </w:rPr>
        <w:object w:dxaOrig="4660" w:dyaOrig="520" w14:anchorId="3AC6CCFD">
          <v:shape id="_x0000_i1138" type="#_x0000_t75" alt="" style="width:229.8pt;height:29.1pt;mso-width-percent:0;mso-height-percent:0;mso-width-percent:0;mso-height-percent:0" o:ole="">
            <v:imagedata r:id="rId236" o:title=""/>
          </v:shape>
          <o:OLEObject Type="Embed" ProgID="Equation.DSMT4" ShapeID="_x0000_i1138" DrawAspect="Content" ObjectID="_1845799718" r:id="rId237"/>
        </w:object>
      </w:r>
      <w:r w:rsidRPr="004A1FD6">
        <w:t xml:space="preserve"> </w:t>
      </w:r>
    </w:p>
    <w:p w:rsidR="00D374E4" w:rsidRPr="004A1FD6" w:rsidRDefault="00D374E4" w:rsidP="00652178"/>
    <w:p w:rsidR="00D374E4" w:rsidRPr="004A1FD6" w:rsidRDefault="00D374E4" w:rsidP="00652178">
      <w:r w:rsidRPr="004A1FD6">
        <w:t>Rotations</w:t>
      </w:r>
    </w:p>
    <w:p w:rsidR="00D374E4" w:rsidRPr="004A1FD6" w:rsidRDefault="00D374E4" w:rsidP="00652178"/>
    <w:p w:rsidR="00D374E4" w:rsidRPr="004A1FD6" w:rsidRDefault="00D374E4" w:rsidP="00652178">
      <w:r w:rsidRPr="004A1FD6">
        <w:t xml:space="preserve">Let </w:t>
      </w:r>
      <w:r w:rsidR="0090260C" w:rsidRPr="004A1FD6">
        <w:rPr>
          <w:noProof/>
          <w:position w:val="-10"/>
        </w:rPr>
      </w:r>
      <w:r w:rsidR="0090260C" w:rsidRPr="004A1FD6">
        <w:rPr>
          <w:noProof/>
          <w:position w:val="-10"/>
        </w:rPr>
        <w:object w:dxaOrig="240" w:dyaOrig="320" w14:anchorId="254CCE44">
          <v:shape id="_x0000_i1139" type="#_x0000_t75" alt="" style="width:13.8pt;height:13.8pt;mso-width-percent:0;mso-height-percent:0;mso-width-percent:0;mso-height-percent:0" o:ole="">
            <v:imagedata r:id="rId238" o:title=""/>
          </v:shape>
          <o:OLEObject Type="Embed" ProgID="Equation.DSMT4" ShapeID="_x0000_i1139" DrawAspect="Content" ObjectID="_1845799719" r:id="rId239"/>
        </w:object>
      </w:r>
      <w:r w:rsidRPr="004A1FD6">
        <w:t xml:space="preserve"> be a unit quaternion and </w:t>
      </w:r>
      <w:r w:rsidR="0090260C" w:rsidRPr="004A1FD6">
        <w:rPr>
          <w:noProof/>
          <w:position w:val="-10"/>
        </w:rPr>
      </w:r>
      <w:r w:rsidR="0090260C" w:rsidRPr="004A1FD6">
        <w:rPr>
          <w:noProof/>
          <w:position w:val="-10"/>
        </w:rPr>
        <w:object w:dxaOrig="900" w:dyaOrig="320" w14:anchorId="0CBF0D6A">
          <v:shape id="_x0000_i1140" type="#_x0000_t75" alt="" style="width:43.65pt;height:13.8pt;mso-width-percent:0;mso-height-percent:0;mso-width-percent:0;mso-height-percent:0" o:ole="">
            <v:imagedata r:id="rId240" o:title=""/>
          </v:shape>
          <o:OLEObject Type="Embed" ProgID="Equation.DSMT4" ShapeID="_x0000_i1140" DrawAspect="Content" ObjectID="_1845799720" r:id="rId241"/>
        </w:object>
      </w:r>
      <w:r w:rsidRPr="004A1FD6">
        <w:t xml:space="preserve"> where the imaginary part is a real 3D position vector.   The product</w:t>
      </w:r>
    </w:p>
    <w:p w:rsidR="00D374E4" w:rsidRPr="004A1FD6" w:rsidRDefault="00D374E4" w:rsidP="00652178">
      <w:r w:rsidRPr="004A1FD6">
        <w:tab/>
      </w:r>
      <w:r w:rsidR="0090260C" w:rsidRPr="004A1FD6">
        <w:rPr>
          <w:noProof/>
          <w:position w:val="-10"/>
        </w:rPr>
      </w:r>
      <w:r w:rsidR="0090260C" w:rsidRPr="004A1FD6">
        <w:rPr>
          <w:noProof/>
          <w:position w:val="-10"/>
        </w:rPr>
        <w:object w:dxaOrig="2560" w:dyaOrig="360" w14:anchorId="7452AAF5">
          <v:shape id="_x0000_i1141" type="#_x0000_t75" alt="" style="width:130.2pt;height:22.2pt;mso-width-percent:0;mso-height-percent:0;mso-width-percent:0;mso-height-percent:0" o:ole="">
            <v:imagedata r:id="rId242" o:title=""/>
          </v:shape>
          <o:OLEObject Type="Embed" ProgID="Equation.DSMT4" ShapeID="_x0000_i1141" DrawAspect="Content" ObjectID="_1845799721" r:id="rId24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38" w:name="ZEqnNum652430"/>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28</w:instrText>
      </w:r>
      <w:r w:rsidRPr="004A1FD6">
        <w:rPr>
          <w:noProof/>
        </w:rPr>
        <w:fldChar w:fldCharType="end"/>
      </w:r>
      <w:r w:rsidRPr="004A1FD6">
        <w:instrText>)</w:instrText>
      </w:r>
      <w:bookmarkEnd w:id="38"/>
      <w:r w:rsidRPr="004A1FD6">
        <w:fldChar w:fldCharType="end"/>
      </w:r>
    </w:p>
    <w:p w:rsidR="00D374E4" w:rsidRPr="004A1FD6" w:rsidRDefault="00D374E4" w:rsidP="00652178"/>
    <w:p w:rsidR="00D374E4" w:rsidRPr="004A1FD6" w:rsidRDefault="00D374E4" w:rsidP="00652178">
      <w:r w:rsidRPr="004A1FD6">
        <w:t xml:space="preserve">for whatever reason turns out to represent the rotation of r defined by the quaternion p.  Using the multiplication formula twice and invoking the vector identity </w:t>
      </w:r>
      <w:r w:rsidR="0090260C" w:rsidRPr="004A1FD6">
        <w:rPr>
          <w:noProof/>
          <w:position w:val="-10"/>
        </w:rPr>
      </w:r>
      <w:r w:rsidR="0090260C" w:rsidRPr="004A1FD6">
        <w:rPr>
          <w:noProof/>
          <w:position w:val="-10"/>
        </w:rPr>
        <w:object w:dxaOrig="2480" w:dyaOrig="360" w14:anchorId="0E6A4701">
          <v:shape id="_x0000_i1142" type="#_x0000_t75" alt="" style="width:123.3pt;height:22.2pt;mso-width-percent:0;mso-height-percent:0;mso-width-percent:0;mso-height-percent:0" o:ole="">
            <v:imagedata r:id="rId244" o:title=""/>
          </v:shape>
          <o:OLEObject Type="Embed" ProgID="Equation.DSMT4" ShapeID="_x0000_i1142" DrawAspect="Content" ObjectID="_1845799722" r:id="rId245"/>
        </w:object>
      </w:r>
      <w:r w:rsidRPr="004A1FD6">
        <w:t xml:space="preserve"> we can write </w:t>
      </w:r>
      <w:r w:rsidRPr="004A1FD6">
        <w:fldChar w:fldCharType="begin"/>
      </w:r>
      <w:r w:rsidRPr="004A1FD6">
        <w:instrText xml:space="preserve"> GOTOBUTTON ZEqnNum652430  \* MERGEFORMAT </w:instrText>
      </w:r>
      <w:fldSimple w:instr=" REF ZEqnNum652430 \* Charformat \! \* MERGEFORMAT ">
        <w:r w:rsidRPr="004A1FD6">
          <w:instrText>(</w:instrText>
        </w:r>
        <w:r>
          <w:instrText>1</w:instrText>
        </w:r>
        <w:r w:rsidRPr="004A1FD6">
          <w:instrText>.</w:instrText>
        </w:r>
        <w:r>
          <w:instrText>28</w:instrText>
        </w:r>
        <w:r w:rsidRPr="004A1FD6">
          <w:instrText>)</w:instrText>
        </w:r>
      </w:fldSimple>
      <w:r w:rsidRPr="004A1FD6">
        <w:fldChar w:fldCharType="end"/>
      </w:r>
      <w:r w:rsidRPr="004A1FD6">
        <w:t xml:space="preserve"> as</w:t>
      </w:r>
    </w:p>
    <w:p w:rsidR="00D374E4" w:rsidRPr="004A1FD6" w:rsidRDefault="00D374E4" w:rsidP="00652178"/>
    <w:p w:rsidR="00D374E4" w:rsidRPr="004A1FD6" w:rsidRDefault="00D374E4" w:rsidP="00652178">
      <w:r w:rsidRPr="004A1FD6">
        <w:tab/>
      </w:r>
      <w:r w:rsidR="0090260C" w:rsidRPr="004A1FD6">
        <w:rPr>
          <w:noProof/>
          <w:position w:val="-14"/>
        </w:rPr>
      </w:r>
      <w:r w:rsidR="0090260C" w:rsidRPr="004A1FD6">
        <w:rPr>
          <w:noProof/>
          <w:position w:val="-14"/>
        </w:rPr>
        <w:object w:dxaOrig="6720" w:dyaOrig="840" w14:anchorId="1B8B1402">
          <v:shape id="_x0000_i1143" type="#_x0000_t75" alt="" style="width:339.3pt;height:42.9pt;mso-width-percent:0;mso-height-percent:0;mso-width-percent:0;mso-height-percent:0" o:ole="">
            <v:imagedata r:id="rId246" o:title=""/>
          </v:shape>
          <o:OLEObject Type="Embed" ProgID="Equation.DSMT4" ShapeID="_x0000_i1143" DrawAspect="Content" ObjectID="_1845799723" r:id="rId247"/>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29</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Thus the rotated vector is</w:t>
      </w:r>
    </w:p>
    <w:p w:rsidR="00D374E4" w:rsidRPr="004A1FD6" w:rsidRDefault="00D374E4" w:rsidP="00652178"/>
    <w:p w:rsidR="00D374E4" w:rsidRPr="004A1FD6" w:rsidRDefault="00D374E4" w:rsidP="00652178">
      <w:r w:rsidRPr="004A1FD6">
        <w:tab/>
      </w:r>
      <w:r w:rsidR="0090260C" w:rsidRPr="004A1FD6">
        <w:rPr>
          <w:noProof/>
          <w:position w:val="-14"/>
        </w:rPr>
      </w:r>
      <w:r w:rsidR="0090260C" w:rsidRPr="004A1FD6">
        <w:rPr>
          <w:noProof/>
          <w:position w:val="-14"/>
        </w:rPr>
        <w:object w:dxaOrig="3519" w:dyaOrig="440" w14:anchorId="18709D4C">
          <v:shape id="_x0000_i1144" type="#_x0000_t75" alt="" style="width:172.35pt;height:22.2pt;mso-width-percent:0;mso-height-percent:0;mso-width-percent:0;mso-height-percent:0" o:ole="">
            <v:imagedata r:id="rId248" o:title=""/>
          </v:shape>
          <o:OLEObject Type="Embed" ProgID="Equation.DSMT4" ShapeID="_x0000_i1144" DrawAspect="Content" ObjectID="_1845799724" r:id="rId249"/>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30</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Using the identity in reverse we also have</w:t>
      </w:r>
      <w:r w:rsidRPr="004A1FD6">
        <w:tab/>
      </w:r>
    </w:p>
    <w:p w:rsidR="00D374E4" w:rsidRPr="004A1FD6" w:rsidRDefault="00D374E4" w:rsidP="00652178"/>
    <w:p w:rsidR="00D374E4" w:rsidRPr="004A1FD6" w:rsidRDefault="00D374E4" w:rsidP="00652178">
      <w:r w:rsidRPr="004A1FD6">
        <w:tab/>
      </w:r>
      <w:r w:rsidR="0090260C" w:rsidRPr="004A1FD6">
        <w:rPr>
          <w:noProof/>
          <w:position w:val="-12"/>
        </w:rPr>
      </w:r>
      <w:r w:rsidR="0090260C" w:rsidRPr="004A1FD6">
        <w:rPr>
          <w:noProof/>
          <w:position w:val="-12"/>
        </w:rPr>
        <w:object w:dxaOrig="2799" w:dyaOrig="360" w14:anchorId="7D74DED3">
          <v:shape id="_x0000_i1145" type="#_x0000_t75" alt="" style="width:136.35pt;height:22.2pt;mso-width-percent:0;mso-height-percent:0;mso-width-percent:0;mso-height-percent:0" o:ole="">
            <v:imagedata r:id="rId250" o:title=""/>
          </v:shape>
          <o:OLEObject Type="Embed" ProgID="Equation.DSMT4" ShapeID="_x0000_i1145" DrawAspect="Content" ObjectID="_1845799725" r:id="rId251"/>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31</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Thus we see that the sandwiched operation cancels out the real part and we are left with a pure quaternion or equivalently another real vector in 3D space, thus we can write</w:t>
      </w:r>
    </w:p>
    <w:p w:rsidR="00D374E4" w:rsidRPr="004A1FD6" w:rsidRDefault="00D374E4" w:rsidP="00652178"/>
    <w:p w:rsidR="00D374E4" w:rsidRPr="004A1FD6" w:rsidRDefault="00D374E4" w:rsidP="00652178"/>
    <w:p w:rsidR="00D374E4" w:rsidRPr="004A1FD6" w:rsidRDefault="00D374E4" w:rsidP="00652178">
      <w:r w:rsidRPr="004A1FD6">
        <w:tab/>
      </w:r>
      <w:r w:rsidR="0090260C" w:rsidRPr="004A1FD6">
        <w:rPr>
          <w:noProof/>
          <w:position w:val="-14"/>
        </w:rPr>
      </w:r>
      <w:r w:rsidR="0090260C" w:rsidRPr="004A1FD6">
        <w:rPr>
          <w:noProof/>
          <w:position w:val="-14"/>
        </w:rPr>
        <w:object w:dxaOrig="4200" w:dyaOrig="440" w14:anchorId="043D3A35">
          <v:shape id="_x0000_i1146" type="#_x0000_t75" alt="" style="width:209.1pt;height:22.2pt;mso-width-percent:0;mso-height-percent:0;mso-width-percent:0;mso-height-percent:0" o:ole="">
            <v:imagedata r:id="rId252" o:title=""/>
          </v:shape>
          <o:OLEObject Type="Embed" ProgID="Equation.DSMT4" ShapeID="_x0000_i1146" DrawAspect="Content" ObjectID="_1845799726" r:id="rId25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39" w:name="ZEqnNum440926"/>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32</w:instrText>
      </w:r>
      <w:r w:rsidRPr="004A1FD6">
        <w:rPr>
          <w:noProof/>
        </w:rPr>
        <w:fldChar w:fldCharType="end"/>
      </w:r>
      <w:r w:rsidRPr="004A1FD6">
        <w:instrText>)</w:instrText>
      </w:r>
      <w:bookmarkEnd w:id="39"/>
      <w:r w:rsidRPr="004A1FD6">
        <w:fldChar w:fldCharType="end"/>
      </w:r>
    </w:p>
    <w:p w:rsidR="00D374E4" w:rsidRPr="004A1FD6" w:rsidRDefault="00D374E4" w:rsidP="00652178"/>
    <w:p w:rsidR="00D374E4" w:rsidRPr="004A1FD6" w:rsidRDefault="00D374E4" w:rsidP="00652178">
      <w:r w:rsidRPr="004A1FD6">
        <w:lastRenderedPageBreak/>
        <w:t xml:space="preserve">One thing which remains is to determine what rotation the unit quaternion represents.  Firstly, substituting </w:t>
      </w:r>
      <w:r w:rsidR="0090260C" w:rsidRPr="004A1FD6">
        <w:rPr>
          <w:noProof/>
          <w:position w:val="-10"/>
        </w:rPr>
      </w:r>
      <w:r w:rsidR="0090260C" w:rsidRPr="004A1FD6">
        <w:rPr>
          <w:noProof/>
          <w:position w:val="-10"/>
        </w:rPr>
        <w:object w:dxaOrig="560" w:dyaOrig="260" w14:anchorId="52887737">
          <v:shape id="_x0000_i1147" type="#_x0000_t75" alt="" style="width:29.1pt;height:13.8pt;mso-width-percent:0;mso-height-percent:0;mso-width-percent:0;mso-height-percent:0" o:ole="">
            <v:imagedata r:id="rId254" o:title=""/>
          </v:shape>
          <o:OLEObject Type="Embed" ProgID="Equation.DSMT4" ShapeID="_x0000_i1147" DrawAspect="Content" ObjectID="_1845799727" r:id="rId255"/>
        </w:object>
      </w:r>
      <w:r w:rsidRPr="004A1FD6">
        <w:t xml:space="preserve"> in </w:t>
      </w:r>
      <w:r w:rsidRPr="004A1FD6">
        <w:fldChar w:fldCharType="begin"/>
      </w:r>
      <w:r w:rsidRPr="004A1FD6">
        <w:instrText xml:space="preserve"> GOTOBUTTON ZEqnNum440926  \* MERGEFORMAT </w:instrText>
      </w:r>
      <w:fldSimple w:instr=" REF ZEqnNum440926 \* Charformat \! \* MERGEFORMAT ">
        <w:r w:rsidRPr="004A1FD6">
          <w:instrText>(</w:instrText>
        </w:r>
        <w:r>
          <w:instrText>1</w:instrText>
        </w:r>
        <w:r w:rsidRPr="004A1FD6">
          <w:instrText>.</w:instrText>
        </w:r>
        <w:r>
          <w:instrText>32</w:instrText>
        </w:r>
        <w:r w:rsidRPr="004A1FD6">
          <w:instrText>)</w:instrText>
        </w:r>
      </w:fldSimple>
      <w:r w:rsidRPr="004A1FD6">
        <w:fldChar w:fldCharType="end"/>
      </w:r>
      <w:r w:rsidRPr="004A1FD6">
        <w:t xml:space="preserve"> yields </w:t>
      </w:r>
      <w:r w:rsidR="0090260C" w:rsidRPr="004A1FD6">
        <w:rPr>
          <w:noProof/>
          <w:position w:val="-14"/>
        </w:rPr>
      </w:r>
      <w:r w:rsidR="0090260C" w:rsidRPr="004A1FD6">
        <w:rPr>
          <w:noProof/>
          <w:position w:val="-14"/>
        </w:rPr>
        <w:object w:dxaOrig="1980" w:dyaOrig="440" w14:anchorId="67C784E7">
          <v:shape id="_x0000_i1148" type="#_x0000_t75" alt="" style="width:100.35pt;height:22.2pt;mso-width-percent:0;mso-height-percent:0;mso-width-percent:0;mso-height-percent:0" o:ole="">
            <v:imagedata r:id="rId256" o:title=""/>
          </v:shape>
          <o:OLEObject Type="Embed" ProgID="Equation.DSMT4" ShapeID="_x0000_i1148" DrawAspect="Content" ObjectID="_1845799728" r:id="rId257"/>
        </w:object>
      </w:r>
      <w:r w:rsidRPr="004A1FD6">
        <w:t xml:space="preserve">so that we know </w:t>
      </w:r>
      <w:r w:rsidR="0090260C" w:rsidRPr="004A1FD6">
        <w:rPr>
          <w:noProof/>
          <w:position w:val="-10"/>
        </w:rPr>
      </w:r>
      <w:r w:rsidR="0090260C" w:rsidRPr="004A1FD6">
        <w:rPr>
          <w:noProof/>
          <w:position w:val="-10"/>
        </w:rPr>
        <w:object w:dxaOrig="200" w:dyaOrig="260" w14:anchorId="4B85DF24">
          <v:shape id="_x0000_i1149" type="#_x0000_t75" alt="" style="width:7.65pt;height:13.8pt;mso-width-percent:0;mso-height-percent:0;mso-width-percent:0;mso-height-percent:0" o:ole="">
            <v:imagedata r:id="rId258" o:title=""/>
          </v:shape>
          <o:OLEObject Type="Embed" ProgID="Equation.DSMT4" ShapeID="_x0000_i1149" DrawAspect="Content" ObjectID="_1845799729" r:id="rId259"/>
        </w:object>
      </w:r>
      <w:r w:rsidRPr="004A1FD6">
        <w:t xml:space="preserve">is parallel to the axis of rotation.  Secondly, the magnitude of </w:t>
      </w:r>
      <w:r w:rsidR="0090260C" w:rsidRPr="004A1FD6">
        <w:rPr>
          <w:noProof/>
          <w:position w:val="-4"/>
        </w:rPr>
      </w:r>
      <w:r w:rsidR="0090260C" w:rsidRPr="004A1FD6">
        <w:rPr>
          <w:noProof/>
          <w:position w:val="-4"/>
        </w:rPr>
        <w:object w:dxaOrig="240" w:dyaOrig="260" w14:anchorId="26CF7C8C">
          <v:shape id="_x0000_i1150" type="#_x0000_t75" alt="" style="width:13.8pt;height:13.8pt;mso-width-percent:0;mso-height-percent:0;mso-width-percent:0;mso-height-percent:0" o:ole="">
            <v:imagedata r:id="rId260" o:title=""/>
          </v:shape>
          <o:OLEObject Type="Embed" ProgID="Equation.DSMT4" ShapeID="_x0000_i1150" DrawAspect="Content" ObjectID="_1845799730" r:id="rId261"/>
        </w:object>
      </w:r>
      <w:r w:rsidRPr="004A1FD6">
        <w:t xml:space="preserve">is unchanged.  To prove this let </w:t>
      </w:r>
      <w:r w:rsidR="0090260C" w:rsidRPr="004A1FD6">
        <w:rPr>
          <w:noProof/>
          <w:position w:val="-6"/>
        </w:rPr>
      </w:r>
      <w:r w:rsidR="0090260C" w:rsidRPr="004A1FD6">
        <w:rPr>
          <w:noProof/>
          <w:position w:val="-6"/>
        </w:rPr>
        <w:object w:dxaOrig="880" w:dyaOrig="240" w14:anchorId="258699E9">
          <v:shape id="_x0000_i1151" type="#_x0000_t75" alt="" style="width:43.65pt;height:13.8pt;mso-width-percent:0;mso-height-percent:0;mso-width-percent:0;mso-height-percent:0" o:ole="">
            <v:imagedata r:id="rId262" o:title=""/>
          </v:shape>
          <o:OLEObject Type="Embed" ProgID="Equation.DSMT4" ShapeID="_x0000_i1151" DrawAspect="Content" ObjectID="_1845799731" r:id="rId263"/>
        </w:object>
      </w:r>
      <w:r w:rsidRPr="004A1FD6">
        <w:t xml:space="preserve"> where a is along q and n is perpendicular to q.  Then we have</w:t>
      </w:r>
    </w:p>
    <w:p w:rsidR="00D374E4" w:rsidRPr="004A1FD6" w:rsidRDefault="00D374E4" w:rsidP="00652178"/>
    <w:p w:rsidR="00D374E4" w:rsidRPr="004A1FD6" w:rsidRDefault="00D374E4" w:rsidP="00652178">
      <w:r w:rsidRPr="004A1FD6">
        <w:tab/>
      </w:r>
      <w:r w:rsidR="0090260C" w:rsidRPr="004A1FD6">
        <w:rPr>
          <w:noProof/>
          <w:position w:val="-28"/>
        </w:rPr>
      </w:r>
      <w:r w:rsidR="0090260C" w:rsidRPr="004A1FD6">
        <w:rPr>
          <w:noProof/>
          <w:position w:val="-28"/>
        </w:rPr>
        <w:object w:dxaOrig="1939" w:dyaOrig="680" w14:anchorId="0CF02159">
          <v:shape id="_x0000_i1152" type="#_x0000_t75" alt="" style="width:94.2pt;height:36pt;mso-width-percent:0;mso-height-percent:0;mso-width-percent:0;mso-height-percent:0" o:ole="">
            <v:imagedata r:id="rId264" o:title=""/>
          </v:shape>
          <o:OLEObject Type="Embed" ProgID="Equation.DSMT4" ShapeID="_x0000_i1152" DrawAspect="Content" ObjectID="_1845799732" r:id="rId26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40" w:name="ZEqnNum347559"/>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33</w:instrText>
      </w:r>
      <w:r w:rsidRPr="004A1FD6">
        <w:rPr>
          <w:noProof/>
        </w:rPr>
        <w:fldChar w:fldCharType="end"/>
      </w:r>
      <w:r w:rsidRPr="004A1FD6">
        <w:instrText>)</w:instrText>
      </w:r>
      <w:bookmarkEnd w:id="40"/>
      <w:r w:rsidRPr="004A1FD6">
        <w:fldChar w:fldCharType="end"/>
      </w:r>
    </w:p>
    <w:p w:rsidR="00D374E4" w:rsidRPr="004A1FD6" w:rsidRDefault="00D374E4" w:rsidP="00652178">
      <w:pPr>
        <w:jc w:val="center"/>
      </w:pPr>
      <w:r w:rsidRPr="004A1FD6">
        <w:rPr>
          <w:noProof/>
        </w:rPr>
        <w:drawing>
          <wp:inline distT="0" distB="0" distL="0" distR="0" wp14:anchorId="61458037" wp14:editId="42549C77">
            <wp:extent cx="4650740" cy="2002790"/>
            <wp:effectExtent l="0" t="0" r="0" b="0"/>
            <wp:docPr id="918840191" name="Picture 918840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954"/>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4650740" cy="2002790"/>
                    </a:xfrm>
                    <a:prstGeom prst="rect">
                      <a:avLst/>
                    </a:prstGeom>
                    <a:noFill/>
                    <a:ln>
                      <a:noFill/>
                    </a:ln>
                  </pic:spPr>
                </pic:pic>
              </a:graphicData>
            </a:graphic>
          </wp:inline>
        </w:drawing>
      </w:r>
    </w:p>
    <w:p w:rsidR="00D374E4" w:rsidRPr="004A1FD6" w:rsidRDefault="00D374E4" w:rsidP="00652178">
      <w:r w:rsidRPr="004A1FD6">
        <w:tab/>
      </w:r>
      <w:r w:rsidR="0090260C" w:rsidRPr="004A1FD6">
        <w:rPr>
          <w:noProof/>
          <w:position w:val="-148"/>
        </w:rPr>
      </w:r>
      <w:r w:rsidR="0090260C" w:rsidRPr="004A1FD6">
        <w:rPr>
          <w:noProof/>
          <w:position w:val="-148"/>
        </w:rPr>
        <w:object w:dxaOrig="5179" w:dyaOrig="3660" w14:anchorId="43035CF1">
          <v:shape id="_x0000_i1153" type="#_x0000_t75" alt="" style="width:258.9pt;height:180pt;mso-width-percent:0;mso-height-percent:0;mso-width-percent:0;mso-height-percent:0" o:ole="">
            <v:imagedata r:id="rId267" o:title=""/>
          </v:shape>
          <o:OLEObject Type="Embed" ProgID="Equation.DSMT4" ShapeID="_x0000_i1153" DrawAspect="Content" ObjectID="_1845799733" r:id="rId268"/>
        </w:object>
      </w:r>
      <w:r w:rsidRPr="004A1FD6">
        <w:t xml:space="preserve"> </w:t>
      </w:r>
    </w:p>
    <w:p w:rsidR="00D374E4" w:rsidRPr="004A1FD6" w:rsidRDefault="00D374E4" w:rsidP="00652178"/>
    <w:p w:rsidR="00D374E4" w:rsidRPr="004A1FD6" w:rsidRDefault="00D374E4" w:rsidP="00652178">
      <w:r w:rsidRPr="004A1FD6">
        <w:t xml:space="preserve">The length preservation also implies that dot products are preserved.  So far this has all the hallmarks of a rotation operator (or reflection).  Since the triple product is preserved it must represent a rotation as the sign would be reversed under a reflection.  We can also see that compositions have the form of rotation as well, e.g. for </w:t>
      </w:r>
      <w:r w:rsidR="0090260C" w:rsidRPr="004A1FD6">
        <w:rPr>
          <w:noProof/>
          <w:position w:val="-10"/>
        </w:rPr>
      </w:r>
      <w:r w:rsidR="0090260C" w:rsidRPr="004A1FD6">
        <w:rPr>
          <w:noProof/>
          <w:position w:val="-10"/>
        </w:rPr>
        <w:object w:dxaOrig="920" w:dyaOrig="360" w14:anchorId="7F01AF45">
          <v:shape id="_x0000_i1154" type="#_x0000_t75" alt="" style="width:43.65pt;height:22.2pt;mso-width-percent:0;mso-height-percent:0;mso-width-percent:0;mso-height-percent:0" o:ole="">
            <v:imagedata r:id="rId269" o:title=""/>
          </v:shape>
          <o:OLEObject Type="Embed" ProgID="Equation.DSMT4" ShapeID="_x0000_i1154" DrawAspect="Content" ObjectID="_1845799734" r:id="rId270"/>
        </w:object>
      </w:r>
      <w:r w:rsidRPr="004A1FD6">
        <w:t xml:space="preserve"> and </w:t>
      </w:r>
      <w:r w:rsidR="0090260C" w:rsidRPr="004A1FD6">
        <w:rPr>
          <w:noProof/>
          <w:position w:val="-10"/>
        </w:rPr>
      </w:r>
      <w:r w:rsidR="0090260C" w:rsidRPr="004A1FD6">
        <w:rPr>
          <w:noProof/>
          <w:position w:val="-10"/>
        </w:rPr>
        <w:object w:dxaOrig="1040" w:dyaOrig="360" w14:anchorId="70AAEEB1">
          <v:shape id="_x0000_i1155" type="#_x0000_t75" alt="" style="width:49.8pt;height:22.2pt;mso-width-percent:0;mso-height-percent:0;mso-width-percent:0;mso-height-percent:0" o:ole="">
            <v:imagedata r:id="rId271" o:title=""/>
          </v:shape>
          <o:OLEObject Type="Embed" ProgID="Equation.DSMT4" ShapeID="_x0000_i1155" DrawAspect="Content" ObjectID="_1845799735" r:id="rId272"/>
        </w:object>
      </w:r>
      <w:r w:rsidRPr="004A1FD6">
        <w:t>, we have</w:t>
      </w:r>
    </w:p>
    <w:p w:rsidR="00D374E4" w:rsidRPr="004A1FD6" w:rsidRDefault="00D374E4" w:rsidP="00652178"/>
    <w:p w:rsidR="00D374E4" w:rsidRPr="004A1FD6" w:rsidRDefault="00D374E4" w:rsidP="00652178">
      <w:r w:rsidRPr="004A1FD6">
        <w:tab/>
      </w:r>
      <w:r w:rsidR="0090260C" w:rsidRPr="004A1FD6">
        <w:rPr>
          <w:noProof/>
          <w:position w:val="-10"/>
        </w:rPr>
      </w:r>
      <w:r w:rsidR="0090260C" w:rsidRPr="004A1FD6">
        <w:rPr>
          <w:noProof/>
          <w:position w:val="-10"/>
        </w:rPr>
        <w:object w:dxaOrig="3420" w:dyaOrig="360" w14:anchorId="0CCF9AB4">
          <v:shape id="_x0000_i1156" type="#_x0000_t75" alt="" style="width:173.1pt;height:22.2pt;mso-width-percent:0;mso-height-percent:0;mso-width-percent:0;mso-height-percent:0" o:ole="">
            <v:imagedata r:id="rId273" o:title=""/>
          </v:shape>
          <o:OLEObject Type="Embed" ProgID="Equation.DSMT4" ShapeID="_x0000_i1156" DrawAspect="Content" ObjectID="_1845799736" r:id="rId27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41" w:name="ZEqnNum482815"/>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34</w:instrText>
      </w:r>
      <w:r w:rsidRPr="004A1FD6">
        <w:rPr>
          <w:noProof/>
        </w:rPr>
        <w:fldChar w:fldCharType="end"/>
      </w:r>
      <w:r w:rsidRPr="004A1FD6">
        <w:instrText>)</w:instrText>
      </w:r>
      <w:bookmarkEnd w:id="41"/>
      <w:r w:rsidRPr="004A1FD6">
        <w:fldChar w:fldCharType="end"/>
      </w:r>
      <w:r w:rsidRPr="004A1FD6">
        <w:t xml:space="preserve"> </w:t>
      </w:r>
    </w:p>
    <w:p w:rsidR="00D374E4" w:rsidRPr="004A1FD6" w:rsidRDefault="00D374E4" w:rsidP="00652178"/>
    <w:p w:rsidR="00D374E4" w:rsidRPr="004A1FD6" w:rsidRDefault="00D374E4" w:rsidP="00652178">
      <w:r w:rsidRPr="004A1FD6">
        <w:t>Thus any two unit quaternions can be related by their product</w:t>
      </w:r>
    </w:p>
    <w:p w:rsidR="00D374E4" w:rsidRPr="004A1FD6" w:rsidRDefault="00D374E4" w:rsidP="00652178"/>
    <w:p w:rsidR="00D374E4" w:rsidRPr="004A1FD6" w:rsidRDefault="00D374E4" w:rsidP="00652178">
      <w:r w:rsidRPr="004A1FD6">
        <w:t xml:space="preserve">Since we know it’s a rotation, we need to find the traversed angle.  With the orthogonal decomposition in </w:t>
      </w:r>
      <w:r w:rsidRPr="004A1FD6">
        <w:fldChar w:fldCharType="begin"/>
      </w:r>
      <w:r w:rsidRPr="004A1FD6">
        <w:instrText xml:space="preserve"> GOTOBUTTON ZEqnNum347559  \* MERGEFORMAT </w:instrText>
      </w:r>
      <w:fldSimple w:instr=" REF ZEqnNum347559 \* Charformat \! \* MERGEFORMAT ">
        <w:r w:rsidRPr="004A1FD6">
          <w:instrText>(</w:instrText>
        </w:r>
        <w:r>
          <w:instrText>1</w:instrText>
        </w:r>
        <w:r w:rsidRPr="004A1FD6">
          <w:instrText>.</w:instrText>
        </w:r>
        <w:r>
          <w:instrText>33</w:instrText>
        </w:r>
        <w:r w:rsidRPr="004A1FD6">
          <w:instrText>)</w:instrText>
        </w:r>
      </w:fldSimple>
      <w:r w:rsidRPr="004A1FD6">
        <w:fldChar w:fldCharType="end"/>
      </w:r>
      <w:r w:rsidRPr="004A1FD6">
        <w:t xml:space="preserve"> we want the angle </w:t>
      </w:r>
      <w:r w:rsidR="0090260C" w:rsidRPr="004A1FD6">
        <w:rPr>
          <w:noProof/>
          <w:position w:val="-6"/>
        </w:rPr>
      </w:r>
      <w:r w:rsidR="0090260C" w:rsidRPr="004A1FD6">
        <w:rPr>
          <w:noProof/>
          <w:position w:val="-6"/>
        </w:rPr>
        <w:object w:dxaOrig="200" w:dyaOrig="279" w14:anchorId="18863D28">
          <v:shape id="_x0000_i1157" type="#_x0000_t75" alt="" style="width:7.65pt;height:13.8pt;mso-width-percent:0;mso-height-percent:0;mso-width-percent:0;mso-height-percent:0" o:ole="">
            <v:imagedata r:id="rId275" o:title=""/>
          </v:shape>
          <o:OLEObject Type="Embed" ProgID="Equation.DSMT4" ShapeID="_x0000_i1157" DrawAspect="Content" ObjectID="_1845799737" r:id="rId276"/>
        </w:object>
      </w:r>
      <w:r w:rsidRPr="004A1FD6">
        <w:t>between n and n’</w:t>
      </w:r>
    </w:p>
    <w:p w:rsidR="00D374E4" w:rsidRPr="004A1FD6" w:rsidRDefault="00D374E4" w:rsidP="00652178"/>
    <w:p w:rsidR="00D374E4" w:rsidRPr="004A1FD6" w:rsidRDefault="00D374E4" w:rsidP="00652178">
      <w:r w:rsidRPr="004A1FD6">
        <w:tab/>
      </w:r>
      <w:r w:rsidR="0090260C" w:rsidRPr="004A1FD6">
        <w:rPr>
          <w:noProof/>
          <w:position w:val="-38"/>
        </w:rPr>
      </w:r>
      <w:r w:rsidR="0090260C" w:rsidRPr="004A1FD6">
        <w:rPr>
          <w:noProof/>
          <w:position w:val="-38"/>
        </w:rPr>
        <w:object w:dxaOrig="3600" w:dyaOrig="880" w14:anchorId="174546CE">
          <v:shape id="_x0000_i1158" type="#_x0000_t75" alt="" style="width:180pt;height:43.65pt;mso-width-percent:0;mso-height-percent:0;mso-width-percent:0;mso-height-percent:0" o:ole="">
            <v:imagedata r:id="rId277" o:title=""/>
          </v:shape>
          <o:OLEObject Type="Embed" ProgID="Equation.DSMT4" ShapeID="_x0000_i1158" DrawAspect="Content" ObjectID="_1845799738" r:id="rId27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42" w:name="ZEqnNum812071"/>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35</w:instrText>
      </w:r>
      <w:r w:rsidRPr="004A1FD6">
        <w:rPr>
          <w:noProof/>
        </w:rPr>
        <w:fldChar w:fldCharType="end"/>
      </w:r>
      <w:r w:rsidRPr="004A1FD6">
        <w:instrText>)</w:instrText>
      </w:r>
      <w:bookmarkEnd w:id="42"/>
      <w:r w:rsidRPr="004A1FD6">
        <w:fldChar w:fldCharType="end"/>
      </w:r>
    </w:p>
    <w:p w:rsidR="00D374E4" w:rsidRPr="004A1FD6" w:rsidRDefault="00D374E4" w:rsidP="00652178"/>
    <w:p w:rsidR="00D374E4" w:rsidRPr="004A1FD6" w:rsidRDefault="00D374E4" w:rsidP="00652178">
      <w:r w:rsidRPr="004A1FD6">
        <w:tab/>
      </w:r>
      <w:r w:rsidR="0090260C" w:rsidRPr="004A1FD6">
        <w:rPr>
          <w:noProof/>
          <w:position w:val="-14"/>
        </w:rPr>
      </w:r>
      <w:r w:rsidR="0090260C" w:rsidRPr="004A1FD6">
        <w:rPr>
          <w:noProof/>
          <w:position w:val="-14"/>
        </w:rPr>
        <w:object w:dxaOrig="2100" w:dyaOrig="440" w14:anchorId="189BECDB">
          <v:shape id="_x0000_i1159" type="#_x0000_t75" alt="" style="width:108pt;height:22.2pt;mso-width-percent:0;mso-height-percent:0;mso-width-percent:0;mso-height-percent:0" o:ole="">
            <v:imagedata r:id="rId279" o:title=""/>
          </v:shape>
          <o:OLEObject Type="Embed" ProgID="Equation.DSMT4" ShapeID="_x0000_i1159" DrawAspect="Content" ObjectID="_1845799739" r:id="rId28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36</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14"/>
        </w:rPr>
      </w:r>
      <w:r w:rsidR="0090260C" w:rsidRPr="004A1FD6">
        <w:rPr>
          <w:noProof/>
          <w:position w:val="-14"/>
        </w:rPr>
        <w:object w:dxaOrig="1620" w:dyaOrig="440" w14:anchorId="3F17D24A">
          <v:shape id="_x0000_i1160" type="#_x0000_t75" alt="" style="width:78.9pt;height:22.2pt;mso-width-percent:0;mso-height-percent:0;mso-width-percent:0;mso-height-percent:0" o:ole="">
            <v:imagedata r:id="rId281" o:title=""/>
          </v:shape>
          <o:OLEObject Type="Embed" ProgID="Equation.DSMT4" ShapeID="_x0000_i1160" DrawAspect="Content" ObjectID="_1845799740" r:id="rId28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37</w:instrText>
      </w:r>
      <w:r w:rsidRPr="004A1FD6">
        <w:rPr>
          <w:noProof/>
        </w:rPr>
        <w:fldChar w:fldCharType="end"/>
      </w:r>
      <w:r w:rsidRPr="004A1FD6">
        <w:instrText>)</w:instrText>
      </w:r>
      <w:r w:rsidRPr="004A1FD6">
        <w:fldChar w:fldCharType="end"/>
      </w:r>
    </w:p>
    <w:p w:rsidR="00D374E4" w:rsidRPr="004A1FD6" w:rsidRDefault="00D374E4" w:rsidP="00652178">
      <w:r w:rsidRPr="004A1FD6">
        <w:t>or combining,</w:t>
      </w:r>
    </w:p>
    <w:p w:rsidR="00D374E4" w:rsidRPr="004A1FD6" w:rsidRDefault="00D374E4" w:rsidP="00652178"/>
    <w:p w:rsidR="00D374E4" w:rsidRPr="004A1FD6" w:rsidRDefault="00D374E4" w:rsidP="00652178">
      <w:r w:rsidRPr="004A1FD6">
        <w:tab/>
      </w:r>
      <w:r w:rsidR="0090260C" w:rsidRPr="004A1FD6">
        <w:rPr>
          <w:noProof/>
          <w:position w:val="-14"/>
        </w:rPr>
      </w:r>
      <w:r w:rsidR="0090260C" w:rsidRPr="004A1FD6">
        <w:rPr>
          <w:noProof/>
          <w:position w:val="-14"/>
        </w:rPr>
        <w:object w:dxaOrig="1600" w:dyaOrig="440" w14:anchorId="4BD1788E">
          <v:shape id="_x0000_i1161" type="#_x0000_t75" alt="" style="width:79.65pt;height:22.2pt;mso-width-percent:0;mso-height-percent:0;mso-width-percent:0;mso-height-percent:0" o:ole="">
            <v:imagedata r:id="rId283" o:title=""/>
          </v:shape>
          <o:OLEObject Type="Embed" ProgID="Equation.DSMT4" ShapeID="_x0000_i1161" DrawAspect="Content" ObjectID="_1845799741" r:id="rId28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38</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Adding </w:t>
      </w:r>
      <w:r w:rsidR="0090260C" w:rsidRPr="004A1FD6">
        <w:rPr>
          <w:noProof/>
          <w:position w:val="-14"/>
        </w:rPr>
      </w:r>
      <w:r w:rsidR="0090260C" w:rsidRPr="004A1FD6">
        <w:rPr>
          <w:noProof/>
          <w:position w:val="-14"/>
        </w:rPr>
        <w:object w:dxaOrig="1200" w:dyaOrig="440" w14:anchorId="3C55DDD2">
          <v:shape id="_x0000_i1162" type="#_x0000_t75" alt="" style="width:58.2pt;height:22.2pt;mso-width-percent:0;mso-height-percent:0;mso-width-percent:0;mso-height-percent:0" o:ole="">
            <v:imagedata r:id="rId285" o:title=""/>
          </v:shape>
          <o:OLEObject Type="Embed" ProgID="Equation.DSMT4" ShapeID="_x0000_i1162" DrawAspect="Content" ObjectID="_1845799742" r:id="rId286"/>
        </w:object>
      </w:r>
      <w:r w:rsidRPr="004A1FD6">
        <w:t xml:space="preserve"> we obtain </w:t>
      </w:r>
      <w:r w:rsidR="0090260C" w:rsidRPr="004A1FD6">
        <w:rPr>
          <w:noProof/>
          <w:position w:val="-12"/>
        </w:rPr>
      </w:r>
      <w:r w:rsidR="0090260C" w:rsidRPr="004A1FD6">
        <w:rPr>
          <w:noProof/>
          <w:position w:val="-12"/>
        </w:rPr>
        <w:object w:dxaOrig="1440" w:dyaOrig="380" w14:anchorId="3683404C">
          <v:shape id="_x0000_i1163" type="#_x0000_t75" alt="" style="width:1in;height:22.2pt;mso-width-percent:0;mso-height-percent:0;mso-width-percent:0;mso-height-percent:0" o:ole="">
            <v:imagedata r:id="rId287" o:title=""/>
          </v:shape>
          <o:OLEObject Type="Embed" ProgID="Equation.DSMT4" ShapeID="_x0000_i1163" DrawAspect="Content" ObjectID="_1845799743" r:id="rId288"/>
        </w:object>
      </w:r>
      <w:r w:rsidRPr="004A1FD6">
        <w:t xml:space="preserve"> or</w:t>
      </w:r>
    </w:p>
    <w:p w:rsidR="00D374E4" w:rsidRPr="004A1FD6" w:rsidRDefault="00D374E4" w:rsidP="00652178"/>
    <w:p w:rsidR="00D374E4" w:rsidRPr="004A1FD6" w:rsidRDefault="00D374E4" w:rsidP="00652178">
      <w:r w:rsidRPr="004A1FD6">
        <w:tab/>
      </w:r>
      <w:r w:rsidR="0090260C" w:rsidRPr="004A1FD6">
        <w:rPr>
          <w:noProof/>
          <w:position w:val="-12"/>
        </w:rPr>
      </w:r>
      <w:r w:rsidR="0090260C" w:rsidRPr="004A1FD6">
        <w:rPr>
          <w:noProof/>
          <w:position w:val="-12"/>
        </w:rPr>
        <w:object w:dxaOrig="1420" w:dyaOrig="360" w14:anchorId="7DC08809">
          <v:shape id="_x0000_i1164" type="#_x0000_t75" alt="" style="width:1in;height:22.2pt;mso-width-percent:0;mso-height-percent:0;mso-width-percent:0;mso-height-percent:0" o:ole="">
            <v:imagedata r:id="rId289" o:title=""/>
          </v:shape>
          <o:OLEObject Type="Embed" ProgID="Equation.DSMT4" ShapeID="_x0000_i1164" DrawAspect="Content" ObjectID="_1845799744" r:id="rId29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43" w:name="ZEqnNum931236"/>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39</w:instrText>
      </w:r>
      <w:r w:rsidRPr="004A1FD6">
        <w:rPr>
          <w:noProof/>
        </w:rPr>
        <w:fldChar w:fldCharType="end"/>
      </w:r>
      <w:r w:rsidRPr="004A1FD6">
        <w:instrText>)</w:instrText>
      </w:r>
      <w:bookmarkEnd w:id="43"/>
      <w:r w:rsidRPr="004A1FD6">
        <w:fldChar w:fldCharType="end"/>
      </w:r>
    </w:p>
    <w:p w:rsidR="00D374E4" w:rsidRPr="004A1FD6" w:rsidRDefault="00D374E4" w:rsidP="00652178"/>
    <w:p w:rsidR="00D374E4" w:rsidRPr="004A1FD6" w:rsidRDefault="00D374E4" w:rsidP="00652178">
      <w:r w:rsidRPr="004A1FD6">
        <w:t xml:space="preserve">If we subtract, we obtain instead </w:t>
      </w:r>
      <w:r w:rsidR="0090260C" w:rsidRPr="004A1FD6">
        <w:rPr>
          <w:noProof/>
          <w:position w:val="-14"/>
        </w:rPr>
      </w:r>
      <w:r w:rsidR="0090260C" w:rsidRPr="004A1FD6">
        <w:rPr>
          <w:noProof/>
          <w:position w:val="-14"/>
        </w:rPr>
        <w:object w:dxaOrig="1600" w:dyaOrig="440" w14:anchorId="66CDEB58">
          <v:shape id="_x0000_i1165" type="#_x0000_t75" alt="" style="width:79.65pt;height:22.2pt;mso-width-percent:0;mso-height-percent:0;mso-width-percent:0;mso-height-percent:0" o:ole="">
            <v:imagedata r:id="rId291" o:title=""/>
          </v:shape>
          <o:OLEObject Type="Embed" ProgID="Equation.DSMT4" ShapeID="_x0000_i1165" DrawAspect="Content" ObjectID="_1845799745" r:id="rId292"/>
        </w:object>
      </w:r>
      <w:r w:rsidRPr="004A1FD6">
        <w:t xml:space="preserve"> , or </w:t>
      </w:r>
      <w:r w:rsidR="0090260C" w:rsidRPr="004A1FD6">
        <w:rPr>
          <w:noProof/>
          <w:position w:val="-14"/>
        </w:rPr>
      </w:r>
      <w:r w:rsidR="0090260C" w:rsidRPr="004A1FD6">
        <w:rPr>
          <w:noProof/>
          <w:position w:val="-14"/>
        </w:rPr>
        <w:object w:dxaOrig="1440" w:dyaOrig="400" w14:anchorId="65DB6B15">
          <v:shape id="_x0000_i1166" type="#_x0000_t75" alt="" style="width:1in;height:22.2pt;mso-width-percent:0;mso-height-percent:0;mso-width-percent:0;mso-height-percent:0" o:ole="">
            <v:imagedata r:id="rId293" o:title=""/>
          </v:shape>
          <o:OLEObject Type="Embed" ProgID="Equation.DSMT4" ShapeID="_x0000_i1166" DrawAspect="Content" ObjectID="_1845799746" r:id="rId294"/>
        </w:object>
      </w:r>
      <w:r w:rsidRPr="004A1FD6">
        <w:t xml:space="preserve"> in otherwords </w:t>
      </w:r>
    </w:p>
    <w:p w:rsidR="00D374E4" w:rsidRPr="004A1FD6" w:rsidRDefault="00D374E4" w:rsidP="00652178"/>
    <w:p w:rsidR="00D374E4" w:rsidRPr="004A1FD6" w:rsidRDefault="00D374E4" w:rsidP="00652178">
      <w:r w:rsidRPr="004A1FD6">
        <w:tab/>
      </w:r>
      <w:r w:rsidR="0090260C" w:rsidRPr="004A1FD6">
        <w:rPr>
          <w:noProof/>
          <w:position w:val="-10"/>
        </w:rPr>
      </w:r>
      <w:r w:rsidR="0090260C" w:rsidRPr="004A1FD6">
        <w:rPr>
          <w:noProof/>
          <w:position w:val="-10"/>
        </w:rPr>
        <w:object w:dxaOrig="1440" w:dyaOrig="320" w14:anchorId="1F3BEEAB">
          <v:shape id="_x0000_i1167" type="#_x0000_t75" alt="" style="width:1in;height:13.8pt;mso-width-percent:0;mso-height-percent:0;mso-width-percent:0;mso-height-percent:0" o:ole="">
            <v:imagedata r:id="rId295" o:title=""/>
          </v:shape>
          <o:OLEObject Type="Embed" ProgID="Equation.DSMT4" ShapeID="_x0000_i1167" DrawAspect="Content" ObjectID="_1845799747" r:id="rId29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44" w:name="ZEqnNum613848"/>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40</w:instrText>
      </w:r>
      <w:r w:rsidRPr="004A1FD6">
        <w:rPr>
          <w:noProof/>
        </w:rPr>
        <w:fldChar w:fldCharType="end"/>
      </w:r>
      <w:r w:rsidRPr="004A1FD6">
        <w:instrText>)</w:instrText>
      </w:r>
      <w:bookmarkEnd w:id="44"/>
      <w:r w:rsidRPr="004A1FD6">
        <w:fldChar w:fldCharType="end"/>
      </w:r>
    </w:p>
    <w:p w:rsidR="00D374E4" w:rsidRPr="004A1FD6" w:rsidRDefault="00D374E4" w:rsidP="00652178"/>
    <w:p w:rsidR="00D374E4" w:rsidRPr="004A1FD6" w:rsidRDefault="00D374E4" w:rsidP="00652178">
      <w:r w:rsidRPr="004A1FD6">
        <w:t xml:space="preserve">where u is unit axis vector </w:t>
      </w:r>
      <w:r w:rsidR="0090260C" w:rsidRPr="004A1FD6">
        <w:rPr>
          <w:noProof/>
          <w:position w:val="-14"/>
        </w:rPr>
      </w:r>
      <w:r w:rsidR="0090260C" w:rsidRPr="004A1FD6">
        <w:rPr>
          <w:noProof/>
          <w:position w:val="-14"/>
        </w:rPr>
        <w:object w:dxaOrig="639" w:dyaOrig="400" w14:anchorId="0286FD55">
          <v:shape id="_x0000_i1168" type="#_x0000_t75" alt="" style="width:29.1pt;height:22.2pt;mso-width-percent:0;mso-height-percent:0;mso-width-percent:0;mso-height-percent:0" o:ole="">
            <v:imagedata r:id="rId297" o:title=""/>
          </v:shape>
          <o:OLEObject Type="Embed" ProgID="Equation.DSMT4" ShapeID="_x0000_i1168" DrawAspect="Content" ObjectID="_1845799748" r:id="rId298"/>
        </w:object>
      </w:r>
      <w:r w:rsidRPr="004A1FD6">
        <w:t xml:space="preserve"> .  Thus the unit quaternion which rotates about u by an angle theta/2 is </w:t>
      </w:r>
    </w:p>
    <w:p w:rsidR="00D374E4" w:rsidRPr="004A1FD6" w:rsidRDefault="00D374E4" w:rsidP="00652178"/>
    <w:p w:rsidR="00D374E4" w:rsidRPr="004A1FD6" w:rsidRDefault="00D374E4" w:rsidP="00652178">
      <w:r w:rsidRPr="004A1FD6">
        <w:tab/>
      </w:r>
      <w:r w:rsidR="0090260C" w:rsidRPr="004A1FD6">
        <w:rPr>
          <w:noProof/>
          <w:position w:val="-10"/>
        </w:rPr>
      </w:r>
      <w:r w:rsidR="0090260C" w:rsidRPr="004A1FD6">
        <w:rPr>
          <w:noProof/>
          <w:position w:val="-10"/>
        </w:rPr>
        <w:object w:dxaOrig="2580" w:dyaOrig="320" w14:anchorId="1FC100A0">
          <v:shape id="_x0000_i1169" type="#_x0000_t75" alt="" style="width:130.2pt;height:13.8pt;mso-width-percent:0;mso-height-percent:0;mso-width-percent:0;mso-height-percent:0" o:ole="">
            <v:imagedata r:id="rId299" o:title=""/>
          </v:shape>
          <o:OLEObject Type="Embed" ProgID="Equation.DSMT4" ShapeID="_x0000_i1169" DrawAspect="Content" ObjectID="_1845799749" r:id="rId30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45" w:name="ZEqnNum369597"/>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41</w:instrText>
      </w:r>
      <w:r w:rsidRPr="004A1FD6">
        <w:rPr>
          <w:noProof/>
        </w:rPr>
        <w:fldChar w:fldCharType="end"/>
      </w:r>
      <w:r w:rsidRPr="004A1FD6">
        <w:instrText>)</w:instrText>
      </w:r>
      <w:bookmarkEnd w:id="45"/>
      <w:r w:rsidRPr="004A1FD6">
        <w:fldChar w:fldCharType="end"/>
      </w:r>
    </w:p>
    <w:p w:rsidR="00D374E4" w:rsidRPr="004A1FD6" w:rsidRDefault="00D374E4" w:rsidP="00652178"/>
    <w:p w:rsidR="00D374E4" w:rsidRPr="004A1FD6" w:rsidRDefault="00D374E4" w:rsidP="00652178">
      <w:r w:rsidRPr="004A1FD6">
        <w:t>The redundancy of quaternions is two (because –q has the same output as q) compared with 6 for rotation matrices.</w:t>
      </w:r>
    </w:p>
    <w:p w:rsidR="00D374E4" w:rsidRPr="004A1FD6" w:rsidRDefault="00D374E4" w:rsidP="00652178"/>
    <w:p w:rsidR="00D374E4" w:rsidRPr="004A1FD6" w:rsidRDefault="00D374E4" w:rsidP="00652178">
      <w:r w:rsidRPr="004A1FD6">
        <w:t xml:space="preserve">Using the angle form </w:t>
      </w:r>
      <w:r w:rsidRPr="004A1FD6">
        <w:fldChar w:fldCharType="begin"/>
      </w:r>
      <w:r w:rsidRPr="004A1FD6">
        <w:instrText xml:space="preserve"> GOTOBUTTON ZEqnNum369597  \* MERGEFORMAT </w:instrText>
      </w:r>
      <w:fldSimple w:instr=" REF ZEqnNum369597 \* Charformat \! \* MERGEFORMAT ">
        <w:r w:rsidRPr="004A1FD6">
          <w:instrText>(</w:instrText>
        </w:r>
        <w:r>
          <w:instrText>1</w:instrText>
        </w:r>
        <w:r w:rsidRPr="004A1FD6">
          <w:instrText>.</w:instrText>
        </w:r>
        <w:r>
          <w:instrText>41</w:instrText>
        </w:r>
        <w:r w:rsidRPr="004A1FD6">
          <w:instrText>)</w:instrText>
        </w:r>
      </w:fldSimple>
      <w:r w:rsidRPr="004A1FD6">
        <w:fldChar w:fldCharType="end"/>
      </w:r>
      <w:r w:rsidRPr="004A1FD6">
        <w:t xml:space="preserve"> in </w:t>
      </w:r>
      <w:r w:rsidRPr="004A1FD6">
        <w:fldChar w:fldCharType="begin"/>
      </w:r>
      <w:r w:rsidRPr="004A1FD6">
        <w:instrText xml:space="preserve"> GOTOBUTTON ZEqnNum440926  \* MERGEFORMAT </w:instrText>
      </w:r>
      <w:fldSimple w:instr=" REF ZEqnNum440926 \* Charformat \! \* MERGEFORMAT ">
        <w:r w:rsidRPr="004A1FD6">
          <w:instrText>(</w:instrText>
        </w:r>
        <w:r>
          <w:instrText>1</w:instrText>
        </w:r>
        <w:r w:rsidRPr="004A1FD6">
          <w:instrText>.</w:instrText>
        </w:r>
        <w:r>
          <w:instrText>32</w:instrText>
        </w:r>
        <w:r w:rsidRPr="004A1FD6">
          <w:instrText>)</w:instrText>
        </w:r>
      </w:fldSimple>
      <w:r w:rsidRPr="004A1FD6">
        <w:fldChar w:fldCharType="end"/>
      </w:r>
      <w:r w:rsidRPr="004A1FD6">
        <w:t xml:space="preserve"> we can find the rotated vector in terms of the angle and axis as</w:t>
      </w:r>
    </w:p>
    <w:p w:rsidR="00D374E4" w:rsidRPr="004A1FD6" w:rsidRDefault="00D374E4" w:rsidP="00652178"/>
    <w:p w:rsidR="00D374E4" w:rsidRPr="004A1FD6" w:rsidRDefault="00D374E4" w:rsidP="00652178">
      <w:r w:rsidRPr="004A1FD6">
        <w:tab/>
      </w:r>
      <w:r w:rsidR="0090260C" w:rsidRPr="004A1FD6">
        <w:rPr>
          <w:noProof/>
          <w:position w:val="-24"/>
        </w:rPr>
      </w:r>
      <w:r w:rsidR="0090260C" w:rsidRPr="004A1FD6">
        <w:rPr>
          <w:noProof/>
          <w:position w:val="-24"/>
        </w:rPr>
        <w:object w:dxaOrig="5660" w:dyaOrig="620" w14:anchorId="582316C9">
          <v:shape id="_x0000_i1170" type="#_x0000_t75" alt="" style="width:279.55pt;height:29.1pt;mso-width-percent:0;mso-height-percent:0;mso-width-percent:0;mso-height-percent:0" o:ole="">
            <v:imagedata r:id="rId301" o:title=""/>
          </v:shape>
          <o:OLEObject Type="Embed" ProgID="Equation.DSMT4" ShapeID="_x0000_i1170" DrawAspect="Content" ObjectID="_1845799750" r:id="rId302"/>
        </w:object>
      </w:r>
      <w:r w:rsidRPr="004A1FD6">
        <w:t xml:space="preserve"> </w:t>
      </w:r>
    </w:p>
    <w:p w:rsidR="00D374E4" w:rsidRPr="004A1FD6" w:rsidRDefault="00D374E4" w:rsidP="00652178">
      <w:r w:rsidRPr="004A1FD6">
        <w:tab/>
      </w:r>
      <w:r w:rsidR="0090260C" w:rsidRPr="004A1FD6">
        <w:rPr>
          <w:noProof/>
          <w:position w:val="-10"/>
        </w:rPr>
      </w:r>
      <w:r w:rsidR="0090260C" w:rsidRPr="004A1FD6">
        <w:rPr>
          <w:noProof/>
          <w:position w:val="-10"/>
        </w:rPr>
        <w:object w:dxaOrig="3720" w:dyaOrig="360" w14:anchorId="5ED46E0F">
          <v:shape id="_x0000_i1171" type="#_x0000_t75" alt="" style="width:186.9pt;height:22.2pt;mso-width-percent:0;mso-height-percent:0;mso-width-percent:0;mso-height-percent:0" o:ole="">
            <v:imagedata r:id="rId303" o:title=""/>
          </v:shape>
          <o:OLEObject Type="Embed" ProgID="Equation.DSMT4" ShapeID="_x0000_i1171" DrawAspect="Content" ObjectID="_1845799751" r:id="rId30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42</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Matrix representation</w:t>
      </w:r>
    </w:p>
    <w:p w:rsidR="00D374E4" w:rsidRPr="004A1FD6" w:rsidRDefault="00D374E4" w:rsidP="00652178">
      <w:pPr>
        <w:spacing w:after="200" w:line="276" w:lineRule="auto"/>
      </w:pPr>
    </w:p>
    <w:p w:rsidR="00D374E4" w:rsidRPr="004A1FD6" w:rsidRDefault="00D374E4" w:rsidP="00652178">
      <w:pPr>
        <w:spacing w:after="200" w:line="276" w:lineRule="auto"/>
      </w:pPr>
      <w:r w:rsidRPr="004A1FD6">
        <w:t xml:space="preserve">We can write </w:t>
      </w:r>
      <w:r w:rsidRPr="004A1FD6">
        <w:fldChar w:fldCharType="begin"/>
      </w:r>
      <w:r w:rsidRPr="004A1FD6">
        <w:instrText xml:space="preserve"> GOTOBUTTON ZEqnNum440926  \* MERGEFORMAT </w:instrText>
      </w:r>
      <w:fldSimple w:instr=" REF ZEqnNum440926 \* Charformat \! \* MERGEFORMAT ">
        <w:r w:rsidRPr="004A1FD6">
          <w:instrText>(</w:instrText>
        </w:r>
        <w:r>
          <w:instrText>1</w:instrText>
        </w:r>
        <w:r w:rsidRPr="004A1FD6">
          <w:instrText>.</w:instrText>
        </w:r>
        <w:r>
          <w:instrText>32</w:instrText>
        </w:r>
        <w:r w:rsidRPr="004A1FD6">
          <w:instrText>)</w:instrText>
        </w:r>
      </w:fldSimple>
      <w:r w:rsidRPr="004A1FD6">
        <w:fldChar w:fldCharType="end"/>
      </w:r>
      <w:r w:rsidRPr="004A1FD6">
        <w:t xml:space="preserve"> in matrix form as</w:t>
      </w:r>
    </w:p>
    <w:p w:rsidR="00D374E4" w:rsidRPr="004A1FD6" w:rsidRDefault="00D374E4" w:rsidP="00652178">
      <w:r w:rsidRPr="004A1FD6">
        <w:tab/>
      </w:r>
      <w:r w:rsidR="0090260C" w:rsidRPr="004A1FD6">
        <w:rPr>
          <w:noProof/>
          <w:position w:val="-4"/>
        </w:rPr>
      </w:r>
      <w:r w:rsidR="0090260C" w:rsidRPr="004A1FD6">
        <w:rPr>
          <w:noProof/>
          <w:position w:val="-4"/>
        </w:rPr>
        <w:object w:dxaOrig="780" w:dyaOrig="260" w14:anchorId="0B5B43C3">
          <v:shape id="_x0000_i1172" type="#_x0000_t75" alt="" style="width:36pt;height:13.8pt;mso-width-percent:0;mso-height-percent:0;mso-width-percent:0;mso-height-percent:0" o:ole="">
            <v:imagedata r:id="rId305" o:title=""/>
          </v:shape>
          <o:OLEObject Type="Embed" ProgID="Equation.DSMT4" ShapeID="_x0000_i1172" DrawAspect="Content" ObjectID="_1845799752" r:id="rId30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43</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with </w:t>
      </w:r>
    </w:p>
    <w:p w:rsidR="00D374E4" w:rsidRPr="004A1FD6" w:rsidRDefault="00D374E4" w:rsidP="00652178"/>
    <w:p w:rsidR="00D374E4" w:rsidRPr="004A1FD6" w:rsidRDefault="00D374E4" w:rsidP="00652178">
      <w:r w:rsidRPr="004A1FD6">
        <w:lastRenderedPageBreak/>
        <w:tab/>
      </w:r>
      <w:r w:rsidR="0090260C" w:rsidRPr="004A1FD6">
        <w:rPr>
          <w:noProof/>
          <w:position w:val="-14"/>
        </w:rPr>
      </w:r>
      <w:r w:rsidR="0090260C" w:rsidRPr="004A1FD6">
        <w:rPr>
          <w:noProof/>
          <w:position w:val="-14"/>
        </w:rPr>
        <w:object w:dxaOrig="3920" w:dyaOrig="440" w14:anchorId="7BC1FD5A">
          <v:shape id="_x0000_i1173" type="#_x0000_t75" alt="" style="width:193.8pt;height:22.2pt;mso-width-percent:0;mso-height-percent:0;mso-width-percent:0;mso-height-percent:0" o:ole="">
            <v:imagedata r:id="rId307" o:title=""/>
          </v:shape>
          <o:OLEObject Type="Embed" ProgID="Equation.DSMT4" ShapeID="_x0000_i1173" DrawAspect="Content" ObjectID="_1845799753" r:id="rId30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46" w:name="ZEqnNum533736"/>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44</w:instrText>
      </w:r>
      <w:r w:rsidRPr="004A1FD6">
        <w:rPr>
          <w:noProof/>
        </w:rPr>
        <w:fldChar w:fldCharType="end"/>
      </w:r>
      <w:r w:rsidRPr="004A1FD6">
        <w:instrText>)</w:instrText>
      </w:r>
      <w:bookmarkEnd w:id="46"/>
      <w:r w:rsidRPr="004A1FD6">
        <w:fldChar w:fldCharType="end"/>
      </w:r>
    </w:p>
    <w:p w:rsidR="00D374E4" w:rsidRPr="004A1FD6" w:rsidRDefault="00D374E4" w:rsidP="00652178"/>
    <w:p w:rsidR="00D374E4" w:rsidRPr="004A1FD6" w:rsidRDefault="00D374E4" w:rsidP="00652178">
      <w:r w:rsidRPr="004A1FD6">
        <w:t>And substituting from the relationships above, we arrive at the angle-axis rotation matrix representation,</w:t>
      </w:r>
    </w:p>
    <w:p w:rsidR="00D374E4" w:rsidRPr="004A1FD6" w:rsidRDefault="00D374E4" w:rsidP="00652178"/>
    <w:p w:rsidR="00D374E4" w:rsidRPr="004A1FD6" w:rsidRDefault="00D374E4" w:rsidP="00652178">
      <w:r w:rsidRPr="004A1FD6">
        <w:tab/>
      </w:r>
      <w:r w:rsidR="0090260C" w:rsidRPr="004A1FD6">
        <w:rPr>
          <w:noProof/>
          <w:position w:val="-14"/>
        </w:rPr>
      </w:r>
      <w:r w:rsidR="0090260C" w:rsidRPr="004A1FD6">
        <w:rPr>
          <w:noProof/>
          <w:position w:val="-14"/>
        </w:rPr>
        <w:object w:dxaOrig="4260" w:dyaOrig="400" w14:anchorId="06D38B60">
          <v:shape id="_x0000_i1174" type="#_x0000_t75" alt="" style="width:3in;height:22.2pt;mso-width-percent:0;mso-height-percent:0;mso-width-percent:0;mso-height-percent:0" o:ole="">
            <v:imagedata r:id="rId309" o:title=""/>
          </v:shape>
          <o:OLEObject Type="Embed" ProgID="Equation.DSMT4" ShapeID="_x0000_i1174" DrawAspect="Content" ObjectID="_1845799754" r:id="rId31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45</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 xml:space="preserve">Component forms of </w:t>
      </w:r>
      <w:r w:rsidRPr="004A1FD6">
        <w:fldChar w:fldCharType="begin"/>
      </w:r>
      <w:r w:rsidRPr="004A1FD6">
        <w:instrText xml:space="preserve"> GOTOBUTTON ZEqnNum533736  \* MERGEFORMAT </w:instrText>
      </w:r>
      <w:fldSimple w:instr=" REF ZEqnNum533736 \* Charformat \! \* MERGEFORMAT ">
        <w:r w:rsidRPr="004A1FD6">
          <w:instrText>(</w:instrText>
        </w:r>
        <w:r>
          <w:instrText>1</w:instrText>
        </w:r>
        <w:r w:rsidRPr="004A1FD6">
          <w:instrText>.</w:instrText>
        </w:r>
        <w:r>
          <w:instrText>44</w:instrText>
        </w:r>
        <w:r w:rsidRPr="004A1FD6">
          <w:instrText>)</w:instrText>
        </w:r>
      </w:fldSimple>
      <w:r w:rsidRPr="004A1FD6">
        <w:fldChar w:fldCharType="end"/>
      </w:r>
      <w:r w:rsidRPr="004A1FD6">
        <w:t xml:space="preserve"> are often necessary in applications, therefore we present it here:</w:t>
      </w:r>
    </w:p>
    <w:p w:rsidR="00D374E4" w:rsidRPr="004A1FD6" w:rsidRDefault="00D374E4" w:rsidP="00652178"/>
    <w:p w:rsidR="00D374E4" w:rsidRPr="004A1FD6" w:rsidRDefault="00D374E4" w:rsidP="00652178">
      <w:r w:rsidRPr="004A1FD6">
        <w:tab/>
      </w:r>
      <w:r w:rsidR="0090260C" w:rsidRPr="004A1FD6">
        <w:rPr>
          <w:noProof/>
          <w:position w:val="-92"/>
        </w:rPr>
      </w:r>
      <w:r w:rsidR="0090260C" w:rsidRPr="004A1FD6">
        <w:rPr>
          <w:noProof/>
          <w:position w:val="-92"/>
        </w:rPr>
        <w:object w:dxaOrig="4680" w:dyaOrig="1960" w14:anchorId="39EEF838">
          <v:shape id="_x0000_i1175" type="#_x0000_t75" alt="" style="width:238.2pt;height:101.1pt;mso-width-percent:0;mso-height-percent:0;mso-width-percent:0;mso-height-percent:0" o:ole="">
            <v:imagedata r:id="rId311" o:title=""/>
          </v:shape>
          <o:OLEObject Type="Embed" ProgID="Equation.DSMT4" ShapeID="_x0000_i1175" DrawAspect="Content" ObjectID="_1845799755" r:id="rId31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47" w:name="ZEqnNum799808"/>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46</w:instrText>
      </w:r>
      <w:r w:rsidRPr="004A1FD6">
        <w:rPr>
          <w:noProof/>
        </w:rPr>
        <w:fldChar w:fldCharType="end"/>
      </w:r>
      <w:r w:rsidRPr="004A1FD6">
        <w:instrText>)</w:instrText>
      </w:r>
      <w:bookmarkEnd w:id="47"/>
      <w:r w:rsidRPr="004A1FD6">
        <w:fldChar w:fldCharType="end"/>
      </w:r>
    </w:p>
    <w:p w:rsidR="00D374E4" w:rsidRPr="004A1FD6" w:rsidRDefault="00D374E4" w:rsidP="00652178"/>
    <w:p w:rsidR="00D374E4" w:rsidRPr="004A1FD6" w:rsidRDefault="00D374E4" w:rsidP="00652178">
      <w:r w:rsidRPr="004A1FD6">
        <w:t xml:space="preserve">where we used the fact that since </w:t>
      </w:r>
      <w:r w:rsidR="0090260C" w:rsidRPr="004A1FD6">
        <w:rPr>
          <w:noProof/>
          <w:position w:val="-14"/>
        </w:rPr>
      </w:r>
      <w:r w:rsidR="0090260C" w:rsidRPr="004A1FD6">
        <w:rPr>
          <w:noProof/>
          <w:position w:val="-14"/>
        </w:rPr>
        <w:object w:dxaOrig="700" w:dyaOrig="440" w14:anchorId="09596A87">
          <v:shape id="_x0000_i1176" type="#_x0000_t75" alt="" style="width:36pt;height:22.2pt;mso-width-percent:0;mso-height-percent:0;mso-width-percent:0;mso-height-percent:0" o:ole="">
            <v:imagedata r:id="rId313" o:title=""/>
          </v:shape>
          <o:OLEObject Type="Embed" ProgID="Equation.DSMT4" ShapeID="_x0000_i1176" DrawAspect="Content" ObjectID="_1845799756" r:id="rId314"/>
        </w:object>
      </w:r>
      <w:r w:rsidRPr="004A1FD6">
        <w:t xml:space="preserve">, </w:t>
      </w:r>
      <w:r w:rsidR="0090260C" w:rsidRPr="004A1FD6">
        <w:rPr>
          <w:noProof/>
          <w:position w:val="-14"/>
        </w:rPr>
      </w:r>
      <w:r w:rsidR="0090260C" w:rsidRPr="004A1FD6">
        <w:rPr>
          <w:noProof/>
          <w:position w:val="-14"/>
        </w:rPr>
        <w:object w:dxaOrig="1760" w:dyaOrig="440" w14:anchorId="4A6B69C8">
          <v:shape id="_x0000_i1177" type="#_x0000_t75" alt="" style="width:85.8pt;height:22.2pt;mso-width-percent:0;mso-height-percent:0;mso-width-percent:0;mso-height-percent:0" o:ole="">
            <v:imagedata r:id="rId315" o:title=""/>
          </v:shape>
          <o:OLEObject Type="Embed" ProgID="Equation.DSMT4" ShapeID="_x0000_i1177" DrawAspect="Content" ObjectID="_1845799757" r:id="rId316"/>
        </w:object>
      </w:r>
      <w:r w:rsidRPr="004A1FD6">
        <w:t xml:space="preserve"> .</w:t>
      </w:r>
    </w:p>
    <w:p w:rsidR="00D374E4" w:rsidRPr="004A1FD6" w:rsidRDefault="00D374E4" w:rsidP="00652178"/>
    <w:p w:rsidR="00D374E4" w:rsidRPr="004A1FD6" w:rsidRDefault="00D374E4" w:rsidP="00652178">
      <w:pPr>
        <w:spacing w:after="200" w:line="276" w:lineRule="auto"/>
      </w:pPr>
      <w:r w:rsidRPr="004A1FD6">
        <w:t xml:space="preserve">In order to propagate a quaternion representation of a camera pose we must solve the differential equation governing its temporal evolution.  First we know from </w:t>
      </w:r>
      <w:r w:rsidRPr="004A1FD6">
        <w:fldChar w:fldCharType="begin"/>
      </w:r>
      <w:r w:rsidRPr="004A1FD6">
        <w:instrText xml:space="preserve"> GOTOBUTTON ZEqnNum482815  \* MERGEFORMAT </w:instrText>
      </w:r>
      <w:fldSimple w:instr=" REF ZEqnNum482815 \* Charformat \! \* MERGEFORMAT ">
        <w:r w:rsidRPr="004A1FD6">
          <w:instrText>(</w:instrText>
        </w:r>
        <w:r>
          <w:instrText>1</w:instrText>
        </w:r>
        <w:r w:rsidRPr="004A1FD6">
          <w:instrText>.</w:instrText>
        </w:r>
        <w:r>
          <w:instrText>34</w:instrText>
        </w:r>
        <w:r w:rsidRPr="004A1FD6">
          <w:instrText>)</w:instrText>
        </w:r>
      </w:fldSimple>
      <w:r w:rsidRPr="004A1FD6">
        <w:fldChar w:fldCharType="end"/>
      </w:r>
      <w:r w:rsidRPr="004A1FD6">
        <w:t xml:space="preserve"> that the product of quaternions (all assumed to be unity norm in what follows) represents successive rotations, therefore it should be possible to propagate a quaternion in time. Given an object with an angular speed </w:t>
      </w:r>
      <w:r w:rsidR="0090260C" w:rsidRPr="004A1FD6">
        <w:rPr>
          <w:noProof/>
          <w:position w:val="-14"/>
        </w:rPr>
      </w:r>
      <w:r w:rsidR="0090260C" w:rsidRPr="004A1FD6">
        <w:rPr>
          <w:noProof/>
          <w:position w:val="-14"/>
        </w:rPr>
        <w:object w:dxaOrig="1820" w:dyaOrig="400" w14:anchorId="65BD5FEE">
          <v:shape id="_x0000_i1178" type="#_x0000_t75" alt="" style="width:92.7pt;height:22.2pt;mso-width-percent:0;mso-height-percent:0;mso-width-percent:0;mso-height-percent:0" o:ole="">
            <v:imagedata r:id="rId317" o:title=""/>
          </v:shape>
          <o:OLEObject Type="Embed" ProgID="Equation.DSMT4" ShapeID="_x0000_i1178" DrawAspect="Content" ObjectID="_1845799758" r:id="rId318"/>
        </w:object>
      </w:r>
      <w:r w:rsidRPr="004A1FD6">
        <w:t xml:space="preserve"> about axis </w:t>
      </w:r>
      <w:r w:rsidR="0090260C" w:rsidRPr="004A1FD6">
        <w:rPr>
          <w:noProof/>
          <w:position w:val="-6"/>
        </w:rPr>
      </w:r>
      <w:r w:rsidR="0090260C" w:rsidRPr="004A1FD6">
        <w:rPr>
          <w:noProof/>
          <w:position w:val="-6"/>
        </w:rPr>
        <w:object w:dxaOrig="200" w:dyaOrig="220" w14:anchorId="427057A5">
          <v:shape id="_x0000_i1179" type="#_x0000_t75" alt="" style="width:7.65pt;height:13.8pt;mso-width-percent:0;mso-height-percent:0;mso-width-percent:0;mso-height-percent:0" o:ole="">
            <v:imagedata r:id="rId319" o:title=""/>
          </v:shape>
          <o:OLEObject Type="Embed" ProgID="Equation.DSMT4" ShapeID="_x0000_i1179" DrawAspect="Content" ObjectID="_1845799759" r:id="rId320"/>
        </w:object>
      </w:r>
      <w:r w:rsidRPr="004A1FD6">
        <w:t xml:space="preserve"> wrt a (fixed) world frame which we write as the pseudovector </w:t>
      </w:r>
      <w:r w:rsidR="0090260C" w:rsidRPr="004A1FD6">
        <w:rPr>
          <w:noProof/>
          <w:position w:val="-6"/>
        </w:rPr>
      </w:r>
      <w:r w:rsidR="0090260C" w:rsidRPr="004A1FD6">
        <w:rPr>
          <w:noProof/>
          <w:position w:val="-6"/>
        </w:rPr>
        <w:object w:dxaOrig="760" w:dyaOrig="220" w14:anchorId="0C5ADFA1">
          <v:shape id="_x0000_i1180" type="#_x0000_t75" alt="" style="width:36pt;height:13.8pt;mso-width-percent:0;mso-height-percent:0;mso-width-percent:0;mso-height-percent:0" o:ole="">
            <v:imagedata r:id="rId321" o:title=""/>
          </v:shape>
          <o:OLEObject Type="Embed" ProgID="Equation.DSMT4" ShapeID="_x0000_i1180" DrawAspect="Content" ObjectID="_1845799760" r:id="rId322"/>
        </w:object>
      </w:r>
      <w:r w:rsidRPr="004A1FD6">
        <w:t xml:space="preserve"> and a similarly world referenced quaternion </w:t>
      </w:r>
      <w:r w:rsidR="0090260C" w:rsidRPr="004A1FD6">
        <w:rPr>
          <w:noProof/>
          <w:position w:val="-10"/>
        </w:rPr>
      </w:r>
      <w:r w:rsidR="0090260C" w:rsidRPr="004A1FD6">
        <w:rPr>
          <w:noProof/>
          <w:position w:val="-10"/>
        </w:rPr>
        <w:object w:dxaOrig="440" w:dyaOrig="320" w14:anchorId="19C99471">
          <v:shape id="_x0000_i1181" type="#_x0000_t75" alt="" style="width:22.2pt;height:13.8pt;mso-width-percent:0;mso-height-percent:0;mso-width-percent:0;mso-height-percent:0" o:ole="">
            <v:imagedata r:id="rId323" o:title=""/>
          </v:shape>
          <o:OLEObject Type="Embed" ProgID="Equation.DSMT4" ShapeID="_x0000_i1181" DrawAspect="Content" ObjectID="_1845799761" r:id="rId324"/>
        </w:object>
      </w:r>
      <w:r w:rsidRPr="004A1FD6">
        <w:t xml:space="preserve"> after a time t+dt we expect resultant quaternion to be representable as (dropping the tildes for simplicity)</w:t>
      </w:r>
    </w:p>
    <w:p w:rsidR="00D374E4" w:rsidRPr="004A1FD6" w:rsidRDefault="00D374E4" w:rsidP="00652178">
      <w:r w:rsidRPr="004A1FD6">
        <w:tab/>
      </w:r>
      <w:r w:rsidR="0090260C" w:rsidRPr="004A1FD6">
        <w:rPr>
          <w:noProof/>
          <w:position w:val="-10"/>
        </w:rPr>
      </w:r>
      <w:r w:rsidR="0090260C" w:rsidRPr="004A1FD6">
        <w:rPr>
          <w:noProof/>
          <w:position w:val="-10"/>
        </w:rPr>
        <w:object w:dxaOrig="1760" w:dyaOrig="320" w14:anchorId="5799E4CD">
          <v:shape id="_x0000_i1182" type="#_x0000_t75" alt="" style="width:85.8pt;height:13.8pt;mso-width-percent:0;mso-height-percent:0;mso-width-percent:0;mso-height-percent:0" o:ole="">
            <v:imagedata r:id="rId325" o:title=""/>
          </v:shape>
          <o:OLEObject Type="Embed" ProgID="Equation.DSMT4" ShapeID="_x0000_i1182" DrawAspect="Content" ObjectID="_1845799762" r:id="rId32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48" w:name="ZEqnNum560729"/>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47</w:instrText>
      </w:r>
      <w:r w:rsidRPr="004A1FD6">
        <w:rPr>
          <w:noProof/>
        </w:rPr>
        <w:fldChar w:fldCharType="end"/>
      </w:r>
      <w:r w:rsidRPr="004A1FD6">
        <w:instrText>)</w:instrText>
      </w:r>
      <w:bookmarkEnd w:id="48"/>
      <w:r w:rsidRPr="004A1FD6">
        <w:fldChar w:fldCharType="end"/>
      </w:r>
    </w:p>
    <w:p w:rsidR="00D374E4" w:rsidRPr="004A1FD6" w:rsidRDefault="00D374E4" w:rsidP="00652178"/>
    <w:p w:rsidR="00D374E4" w:rsidRPr="004A1FD6" w:rsidRDefault="00D374E4" w:rsidP="00652178">
      <w:r w:rsidRPr="004A1FD6">
        <w:t xml:space="preserve">where </w:t>
      </w:r>
      <w:r w:rsidR="0090260C" w:rsidRPr="004A1FD6">
        <w:rPr>
          <w:noProof/>
          <w:position w:val="-10"/>
        </w:rPr>
      </w:r>
      <w:r w:rsidR="0090260C" w:rsidRPr="004A1FD6">
        <w:rPr>
          <w:noProof/>
          <w:position w:val="-10"/>
        </w:rPr>
        <w:object w:dxaOrig="340" w:dyaOrig="320" w14:anchorId="74DD446B">
          <v:shape id="_x0000_i1183" type="#_x0000_t75" alt="" style="width:13.8pt;height:13.8pt;mso-width-percent:0;mso-height-percent:0;mso-width-percent:0;mso-height-percent:0" o:ole="">
            <v:imagedata r:id="rId327" o:title=""/>
          </v:shape>
          <o:OLEObject Type="Embed" ProgID="Equation.DSMT4" ShapeID="_x0000_i1183" DrawAspect="Content" ObjectID="_1845799763" r:id="rId328"/>
        </w:object>
      </w:r>
      <w:r w:rsidRPr="004A1FD6">
        <w:t xml:space="preserve"> represents the extra rotation occurring over the interval.  The differential rotation angle about u is </w:t>
      </w:r>
      <w:r w:rsidR="0090260C" w:rsidRPr="004A1FD6">
        <w:rPr>
          <w:noProof/>
          <w:position w:val="-10"/>
        </w:rPr>
      </w:r>
      <w:r w:rsidR="0090260C" w:rsidRPr="004A1FD6">
        <w:rPr>
          <w:noProof/>
          <w:position w:val="-10"/>
        </w:rPr>
        <w:object w:dxaOrig="980" w:dyaOrig="320" w14:anchorId="1BAFA15C">
          <v:shape id="_x0000_i1184" type="#_x0000_t75" alt="" style="width:51.3pt;height:13.8pt;mso-width-percent:0;mso-height-percent:0;mso-width-percent:0;mso-height-percent:0" o:ole="">
            <v:imagedata r:id="rId329" o:title=""/>
          </v:shape>
          <o:OLEObject Type="Embed" ProgID="Equation.DSMT4" ShapeID="_x0000_i1184" DrawAspect="Content" ObjectID="_1845799764" r:id="rId330"/>
        </w:object>
      </w:r>
      <w:r w:rsidRPr="004A1FD6">
        <w:t xml:space="preserve"> and we assume the axis is constant over the interval.  Then the transition quaternion is</w:t>
      </w:r>
    </w:p>
    <w:p w:rsidR="00D374E4" w:rsidRPr="004A1FD6" w:rsidRDefault="00D374E4" w:rsidP="00652178"/>
    <w:p w:rsidR="00D374E4" w:rsidRPr="004A1FD6" w:rsidRDefault="00D374E4" w:rsidP="00652178">
      <w:r w:rsidRPr="004A1FD6">
        <w:tab/>
      </w:r>
      <w:r w:rsidR="0090260C" w:rsidRPr="004A1FD6">
        <w:rPr>
          <w:noProof/>
          <w:position w:val="-58"/>
        </w:rPr>
      </w:r>
      <w:r w:rsidR="0090260C" w:rsidRPr="004A1FD6">
        <w:rPr>
          <w:noProof/>
          <w:position w:val="-58"/>
        </w:rPr>
        <w:object w:dxaOrig="2460" w:dyaOrig="1280" w14:anchorId="6B2BF95E">
          <v:shape id="_x0000_i1185" type="#_x0000_t75" alt="" style="width:123.3pt;height:64.35pt;mso-width-percent:0;mso-height-percent:0;mso-width-percent:0;mso-height-percent:0" o:ole="">
            <v:imagedata r:id="rId331" o:title=""/>
          </v:shape>
          <o:OLEObject Type="Embed" ProgID="Equation.DSMT4" ShapeID="_x0000_i1185" DrawAspect="Content" ObjectID="_1845799765" r:id="rId33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49" w:name="ZEqnNum314844"/>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48</w:instrText>
      </w:r>
      <w:r w:rsidRPr="004A1FD6">
        <w:rPr>
          <w:noProof/>
        </w:rPr>
        <w:fldChar w:fldCharType="end"/>
      </w:r>
      <w:r w:rsidRPr="004A1FD6">
        <w:instrText>)</w:instrText>
      </w:r>
      <w:bookmarkEnd w:id="49"/>
      <w:r w:rsidRPr="004A1FD6">
        <w:fldChar w:fldCharType="end"/>
      </w:r>
    </w:p>
    <w:p w:rsidR="00D374E4" w:rsidRPr="004A1FD6" w:rsidRDefault="00D374E4" w:rsidP="00652178">
      <w:pPr>
        <w:spacing w:after="200" w:line="276" w:lineRule="auto"/>
      </w:pPr>
    </w:p>
    <w:p w:rsidR="00D374E4" w:rsidRPr="004A1FD6" w:rsidRDefault="00D374E4" w:rsidP="00652178">
      <w:pPr>
        <w:spacing w:after="200" w:line="276" w:lineRule="auto"/>
      </w:pPr>
      <w:r w:rsidRPr="004A1FD6">
        <w:t>With some handwaving where we ignore the complex nature of quaternions (real functions are not analytic) we express the quaternion derivative as</w:t>
      </w:r>
    </w:p>
    <w:p w:rsidR="00D374E4" w:rsidRPr="004A1FD6" w:rsidRDefault="00D374E4" w:rsidP="00652178">
      <w:r w:rsidRPr="004A1FD6">
        <w:lastRenderedPageBreak/>
        <w:tab/>
      </w:r>
      <w:r w:rsidR="0090260C" w:rsidRPr="004A1FD6">
        <w:rPr>
          <w:noProof/>
          <w:position w:val="-24"/>
        </w:rPr>
      </w:r>
      <w:r w:rsidR="0090260C" w:rsidRPr="004A1FD6">
        <w:rPr>
          <w:noProof/>
          <w:position w:val="-24"/>
        </w:rPr>
        <w:object w:dxaOrig="2500" w:dyaOrig="620" w14:anchorId="58F616E1">
          <v:shape id="_x0000_i1186" type="#_x0000_t75" alt="" style="width:121.8pt;height:29.1pt;mso-width-percent:0;mso-height-percent:0;mso-width-percent:0;mso-height-percent:0" o:ole="">
            <v:imagedata r:id="rId333" o:title=""/>
          </v:shape>
          <o:OLEObject Type="Embed" ProgID="Equation.DSMT4" ShapeID="_x0000_i1186" DrawAspect="Content" ObjectID="_1845799766" r:id="rId33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50" w:name="ZEqnNum516625"/>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49</w:instrText>
      </w:r>
      <w:r w:rsidRPr="004A1FD6">
        <w:rPr>
          <w:noProof/>
        </w:rPr>
        <w:fldChar w:fldCharType="end"/>
      </w:r>
      <w:r w:rsidRPr="004A1FD6">
        <w:instrText>)</w:instrText>
      </w:r>
      <w:bookmarkEnd w:id="50"/>
      <w:r w:rsidRPr="004A1FD6">
        <w:fldChar w:fldCharType="end"/>
      </w:r>
    </w:p>
    <w:p w:rsidR="00D374E4" w:rsidRPr="004A1FD6" w:rsidRDefault="00D374E4" w:rsidP="00652178"/>
    <w:p w:rsidR="00D374E4" w:rsidRPr="004A1FD6" w:rsidRDefault="00D374E4" w:rsidP="00652178">
      <w:r w:rsidRPr="004A1FD6">
        <w:t xml:space="preserve">Subsitituting the expressions </w:t>
      </w:r>
      <w:r w:rsidRPr="004A1FD6">
        <w:fldChar w:fldCharType="begin"/>
      </w:r>
      <w:r w:rsidRPr="004A1FD6">
        <w:instrText xml:space="preserve"> GOTOBUTTON ZEqnNum314844  \* MERGEFORMAT </w:instrText>
      </w:r>
      <w:fldSimple w:instr=" REF ZEqnNum314844 \* Charformat \! \* MERGEFORMAT ">
        <w:r w:rsidRPr="004A1FD6">
          <w:instrText>(</w:instrText>
        </w:r>
        <w:r>
          <w:instrText>1</w:instrText>
        </w:r>
        <w:r w:rsidRPr="004A1FD6">
          <w:instrText>.</w:instrText>
        </w:r>
        <w:r>
          <w:instrText>48</w:instrText>
        </w:r>
        <w:r w:rsidRPr="004A1FD6">
          <w:instrText>)</w:instrText>
        </w:r>
      </w:fldSimple>
      <w:r w:rsidRPr="004A1FD6">
        <w:fldChar w:fldCharType="end"/>
      </w:r>
      <w:r w:rsidRPr="004A1FD6">
        <w:t xml:space="preserve"> and </w:t>
      </w:r>
      <w:r w:rsidRPr="004A1FD6">
        <w:fldChar w:fldCharType="begin"/>
      </w:r>
      <w:r w:rsidRPr="004A1FD6">
        <w:instrText xml:space="preserve"> GOTOBUTTON ZEqnNum560729  \* MERGEFORMAT </w:instrText>
      </w:r>
      <w:fldSimple w:instr=" REF ZEqnNum560729 \* Charformat \! \* MERGEFORMAT ">
        <w:r w:rsidRPr="004A1FD6">
          <w:instrText>(</w:instrText>
        </w:r>
        <w:r>
          <w:instrText>1</w:instrText>
        </w:r>
        <w:r w:rsidRPr="004A1FD6">
          <w:instrText>.</w:instrText>
        </w:r>
        <w:r>
          <w:instrText>47</w:instrText>
        </w:r>
        <w:r w:rsidRPr="004A1FD6">
          <w:instrText>)</w:instrText>
        </w:r>
      </w:fldSimple>
      <w:r w:rsidRPr="004A1FD6">
        <w:fldChar w:fldCharType="end"/>
      </w:r>
      <w:r w:rsidRPr="004A1FD6">
        <w:t xml:space="preserve"> in </w:t>
      </w:r>
      <w:r w:rsidRPr="004A1FD6">
        <w:fldChar w:fldCharType="begin"/>
      </w:r>
      <w:r w:rsidRPr="004A1FD6">
        <w:instrText xml:space="preserve"> GOTOBUTTON ZEqnNum516625  \* MERGEFORMAT </w:instrText>
      </w:r>
      <w:fldSimple w:instr=" REF ZEqnNum516625 \* Charformat \! \* MERGEFORMAT ">
        <w:r w:rsidRPr="004A1FD6">
          <w:instrText>(</w:instrText>
        </w:r>
        <w:r>
          <w:instrText>1</w:instrText>
        </w:r>
        <w:r w:rsidRPr="004A1FD6">
          <w:instrText>.</w:instrText>
        </w:r>
        <w:r>
          <w:instrText>49</w:instrText>
        </w:r>
        <w:r w:rsidRPr="004A1FD6">
          <w:instrText>)</w:instrText>
        </w:r>
      </w:fldSimple>
      <w:r w:rsidRPr="004A1FD6">
        <w:fldChar w:fldCharType="end"/>
      </w:r>
      <w:r w:rsidRPr="004A1FD6">
        <w:t xml:space="preserve"> we find</w:t>
      </w:r>
    </w:p>
    <w:p w:rsidR="00D374E4" w:rsidRPr="004A1FD6" w:rsidRDefault="00D374E4" w:rsidP="00652178"/>
    <w:p w:rsidR="00D374E4" w:rsidRPr="004A1FD6" w:rsidRDefault="00D374E4" w:rsidP="00652178">
      <w:r w:rsidRPr="004A1FD6">
        <w:tab/>
      </w:r>
      <w:r w:rsidR="0090260C" w:rsidRPr="004A1FD6">
        <w:rPr>
          <w:noProof/>
          <w:position w:val="-88"/>
        </w:rPr>
      </w:r>
      <w:r w:rsidR="0090260C" w:rsidRPr="004A1FD6">
        <w:rPr>
          <w:noProof/>
          <w:position w:val="-88"/>
        </w:rPr>
        <w:object w:dxaOrig="3960" w:dyaOrig="2240" w14:anchorId="58BDB345">
          <v:shape id="_x0000_i1187" type="#_x0000_t75" alt="" style="width:193.8pt;height:114.9pt;mso-width-percent:0;mso-height-percent:0;mso-width-percent:0;mso-height-percent:0" o:ole="">
            <v:imagedata r:id="rId335" o:title=""/>
          </v:shape>
          <o:OLEObject Type="Embed" ProgID="Equation.DSMT4" ShapeID="_x0000_i1187" DrawAspect="Content" ObjectID="_1845799767" r:id="rId336"/>
        </w:object>
      </w:r>
      <w:r w:rsidRPr="004A1FD6">
        <w:t xml:space="preserve"> </w:t>
      </w:r>
    </w:p>
    <w:p w:rsidR="00D374E4" w:rsidRPr="004A1FD6" w:rsidRDefault="00D374E4" w:rsidP="00652178"/>
    <w:p w:rsidR="00D374E4" w:rsidRPr="004A1FD6" w:rsidRDefault="00D374E4" w:rsidP="00652178">
      <w:r w:rsidRPr="004A1FD6">
        <w:t xml:space="preserve">Representing the multiplication as the product of the pure quaternion </w:t>
      </w:r>
      <w:r w:rsidR="0090260C" w:rsidRPr="004A1FD6">
        <w:rPr>
          <w:noProof/>
          <w:position w:val="-10"/>
        </w:rPr>
      </w:r>
      <w:r w:rsidR="0090260C" w:rsidRPr="004A1FD6">
        <w:rPr>
          <w:noProof/>
          <w:position w:val="-10"/>
        </w:rPr>
        <w:object w:dxaOrig="1640" w:dyaOrig="320" w14:anchorId="2B6A0A3B">
          <v:shape id="_x0000_i1188" type="#_x0000_t75" alt="" style="width:79.65pt;height:13.8pt;mso-width-percent:0;mso-height-percent:0;mso-width-percent:0;mso-height-percent:0" o:ole="">
            <v:imagedata r:id="rId337" o:title=""/>
          </v:shape>
          <o:OLEObject Type="Embed" ProgID="Equation.DSMT4" ShapeID="_x0000_i1188" DrawAspect="Content" ObjectID="_1845799768" r:id="rId338"/>
        </w:object>
      </w:r>
      <w:r w:rsidRPr="004A1FD6">
        <w:t xml:space="preserve"> the derivative becomes</w:t>
      </w:r>
    </w:p>
    <w:p w:rsidR="00D374E4" w:rsidRPr="004A1FD6" w:rsidRDefault="00D374E4" w:rsidP="00652178"/>
    <w:p w:rsidR="00D374E4" w:rsidRPr="004A1FD6" w:rsidRDefault="00D374E4" w:rsidP="00652178">
      <w:r w:rsidRPr="004A1FD6">
        <w:tab/>
      </w:r>
      <w:r w:rsidR="0090260C" w:rsidRPr="004A1FD6">
        <w:rPr>
          <w:noProof/>
          <w:position w:val="-58"/>
        </w:rPr>
      </w:r>
      <w:r w:rsidR="0090260C" w:rsidRPr="004A1FD6">
        <w:rPr>
          <w:noProof/>
          <w:position w:val="-58"/>
        </w:rPr>
        <w:object w:dxaOrig="1920" w:dyaOrig="1280" w14:anchorId="7C72E92C">
          <v:shape id="_x0000_i1189" type="#_x0000_t75" alt="" style="width:95pt;height:64.35pt;mso-width-percent:0;mso-height-percent:0;mso-width-percent:0;mso-height-percent:0" o:ole="">
            <v:imagedata r:id="rId339" o:title=""/>
          </v:shape>
          <o:OLEObject Type="Embed" ProgID="Equation.DSMT4" ShapeID="_x0000_i1189" DrawAspect="Content" ObjectID="_1845799769" r:id="rId34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51" w:name="ZEqnNum912802"/>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50</w:instrText>
      </w:r>
      <w:r w:rsidRPr="004A1FD6">
        <w:rPr>
          <w:noProof/>
        </w:rPr>
        <w:fldChar w:fldCharType="end"/>
      </w:r>
      <w:r w:rsidRPr="004A1FD6">
        <w:instrText>)</w:instrText>
      </w:r>
      <w:bookmarkEnd w:id="51"/>
      <w:r w:rsidRPr="004A1FD6">
        <w:fldChar w:fldCharType="end"/>
      </w:r>
    </w:p>
    <w:p w:rsidR="00D374E4" w:rsidRPr="004A1FD6" w:rsidRDefault="00D374E4" w:rsidP="00652178"/>
    <w:p w:rsidR="00D374E4" w:rsidRPr="004A1FD6" w:rsidRDefault="00D374E4" w:rsidP="00652178">
      <w:r w:rsidRPr="004A1FD6">
        <w:t xml:space="preserve">If the angular velocity </w:t>
      </w:r>
      <w:r w:rsidR="0090260C" w:rsidRPr="004A1FD6">
        <w:rPr>
          <w:noProof/>
          <w:position w:val="-6"/>
        </w:rPr>
      </w:r>
      <w:r w:rsidR="0090260C" w:rsidRPr="004A1FD6">
        <w:rPr>
          <w:noProof/>
          <w:position w:val="-6"/>
        </w:rPr>
        <w:object w:dxaOrig="300" w:dyaOrig="279" w14:anchorId="3E632C1A">
          <v:shape id="_x0000_i1190" type="#_x0000_t75" alt="" style="width:13.8pt;height:13.8pt;mso-width-percent:0;mso-height-percent:0;mso-width-percent:0;mso-height-percent:0" o:ole="">
            <v:imagedata r:id="rId341" o:title=""/>
          </v:shape>
          <o:OLEObject Type="Embed" ProgID="Equation.DSMT4" ShapeID="_x0000_i1190" DrawAspect="Content" ObjectID="_1845799770" r:id="rId342"/>
        </w:object>
      </w:r>
      <w:r w:rsidRPr="004A1FD6">
        <w:t xml:space="preserve"> is wrt the body frame, then </w:t>
      </w:r>
      <w:r w:rsidR="0090260C" w:rsidRPr="004A1FD6">
        <w:rPr>
          <w:noProof/>
          <w:position w:val="-10"/>
        </w:rPr>
      </w:r>
      <w:r w:rsidR="0090260C" w:rsidRPr="004A1FD6">
        <w:rPr>
          <w:noProof/>
          <w:position w:val="-10"/>
        </w:rPr>
        <w:object w:dxaOrig="1040" w:dyaOrig="360" w14:anchorId="71C169A2">
          <v:shape id="_x0000_i1191" type="#_x0000_t75" alt="" style="width:49.8pt;height:22.2pt;mso-width-percent:0;mso-height-percent:0;mso-width-percent:0;mso-height-percent:0" o:ole="">
            <v:imagedata r:id="rId343" o:title=""/>
          </v:shape>
          <o:OLEObject Type="Embed" ProgID="Equation.DSMT4" ShapeID="_x0000_i1191" DrawAspect="Content" ObjectID="_1845799771" r:id="rId344"/>
        </w:object>
      </w:r>
      <w:r w:rsidRPr="004A1FD6">
        <w:t xml:space="preserve"> and substituting into() the derivative is expressed as</w:t>
      </w:r>
    </w:p>
    <w:p w:rsidR="00D374E4" w:rsidRPr="004A1FD6" w:rsidRDefault="00D374E4" w:rsidP="00652178"/>
    <w:p w:rsidR="00D374E4" w:rsidRPr="004A1FD6" w:rsidRDefault="00D374E4" w:rsidP="00652178">
      <w:r w:rsidRPr="004A1FD6">
        <w:tab/>
      </w:r>
      <w:r w:rsidR="0090260C" w:rsidRPr="004A1FD6">
        <w:rPr>
          <w:noProof/>
          <w:position w:val="-58"/>
        </w:rPr>
      </w:r>
      <w:r w:rsidR="0090260C" w:rsidRPr="004A1FD6">
        <w:rPr>
          <w:noProof/>
          <w:position w:val="-58"/>
        </w:rPr>
        <w:object w:dxaOrig="1980" w:dyaOrig="1280" w14:anchorId="6E7395A5">
          <v:shape id="_x0000_i1192" type="#_x0000_t75" alt="" style="width:100.35pt;height:64.35pt;mso-width-percent:0;mso-height-percent:0;mso-width-percent:0;mso-height-percent:0" o:ole="">
            <v:imagedata r:id="rId345" o:title=""/>
          </v:shape>
          <o:OLEObject Type="Embed" ProgID="Equation.DSMT4" ShapeID="_x0000_i1192" DrawAspect="Content" ObjectID="_1845799772" r:id="rId34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51</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Can also be derived as</w:t>
      </w:r>
    </w:p>
    <w:p w:rsidR="00D374E4" w:rsidRPr="004A1FD6" w:rsidRDefault="00D374E4" w:rsidP="00652178">
      <w:r w:rsidRPr="004A1FD6">
        <w:rPr>
          <w:noProof/>
        </w:rPr>
        <w:lastRenderedPageBreak/>
        <w:drawing>
          <wp:inline distT="0" distB="0" distL="0" distR="0" wp14:anchorId="4A77485D" wp14:editId="5D1FECC1">
            <wp:extent cx="5476875" cy="3162300"/>
            <wp:effectExtent l="0" t="0" r="9525" b="0"/>
            <wp:docPr id="108465198" name="Picture 10846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476875" cy="3162300"/>
                    </a:xfrm>
                    <a:prstGeom prst="rect">
                      <a:avLst/>
                    </a:prstGeom>
                  </pic:spPr>
                </pic:pic>
              </a:graphicData>
            </a:graphic>
          </wp:inline>
        </w:drawing>
      </w:r>
    </w:p>
    <w:p w:rsidR="00D374E4" w:rsidRPr="004A1FD6" w:rsidRDefault="00D374E4" w:rsidP="00652178"/>
    <w:p w:rsidR="00D374E4" w:rsidRPr="004A1FD6" w:rsidRDefault="00D374E4" w:rsidP="00652178">
      <w:r w:rsidRPr="004A1FD6">
        <w:t xml:space="preserve">For </w:t>
      </w:r>
      <w:r w:rsidR="0090260C" w:rsidRPr="004A1FD6">
        <w:rPr>
          <w:noProof/>
          <w:position w:val="-12"/>
        </w:rPr>
      </w:r>
      <w:r w:rsidR="0090260C" w:rsidRPr="004A1FD6">
        <w:rPr>
          <w:noProof/>
          <w:position w:val="-12"/>
        </w:rPr>
        <w:object w:dxaOrig="3060" w:dyaOrig="360" w14:anchorId="2CCA8134">
          <v:shape id="_x0000_i1193" type="#_x0000_t75" alt="" style="width:150.9pt;height:22.2pt;mso-width-percent:0;mso-height-percent:0;mso-width-percent:0;mso-height-percent:0" o:ole="">
            <v:imagedata r:id="rId348" o:title=""/>
          </v:shape>
          <o:OLEObject Type="Embed" ProgID="Equation.DSMT4" ShapeID="_x0000_i1193" DrawAspect="Content" ObjectID="_1845799773" r:id="rId349"/>
        </w:object>
      </w:r>
      <w:r w:rsidRPr="004A1FD6">
        <w:t xml:space="preserve"> a first order solution to </w:t>
      </w:r>
      <w:r w:rsidRPr="004A1FD6">
        <w:fldChar w:fldCharType="begin"/>
      </w:r>
      <w:r w:rsidRPr="004A1FD6">
        <w:instrText xml:space="preserve"> GOTOBUTTON ZEqnNum912802  \* MERGEFORMAT </w:instrText>
      </w:r>
      <w:fldSimple w:instr=" REF ZEqnNum912802 \* Charformat \! \* MERGEFORMAT ">
        <w:r w:rsidRPr="004A1FD6">
          <w:instrText>(</w:instrText>
        </w:r>
        <w:r>
          <w:instrText>1</w:instrText>
        </w:r>
        <w:r w:rsidRPr="004A1FD6">
          <w:instrText>.</w:instrText>
        </w:r>
        <w:r>
          <w:instrText>50</w:instrText>
        </w:r>
        <w:r w:rsidRPr="004A1FD6">
          <w:instrText>)</w:instrText>
        </w:r>
      </w:fldSimple>
      <w:r w:rsidRPr="004A1FD6">
        <w:fldChar w:fldCharType="end"/>
      </w:r>
      <w:r w:rsidRPr="004A1FD6">
        <w:t xml:space="preserve"> is simply via</w:t>
      </w:r>
    </w:p>
    <w:p w:rsidR="00D374E4" w:rsidRPr="004A1FD6" w:rsidRDefault="00D374E4" w:rsidP="00652178"/>
    <w:p w:rsidR="00D374E4" w:rsidRPr="004A1FD6" w:rsidRDefault="0090260C" w:rsidP="00652178">
      <w:pPr>
        <w:jc w:val="center"/>
      </w:pPr>
      <w:r w:rsidRPr="004A1FD6">
        <w:rPr>
          <w:noProof/>
          <w:position w:val="-24"/>
        </w:rPr>
      </w:r>
      <w:r w:rsidR="0090260C" w:rsidRPr="004A1FD6">
        <w:rPr>
          <w:noProof/>
          <w:position w:val="-24"/>
        </w:rPr>
        <w:object w:dxaOrig="2900" w:dyaOrig="620" w14:anchorId="6D11968B">
          <v:shape id="_x0000_i1194" type="#_x0000_t75" alt="" style="width:2in;height:29.1pt;mso-width-percent:0;mso-height-percent:0;mso-width-percent:0;mso-height-percent:0" o:ole="">
            <v:imagedata r:id="rId350" o:title=""/>
          </v:shape>
          <o:OLEObject Type="Embed" ProgID="Equation.DSMT4" ShapeID="_x0000_i1194" DrawAspect="Content" ObjectID="_1845799774" r:id="rId351"/>
        </w:object>
      </w:r>
    </w:p>
    <w:p w:rsidR="00D374E4" w:rsidRPr="004A1FD6" w:rsidRDefault="00D374E4" w:rsidP="00652178">
      <w:r w:rsidRPr="004A1FD6">
        <w:tab/>
      </w:r>
      <w:r w:rsidR="0090260C" w:rsidRPr="004A1FD6">
        <w:rPr>
          <w:noProof/>
          <w:position w:val="-24"/>
        </w:rPr>
      </w:r>
      <w:r w:rsidR="0090260C" w:rsidRPr="004A1FD6">
        <w:rPr>
          <w:noProof/>
          <w:position w:val="-24"/>
        </w:rPr>
        <w:object w:dxaOrig="2420" w:dyaOrig="1260" w14:anchorId="022C0929">
          <v:shape id="_x0000_i1195" type="#_x0000_t75" alt="" style="width:121.8pt;height:64.35pt;mso-width-percent:0;mso-height-percent:0;mso-width-percent:0;mso-height-percent:0" o:ole="">
            <v:imagedata r:id="rId352" o:title=""/>
          </v:shape>
          <o:OLEObject Type="Embed" ProgID="Equation.DSMT4" ShapeID="_x0000_i1195" DrawAspect="Content" ObjectID="_1845799775" r:id="rId35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52</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 xml:space="preserve">Followed by normalization because it won’t be unity anymore after the update.To solve the general differential equation </w:t>
      </w:r>
      <w:r w:rsidRPr="004A1FD6">
        <w:fldChar w:fldCharType="begin"/>
      </w:r>
      <w:r w:rsidRPr="004A1FD6">
        <w:instrText xml:space="preserve"> GOTOBUTTON ZEqnNum912802  \* MERGEFORMAT </w:instrText>
      </w:r>
      <w:fldSimple w:instr=" REF ZEqnNum912802 \* Charformat \! \* MERGEFORMAT ">
        <w:r w:rsidRPr="004A1FD6">
          <w:instrText>(</w:instrText>
        </w:r>
        <w:r>
          <w:instrText>1</w:instrText>
        </w:r>
        <w:r w:rsidRPr="004A1FD6">
          <w:instrText>.</w:instrText>
        </w:r>
        <w:r>
          <w:instrText>50</w:instrText>
        </w:r>
        <w:r w:rsidRPr="004A1FD6">
          <w:instrText>)</w:instrText>
        </w:r>
      </w:fldSimple>
      <w:r w:rsidRPr="004A1FD6">
        <w:fldChar w:fldCharType="end"/>
      </w:r>
      <w:r w:rsidRPr="004A1FD6">
        <w:t xml:space="preserve"> we express it in terms of the matrices as</w:t>
      </w:r>
    </w:p>
    <w:p w:rsidR="00D374E4" w:rsidRPr="004A1FD6" w:rsidRDefault="00D374E4" w:rsidP="00652178"/>
    <w:p w:rsidR="00D374E4" w:rsidRPr="004A1FD6" w:rsidRDefault="00D374E4" w:rsidP="00652178">
      <w:r w:rsidRPr="004A1FD6">
        <w:tab/>
      </w:r>
      <w:r w:rsidR="0090260C" w:rsidRPr="004A1FD6">
        <w:rPr>
          <w:noProof/>
          <w:position w:val="-24"/>
        </w:rPr>
      </w:r>
      <w:r w:rsidR="0090260C" w:rsidRPr="004A1FD6">
        <w:rPr>
          <w:noProof/>
          <w:position w:val="-24"/>
        </w:rPr>
        <w:object w:dxaOrig="1680" w:dyaOrig="620" w14:anchorId="2BB731A0">
          <v:shape id="_x0000_i1196" type="#_x0000_t75" alt="" style="width:85.8pt;height:29.1pt;mso-width-percent:0;mso-height-percent:0;mso-width-percent:0;mso-height-percent:0" o:ole="">
            <v:imagedata r:id="rId354" o:title=""/>
          </v:shape>
          <o:OLEObject Type="Embed" ProgID="Equation.DSMT4" ShapeID="_x0000_i1196" DrawAspect="Content" ObjectID="_1845799776" r:id="rId35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53</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 xml:space="preserve">Where </w:t>
      </w:r>
      <w:r w:rsidR="0090260C" w:rsidRPr="004A1FD6">
        <w:rPr>
          <w:noProof/>
          <w:position w:val="-4"/>
        </w:rPr>
      </w:r>
      <w:r w:rsidR="0090260C" w:rsidRPr="004A1FD6">
        <w:rPr>
          <w:noProof/>
          <w:position w:val="-4"/>
        </w:rPr>
        <w:object w:dxaOrig="260" w:dyaOrig="260" w14:anchorId="0FB8F77A">
          <v:shape id="_x0000_i1197" type="#_x0000_t75" alt="" style="width:13.8pt;height:13.8pt;mso-width-percent:0;mso-height-percent:0;mso-width-percent:0;mso-height-percent:0" o:ole="">
            <v:imagedata r:id="rId356" o:title=""/>
          </v:shape>
          <o:OLEObject Type="Embed" ProgID="Equation.DSMT4" ShapeID="_x0000_i1197" DrawAspect="Content" ObjectID="_1845799777" r:id="rId357"/>
        </w:object>
      </w:r>
      <w:r w:rsidRPr="004A1FD6">
        <w:t xml:space="preserve"> is the quaternion multiplication equivalent matrix for the pure quaternion </w:t>
      </w:r>
      <w:r w:rsidR="0090260C" w:rsidRPr="004A1FD6">
        <w:rPr>
          <w:noProof/>
          <w:position w:val="-10"/>
        </w:rPr>
      </w:r>
      <w:r w:rsidR="0090260C" w:rsidRPr="004A1FD6">
        <w:rPr>
          <w:noProof/>
          <w:position w:val="-10"/>
        </w:rPr>
        <w:object w:dxaOrig="999" w:dyaOrig="320" w14:anchorId="3C94552E">
          <v:shape id="_x0000_i1198" type="#_x0000_t75" alt="" style="width:49.8pt;height:13.8pt;mso-width-percent:0;mso-height-percent:0;mso-width-percent:0;mso-height-percent:0" o:ole="">
            <v:imagedata r:id="rId358" o:title=""/>
          </v:shape>
          <o:OLEObject Type="Embed" ProgID="Equation.DSMT4" ShapeID="_x0000_i1198" DrawAspect="Content" ObjectID="_1845799778" r:id="rId359"/>
        </w:object>
      </w:r>
      <w:r w:rsidRPr="004A1FD6">
        <w:t xml:space="preserve"> given in </w:t>
      </w:r>
      <w:r w:rsidRPr="004A1FD6">
        <w:fldChar w:fldCharType="begin"/>
      </w:r>
      <w:r w:rsidRPr="004A1FD6">
        <w:instrText xml:space="preserve"> GOTOBUTTON ZEqnNum370268  \* MERGEFORMAT </w:instrText>
      </w:r>
      <w:fldSimple w:instr=" REF ZEqnNum370268 \* Charformat \! \* MERGEFORMAT ">
        <w:r w:rsidRPr="004A1FD6">
          <w:instrText>(</w:instrText>
        </w:r>
        <w:r>
          <w:instrText>1</w:instrText>
        </w:r>
        <w:r w:rsidRPr="004A1FD6">
          <w:instrText>.</w:instrText>
        </w:r>
        <w:r>
          <w:instrText>20</w:instrText>
        </w:r>
        <w:r w:rsidRPr="004A1FD6">
          <w:instrText>)</w:instrText>
        </w:r>
      </w:fldSimple>
      <w:r w:rsidRPr="004A1FD6">
        <w:fldChar w:fldCharType="end"/>
      </w:r>
      <w:r w:rsidRPr="004A1FD6">
        <w:t xml:space="preserve">, </w:t>
      </w:r>
    </w:p>
    <w:p w:rsidR="00D374E4" w:rsidRPr="004A1FD6" w:rsidRDefault="00D374E4" w:rsidP="00652178"/>
    <w:p w:rsidR="00D374E4" w:rsidRPr="004A1FD6" w:rsidRDefault="00D374E4" w:rsidP="00652178">
      <w:r w:rsidRPr="004A1FD6">
        <w:tab/>
      </w:r>
      <w:r w:rsidR="0090260C" w:rsidRPr="004A1FD6">
        <w:rPr>
          <w:noProof/>
          <w:position w:val="-68"/>
        </w:rPr>
      </w:r>
      <w:r w:rsidR="0090260C" w:rsidRPr="004A1FD6">
        <w:rPr>
          <w:noProof/>
          <w:position w:val="-68"/>
        </w:rPr>
        <w:object w:dxaOrig="4420" w:dyaOrig="1480" w14:anchorId="5E4F2F2B">
          <v:shape id="_x0000_i1199" type="#_x0000_t75" alt="" style="width:222.9pt;height:1in;mso-width-percent:0;mso-height-percent:0;mso-width-percent:0;mso-height-percent:0" o:ole="">
            <v:imagedata r:id="rId360" o:title=""/>
          </v:shape>
          <o:OLEObject Type="Embed" ProgID="Equation.DSMT4" ShapeID="_x0000_i1199" DrawAspect="Content" ObjectID="_1845799779" r:id="rId361"/>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52" w:name="ZEqnNum166734"/>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54</w:instrText>
      </w:r>
      <w:r w:rsidRPr="004A1FD6">
        <w:rPr>
          <w:noProof/>
        </w:rPr>
        <w:fldChar w:fldCharType="end"/>
      </w:r>
      <w:r w:rsidRPr="004A1FD6">
        <w:instrText>)</w:instrText>
      </w:r>
      <w:bookmarkEnd w:id="52"/>
      <w:r w:rsidRPr="004A1FD6">
        <w:fldChar w:fldCharType="end"/>
      </w:r>
    </w:p>
    <w:p w:rsidR="00D374E4" w:rsidRPr="004A1FD6" w:rsidRDefault="00D374E4" w:rsidP="00652178"/>
    <w:p w:rsidR="00D374E4" w:rsidRPr="004A1FD6" w:rsidRDefault="00D374E4" w:rsidP="00652178">
      <w:r w:rsidRPr="004A1FD6">
        <w:lastRenderedPageBreak/>
        <w:t xml:space="preserve">For constant angular velocity over the interval </w:t>
      </w:r>
      <w:r w:rsidR="0090260C" w:rsidRPr="004A1FD6">
        <w:rPr>
          <w:noProof/>
          <w:position w:val="-14"/>
        </w:rPr>
      </w:r>
      <w:r w:rsidR="0090260C" w:rsidRPr="004A1FD6">
        <w:rPr>
          <w:noProof/>
          <w:position w:val="-14"/>
        </w:rPr>
        <w:object w:dxaOrig="820" w:dyaOrig="400" w14:anchorId="6371CBE5">
          <v:shape id="_x0000_i1200" type="#_x0000_t75" alt="" style="width:42.9pt;height:22.2pt;mso-width-percent:0;mso-height-percent:0;mso-width-percent:0;mso-height-percent:0" o:ole="">
            <v:imagedata r:id="rId362" o:title=""/>
          </v:shape>
          <o:OLEObject Type="Embed" ProgID="Equation.DSMT4" ShapeID="_x0000_i1200" DrawAspect="Content" ObjectID="_1845799780" r:id="rId363"/>
        </w:object>
      </w:r>
      <w:r w:rsidRPr="004A1FD6">
        <w:t xml:space="preserve"> the solution is obtained by direct integration to yield</w:t>
      </w:r>
    </w:p>
    <w:p w:rsidR="00D374E4" w:rsidRPr="004A1FD6" w:rsidRDefault="00D374E4" w:rsidP="00652178"/>
    <w:p w:rsidR="00D374E4" w:rsidRPr="004A1FD6" w:rsidRDefault="00D374E4" w:rsidP="00652178">
      <w:r w:rsidRPr="004A1FD6">
        <w:tab/>
      </w:r>
      <w:r w:rsidR="0090260C" w:rsidRPr="004A1FD6">
        <w:rPr>
          <w:noProof/>
          <w:position w:val="-10"/>
        </w:rPr>
      </w:r>
      <w:r w:rsidR="0090260C" w:rsidRPr="004A1FD6">
        <w:rPr>
          <w:noProof/>
          <w:position w:val="-10"/>
        </w:rPr>
        <w:object w:dxaOrig="1880" w:dyaOrig="360" w14:anchorId="0CBACDAE">
          <v:shape id="_x0000_i1201" type="#_x0000_t75" alt="" style="width:92.7pt;height:22.2pt;mso-width-percent:0;mso-height-percent:0;mso-width-percent:0;mso-height-percent:0" o:ole="">
            <v:imagedata r:id="rId364" o:title=""/>
          </v:shape>
          <o:OLEObject Type="Embed" ProgID="Equation.DSMT4" ShapeID="_x0000_i1201" DrawAspect="Content" ObjectID="_1845799781" r:id="rId36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55</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 xml:space="preserve">Due to its skew symmetric nature, </w:t>
      </w:r>
      <w:r w:rsidR="0090260C" w:rsidRPr="004A1FD6">
        <w:rPr>
          <w:noProof/>
          <w:position w:val="-6"/>
        </w:rPr>
      </w:r>
      <w:r w:rsidR="0090260C" w:rsidRPr="004A1FD6">
        <w:rPr>
          <w:noProof/>
          <w:position w:val="-6"/>
        </w:rPr>
        <w:object w:dxaOrig="1100" w:dyaOrig="320" w14:anchorId="130CE6FA">
          <v:shape id="_x0000_i1202" type="#_x0000_t75" alt="" style="width:58.2pt;height:13.8pt;mso-width-percent:0;mso-height-percent:0;mso-width-percent:0;mso-height-percent:0" o:ole="">
            <v:imagedata r:id="rId366" o:title=""/>
          </v:shape>
          <o:OLEObject Type="Embed" ProgID="Equation.DSMT4" ShapeID="_x0000_i1202" DrawAspect="Content" ObjectID="_1845799782" r:id="rId367"/>
        </w:object>
      </w:r>
      <w:r w:rsidRPr="004A1FD6">
        <w:t>, which can be used in a power series to resolve the matrix exponential as</w:t>
      </w:r>
    </w:p>
    <w:p w:rsidR="00D374E4" w:rsidRPr="004A1FD6" w:rsidRDefault="00D374E4" w:rsidP="00652178"/>
    <w:p w:rsidR="00D374E4" w:rsidRPr="004A1FD6" w:rsidRDefault="00D374E4" w:rsidP="00652178">
      <w:r w:rsidRPr="004A1FD6">
        <w:tab/>
      </w:r>
      <w:r w:rsidR="0090260C" w:rsidRPr="004A1FD6">
        <w:rPr>
          <w:noProof/>
          <w:position w:val="-136"/>
        </w:rPr>
      </w:r>
      <w:r w:rsidR="0090260C" w:rsidRPr="004A1FD6">
        <w:rPr>
          <w:noProof/>
          <w:position w:val="-136"/>
        </w:rPr>
        <w:object w:dxaOrig="5100" w:dyaOrig="2840" w14:anchorId="04E07D40">
          <v:shape id="_x0000_i1203" type="#_x0000_t75" alt="" style="width:252pt;height:2in;mso-width-percent:0;mso-height-percent:0;mso-width-percent:0;mso-height-percent:0" o:ole="">
            <v:imagedata r:id="rId368" o:title=""/>
          </v:shape>
          <o:OLEObject Type="Embed" ProgID="Equation.DSMT4" ShapeID="_x0000_i1203" DrawAspect="Content" ObjectID="_1845799783" r:id="rId369"/>
        </w:object>
      </w:r>
      <w:r w:rsidRPr="004A1FD6">
        <w:t xml:space="preserve"> </w:t>
      </w:r>
    </w:p>
    <w:p w:rsidR="00D374E4" w:rsidRPr="004A1FD6" w:rsidRDefault="00D374E4" w:rsidP="00652178"/>
    <w:p w:rsidR="00D374E4" w:rsidRPr="004A1FD6" w:rsidRDefault="00D374E4" w:rsidP="00652178">
      <w:r w:rsidRPr="004A1FD6">
        <w:t xml:space="preserve">The discrete time transition equation for </w:t>
      </w:r>
      <w:r w:rsidR="0090260C" w:rsidRPr="004A1FD6">
        <w:rPr>
          <w:noProof/>
          <w:position w:val="-12"/>
        </w:rPr>
      </w:r>
      <w:r w:rsidR="0090260C" w:rsidRPr="004A1FD6">
        <w:rPr>
          <w:noProof/>
          <w:position w:val="-12"/>
        </w:rPr>
        <w:object w:dxaOrig="760" w:dyaOrig="360" w14:anchorId="12E00E3B">
          <v:shape id="_x0000_i1204" type="#_x0000_t75" alt="" style="width:36pt;height:22.2pt;mso-width-percent:0;mso-height-percent:0;mso-width-percent:0;mso-height-percent:0" o:ole="">
            <v:imagedata r:id="rId370" o:title=""/>
          </v:shape>
          <o:OLEObject Type="Embed" ProgID="Equation.DSMT4" ShapeID="_x0000_i1204" DrawAspect="Content" ObjectID="_1845799784" r:id="rId371"/>
        </w:object>
      </w:r>
      <w:r w:rsidRPr="004A1FD6">
        <w:t xml:space="preserve"> is then</w:t>
      </w:r>
    </w:p>
    <w:p w:rsidR="00D374E4" w:rsidRPr="004A1FD6" w:rsidRDefault="00D374E4" w:rsidP="00652178"/>
    <w:p w:rsidR="00D374E4" w:rsidRPr="004A1FD6" w:rsidRDefault="00D374E4" w:rsidP="00652178">
      <w:r w:rsidRPr="004A1FD6">
        <w:tab/>
      </w:r>
      <w:r w:rsidR="0090260C" w:rsidRPr="004A1FD6">
        <w:rPr>
          <w:noProof/>
          <w:position w:val="-14"/>
        </w:rPr>
      </w:r>
      <w:r w:rsidR="0090260C" w:rsidRPr="004A1FD6">
        <w:rPr>
          <w:noProof/>
          <w:position w:val="-14"/>
        </w:rPr>
        <w:object w:dxaOrig="4380" w:dyaOrig="400" w14:anchorId="542FCBC3">
          <v:shape id="_x0000_i1205" type="#_x0000_t75" alt="" style="width:3in;height:22.2pt;mso-width-percent:0;mso-height-percent:0;mso-width-percent:0;mso-height-percent:0" o:ole="">
            <v:imagedata r:id="rId372" o:title=""/>
          </v:shape>
          <o:OLEObject Type="Embed" ProgID="Equation.DSMT4" ShapeID="_x0000_i1205" DrawAspect="Content" ObjectID="_1845799785" r:id="rId37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56</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This solution is exact for constant angular velocity over the interval and is norm preserving on q.  For situations with non constant angular rate, the integration terms in the matrix</w:t>
      </w:r>
    </w:p>
    <w:p w:rsidR="00D374E4" w:rsidRPr="004A1FD6" w:rsidRDefault="0090260C" w:rsidP="00652178">
      <w:r w:rsidRPr="004A1FD6">
        <w:rPr>
          <w:noProof/>
          <w:position w:val="-24"/>
        </w:rPr>
      </w:r>
      <w:r w:rsidR="0090260C" w:rsidRPr="004A1FD6">
        <w:rPr>
          <w:noProof/>
          <w:position w:val="-24"/>
        </w:rPr>
        <w:object w:dxaOrig="1900" w:dyaOrig="620" w14:anchorId="10DF821C">
          <v:shape id="_x0000_i1206" type="#_x0000_t75" alt="" style="width:94.2pt;height:29.1pt;mso-width-percent:0;mso-height-percent:0;mso-width-percent:0;mso-height-percent:0" o:ole="">
            <v:imagedata r:id="rId374" o:title=""/>
          </v:shape>
          <o:OLEObject Type="Embed" ProgID="Equation.DSMT4" ShapeID="_x0000_i1206" DrawAspect="Content" ObjectID="_1845799786" r:id="rId375"/>
        </w:object>
      </w:r>
      <w:r w:rsidR="00D374E4" w:rsidRPr="004A1FD6">
        <w:t xml:space="preserve"> </w:t>
      </w:r>
    </w:p>
    <w:p w:rsidR="00D374E4" w:rsidRPr="004A1FD6" w:rsidRDefault="00D374E4" w:rsidP="00652178"/>
    <w:p w:rsidR="00D374E4" w:rsidRPr="004A1FD6" w:rsidRDefault="00D374E4" w:rsidP="00652178">
      <w:r w:rsidRPr="004A1FD6">
        <w:t xml:space="preserve">Are accurate to second order in T since we assume a constant.  E.g. if </w:t>
      </w:r>
      <w:r w:rsidR="0090260C" w:rsidRPr="004A1FD6">
        <w:rPr>
          <w:noProof/>
          <w:position w:val="-12"/>
        </w:rPr>
      </w:r>
      <w:r w:rsidR="0090260C" w:rsidRPr="004A1FD6">
        <w:rPr>
          <w:noProof/>
          <w:position w:val="-12"/>
        </w:rPr>
        <w:object w:dxaOrig="1420" w:dyaOrig="360" w14:anchorId="32117CBD">
          <v:shape id="_x0000_i1207" type="#_x0000_t75" alt="" style="width:1in;height:22.2pt;mso-width-percent:0;mso-height-percent:0;mso-width-percent:0;mso-height-percent:0" o:ole="">
            <v:imagedata r:id="rId376" o:title=""/>
          </v:shape>
          <o:OLEObject Type="Embed" ProgID="Equation.DSMT4" ShapeID="_x0000_i1207" DrawAspect="Content" ObjectID="_1845799787" r:id="rId377"/>
        </w:object>
      </w:r>
      <w:r w:rsidRPr="004A1FD6">
        <w:t>, we are assuming zero acceleration, and the accuracy will be to second order in T.???</w:t>
      </w:r>
    </w:p>
    <w:p w:rsidR="00D374E4" w:rsidRPr="004A1FD6" w:rsidRDefault="00D374E4" w:rsidP="00652178"/>
    <w:p w:rsidR="00D374E4" w:rsidRPr="004A1FD6" w:rsidRDefault="00D374E4" w:rsidP="00652178">
      <w:pPr>
        <w:pStyle w:val="Heading2"/>
        <w:rPr>
          <w:rFonts w:cs="Times New Roman"/>
        </w:rPr>
      </w:pPr>
      <w:bookmarkStart w:id="53" w:name="_Toc209787764"/>
      <w:bookmarkStart w:id="54" w:name="_Toc229857422"/>
      <w:bookmarkStart w:id="55" w:name="_Toc229926475"/>
      <w:r w:rsidRPr="004A1FD6">
        <w:rPr>
          <w:rFonts w:cs="Times New Roman"/>
        </w:rPr>
        <w:t>Rotation Matrix Angle Axis Representation</w:t>
      </w:r>
      <w:bookmarkEnd w:id="53"/>
      <w:bookmarkEnd w:id="54"/>
      <w:bookmarkEnd w:id="55"/>
    </w:p>
    <w:p w:rsidR="00D374E4" w:rsidRPr="004A1FD6" w:rsidRDefault="00D374E4" w:rsidP="00652178"/>
    <w:p w:rsidR="00D374E4" w:rsidRPr="004A1FD6" w:rsidRDefault="00D374E4" w:rsidP="00652178">
      <w:r w:rsidRPr="004A1FD6">
        <w:t xml:space="preserve">A rotation in 3D space can be described by a unit axis vector </w:t>
      </w:r>
      <w:r w:rsidR="0090260C" w:rsidRPr="004A1FD6">
        <w:rPr>
          <w:noProof/>
          <w:position w:val="-6"/>
        </w:rPr>
      </w:r>
      <w:r w:rsidR="0090260C" w:rsidRPr="004A1FD6">
        <w:rPr>
          <w:noProof/>
          <w:position w:val="-6"/>
        </w:rPr>
        <w:object w:dxaOrig="200" w:dyaOrig="220" w14:anchorId="4EA1BDAD">
          <v:shape id="_x0000_i1208" type="#_x0000_t75" alt="" style="width:7.65pt;height:13.8pt;mso-width-percent:0;mso-height-percent:0;mso-width-percent:0;mso-height-percent:0" o:ole="">
            <v:imagedata r:id="rId378" o:title=""/>
          </v:shape>
          <o:OLEObject Type="Embed" ProgID="Equation.DSMT4" ShapeID="_x0000_i1208" DrawAspect="Content" ObjectID="_1845799788" r:id="rId379"/>
        </w:object>
      </w:r>
      <w:r w:rsidRPr="004A1FD6">
        <w:t xml:space="preserve"> and a scalar angle</w:t>
      </w:r>
      <w:r w:rsidR="0090260C" w:rsidRPr="004A1FD6">
        <w:rPr>
          <w:noProof/>
          <w:position w:val="-6"/>
        </w:rPr>
      </w:r>
      <w:r w:rsidR="0090260C" w:rsidRPr="004A1FD6">
        <w:rPr>
          <w:noProof/>
          <w:position w:val="-6"/>
        </w:rPr>
        <w:object w:dxaOrig="200" w:dyaOrig="279" w14:anchorId="62F67B4C">
          <v:shape id="_x0000_i1209" type="#_x0000_t75" alt="" style="width:7.65pt;height:13.8pt;mso-width-percent:0;mso-height-percent:0;mso-width-percent:0;mso-height-percent:0" o:ole="">
            <v:imagedata r:id="rId380" o:title=""/>
          </v:shape>
          <o:OLEObject Type="Embed" ProgID="Equation.DSMT4" ShapeID="_x0000_i1209" DrawAspect="Content" ObjectID="_1845799789" r:id="rId381"/>
        </w:object>
      </w:r>
      <w:r w:rsidRPr="004A1FD6">
        <w:t xml:space="preserve"> .  The rotation is in the plane perpendicular to the axis by an amount</w:t>
      </w:r>
      <w:r w:rsidR="0090260C" w:rsidRPr="004A1FD6">
        <w:rPr>
          <w:noProof/>
          <w:position w:val="-6"/>
        </w:rPr>
      </w:r>
      <w:r w:rsidR="0090260C" w:rsidRPr="004A1FD6">
        <w:rPr>
          <w:noProof/>
          <w:position w:val="-6"/>
        </w:rPr>
        <w:object w:dxaOrig="200" w:dyaOrig="279" w14:anchorId="7EC578A2">
          <v:shape id="_x0000_i1210" type="#_x0000_t75" alt="" style="width:7.65pt;height:13.8pt;mso-width-percent:0;mso-height-percent:0;mso-width-percent:0;mso-height-percent:0" o:ole="">
            <v:imagedata r:id="rId380" o:title=""/>
          </v:shape>
          <o:OLEObject Type="Embed" ProgID="Equation.DSMT4" ShapeID="_x0000_i1210" DrawAspect="Content" ObjectID="_1845799790" r:id="rId382"/>
        </w:object>
      </w:r>
      <w:r w:rsidRPr="004A1FD6">
        <w:t xml:space="preserve">.  The basic steps for rotating a vector </w:t>
      </w:r>
      <w:r w:rsidR="0090260C" w:rsidRPr="004A1FD6">
        <w:rPr>
          <w:noProof/>
          <w:position w:val="-4"/>
        </w:rPr>
      </w:r>
      <w:r w:rsidR="0090260C" w:rsidRPr="004A1FD6">
        <w:rPr>
          <w:noProof/>
          <w:position w:val="-4"/>
        </w:rPr>
        <w:object w:dxaOrig="200" w:dyaOrig="200" w14:anchorId="5AE96C48">
          <v:shape id="_x0000_i1211" type="#_x0000_t75" alt="" style="width:7.65pt;height:7.65pt;mso-width-percent:0;mso-height-percent:0;mso-width-percent:0;mso-height-percent:0" o:ole="">
            <v:imagedata r:id="rId383" o:title=""/>
          </v:shape>
          <o:OLEObject Type="Embed" ProgID="Equation.DSMT4" ShapeID="_x0000_i1211" DrawAspect="Content" ObjectID="_1845799791" r:id="rId384"/>
        </w:object>
      </w:r>
      <w:r w:rsidRPr="004A1FD6">
        <w:t xml:space="preserve"> are: define the axis, define the plane, project x into the plane, rotate the result by</w:t>
      </w:r>
      <w:r w:rsidR="0090260C" w:rsidRPr="004A1FD6">
        <w:rPr>
          <w:noProof/>
          <w:position w:val="-6"/>
        </w:rPr>
      </w:r>
      <w:r w:rsidR="0090260C" w:rsidRPr="004A1FD6">
        <w:rPr>
          <w:noProof/>
          <w:position w:val="-6"/>
        </w:rPr>
        <w:object w:dxaOrig="200" w:dyaOrig="279" w14:anchorId="3E509312">
          <v:shape id="_x0000_i1212" type="#_x0000_t75" alt="" style="width:7.65pt;height:13.8pt;mso-width-percent:0;mso-height-percent:0;mso-width-percent:0;mso-height-percent:0" o:ole="">
            <v:imagedata r:id="rId380" o:title=""/>
          </v:shape>
          <o:OLEObject Type="Embed" ProgID="Equation.DSMT4" ShapeID="_x0000_i1212" DrawAspect="Content" ObjectID="_1845799792" r:id="rId385"/>
        </w:object>
      </w:r>
      <w:r w:rsidRPr="004A1FD6">
        <w:t xml:space="preserve">, and finally add the result to the projection of x onto the axis to complete the rotation. </w:t>
      </w:r>
    </w:p>
    <w:p w:rsidR="00D374E4" w:rsidRPr="004A1FD6" w:rsidRDefault="00D374E4" w:rsidP="00652178"/>
    <w:p w:rsidR="00D374E4" w:rsidRPr="004A1FD6" w:rsidRDefault="00D374E4" w:rsidP="00652178">
      <w:r w:rsidRPr="004A1FD6">
        <w:rPr>
          <w:noProof/>
        </w:rPr>
        <w:lastRenderedPageBreak/>
        <w:drawing>
          <wp:anchor distT="0" distB="0" distL="114300" distR="114300" simplePos="0" relativeHeight="251730944" behindDoc="0" locked="0" layoutInCell="1" allowOverlap="1" wp14:anchorId="5212076A" wp14:editId="18B34CBF">
            <wp:simplePos x="0" y="0"/>
            <wp:positionH relativeFrom="column">
              <wp:posOffset>1559529</wp:posOffset>
            </wp:positionH>
            <wp:positionV relativeFrom="paragraph">
              <wp:posOffset>-1188</wp:posOffset>
            </wp:positionV>
            <wp:extent cx="2810891" cy="2911494"/>
            <wp:effectExtent l="0" t="0" r="8890" b="3175"/>
            <wp:wrapTopAndBottom/>
            <wp:docPr id="1609872724" name="Picture 1609872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extLst>
                        <a:ext uri="{28A0092B-C50C-407E-A947-70E740481C1C}">
                          <a14:useLocalDpi xmlns:a14="http://schemas.microsoft.com/office/drawing/2010/main" val="0"/>
                        </a:ext>
                      </a:extLst>
                    </a:blip>
                    <a:stretch>
                      <a:fillRect/>
                    </a:stretch>
                  </pic:blipFill>
                  <pic:spPr>
                    <a:xfrm>
                      <a:off x="0" y="0"/>
                      <a:ext cx="2810891" cy="2911494"/>
                    </a:xfrm>
                    <a:prstGeom prst="rect">
                      <a:avLst/>
                    </a:prstGeom>
                  </pic:spPr>
                </pic:pic>
              </a:graphicData>
            </a:graphic>
            <wp14:sizeRelH relativeFrom="page">
              <wp14:pctWidth>0</wp14:pctWidth>
            </wp14:sizeRelH>
            <wp14:sizeRelV relativeFrom="page">
              <wp14:pctHeight>0</wp14:pctHeight>
            </wp14:sizeRelV>
          </wp:anchor>
        </w:drawing>
      </w:r>
      <w:r w:rsidRPr="004A1FD6">
        <w:t>First decompose x into parts along u and perpendicular to u</w:t>
      </w:r>
    </w:p>
    <w:p w:rsidR="00D374E4" w:rsidRPr="004A1FD6" w:rsidRDefault="00D374E4" w:rsidP="00652178"/>
    <w:p w:rsidR="00D374E4" w:rsidRPr="004A1FD6" w:rsidRDefault="00D374E4" w:rsidP="00652178">
      <w:r w:rsidRPr="004A1FD6">
        <w:tab/>
      </w:r>
      <w:r w:rsidR="0090260C" w:rsidRPr="004A1FD6">
        <w:rPr>
          <w:noProof/>
          <w:position w:val="-12"/>
        </w:rPr>
      </w:r>
      <w:r w:rsidR="0090260C" w:rsidRPr="004A1FD6">
        <w:rPr>
          <w:noProof/>
          <w:position w:val="-12"/>
        </w:rPr>
        <w:object w:dxaOrig="1260" w:dyaOrig="360" w14:anchorId="3193E9B2">
          <v:shape id="_x0000_i1213" type="#_x0000_t75" alt="" style="width:64.35pt;height:22.2pt;mso-width-percent:0;mso-height-percent:0;mso-width-percent:0;mso-height-percent:0" o:ole="">
            <v:imagedata r:id="rId387" o:title=""/>
          </v:shape>
          <o:OLEObject Type="Embed" ProgID="Equation.DSMT4" ShapeID="_x0000_i1213" DrawAspect="Content" ObjectID="_1845799793" r:id="rId38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57</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where </w:t>
      </w:r>
      <w:r w:rsidR="0090260C" w:rsidRPr="004A1FD6">
        <w:rPr>
          <w:noProof/>
          <w:position w:val="-6"/>
        </w:rPr>
      </w:r>
      <w:r w:rsidR="0090260C" w:rsidRPr="004A1FD6">
        <w:rPr>
          <w:noProof/>
          <w:position w:val="-6"/>
        </w:rPr>
        <w:object w:dxaOrig="800" w:dyaOrig="320" w14:anchorId="493CB6F0">
          <v:shape id="_x0000_i1214" type="#_x0000_t75" alt="" style="width:43.65pt;height:13.8pt;mso-width-percent:0;mso-height-percent:0;mso-width-percent:0;mso-height-percent:0" o:ole="">
            <v:imagedata r:id="rId389" o:title=""/>
          </v:shape>
          <o:OLEObject Type="Embed" ProgID="Equation.DSMT4" ShapeID="_x0000_i1214" DrawAspect="Content" ObjectID="_1845799794" r:id="rId390"/>
        </w:object>
      </w:r>
      <w:r w:rsidRPr="004A1FD6">
        <w:t xml:space="preserve"> ,</w:t>
      </w:r>
      <w:r w:rsidR="0090260C" w:rsidRPr="004A1FD6">
        <w:rPr>
          <w:noProof/>
          <w:position w:val="-16"/>
        </w:rPr>
      </w:r>
      <w:r w:rsidR="0090260C" w:rsidRPr="004A1FD6">
        <w:rPr>
          <w:noProof/>
          <w:position w:val="-16"/>
        </w:rPr>
        <w:object w:dxaOrig="1560" w:dyaOrig="440" w14:anchorId="57FB2FA9">
          <v:shape id="_x0000_i1215" type="#_x0000_t75" alt="" style="width:78.9pt;height:22.2pt;mso-width-percent:0;mso-height-percent:0;mso-width-percent:0;mso-height-percent:0" o:ole="">
            <v:imagedata r:id="rId391" o:title=""/>
          </v:shape>
          <o:OLEObject Type="Embed" ProgID="Equation.DSMT4" ShapeID="_x0000_i1215" DrawAspect="Content" ObjectID="_1845799795" r:id="rId392"/>
        </w:object>
      </w:r>
      <w:r w:rsidRPr="004A1FD6">
        <w:t>, and</w:t>
      </w:r>
    </w:p>
    <w:p w:rsidR="00D374E4" w:rsidRPr="004A1FD6" w:rsidRDefault="00D374E4" w:rsidP="00652178"/>
    <w:p w:rsidR="00D374E4" w:rsidRPr="004A1FD6" w:rsidRDefault="00D374E4" w:rsidP="00652178">
      <w:r w:rsidRPr="004A1FD6">
        <w:tab/>
      </w:r>
      <w:r w:rsidR="0090260C" w:rsidRPr="004A1FD6">
        <w:rPr>
          <w:noProof/>
          <w:position w:val="-36"/>
        </w:rPr>
      </w:r>
      <w:r w:rsidR="0090260C" w:rsidRPr="004A1FD6">
        <w:rPr>
          <w:noProof/>
          <w:position w:val="-36"/>
        </w:rPr>
        <w:object w:dxaOrig="1740" w:dyaOrig="780" w14:anchorId="3D92212C">
          <v:shape id="_x0000_i1216" type="#_x0000_t75" alt="" style="width:85.8pt;height:36pt;mso-width-percent:0;mso-height-percent:0;mso-width-percent:0;mso-height-percent:0" o:ole="">
            <v:imagedata r:id="rId393" o:title=""/>
          </v:shape>
          <o:OLEObject Type="Embed" ProgID="Equation.DSMT4" ShapeID="_x0000_i1216" DrawAspect="Content" ObjectID="_1845799796" r:id="rId39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58</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p w:rsidR="00D374E4" w:rsidRPr="004A1FD6" w:rsidRDefault="00D374E4" w:rsidP="00652178">
      <w:r w:rsidRPr="004A1FD6">
        <w:t>Define the second vector describing the plane as</w:t>
      </w:r>
    </w:p>
    <w:p w:rsidR="00D374E4" w:rsidRPr="004A1FD6" w:rsidRDefault="00D374E4" w:rsidP="00652178"/>
    <w:p w:rsidR="00D374E4" w:rsidRPr="004A1FD6" w:rsidRDefault="00D374E4" w:rsidP="00652178">
      <w:r w:rsidRPr="004A1FD6">
        <w:tab/>
      </w:r>
      <w:r w:rsidR="0090260C" w:rsidRPr="004A1FD6">
        <w:rPr>
          <w:noProof/>
          <w:position w:val="-32"/>
        </w:rPr>
      </w:r>
      <w:r w:rsidR="0090260C" w:rsidRPr="004A1FD6">
        <w:rPr>
          <w:noProof/>
          <w:position w:val="-32"/>
        </w:rPr>
        <w:object w:dxaOrig="1280" w:dyaOrig="700" w14:anchorId="2A69855D">
          <v:shape id="_x0000_i1217" type="#_x0000_t75" alt="" style="width:64.35pt;height:36pt;mso-width-percent:0;mso-height-percent:0;mso-width-percent:0;mso-height-percent:0" o:ole="">
            <v:imagedata r:id="rId395" o:title=""/>
          </v:shape>
          <o:OLEObject Type="Embed" ProgID="Equation.DSMT4" ShapeID="_x0000_i1217" DrawAspect="Content" ObjectID="_1845799797" r:id="rId39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59</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 xml:space="preserve">The direction of the rotated projected unit vector is simply the standard formula for planar rotation of </w:t>
      </w:r>
      <w:r w:rsidR="0090260C" w:rsidRPr="004A1FD6">
        <w:rPr>
          <w:noProof/>
          <w:position w:val="-12"/>
        </w:rPr>
      </w:r>
      <w:r w:rsidR="0090260C" w:rsidRPr="004A1FD6">
        <w:rPr>
          <w:noProof/>
          <w:position w:val="-12"/>
        </w:rPr>
        <w:object w:dxaOrig="300" w:dyaOrig="360" w14:anchorId="5B6D0D0E">
          <v:shape id="_x0000_i1218" type="#_x0000_t75" alt="" style="width:13.8pt;height:22.2pt;mso-width-percent:0;mso-height-percent:0;mso-width-percent:0;mso-height-percent:0" o:ole="">
            <v:imagedata r:id="rId397" o:title=""/>
          </v:shape>
          <o:OLEObject Type="Embed" ProgID="Equation.DSMT4" ShapeID="_x0000_i1218" DrawAspect="Content" ObjectID="_1845799798" r:id="rId398"/>
        </w:object>
      </w:r>
      <w:r w:rsidRPr="004A1FD6">
        <w:t xml:space="preserve"> </w:t>
      </w:r>
    </w:p>
    <w:p w:rsidR="00D374E4" w:rsidRPr="004A1FD6" w:rsidRDefault="00D374E4" w:rsidP="00652178"/>
    <w:p w:rsidR="00D374E4" w:rsidRPr="004A1FD6" w:rsidRDefault="00D374E4" w:rsidP="00652178">
      <w:r w:rsidRPr="004A1FD6">
        <w:tab/>
      </w:r>
      <w:r w:rsidR="0090260C" w:rsidRPr="004A1FD6">
        <w:rPr>
          <w:noProof/>
          <w:position w:val="-12"/>
        </w:rPr>
      </w:r>
      <w:r w:rsidR="0090260C" w:rsidRPr="004A1FD6">
        <w:rPr>
          <w:noProof/>
          <w:position w:val="-12"/>
        </w:rPr>
        <w:object w:dxaOrig="2299" w:dyaOrig="380" w14:anchorId="2993C8CD">
          <v:shape id="_x0000_i1219" type="#_x0000_t75" alt="" style="width:115.65pt;height:22.2pt;mso-width-percent:0;mso-height-percent:0;mso-width-percent:0;mso-height-percent:0" o:ole="">
            <v:imagedata r:id="rId399" o:title=""/>
          </v:shape>
          <o:OLEObject Type="Embed" ProgID="Equation.DSMT4" ShapeID="_x0000_i1219" DrawAspect="Content" ObjectID="_1845799799" r:id="rId40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60</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Since rotation preserves magnitude the rotated projected vector is</w:t>
      </w:r>
      <w:r w:rsidR="0090260C" w:rsidRPr="004A1FD6">
        <w:rPr>
          <w:noProof/>
          <w:position w:val="-12"/>
        </w:rPr>
      </w:r>
      <w:r w:rsidR="0090260C" w:rsidRPr="004A1FD6">
        <w:rPr>
          <w:noProof/>
          <w:position w:val="-12"/>
        </w:rPr>
        <w:object w:dxaOrig="920" w:dyaOrig="380" w14:anchorId="66354FAB">
          <v:shape id="_x0000_i1220" type="#_x0000_t75" alt="" style="width:43.65pt;height:22.2pt;mso-width-percent:0;mso-height-percent:0;mso-width-percent:0;mso-height-percent:0" o:ole="">
            <v:imagedata r:id="rId401" o:title=""/>
          </v:shape>
          <o:OLEObject Type="Embed" ProgID="Equation.DSMT4" ShapeID="_x0000_i1220" DrawAspect="Content" ObjectID="_1845799800" r:id="rId402"/>
        </w:object>
      </w:r>
      <w:r w:rsidRPr="004A1FD6">
        <w:t>.  The final value for the rotated vector is the sum of the along u and rotated projected components</w:t>
      </w:r>
    </w:p>
    <w:p w:rsidR="00D374E4" w:rsidRPr="004A1FD6" w:rsidRDefault="00D374E4" w:rsidP="00652178"/>
    <w:p w:rsidR="00D374E4" w:rsidRPr="004A1FD6" w:rsidRDefault="00D374E4" w:rsidP="00652178">
      <w:r w:rsidRPr="004A1FD6">
        <w:tab/>
      </w:r>
      <w:r w:rsidR="0090260C" w:rsidRPr="004A1FD6">
        <w:rPr>
          <w:noProof/>
          <w:position w:val="-12"/>
        </w:rPr>
      </w:r>
      <w:r w:rsidR="0090260C" w:rsidRPr="004A1FD6">
        <w:rPr>
          <w:noProof/>
          <w:position w:val="-12"/>
        </w:rPr>
        <w:object w:dxaOrig="1320" w:dyaOrig="380" w14:anchorId="3EEE85DC">
          <v:shape id="_x0000_i1221" type="#_x0000_t75" alt="" style="width:64.35pt;height:22.2pt;mso-width-percent:0;mso-height-percent:0;mso-width-percent:0;mso-height-percent:0" o:ole="">
            <v:imagedata r:id="rId403" o:title=""/>
          </v:shape>
          <o:OLEObject Type="Embed" ProgID="Equation.DSMT4" ShapeID="_x0000_i1221" DrawAspect="Content" ObjectID="_1845799801" r:id="rId40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61</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lastRenderedPageBreak/>
        <w:t>Using the fact that</w:t>
      </w:r>
      <w:r w:rsidR="0090260C" w:rsidRPr="004A1FD6">
        <w:rPr>
          <w:noProof/>
          <w:position w:val="-14"/>
        </w:rPr>
      </w:r>
      <w:r w:rsidR="0090260C" w:rsidRPr="004A1FD6">
        <w:rPr>
          <w:noProof/>
          <w:position w:val="-14"/>
        </w:rPr>
        <w:object w:dxaOrig="2740" w:dyaOrig="400" w14:anchorId="03946CCB">
          <v:shape id="_x0000_i1222" type="#_x0000_t75" alt="" style="width:136.35pt;height:22.2pt;mso-width-percent:0;mso-height-percent:0;mso-width-percent:0;mso-height-percent:0" o:ole="">
            <v:imagedata r:id="rId405" o:title=""/>
          </v:shape>
          <o:OLEObject Type="Embed" ProgID="Equation.DSMT4" ShapeID="_x0000_i1222" DrawAspect="Content" ObjectID="_1845799802" r:id="rId406"/>
        </w:object>
      </w:r>
      <w:r w:rsidRPr="004A1FD6">
        <w:t xml:space="preserve">, hence </w:t>
      </w:r>
      <w:r w:rsidR="0090260C" w:rsidRPr="004A1FD6">
        <w:rPr>
          <w:noProof/>
          <w:position w:val="-12"/>
        </w:rPr>
      </w:r>
      <w:r w:rsidR="0090260C" w:rsidRPr="004A1FD6">
        <w:rPr>
          <w:noProof/>
          <w:position w:val="-12"/>
        </w:rPr>
        <w:object w:dxaOrig="300" w:dyaOrig="360" w14:anchorId="56D5346E">
          <v:shape id="_x0000_i1223" type="#_x0000_t75" alt="" style="width:13.8pt;height:22.2pt;mso-width-percent:0;mso-height-percent:0;mso-width-percent:0;mso-height-percent:0" o:ole="">
            <v:imagedata r:id="rId407" o:title=""/>
          </v:shape>
          <o:OLEObject Type="Embed" ProgID="Equation.DSMT4" ShapeID="_x0000_i1223" DrawAspect="Content" ObjectID="_1845799803" r:id="rId408"/>
        </w:object>
      </w:r>
      <w:r w:rsidRPr="004A1FD6">
        <w:t xml:space="preserve"> and </w:t>
      </w:r>
      <w:r w:rsidR="0090260C" w:rsidRPr="004A1FD6">
        <w:rPr>
          <w:noProof/>
          <w:position w:val="-12"/>
        </w:rPr>
      </w:r>
      <w:r w:rsidR="0090260C" w:rsidRPr="004A1FD6">
        <w:rPr>
          <w:noProof/>
          <w:position w:val="-12"/>
        </w:rPr>
        <w:object w:dxaOrig="400" w:dyaOrig="360" w14:anchorId="33269D85">
          <v:shape id="_x0000_i1224" type="#_x0000_t75" alt="" style="width:22.2pt;height:22.2pt;mso-width-percent:0;mso-height-percent:0;mso-width-percent:0;mso-height-percent:0" o:ole="">
            <v:imagedata r:id="rId409" o:title=""/>
          </v:shape>
          <o:OLEObject Type="Embed" ProgID="Equation.DSMT4" ShapeID="_x0000_i1224" DrawAspect="Content" ObjectID="_1845799804" r:id="rId410"/>
        </w:object>
      </w:r>
      <w:r w:rsidRPr="004A1FD6">
        <w:t>have the same magnitude, we can write the rotated vector as</w:t>
      </w:r>
    </w:p>
    <w:p w:rsidR="00D374E4" w:rsidRPr="004A1FD6" w:rsidRDefault="00D374E4" w:rsidP="00652178"/>
    <w:p w:rsidR="00D374E4" w:rsidRPr="004A1FD6" w:rsidRDefault="00D374E4" w:rsidP="00652178">
      <w:r w:rsidRPr="004A1FD6">
        <w:tab/>
      </w:r>
      <w:r w:rsidR="0090260C" w:rsidRPr="004A1FD6">
        <w:rPr>
          <w:noProof/>
          <w:position w:val="-50"/>
        </w:rPr>
      </w:r>
      <w:r w:rsidR="0090260C" w:rsidRPr="004A1FD6">
        <w:rPr>
          <w:noProof/>
          <w:position w:val="-50"/>
        </w:rPr>
        <w:object w:dxaOrig="3920" w:dyaOrig="1160" w14:anchorId="223BF953">
          <v:shape id="_x0000_i1225" type="#_x0000_t75" alt="" style="width:193.8pt;height:58.2pt;mso-width-percent:0;mso-height-percent:0;mso-width-percent:0;mso-height-percent:0" o:ole="">
            <v:imagedata r:id="rId411" o:title=""/>
          </v:shape>
          <o:OLEObject Type="Embed" ProgID="Equation.DSMT4" ShapeID="_x0000_i1225" DrawAspect="Content" ObjectID="_1845799805" r:id="rId41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62</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The form of the corresponding rotation matrix is known as Rodrigues’ formula</w:t>
      </w:r>
    </w:p>
    <w:p w:rsidR="00D374E4" w:rsidRPr="004A1FD6" w:rsidRDefault="00D374E4" w:rsidP="00652178"/>
    <w:p w:rsidR="00D374E4" w:rsidRPr="004A1FD6" w:rsidRDefault="00D374E4" w:rsidP="00652178">
      <w:r w:rsidRPr="004A1FD6">
        <w:tab/>
      </w:r>
      <w:r w:rsidR="0090260C" w:rsidRPr="004A1FD6">
        <w:rPr>
          <w:noProof/>
          <w:position w:val="-12"/>
        </w:rPr>
      </w:r>
      <w:r w:rsidR="0090260C" w:rsidRPr="004A1FD6">
        <w:rPr>
          <w:noProof/>
          <w:position w:val="-12"/>
        </w:rPr>
        <w:object w:dxaOrig="4140" w:dyaOrig="380" w14:anchorId="21CAF777">
          <v:shape id="_x0000_i1226" type="#_x0000_t75" alt="" style="width:208.35pt;height:22.2pt;mso-width-percent:0;mso-height-percent:0;mso-width-percent:0;mso-height-percent:0" o:ole="">
            <v:imagedata r:id="rId413" o:title=""/>
          </v:shape>
          <o:OLEObject Type="Embed" ProgID="Equation.DSMT4" ShapeID="_x0000_i1226" DrawAspect="Content" ObjectID="_1845799806" r:id="rId41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56" w:name="ZEqnNum293067"/>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63</w:instrText>
      </w:r>
      <w:r w:rsidRPr="004A1FD6">
        <w:rPr>
          <w:noProof/>
        </w:rPr>
        <w:fldChar w:fldCharType="end"/>
      </w:r>
      <w:r w:rsidRPr="004A1FD6">
        <w:instrText>)</w:instrText>
      </w:r>
      <w:bookmarkEnd w:id="56"/>
      <w:r w:rsidRPr="004A1FD6">
        <w:fldChar w:fldCharType="end"/>
      </w:r>
    </w:p>
    <w:p w:rsidR="00D374E4" w:rsidRPr="004A1FD6" w:rsidRDefault="00D374E4" w:rsidP="00652178"/>
    <w:p w:rsidR="00D374E4" w:rsidRPr="004A1FD6" w:rsidRDefault="00D374E4" w:rsidP="00652178">
      <w:r w:rsidRPr="004A1FD6">
        <w:t xml:space="preserve">Since it is often useful to have an explicit rather than symbolic representation we expand out </w:t>
      </w:r>
      <w:r w:rsidRPr="004A1FD6">
        <w:fldChar w:fldCharType="begin"/>
      </w:r>
      <w:r w:rsidRPr="004A1FD6">
        <w:instrText xml:space="preserve"> GOTOBUTTON ZEqnNum293067  \* MERGEFORMAT </w:instrText>
      </w:r>
      <w:fldSimple w:instr=" REF ZEqnNum293067 \* Charformat \! \* MERGEFORMAT ">
        <w:r w:rsidRPr="004A1FD6">
          <w:instrText>(</w:instrText>
        </w:r>
        <w:r>
          <w:instrText>1</w:instrText>
        </w:r>
        <w:r w:rsidRPr="004A1FD6">
          <w:instrText>.</w:instrText>
        </w:r>
        <w:r>
          <w:instrText>63</w:instrText>
        </w:r>
        <w:r w:rsidRPr="004A1FD6">
          <w:instrText>)</w:instrText>
        </w:r>
      </w:fldSimple>
      <w:r w:rsidRPr="004A1FD6">
        <w:fldChar w:fldCharType="end"/>
      </w:r>
      <w:r w:rsidRPr="004A1FD6">
        <w:t xml:space="preserve"> record it here</w:t>
      </w:r>
    </w:p>
    <w:p w:rsidR="00D374E4" w:rsidRPr="004A1FD6" w:rsidRDefault="00D374E4" w:rsidP="00652178"/>
    <w:p w:rsidR="00D374E4" w:rsidRPr="004A1FD6" w:rsidRDefault="00D374E4" w:rsidP="00652178">
      <w:r w:rsidRPr="004A1FD6">
        <w:tab/>
      </w:r>
      <w:r w:rsidR="0090260C" w:rsidRPr="004A1FD6">
        <w:rPr>
          <w:noProof/>
          <w:position w:val="-52"/>
        </w:rPr>
      </w:r>
      <w:r w:rsidR="0090260C" w:rsidRPr="004A1FD6">
        <w:rPr>
          <w:noProof/>
          <w:position w:val="-52"/>
        </w:rPr>
        <w:object w:dxaOrig="7820" w:dyaOrig="1160" w14:anchorId="2C33CE3B">
          <v:shape id="_x0000_i1227" type="#_x0000_t75" alt="" style="width:389.1pt;height:58.2pt;mso-width-percent:0;mso-height-percent:0;mso-width-percent:0;mso-height-percent:0" o:ole="">
            <v:imagedata r:id="rId415" o:title=""/>
          </v:shape>
          <o:OLEObject Type="Embed" ProgID="Equation.DSMT4" ShapeID="_x0000_i1227" DrawAspect="Content" ObjectID="_1845799807" r:id="rId41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57" w:name="ZEqnNum481614"/>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64</w:instrText>
      </w:r>
      <w:r w:rsidRPr="004A1FD6">
        <w:rPr>
          <w:noProof/>
        </w:rPr>
        <w:fldChar w:fldCharType="end"/>
      </w:r>
      <w:r w:rsidRPr="004A1FD6">
        <w:instrText>)</w:instrText>
      </w:r>
      <w:bookmarkEnd w:id="57"/>
      <w:r w:rsidRPr="004A1FD6">
        <w:fldChar w:fldCharType="end"/>
      </w:r>
    </w:p>
    <w:p w:rsidR="00D374E4" w:rsidRPr="004A1FD6" w:rsidRDefault="00D374E4" w:rsidP="00652178"/>
    <w:p w:rsidR="00D374E4" w:rsidRPr="004A1FD6" w:rsidRDefault="00D374E4" w:rsidP="00652178">
      <w:r w:rsidRPr="004A1FD6">
        <w:t xml:space="preserve">Given a rotation matrix </w:t>
      </w:r>
      <w:r w:rsidR="0090260C" w:rsidRPr="004A1FD6">
        <w:rPr>
          <w:noProof/>
          <w:position w:val="-10"/>
        </w:rPr>
      </w:r>
      <w:r w:rsidR="0090260C" w:rsidRPr="004A1FD6">
        <w:rPr>
          <w:noProof/>
          <w:position w:val="-10"/>
        </w:rPr>
        <w:object w:dxaOrig="1060" w:dyaOrig="320" w14:anchorId="4DFC0862">
          <v:shape id="_x0000_i1228" type="#_x0000_t75" alt="" style="width:49.8pt;height:13.8pt;mso-width-percent:0;mso-height-percent:0;mso-width-percent:0;mso-height-percent:0" o:ole="">
            <v:imagedata r:id="rId417" o:title=""/>
          </v:shape>
          <o:OLEObject Type="Embed" ProgID="Equation.DSMT4" ShapeID="_x0000_i1228" DrawAspect="Content" ObjectID="_1845799808" r:id="rId418"/>
        </w:object>
      </w:r>
      <w:r w:rsidRPr="004A1FD6">
        <w:t xml:space="preserve"> specified in terms of Euler matrices, since the axis vector u is unchanged under R, we can compute the axis u from the eigenvector corresponding to the unit eigenvalue, e.g. </w:t>
      </w:r>
      <w:r w:rsidR="0090260C" w:rsidRPr="004A1FD6">
        <w:rPr>
          <w:noProof/>
          <w:position w:val="-12"/>
        </w:rPr>
      </w:r>
      <w:r w:rsidR="0090260C" w:rsidRPr="004A1FD6">
        <w:rPr>
          <w:noProof/>
          <w:position w:val="-12"/>
        </w:rPr>
        <w:object w:dxaOrig="1219" w:dyaOrig="360" w14:anchorId="4FC027E7">
          <v:shape id="_x0000_i1229" type="#_x0000_t75" alt="" style="width:58.2pt;height:22.2pt;mso-width-percent:0;mso-height-percent:0;mso-width-percent:0;mso-height-percent:0" o:ole="">
            <v:imagedata r:id="rId419" o:title=""/>
          </v:shape>
          <o:OLEObject Type="Embed" ProgID="Equation.DSMT4" ShapeID="_x0000_i1229" DrawAspect="Content" ObjectID="_1845799809" r:id="rId420"/>
        </w:object>
      </w:r>
      <w:r w:rsidRPr="004A1FD6">
        <w:t xml:space="preserve">.  Since both R and Rinv have no effect on u, e.g. both </w:t>
      </w:r>
      <w:r w:rsidR="0090260C" w:rsidRPr="004A1FD6">
        <w:rPr>
          <w:noProof/>
          <w:position w:val="-6"/>
        </w:rPr>
      </w:r>
      <w:r w:rsidR="0090260C" w:rsidRPr="004A1FD6">
        <w:rPr>
          <w:noProof/>
          <w:position w:val="-6"/>
        </w:rPr>
        <w:object w:dxaOrig="859" w:dyaOrig="320" w14:anchorId="1B9ED3EF">
          <v:shape id="_x0000_i1230" type="#_x0000_t75" alt="" style="width:42.9pt;height:13.8pt;mso-width-percent:0;mso-height-percent:0;mso-width-percent:0;mso-height-percent:0" o:ole="">
            <v:imagedata r:id="rId421" o:title=""/>
          </v:shape>
          <o:OLEObject Type="Embed" ProgID="Equation.DSMT4" ShapeID="_x0000_i1230" DrawAspect="Content" ObjectID="_1845799810" r:id="rId422"/>
        </w:object>
      </w:r>
      <w:r w:rsidRPr="004A1FD6">
        <w:t xml:space="preserve"> and </w:t>
      </w:r>
      <w:r w:rsidR="0090260C" w:rsidRPr="004A1FD6">
        <w:rPr>
          <w:noProof/>
          <w:position w:val="-6"/>
        </w:rPr>
      </w:r>
      <w:r w:rsidR="0090260C" w:rsidRPr="004A1FD6">
        <w:rPr>
          <w:noProof/>
          <w:position w:val="-6"/>
        </w:rPr>
        <w:object w:dxaOrig="760" w:dyaOrig="279" w14:anchorId="10ADB969">
          <v:shape id="_x0000_i1231" type="#_x0000_t75" alt="" style="width:36pt;height:13.8pt;mso-width-percent:0;mso-height-percent:0;mso-width-percent:0;mso-height-percent:0" o:ole="">
            <v:imagedata r:id="rId423" o:title=""/>
          </v:shape>
          <o:OLEObject Type="Embed" ProgID="Equation.DSMT4" ShapeID="_x0000_i1231" DrawAspect="Content" ObjectID="_1845799811" r:id="rId424"/>
        </w:object>
      </w:r>
      <w:r w:rsidRPr="004A1FD6">
        <w:t xml:space="preserve"> </w:t>
      </w:r>
    </w:p>
    <w:p w:rsidR="00D374E4" w:rsidRPr="004A1FD6" w:rsidRDefault="00D374E4" w:rsidP="00652178"/>
    <w:p w:rsidR="00D374E4" w:rsidRPr="004A1FD6" w:rsidRDefault="00D374E4" w:rsidP="00652178">
      <w:r w:rsidRPr="004A1FD6">
        <w:tab/>
      </w:r>
      <w:r w:rsidR="0090260C" w:rsidRPr="004A1FD6">
        <w:rPr>
          <w:noProof/>
          <w:position w:val="-10"/>
        </w:rPr>
      </w:r>
      <w:r w:rsidR="0090260C" w:rsidRPr="004A1FD6">
        <w:rPr>
          <w:noProof/>
          <w:position w:val="-10"/>
        </w:rPr>
        <w:object w:dxaOrig="1420" w:dyaOrig="360" w14:anchorId="101EC038">
          <v:shape id="_x0000_i1232" type="#_x0000_t75" alt="" style="width:1in;height:22.2pt;mso-width-percent:0;mso-height-percent:0;mso-width-percent:0;mso-height-percent:0" o:ole="">
            <v:imagedata r:id="rId425" o:title=""/>
          </v:shape>
          <o:OLEObject Type="Embed" ProgID="Equation.DSMT4" ShapeID="_x0000_i1232" DrawAspect="Content" ObjectID="_1845799812" r:id="rId42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58" w:name="ZEqnNum279733"/>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65</w:instrText>
      </w:r>
      <w:r w:rsidRPr="004A1FD6">
        <w:rPr>
          <w:noProof/>
        </w:rPr>
        <w:fldChar w:fldCharType="end"/>
      </w:r>
      <w:r w:rsidRPr="004A1FD6">
        <w:instrText>)</w:instrText>
      </w:r>
      <w:bookmarkEnd w:id="58"/>
      <w:r w:rsidRPr="004A1FD6">
        <w:fldChar w:fldCharType="end"/>
      </w:r>
    </w:p>
    <w:p w:rsidR="00D374E4" w:rsidRPr="004A1FD6" w:rsidRDefault="00D374E4" w:rsidP="00652178"/>
    <w:p w:rsidR="00D374E4" w:rsidRPr="004A1FD6" w:rsidRDefault="00D374E4" w:rsidP="00652178">
      <w:r w:rsidRPr="004A1FD6">
        <w:t xml:space="preserve">For elements of R </w:t>
      </w:r>
      <w:r w:rsidR="0090260C" w:rsidRPr="004A1FD6">
        <w:rPr>
          <w:noProof/>
          <w:position w:val="-14"/>
        </w:rPr>
      </w:r>
      <w:r w:rsidR="0090260C" w:rsidRPr="004A1FD6">
        <w:rPr>
          <w:noProof/>
          <w:position w:val="-14"/>
        </w:rPr>
        <w:object w:dxaOrig="220" w:dyaOrig="380" w14:anchorId="2F63A21E">
          <v:shape id="_x0000_i1233" type="#_x0000_t75" alt="" style="width:13.8pt;height:22.2pt;mso-width-percent:0;mso-height-percent:0;mso-width-percent:0;mso-height-percent:0" o:ole="">
            <v:imagedata r:id="rId427" o:title=""/>
          </v:shape>
          <o:OLEObject Type="Embed" ProgID="Equation.DSMT4" ShapeID="_x0000_i1233" DrawAspect="Content" ObjectID="_1845799813" r:id="rId428"/>
        </w:object>
      </w:r>
      <w:r w:rsidRPr="004A1FD6">
        <w:t xml:space="preserve"> and with </w:t>
      </w:r>
      <w:r w:rsidR="0090260C" w:rsidRPr="004A1FD6">
        <w:rPr>
          <w:noProof/>
          <w:position w:val="-14"/>
        </w:rPr>
      </w:r>
      <w:r w:rsidR="0090260C" w:rsidRPr="004A1FD6">
        <w:rPr>
          <w:noProof/>
          <w:position w:val="-14"/>
        </w:rPr>
        <w:object w:dxaOrig="1120" w:dyaOrig="380" w14:anchorId="2332672A">
          <v:shape id="_x0000_i1234" type="#_x0000_t75" alt="" style="width:58.2pt;height:22.2pt;mso-width-percent:0;mso-height-percent:0;mso-width-percent:0;mso-height-percent:0" o:ole="">
            <v:imagedata r:id="rId429" o:title=""/>
          </v:shape>
          <o:OLEObject Type="Embed" ProgID="Equation.DSMT4" ShapeID="_x0000_i1234" DrawAspect="Content" ObjectID="_1845799814" r:id="rId430"/>
        </w:object>
      </w:r>
      <w:r w:rsidRPr="004A1FD6">
        <w:t xml:space="preserve"> we can write </w:t>
      </w:r>
      <w:r w:rsidRPr="004A1FD6">
        <w:fldChar w:fldCharType="begin"/>
      </w:r>
      <w:r w:rsidRPr="004A1FD6">
        <w:instrText xml:space="preserve"> GOTOBUTTON ZEqnNum279733  \* MERGEFORMAT </w:instrText>
      </w:r>
      <w:fldSimple w:instr=" REF ZEqnNum279733 \* Charformat \! \* MERGEFORMAT ">
        <w:r w:rsidRPr="004A1FD6">
          <w:instrText>(</w:instrText>
        </w:r>
        <w:r>
          <w:instrText>1</w:instrText>
        </w:r>
        <w:r w:rsidRPr="004A1FD6">
          <w:instrText>.</w:instrText>
        </w:r>
        <w:r>
          <w:instrText>65</w:instrText>
        </w:r>
        <w:r w:rsidRPr="004A1FD6">
          <w:instrText>)</w:instrText>
        </w:r>
      </w:fldSimple>
      <w:r w:rsidRPr="004A1FD6">
        <w:fldChar w:fldCharType="end"/>
      </w:r>
      <w:r w:rsidRPr="004A1FD6">
        <w:t xml:space="preserve"> as</w:t>
      </w:r>
    </w:p>
    <w:p w:rsidR="00D374E4" w:rsidRPr="004A1FD6" w:rsidRDefault="00D374E4" w:rsidP="00652178"/>
    <w:p w:rsidR="00D374E4" w:rsidRPr="004A1FD6" w:rsidRDefault="00D374E4" w:rsidP="00652178">
      <w:r w:rsidRPr="004A1FD6">
        <w:tab/>
      </w:r>
      <w:r w:rsidR="0090260C" w:rsidRPr="004A1FD6">
        <w:rPr>
          <w:noProof/>
          <w:position w:val="-50"/>
        </w:rPr>
      </w:r>
      <w:r w:rsidR="0090260C" w:rsidRPr="004A1FD6">
        <w:rPr>
          <w:noProof/>
          <w:position w:val="-50"/>
        </w:rPr>
        <w:object w:dxaOrig="2659" w:dyaOrig="1120" w14:anchorId="77E7BA5B">
          <v:shape id="_x0000_i1235" type="#_x0000_t75" alt="" style="width:130.2pt;height:58.2pt;mso-width-percent:0;mso-height-percent:0;mso-width-percent:0;mso-height-percent:0" o:ole="">
            <v:imagedata r:id="rId431" o:title=""/>
          </v:shape>
          <o:OLEObject Type="Embed" ProgID="Equation.DSMT4" ShapeID="_x0000_i1235" DrawAspect="Content" ObjectID="_1845799815" r:id="rId43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59" w:name="ZEqnNum592564"/>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66</w:instrText>
      </w:r>
      <w:r w:rsidRPr="004A1FD6">
        <w:rPr>
          <w:noProof/>
        </w:rPr>
        <w:fldChar w:fldCharType="end"/>
      </w:r>
      <w:r w:rsidRPr="004A1FD6">
        <w:instrText>)</w:instrText>
      </w:r>
      <w:bookmarkEnd w:id="59"/>
      <w:r w:rsidRPr="004A1FD6">
        <w:fldChar w:fldCharType="end"/>
      </w:r>
    </w:p>
    <w:p w:rsidR="00D374E4" w:rsidRPr="004A1FD6" w:rsidRDefault="00D374E4" w:rsidP="00652178"/>
    <w:p w:rsidR="00D374E4" w:rsidRPr="004A1FD6" w:rsidRDefault="00D374E4" w:rsidP="00652178">
      <w:r w:rsidRPr="004A1FD6">
        <w:t xml:space="preserve">Which has solution </w:t>
      </w:r>
    </w:p>
    <w:p w:rsidR="00D374E4" w:rsidRPr="004A1FD6" w:rsidRDefault="00D374E4" w:rsidP="00652178"/>
    <w:p w:rsidR="00D374E4" w:rsidRPr="004A1FD6" w:rsidRDefault="00D374E4" w:rsidP="00652178">
      <w:r w:rsidRPr="004A1FD6">
        <w:lastRenderedPageBreak/>
        <w:tab/>
      </w:r>
      <w:r w:rsidR="0090260C" w:rsidRPr="004A1FD6">
        <w:rPr>
          <w:noProof/>
          <w:position w:val="-100"/>
        </w:rPr>
      </w:r>
      <w:r w:rsidR="0090260C" w:rsidRPr="004A1FD6">
        <w:rPr>
          <w:noProof/>
          <w:position w:val="-100"/>
        </w:rPr>
        <w:object w:dxaOrig="1359" w:dyaOrig="2120" w14:anchorId="68B48C03">
          <v:shape id="_x0000_i1236" type="#_x0000_t75" alt="" style="width:64.35pt;height:108pt;mso-width-percent:0;mso-height-percent:0;mso-width-percent:0;mso-height-percent:0" o:ole="">
            <v:imagedata r:id="rId433" o:title=""/>
          </v:shape>
          <o:OLEObject Type="Embed" ProgID="Equation.DSMT4" ShapeID="_x0000_i1236" DrawAspect="Content" ObjectID="_1845799816" r:id="rId434"/>
        </w:object>
      </w:r>
      <w:r w:rsidRPr="004A1FD6">
        <w:t xml:space="preserve"> </w:t>
      </w:r>
    </w:p>
    <w:p w:rsidR="00D374E4" w:rsidRPr="004A1FD6" w:rsidRDefault="00D374E4" w:rsidP="00652178"/>
    <w:p w:rsidR="00D374E4" w:rsidRPr="004A1FD6" w:rsidRDefault="00D374E4" w:rsidP="00652178"/>
    <w:p w:rsidR="00D374E4" w:rsidRPr="004A1FD6" w:rsidRDefault="00D374E4" w:rsidP="00652178">
      <w:r w:rsidRPr="004A1FD6">
        <w:t xml:space="preserve">Using the constraint </w:t>
      </w:r>
      <w:r w:rsidR="0090260C" w:rsidRPr="004A1FD6">
        <w:rPr>
          <w:noProof/>
          <w:position w:val="-14"/>
        </w:rPr>
      </w:r>
      <w:r w:rsidR="0090260C" w:rsidRPr="004A1FD6">
        <w:rPr>
          <w:noProof/>
          <w:position w:val="-14"/>
        </w:rPr>
        <w:object w:dxaOrig="660" w:dyaOrig="400" w14:anchorId="631C6290">
          <v:shape id="_x0000_i1237" type="#_x0000_t75" alt="" style="width:36pt;height:22.2pt;mso-width-percent:0;mso-height-percent:0;mso-width-percent:0;mso-height-percent:0" o:ole="">
            <v:imagedata r:id="rId435" o:title=""/>
          </v:shape>
          <o:OLEObject Type="Embed" ProgID="Equation.DSMT4" ShapeID="_x0000_i1237" DrawAspect="Content" ObjectID="_1845799817" r:id="rId436"/>
        </w:object>
      </w:r>
      <w:r w:rsidRPr="004A1FD6">
        <w:t xml:space="preserve"> we can solve for u3 which gives</w:t>
      </w:r>
    </w:p>
    <w:p w:rsidR="00D374E4" w:rsidRPr="004A1FD6" w:rsidRDefault="00D374E4" w:rsidP="00652178"/>
    <w:p w:rsidR="00D374E4" w:rsidRPr="004A1FD6" w:rsidRDefault="00D374E4" w:rsidP="00652178">
      <w:r w:rsidRPr="004A1FD6">
        <w:tab/>
      </w:r>
      <w:r w:rsidR="0090260C" w:rsidRPr="004A1FD6">
        <w:rPr>
          <w:noProof/>
          <w:position w:val="-36"/>
        </w:rPr>
      </w:r>
      <w:r w:rsidR="0090260C" w:rsidRPr="004A1FD6">
        <w:rPr>
          <w:noProof/>
          <w:position w:val="-36"/>
        </w:rPr>
        <w:object w:dxaOrig="1980" w:dyaOrig="740" w14:anchorId="7993AEEB">
          <v:shape id="_x0000_i1238" type="#_x0000_t75" alt="" style="width:100.35pt;height:36pt;mso-width-percent:0;mso-height-percent:0;mso-width-percent:0;mso-height-percent:0" o:ole="">
            <v:imagedata r:id="rId437" o:title=""/>
          </v:shape>
          <o:OLEObject Type="Embed" ProgID="Equation.DSMT4" ShapeID="_x0000_i1238" DrawAspect="Content" ObjectID="_1845799818" r:id="rId43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67</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Therefore we can find u in terms of the elements of R</w:t>
      </w:r>
    </w:p>
    <w:p w:rsidR="00D374E4" w:rsidRPr="004A1FD6" w:rsidRDefault="00D374E4" w:rsidP="00652178"/>
    <w:p w:rsidR="00D374E4" w:rsidRPr="004A1FD6" w:rsidRDefault="00D374E4" w:rsidP="00652178">
      <w:r w:rsidRPr="004A1FD6">
        <w:tab/>
      </w:r>
      <w:r w:rsidR="0090260C" w:rsidRPr="004A1FD6">
        <w:rPr>
          <w:noProof/>
          <w:position w:val="-36"/>
        </w:rPr>
      </w:r>
      <w:r w:rsidR="0090260C" w:rsidRPr="004A1FD6">
        <w:rPr>
          <w:noProof/>
          <w:position w:val="-36"/>
        </w:rPr>
        <w:object w:dxaOrig="3879" w:dyaOrig="780" w14:anchorId="7223732E">
          <v:shape id="_x0000_i1239" type="#_x0000_t75" alt="" style="width:194.55pt;height:36pt;mso-width-percent:0;mso-height-percent:0;mso-width-percent:0;mso-height-percent:0" o:ole="">
            <v:imagedata r:id="rId439" o:title=""/>
          </v:shape>
          <o:OLEObject Type="Embed" ProgID="Equation.DSMT4" ShapeID="_x0000_i1239" DrawAspect="Content" ObjectID="_1845799819" r:id="rId44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68</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p w:rsidR="00D374E4" w:rsidRPr="004A1FD6" w:rsidRDefault="00D374E4" w:rsidP="00652178">
      <w:r w:rsidRPr="004A1FD6">
        <w:t xml:space="preserve">The magnitude of the rotation can be found from the trace of </w:t>
      </w:r>
      <w:r w:rsidRPr="004A1FD6">
        <w:fldChar w:fldCharType="begin"/>
      </w:r>
      <w:r w:rsidRPr="004A1FD6">
        <w:instrText xml:space="preserve"> GOTOBUTTON ZEqnNum481614  \* MERGEFORMAT </w:instrText>
      </w:r>
      <w:fldSimple w:instr=" REF ZEqnNum481614 \* Charformat \! \* MERGEFORMAT ">
        <w:r w:rsidRPr="004A1FD6">
          <w:instrText>(</w:instrText>
        </w:r>
        <w:r>
          <w:instrText>1</w:instrText>
        </w:r>
        <w:r w:rsidRPr="004A1FD6">
          <w:instrText>.</w:instrText>
        </w:r>
        <w:r>
          <w:instrText>64</w:instrText>
        </w:r>
        <w:r w:rsidRPr="004A1FD6">
          <w:instrText>)</w:instrText>
        </w:r>
      </w:fldSimple>
      <w:r w:rsidRPr="004A1FD6">
        <w:fldChar w:fldCharType="end"/>
      </w:r>
      <w:r w:rsidRPr="004A1FD6">
        <w:t>:</w:t>
      </w:r>
    </w:p>
    <w:p w:rsidR="00D374E4" w:rsidRPr="004A1FD6" w:rsidRDefault="00D374E4" w:rsidP="00652178"/>
    <w:p w:rsidR="00D374E4" w:rsidRPr="004A1FD6" w:rsidRDefault="00D374E4" w:rsidP="00652178">
      <w:r w:rsidRPr="004A1FD6">
        <w:tab/>
      </w:r>
      <w:r w:rsidR="0090260C" w:rsidRPr="004A1FD6">
        <w:rPr>
          <w:noProof/>
          <w:position w:val="-14"/>
        </w:rPr>
      </w:r>
      <w:r w:rsidR="0090260C" w:rsidRPr="004A1FD6">
        <w:rPr>
          <w:noProof/>
          <w:position w:val="-14"/>
        </w:rPr>
        <w:object w:dxaOrig="3920" w:dyaOrig="400" w14:anchorId="7C291FBD">
          <v:shape id="_x0000_i1240" type="#_x0000_t75" alt="" style="width:193.8pt;height:22.2pt;mso-width-percent:0;mso-height-percent:0;mso-width-percent:0;mso-height-percent:0" o:ole="">
            <v:imagedata r:id="rId441" o:title=""/>
          </v:shape>
          <o:OLEObject Type="Embed" ProgID="Equation.DSMT4" ShapeID="_x0000_i1240" DrawAspect="Content" ObjectID="_1845799820" r:id="rId442"/>
        </w:object>
      </w:r>
      <w:r w:rsidRPr="004A1FD6">
        <w:t xml:space="preserve"> </w:t>
      </w:r>
    </w:p>
    <w:p w:rsidR="00D374E4" w:rsidRPr="004A1FD6" w:rsidRDefault="00D374E4" w:rsidP="00652178">
      <w:r w:rsidRPr="004A1FD6">
        <w:t>From which we find</w:t>
      </w:r>
    </w:p>
    <w:p w:rsidR="00D374E4" w:rsidRPr="004A1FD6" w:rsidRDefault="00D374E4" w:rsidP="00652178"/>
    <w:p w:rsidR="00D374E4" w:rsidRPr="004A1FD6" w:rsidRDefault="00D374E4" w:rsidP="00652178"/>
    <w:p w:rsidR="00D374E4" w:rsidRPr="004A1FD6" w:rsidRDefault="00D374E4" w:rsidP="00652178">
      <w:r w:rsidRPr="004A1FD6">
        <w:tab/>
      </w:r>
      <w:r w:rsidR="0090260C" w:rsidRPr="004A1FD6">
        <w:rPr>
          <w:noProof/>
          <w:position w:val="-24"/>
        </w:rPr>
      </w:r>
      <w:r w:rsidR="0090260C" w:rsidRPr="004A1FD6">
        <w:rPr>
          <w:noProof/>
          <w:position w:val="-24"/>
        </w:rPr>
        <w:object w:dxaOrig="1680" w:dyaOrig="660" w14:anchorId="10F41A37">
          <v:shape id="_x0000_i1241" type="#_x0000_t75" alt="" style="width:85.8pt;height:36pt;mso-width-percent:0;mso-height-percent:0;mso-width-percent:0;mso-height-percent:0" o:ole="">
            <v:imagedata r:id="rId443" o:title=""/>
          </v:shape>
          <o:OLEObject Type="Embed" ProgID="Equation.DSMT4" ShapeID="_x0000_i1241" DrawAspect="Content" ObjectID="_1845799821" r:id="rId44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69</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p w:rsidR="00D374E4" w:rsidRPr="004A1FD6" w:rsidRDefault="00D374E4" w:rsidP="00652178">
      <w:pPr>
        <w:jc w:val="center"/>
      </w:pPr>
    </w:p>
    <w:p w:rsidR="00D374E4" w:rsidRPr="004A1FD6" w:rsidRDefault="00D374E4" w:rsidP="00652178"/>
    <w:p w:rsidR="00D374E4" w:rsidRPr="004A1FD6" w:rsidRDefault="00D374E4" w:rsidP="00652178">
      <w:pPr>
        <w:spacing w:line="360" w:lineRule="auto"/>
      </w:pPr>
      <w:r w:rsidRPr="004A1FD6">
        <w:t>Propagation of Euler matrices</w:t>
      </w:r>
    </w:p>
    <w:p w:rsidR="00D374E4" w:rsidRPr="004A1FD6" w:rsidRDefault="00D374E4" w:rsidP="00652178">
      <w:pPr>
        <w:spacing w:line="360" w:lineRule="auto"/>
      </w:pPr>
    </w:p>
    <w:p w:rsidR="00D374E4" w:rsidRPr="004A1FD6" w:rsidRDefault="00D374E4" w:rsidP="00652178">
      <w:pPr>
        <w:spacing w:line="360" w:lineRule="auto"/>
      </w:pPr>
      <w:r w:rsidRPr="004A1FD6">
        <w:tab/>
      </w:r>
      <w:r w:rsidR="0090260C" w:rsidRPr="004A1FD6">
        <w:rPr>
          <w:noProof/>
          <w:position w:val="-50"/>
        </w:rPr>
      </w:r>
      <w:r w:rsidR="0090260C" w:rsidRPr="004A1FD6">
        <w:rPr>
          <w:noProof/>
          <w:position w:val="-50"/>
        </w:rPr>
        <w:object w:dxaOrig="3440" w:dyaOrig="1120" w14:anchorId="7BD2E03B">
          <v:shape id="_x0000_i1242" type="#_x0000_t75" alt="" style="width:173.1pt;height:58.2pt;mso-width-percent:0;mso-height-percent:0;mso-width-percent:0;mso-height-percent:0" o:ole="">
            <v:imagedata r:id="rId445" o:title=""/>
          </v:shape>
          <o:OLEObject Type="Embed" ProgID="Equation.DSMT4" ShapeID="_x0000_i1242" DrawAspect="Content" ObjectID="_1845799822" r:id="rId44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70</w:instrText>
      </w:r>
      <w:r w:rsidRPr="004A1FD6">
        <w:rPr>
          <w:noProof/>
        </w:rPr>
        <w:fldChar w:fldCharType="end"/>
      </w:r>
      <w:r w:rsidRPr="004A1FD6">
        <w:instrText>)</w:instrText>
      </w:r>
      <w:r w:rsidRPr="004A1FD6">
        <w:fldChar w:fldCharType="end"/>
      </w:r>
    </w:p>
    <w:p w:rsidR="00D374E4" w:rsidRPr="004A1FD6" w:rsidRDefault="00D374E4" w:rsidP="00652178">
      <w:pPr>
        <w:spacing w:line="360" w:lineRule="auto"/>
      </w:pPr>
      <w:r w:rsidRPr="004A1FD6">
        <w:lastRenderedPageBreak/>
        <w:tab/>
      </w:r>
      <w:r w:rsidR="0090260C" w:rsidRPr="004A1FD6">
        <w:rPr>
          <w:noProof/>
          <w:position w:val="-50"/>
        </w:rPr>
      </w:r>
      <w:r w:rsidR="0090260C" w:rsidRPr="004A1FD6">
        <w:rPr>
          <w:noProof/>
          <w:position w:val="-50"/>
        </w:rPr>
        <w:object w:dxaOrig="4340" w:dyaOrig="1120" w14:anchorId="37777F65">
          <v:shape id="_x0000_i1243" type="#_x0000_t75" alt="" style="width:3in;height:58.2pt;mso-width-percent:0;mso-height-percent:0;mso-width-percent:0;mso-height-percent:0" o:ole="">
            <v:imagedata r:id="rId447" o:title=""/>
          </v:shape>
          <o:OLEObject Type="Embed" ProgID="Equation.DSMT4" ShapeID="_x0000_i1243" DrawAspect="Content" ObjectID="_1845799823" r:id="rId44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60" w:name="ZEqnNum609734"/>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71</w:instrText>
      </w:r>
      <w:r w:rsidRPr="004A1FD6">
        <w:rPr>
          <w:noProof/>
        </w:rPr>
        <w:fldChar w:fldCharType="end"/>
      </w:r>
      <w:r w:rsidRPr="004A1FD6">
        <w:instrText>)</w:instrText>
      </w:r>
      <w:bookmarkEnd w:id="60"/>
      <w:r w:rsidRPr="004A1FD6">
        <w:fldChar w:fldCharType="end"/>
      </w:r>
    </w:p>
    <w:p w:rsidR="00D374E4" w:rsidRPr="004A1FD6" w:rsidRDefault="00D374E4" w:rsidP="00652178">
      <w:pPr>
        <w:spacing w:line="360" w:lineRule="auto"/>
      </w:pPr>
      <w:r w:rsidRPr="004A1FD6">
        <w:t xml:space="preserve">We can represent this change in angle in terms of a differential or infinestesimal rotation matrix which we now show.  Expanding the angle in </w:t>
      </w:r>
      <w:r w:rsidRPr="004A1FD6">
        <w:fldChar w:fldCharType="begin"/>
      </w:r>
      <w:r w:rsidRPr="004A1FD6">
        <w:instrText xml:space="preserve"> GOTOBUTTON ZEqnNum609734  \* MERGEFORMAT </w:instrText>
      </w:r>
      <w:fldSimple w:instr=" REF ZEqnNum609734 \* Charformat \! \* MERGEFORMAT ">
        <w:r w:rsidRPr="004A1FD6">
          <w:instrText>(</w:instrText>
        </w:r>
        <w:r>
          <w:instrText>1</w:instrText>
        </w:r>
        <w:r w:rsidRPr="004A1FD6">
          <w:instrText>.</w:instrText>
        </w:r>
        <w:r>
          <w:instrText>71</w:instrText>
        </w:r>
        <w:r w:rsidRPr="004A1FD6">
          <w:instrText>)</w:instrText>
        </w:r>
      </w:fldSimple>
      <w:r w:rsidRPr="004A1FD6">
        <w:fldChar w:fldCharType="end"/>
      </w:r>
      <w:r w:rsidRPr="004A1FD6">
        <w:t xml:space="preserve"> in a first order taylor series</w:t>
      </w:r>
    </w:p>
    <w:p w:rsidR="00D374E4" w:rsidRPr="004A1FD6" w:rsidRDefault="00D374E4" w:rsidP="00652178">
      <w:pPr>
        <w:spacing w:line="360" w:lineRule="auto"/>
      </w:pPr>
      <w:r w:rsidRPr="004A1FD6">
        <w:tab/>
      </w:r>
      <w:r w:rsidR="0090260C" w:rsidRPr="004A1FD6">
        <w:rPr>
          <w:noProof/>
          <w:position w:val="-10"/>
        </w:rPr>
      </w:r>
      <w:r w:rsidR="0090260C" w:rsidRPr="004A1FD6">
        <w:rPr>
          <w:noProof/>
          <w:position w:val="-10"/>
        </w:rPr>
        <w:object w:dxaOrig="2020" w:dyaOrig="360" w14:anchorId="2074EB29">
          <v:shape id="_x0000_i1244" type="#_x0000_t75" alt="" style="width:101.1pt;height:22.2pt;mso-width-percent:0;mso-height-percent:0;mso-width-percent:0;mso-height-percent:0" o:ole="">
            <v:imagedata r:id="rId449" o:title=""/>
          </v:shape>
          <o:OLEObject Type="Embed" ProgID="Equation.DSMT4" ShapeID="_x0000_i1244" DrawAspect="Content" ObjectID="_1845799824" r:id="rId45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61" w:name="ZEqnNum530837"/>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72</w:instrText>
      </w:r>
      <w:r w:rsidRPr="004A1FD6">
        <w:rPr>
          <w:noProof/>
        </w:rPr>
        <w:fldChar w:fldCharType="end"/>
      </w:r>
      <w:r w:rsidRPr="004A1FD6">
        <w:instrText>)</w:instrText>
      </w:r>
      <w:bookmarkEnd w:id="61"/>
      <w:r w:rsidRPr="004A1FD6">
        <w:fldChar w:fldCharType="end"/>
      </w:r>
    </w:p>
    <w:p w:rsidR="00D374E4" w:rsidRPr="004A1FD6" w:rsidRDefault="00D374E4" w:rsidP="00652178">
      <w:pPr>
        <w:spacing w:line="360" w:lineRule="auto"/>
      </w:pPr>
      <w:r w:rsidRPr="004A1FD6">
        <w:t>And using sum trigonometric formulas and using small angle approximations for sin and cos yields</w:t>
      </w:r>
    </w:p>
    <w:p w:rsidR="00D374E4" w:rsidRPr="004A1FD6" w:rsidRDefault="00D374E4" w:rsidP="00652178">
      <w:pPr>
        <w:spacing w:line="360" w:lineRule="auto"/>
      </w:pPr>
      <w:r w:rsidRPr="004A1FD6">
        <w:tab/>
      </w:r>
      <w:r w:rsidR="0090260C" w:rsidRPr="004A1FD6">
        <w:rPr>
          <w:noProof/>
          <w:position w:val="-14"/>
        </w:rPr>
      </w:r>
      <w:r w:rsidR="0090260C" w:rsidRPr="004A1FD6">
        <w:rPr>
          <w:noProof/>
          <w:position w:val="-14"/>
        </w:rPr>
        <w:object w:dxaOrig="2540" w:dyaOrig="380" w14:anchorId="622EE813">
          <v:shape id="_x0000_i1245" type="#_x0000_t75" alt="" style="width:130.2pt;height:22.2pt;mso-width-percent:0;mso-height-percent:0;mso-width-percent:0;mso-height-percent:0" o:ole="">
            <v:imagedata r:id="rId451" o:title=""/>
          </v:shape>
          <o:OLEObject Type="Embed" ProgID="Equation.DSMT4" ShapeID="_x0000_i1245" DrawAspect="Content" ObjectID="_1845799825" r:id="rId45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73</w:instrText>
      </w:r>
      <w:r w:rsidRPr="004A1FD6">
        <w:rPr>
          <w:noProof/>
        </w:rPr>
        <w:fldChar w:fldCharType="end"/>
      </w:r>
      <w:r w:rsidRPr="004A1FD6">
        <w:instrText>)</w:instrText>
      </w:r>
      <w:r w:rsidRPr="004A1FD6">
        <w:fldChar w:fldCharType="end"/>
      </w:r>
    </w:p>
    <w:p w:rsidR="00D374E4" w:rsidRPr="004A1FD6" w:rsidRDefault="00D374E4" w:rsidP="00652178">
      <w:pPr>
        <w:spacing w:line="360" w:lineRule="auto"/>
      </w:pPr>
      <w:r w:rsidRPr="004A1FD6">
        <w:t>Where the skew-symmetric matrix</w:t>
      </w:r>
    </w:p>
    <w:p w:rsidR="00D374E4" w:rsidRPr="004A1FD6" w:rsidRDefault="00D374E4" w:rsidP="00652178">
      <w:pPr>
        <w:spacing w:line="360" w:lineRule="auto"/>
      </w:pPr>
      <w:r w:rsidRPr="004A1FD6">
        <w:tab/>
      </w:r>
      <w:r w:rsidR="0090260C" w:rsidRPr="004A1FD6">
        <w:rPr>
          <w:noProof/>
          <w:position w:val="-50"/>
        </w:rPr>
      </w:r>
      <w:r w:rsidR="0090260C" w:rsidRPr="004A1FD6">
        <w:rPr>
          <w:noProof/>
          <w:position w:val="-50"/>
        </w:rPr>
        <w:object w:dxaOrig="1760" w:dyaOrig="1120" w14:anchorId="1733BC5E">
          <v:shape id="_x0000_i1246" type="#_x0000_t75" alt="" style="width:85.8pt;height:58.2pt;mso-width-percent:0;mso-height-percent:0;mso-width-percent:0;mso-height-percent:0" o:ole="">
            <v:imagedata r:id="rId453" o:title=""/>
          </v:shape>
          <o:OLEObject Type="Embed" ProgID="Equation.DSMT4" ShapeID="_x0000_i1246" DrawAspect="Content" ObjectID="_1845799826" r:id="rId45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74</w:instrText>
      </w:r>
      <w:r w:rsidRPr="004A1FD6">
        <w:rPr>
          <w:noProof/>
        </w:rPr>
        <w:fldChar w:fldCharType="end"/>
      </w:r>
      <w:r w:rsidRPr="004A1FD6">
        <w:instrText>)</w:instrText>
      </w:r>
      <w:r w:rsidRPr="004A1FD6">
        <w:fldChar w:fldCharType="end"/>
      </w:r>
    </w:p>
    <w:p w:rsidR="00D374E4" w:rsidRPr="004A1FD6" w:rsidRDefault="00D374E4" w:rsidP="00652178">
      <w:pPr>
        <w:spacing w:line="360" w:lineRule="auto"/>
      </w:pPr>
      <w:r w:rsidRPr="004A1FD6">
        <w:t>Represents the infinitesimal pitch rate.  Similarly for roll and yaw/heading, we have</w:t>
      </w:r>
    </w:p>
    <w:p w:rsidR="00D374E4" w:rsidRPr="004A1FD6" w:rsidRDefault="00D374E4" w:rsidP="00652178">
      <w:pPr>
        <w:spacing w:line="360" w:lineRule="auto"/>
      </w:pPr>
      <w:r w:rsidRPr="004A1FD6">
        <w:tab/>
      </w:r>
      <w:r w:rsidR="0090260C" w:rsidRPr="004A1FD6">
        <w:rPr>
          <w:noProof/>
          <w:position w:val="-52"/>
        </w:rPr>
      </w:r>
      <w:r w:rsidR="0090260C" w:rsidRPr="004A1FD6">
        <w:rPr>
          <w:noProof/>
          <w:position w:val="-52"/>
        </w:rPr>
        <w:object w:dxaOrig="1780" w:dyaOrig="1160" w14:anchorId="1BE3E401">
          <v:shape id="_x0000_i1247" type="#_x0000_t75" alt="" style="width:85.8pt;height:58.2pt;mso-width-percent:0;mso-height-percent:0;mso-width-percent:0;mso-height-percent:0" o:ole="">
            <v:imagedata r:id="rId455" o:title=""/>
          </v:shape>
          <o:OLEObject Type="Embed" ProgID="Equation.DSMT4" ShapeID="_x0000_i1247" DrawAspect="Content" ObjectID="_1845799827" r:id="rId45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75</w:instrText>
      </w:r>
      <w:r w:rsidRPr="004A1FD6">
        <w:rPr>
          <w:noProof/>
        </w:rPr>
        <w:fldChar w:fldCharType="end"/>
      </w:r>
      <w:r w:rsidRPr="004A1FD6">
        <w:instrText>)</w:instrText>
      </w:r>
      <w:r w:rsidRPr="004A1FD6">
        <w:fldChar w:fldCharType="end"/>
      </w:r>
    </w:p>
    <w:p w:rsidR="00D374E4" w:rsidRPr="004A1FD6" w:rsidRDefault="00D374E4" w:rsidP="00652178">
      <w:pPr>
        <w:spacing w:line="360" w:lineRule="auto"/>
      </w:pPr>
      <w:r w:rsidRPr="004A1FD6">
        <w:tab/>
      </w:r>
      <w:r w:rsidR="0090260C" w:rsidRPr="004A1FD6">
        <w:rPr>
          <w:noProof/>
          <w:position w:val="-50"/>
        </w:rPr>
      </w:r>
      <w:r w:rsidR="0090260C" w:rsidRPr="004A1FD6">
        <w:rPr>
          <w:noProof/>
          <w:position w:val="-50"/>
        </w:rPr>
        <w:object w:dxaOrig="1880" w:dyaOrig="1120" w14:anchorId="1C3DF584">
          <v:shape id="_x0000_i1248" type="#_x0000_t75" alt="" style="width:92.7pt;height:58.2pt;mso-width-percent:0;mso-height-percent:0;mso-width-percent:0;mso-height-percent:0" o:ole="">
            <v:imagedata r:id="rId457" o:title=""/>
          </v:shape>
          <o:OLEObject Type="Embed" ProgID="Equation.DSMT4" ShapeID="_x0000_i1248" DrawAspect="Content" ObjectID="_1845799828" r:id="rId45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76</w:instrText>
      </w:r>
      <w:r w:rsidRPr="004A1FD6">
        <w:rPr>
          <w:noProof/>
        </w:rPr>
        <w:fldChar w:fldCharType="end"/>
      </w:r>
      <w:r w:rsidRPr="004A1FD6">
        <w:instrText>)</w:instrText>
      </w:r>
      <w:r w:rsidRPr="004A1FD6">
        <w:fldChar w:fldCharType="end"/>
      </w:r>
    </w:p>
    <w:p w:rsidR="00D374E4" w:rsidRPr="004A1FD6" w:rsidRDefault="00D374E4" w:rsidP="00652178">
      <w:pPr>
        <w:spacing w:line="360" w:lineRule="auto"/>
      </w:pPr>
      <w:r w:rsidRPr="004A1FD6">
        <w:t>The matrices</w:t>
      </w:r>
      <w:r w:rsidR="0090260C" w:rsidRPr="004A1FD6">
        <w:rPr>
          <w:noProof/>
          <w:position w:val="-4"/>
        </w:rPr>
      </w:r>
      <w:r w:rsidR="0090260C" w:rsidRPr="004A1FD6">
        <w:rPr>
          <w:noProof/>
          <w:position w:val="-4"/>
        </w:rPr>
        <w:object w:dxaOrig="580" w:dyaOrig="260" w14:anchorId="7FF13FC4">
          <v:shape id="_x0000_i1249" type="#_x0000_t75" alt="" style="width:29.1pt;height:13.8pt;mso-width-percent:0;mso-height-percent:0;mso-width-percent:0;mso-height-percent:0" o:ole="">
            <v:imagedata r:id="rId459" o:title=""/>
          </v:shape>
          <o:OLEObject Type="Embed" ProgID="Equation.DSMT4" ShapeID="_x0000_i1249" DrawAspect="Content" ObjectID="_1845799829" r:id="rId460"/>
        </w:object>
      </w:r>
      <w:r w:rsidRPr="004A1FD6">
        <w:t>are indeed rotation matrices to first order (e.g. in the limit of dt going to zero),</w:t>
      </w:r>
    </w:p>
    <w:p w:rsidR="00D374E4" w:rsidRPr="004A1FD6" w:rsidRDefault="00D374E4" w:rsidP="00652178">
      <w:pPr>
        <w:spacing w:line="360" w:lineRule="auto"/>
      </w:pPr>
      <w:r w:rsidRPr="004A1FD6">
        <w:tab/>
      </w:r>
      <w:r w:rsidR="0090260C" w:rsidRPr="004A1FD6">
        <w:rPr>
          <w:noProof/>
          <w:position w:val="-38"/>
        </w:rPr>
      </w:r>
      <w:r w:rsidR="0090260C" w:rsidRPr="004A1FD6">
        <w:rPr>
          <w:noProof/>
          <w:position w:val="-38"/>
        </w:rPr>
        <w:object w:dxaOrig="5500" w:dyaOrig="880" w14:anchorId="51AE4260">
          <v:shape id="_x0000_i1250" type="#_x0000_t75" alt="" style="width:274.2pt;height:43.65pt;mso-width-percent:0;mso-height-percent:0;mso-width-percent:0;mso-height-percent:0" o:ole="">
            <v:imagedata r:id="rId461" o:title=""/>
          </v:shape>
          <o:OLEObject Type="Embed" ProgID="Equation.DSMT4" ShapeID="_x0000_i1250" DrawAspect="Content" ObjectID="_1845799830" r:id="rId462"/>
        </w:object>
      </w:r>
      <w:r w:rsidRPr="004A1FD6">
        <w:t xml:space="preserve"> </w:t>
      </w:r>
    </w:p>
    <w:p w:rsidR="00D374E4" w:rsidRPr="004A1FD6" w:rsidRDefault="00D374E4" w:rsidP="00652178">
      <w:pPr>
        <w:spacing w:line="360" w:lineRule="auto"/>
      </w:pPr>
      <w:r w:rsidRPr="004A1FD6">
        <w:t>And they commute,</w:t>
      </w:r>
    </w:p>
    <w:p w:rsidR="00D374E4" w:rsidRPr="004A1FD6" w:rsidRDefault="00D374E4" w:rsidP="00652178">
      <w:pPr>
        <w:spacing w:line="360" w:lineRule="auto"/>
      </w:pPr>
      <w:r w:rsidRPr="004A1FD6">
        <w:tab/>
      </w:r>
      <w:r w:rsidR="0090260C" w:rsidRPr="004A1FD6">
        <w:rPr>
          <w:noProof/>
          <w:position w:val="-34"/>
        </w:rPr>
      </w:r>
      <w:r w:rsidR="0090260C" w:rsidRPr="004A1FD6">
        <w:rPr>
          <w:noProof/>
          <w:position w:val="-34"/>
        </w:rPr>
        <w:object w:dxaOrig="6280" w:dyaOrig="800" w14:anchorId="081E9E06">
          <v:shape id="_x0000_i1251" type="#_x0000_t75" alt="" style="width:317.1pt;height:43.65pt;mso-width-percent:0;mso-height-percent:0;mso-width-percent:0;mso-height-percent:0" o:ole="">
            <v:imagedata r:id="rId463" o:title=""/>
          </v:shape>
          <o:OLEObject Type="Embed" ProgID="Equation.DSMT4" ShapeID="_x0000_i1251" DrawAspect="Content" ObjectID="_1845799831" r:id="rId464"/>
        </w:object>
      </w:r>
      <w:r w:rsidRPr="004A1FD6">
        <w:t xml:space="preserve"> </w:t>
      </w:r>
    </w:p>
    <w:p w:rsidR="00D374E4" w:rsidRPr="004A1FD6" w:rsidRDefault="00D374E4" w:rsidP="00652178">
      <w:pPr>
        <w:spacing w:line="360" w:lineRule="auto"/>
      </w:pPr>
      <w:r w:rsidRPr="004A1FD6">
        <w:t xml:space="preserve">These commuting infinitesimal rotation matrices can be used to differentially propagate a general rotation matrix </w:t>
      </w:r>
      <w:r w:rsidR="0090260C" w:rsidRPr="004A1FD6">
        <w:rPr>
          <w:noProof/>
          <w:position w:val="-10"/>
        </w:rPr>
      </w:r>
      <w:r w:rsidR="0090260C" w:rsidRPr="004A1FD6">
        <w:rPr>
          <w:noProof/>
          <w:position w:val="-10"/>
        </w:rPr>
        <w:object w:dxaOrig="1040" w:dyaOrig="320" w14:anchorId="5040446B">
          <v:shape id="_x0000_i1252" type="#_x0000_t75" alt="" style="width:49.8pt;height:13.8pt;mso-width-percent:0;mso-height-percent:0;mso-width-percent:0;mso-height-percent:0" o:ole="">
            <v:imagedata r:id="rId465" o:title=""/>
          </v:shape>
          <o:OLEObject Type="Embed" ProgID="Equation.DSMT4" ShapeID="_x0000_i1252" DrawAspect="Content" ObjectID="_1845799832" r:id="rId466"/>
        </w:object>
      </w:r>
      <w:r w:rsidRPr="004A1FD6">
        <w:t xml:space="preserve"> by a small amount</w:t>
      </w:r>
      <w:r w:rsidR="0090260C" w:rsidRPr="004A1FD6">
        <w:rPr>
          <w:noProof/>
          <w:position w:val="-16"/>
        </w:rPr>
      </w:r>
      <w:r w:rsidR="0090260C" w:rsidRPr="004A1FD6">
        <w:rPr>
          <w:noProof/>
          <w:position w:val="-16"/>
        </w:rPr>
        <w:object w:dxaOrig="1920" w:dyaOrig="440" w14:anchorId="7042E59F">
          <v:shape id="_x0000_i1253" type="#_x0000_t75" alt="" style="width:95pt;height:22.2pt;mso-width-percent:0;mso-height-percent:0;mso-width-percent:0;mso-height-percent:0" o:ole="">
            <v:imagedata r:id="rId467" o:title=""/>
          </v:shape>
          <o:OLEObject Type="Embed" ProgID="Equation.DSMT4" ShapeID="_x0000_i1253" DrawAspect="Content" ObjectID="_1845799833" r:id="rId468"/>
        </w:object>
      </w:r>
      <w:r w:rsidRPr="004A1FD6">
        <w:t xml:space="preserve"> as</w:t>
      </w:r>
    </w:p>
    <w:p w:rsidR="00D374E4" w:rsidRPr="004A1FD6" w:rsidRDefault="00D374E4" w:rsidP="00652178">
      <w:pPr>
        <w:spacing w:line="360" w:lineRule="auto"/>
      </w:pPr>
      <w:r w:rsidRPr="004A1FD6">
        <w:lastRenderedPageBreak/>
        <w:tab/>
      </w:r>
      <w:r w:rsidR="0090260C" w:rsidRPr="004A1FD6">
        <w:rPr>
          <w:noProof/>
          <w:position w:val="-14"/>
        </w:rPr>
      </w:r>
      <w:r w:rsidR="0090260C" w:rsidRPr="004A1FD6">
        <w:rPr>
          <w:noProof/>
          <w:position w:val="-14"/>
        </w:rPr>
        <w:object w:dxaOrig="7800" w:dyaOrig="380" w14:anchorId="4EF48680">
          <v:shape id="_x0000_i1254" type="#_x0000_t75" alt="" style="width:388.35pt;height:22.2pt;mso-width-percent:0;mso-height-percent:0;mso-width-percent:0;mso-height-percent:0" o:ole="">
            <v:imagedata r:id="rId469" o:title=""/>
          </v:shape>
          <o:OLEObject Type="Embed" ProgID="Equation.DSMT4" ShapeID="_x0000_i1254" DrawAspect="Content" ObjectID="_1845799834" r:id="rId47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77</w:instrText>
      </w:r>
      <w:r w:rsidRPr="004A1FD6">
        <w:rPr>
          <w:noProof/>
        </w:rPr>
        <w:fldChar w:fldCharType="end"/>
      </w:r>
      <w:r w:rsidRPr="004A1FD6">
        <w:instrText>)</w:instrText>
      </w:r>
      <w:r w:rsidRPr="004A1FD6">
        <w:fldChar w:fldCharType="end"/>
      </w:r>
    </w:p>
    <w:p w:rsidR="00D374E4" w:rsidRPr="004A1FD6" w:rsidRDefault="00D374E4" w:rsidP="00652178">
      <w:pPr>
        <w:spacing w:line="360" w:lineRule="auto"/>
      </w:pPr>
      <w:r w:rsidRPr="004A1FD6">
        <w:t>Which we write as</w:t>
      </w:r>
    </w:p>
    <w:p w:rsidR="00D374E4" w:rsidRPr="004A1FD6" w:rsidRDefault="00D374E4" w:rsidP="00652178">
      <w:pPr>
        <w:spacing w:line="360" w:lineRule="auto"/>
      </w:pPr>
      <w:r w:rsidRPr="004A1FD6">
        <w:tab/>
      </w:r>
      <w:r w:rsidR="0090260C" w:rsidRPr="004A1FD6">
        <w:rPr>
          <w:noProof/>
          <w:position w:val="-10"/>
        </w:rPr>
      </w:r>
      <w:r w:rsidR="0090260C" w:rsidRPr="004A1FD6">
        <w:rPr>
          <w:noProof/>
          <w:position w:val="-10"/>
        </w:rPr>
        <w:object w:dxaOrig="2460" w:dyaOrig="320" w14:anchorId="36C0CECE">
          <v:shape id="_x0000_i1255" type="#_x0000_t75" alt="" style="width:123.3pt;height:13.8pt;mso-width-percent:0;mso-height-percent:0;mso-width-percent:0;mso-height-percent:0" o:ole="">
            <v:imagedata r:id="rId471" o:title=""/>
          </v:shape>
          <o:OLEObject Type="Embed" ProgID="Equation.DSMT4" ShapeID="_x0000_i1255" DrawAspect="Content" ObjectID="_1845799835" r:id="rId47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62" w:name="ZEqnNum833467"/>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78</w:instrText>
      </w:r>
      <w:r w:rsidRPr="004A1FD6">
        <w:rPr>
          <w:noProof/>
        </w:rPr>
        <w:fldChar w:fldCharType="end"/>
      </w:r>
      <w:r w:rsidRPr="004A1FD6">
        <w:instrText>)</w:instrText>
      </w:r>
      <w:bookmarkEnd w:id="62"/>
      <w:r w:rsidRPr="004A1FD6">
        <w:fldChar w:fldCharType="end"/>
      </w:r>
    </w:p>
    <w:p w:rsidR="00D374E4" w:rsidRPr="004A1FD6" w:rsidRDefault="00D374E4" w:rsidP="00652178">
      <w:pPr>
        <w:spacing w:line="360" w:lineRule="auto"/>
      </w:pPr>
      <w:r w:rsidRPr="004A1FD6">
        <w:t>Where</w:t>
      </w:r>
    </w:p>
    <w:p w:rsidR="00D374E4" w:rsidRPr="004A1FD6" w:rsidRDefault="00D374E4" w:rsidP="00652178">
      <w:pPr>
        <w:spacing w:line="360" w:lineRule="auto"/>
      </w:pPr>
      <w:r w:rsidRPr="004A1FD6">
        <w:tab/>
      </w:r>
      <w:r w:rsidR="0090260C" w:rsidRPr="004A1FD6">
        <w:rPr>
          <w:noProof/>
          <w:position w:val="-172"/>
        </w:rPr>
      </w:r>
      <w:r w:rsidR="0090260C" w:rsidRPr="004A1FD6">
        <w:rPr>
          <w:noProof/>
          <w:position w:val="-172"/>
        </w:rPr>
        <w:object w:dxaOrig="3920" w:dyaOrig="2760" w14:anchorId="7AB723B8">
          <v:shape id="_x0000_i1256" type="#_x0000_t75" alt="" style="width:193.8pt;height:136.35pt;mso-width-percent:0;mso-height-percent:0;mso-width-percent:0;mso-height-percent:0" o:ole="">
            <v:imagedata r:id="rId473" o:title=""/>
          </v:shape>
          <o:OLEObject Type="Embed" ProgID="Equation.DSMT4" ShapeID="_x0000_i1256" DrawAspect="Content" ObjectID="_1845799836" r:id="rId47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79</w:instrText>
      </w:r>
      <w:r w:rsidRPr="004A1FD6">
        <w:rPr>
          <w:noProof/>
        </w:rPr>
        <w:fldChar w:fldCharType="end"/>
      </w:r>
      <w:r w:rsidRPr="004A1FD6">
        <w:instrText>)</w:instrText>
      </w:r>
      <w:r w:rsidRPr="004A1FD6">
        <w:fldChar w:fldCharType="end"/>
      </w:r>
    </w:p>
    <w:p w:rsidR="00D374E4" w:rsidRPr="004A1FD6" w:rsidRDefault="00D374E4" w:rsidP="00652178">
      <w:pPr>
        <w:spacing w:line="360" w:lineRule="auto"/>
      </w:pPr>
      <w:r w:rsidRPr="004A1FD6">
        <w:t xml:space="preserve">Is the negative crossproduct matrix denoted </w:t>
      </w:r>
      <w:r w:rsidR="0090260C" w:rsidRPr="004A1FD6">
        <w:rPr>
          <w:noProof/>
          <w:position w:val="-14"/>
        </w:rPr>
      </w:r>
      <w:r w:rsidR="0090260C" w:rsidRPr="004A1FD6">
        <w:rPr>
          <w:noProof/>
          <w:position w:val="-14"/>
        </w:rPr>
        <w:object w:dxaOrig="540" w:dyaOrig="400" w14:anchorId="2B61D2F9">
          <v:shape id="_x0000_i1257" type="#_x0000_t75" alt="" style="width:29.1pt;height:22.2pt;mso-width-percent:0;mso-height-percent:0;mso-width-percent:0;mso-height-percent:0" o:ole="">
            <v:imagedata r:id="rId475" o:title=""/>
          </v:shape>
          <o:OLEObject Type="Embed" ProgID="Equation.DSMT4" ShapeID="_x0000_i1257" DrawAspect="Content" ObjectID="_1845799837" r:id="rId476"/>
        </w:object>
      </w:r>
      <w:r w:rsidRPr="004A1FD6">
        <w:t xml:space="preserve"> for the rate vector </w:t>
      </w:r>
      <w:r w:rsidR="0090260C" w:rsidRPr="004A1FD6">
        <w:rPr>
          <w:noProof/>
          <w:position w:val="-10"/>
        </w:rPr>
      </w:r>
      <w:r w:rsidR="0090260C" w:rsidRPr="004A1FD6">
        <w:rPr>
          <w:noProof/>
          <w:position w:val="-10"/>
        </w:rPr>
        <w:object w:dxaOrig="1520" w:dyaOrig="360" w14:anchorId="5F71B250">
          <v:shape id="_x0000_i1258" type="#_x0000_t75" alt="" style="width:79.65pt;height:22.2pt;mso-width-percent:0;mso-height-percent:0;mso-width-percent:0;mso-height-percent:0" o:ole="">
            <v:imagedata r:id="rId477" o:title=""/>
          </v:shape>
          <o:OLEObject Type="Embed" ProgID="Equation.DSMT4" ShapeID="_x0000_i1258" DrawAspect="Content" ObjectID="_1845799838" r:id="rId478"/>
        </w:object>
      </w:r>
      <w:r w:rsidRPr="004A1FD6">
        <w:t xml:space="preserve"> </w:t>
      </w:r>
    </w:p>
    <w:p w:rsidR="00D374E4" w:rsidRPr="004A1FD6" w:rsidRDefault="00D374E4" w:rsidP="00652178">
      <w:pPr>
        <w:spacing w:line="360" w:lineRule="auto"/>
      </w:pPr>
      <w:r w:rsidRPr="004A1FD6">
        <w:t>The time derivative of the coordinate transformation matrix is defined as</w:t>
      </w:r>
    </w:p>
    <w:p w:rsidR="00D374E4" w:rsidRPr="004A1FD6" w:rsidRDefault="00D374E4" w:rsidP="00652178">
      <w:pPr>
        <w:spacing w:line="360" w:lineRule="auto"/>
      </w:pPr>
      <w:r w:rsidRPr="004A1FD6">
        <w:tab/>
      </w:r>
      <w:r w:rsidR="0090260C" w:rsidRPr="004A1FD6">
        <w:rPr>
          <w:noProof/>
          <w:position w:val="-24"/>
        </w:rPr>
      </w:r>
      <w:r w:rsidR="0090260C" w:rsidRPr="004A1FD6">
        <w:rPr>
          <w:noProof/>
          <w:position w:val="-24"/>
        </w:rPr>
        <w:object w:dxaOrig="2620" w:dyaOrig="620" w14:anchorId="53BBB7AA">
          <v:shape id="_x0000_i1259" type="#_x0000_t75" alt="" style="width:130.2pt;height:29.1pt;mso-width-percent:0;mso-height-percent:0;mso-width-percent:0;mso-height-percent:0" o:ole="">
            <v:imagedata r:id="rId479" o:title=""/>
          </v:shape>
          <o:OLEObject Type="Embed" ProgID="Equation.DSMT4" ShapeID="_x0000_i1259" DrawAspect="Content" ObjectID="_1845799839" r:id="rId48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63" w:name="ZEqnNum591120"/>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80</w:instrText>
      </w:r>
      <w:r w:rsidRPr="004A1FD6">
        <w:rPr>
          <w:noProof/>
        </w:rPr>
        <w:fldChar w:fldCharType="end"/>
      </w:r>
      <w:r w:rsidRPr="004A1FD6">
        <w:instrText>)</w:instrText>
      </w:r>
      <w:bookmarkEnd w:id="63"/>
      <w:r w:rsidRPr="004A1FD6">
        <w:fldChar w:fldCharType="end"/>
      </w:r>
    </w:p>
    <w:p w:rsidR="00D374E4" w:rsidRPr="004A1FD6" w:rsidRDefault="00D374E4" w:rsidP="00652178">
      <w:pPr>
        <w:spacing w:line="360" w:lineRule="auto"/>
      </w:pPr>
      <w:r w:rsidRPr="004A1FD6">
        <w:t xml:space="preserve">Substituting </w:t>
      </w:r>
      <w:r w:rsidRPr="004A1FD6">
        <w:fldChar w:fldCharType="begin"/>
      </w:r>
      <w:r w:rsidRPr="004A1FD6">
        <w:instrText xml:space="preserve"> GOTOBUTTON ZEqnNum833467  \* MERGEFORMAT </w:instrText>
      </w:r>
      <w:fldSimple w:instr=" REF ZEqnNum833467 \* Charformat \! \* MERGEFORMAT ">
        <w:r w:rsidRPr="004A1FD6">
          <w:instrText>(</w:instrText>
        </w:r>
        <w:r>
          <w:instrText>1</w:instrText>
        </w:r>
        <w:r w:rsidRPr="004A1FD6">
          <w:instrText>.</w:instrText>
        </w:r>
        <w:r>
          <w:instrText>78</w:instrText>
        </w:r>
        <w:r w:rsidRPr="004A1FD6">
          <w:instrText>)</w:instrText>
        </w:r>
      </w:fldSimple>
      <w:r w:rsidRPr="004A1FD6">
        <w:fldChar w:fldCharType="end"/>
      </w:r>
      <w:r w:rsidRPr="004A1FD6">
        <w:t xml:space="preserve"> in </w:t>
      </w:r>
      <w:r w:rsidRPr="004A1FD6">
        <w:fldChar w:fldCharType="begin"/>
      </w:r>
      <w:r w:rsidRPr="004A1FD6">
        <w:instrText xml:space="preserve"> GOTOBUTTON ZEqnNum591120  \* MERGEFORMAT </w:instrText>
      </w:r>
      <w:fldSimple w:instr=" REF ZEqnNum591120 \* Charformat \! \* MERGEFORMAT ">
        <w:r w:rsidRPr="004A1FD6">
          <w:instrText>(</w:instrText>
        </w:r>
        <w:r>
          <w:instrText>1</w:instrText>
        </w:r>
        <w:r w:rsidRPr="004A1FD6">
          <w:instrText>.</w:instrText>
        </w:r>
        <w:r>
          <w:instrText>80</w:instrText>
        </w:r>
        <w:r w:rsidRPr="004A1FD6">
          <w:instrText>)</w:instrText>
        </w:r>
      </w:fldSimple>
      <w:r w:rsidRPr="004A1FD6">
        <w:fldChar w:fldCharType="end"/>
      </w:r>
      <w:r w:rsidRPr="004A1FD6">
        <w:t xml:space="preserve"> yields the differential equation for pose</w:t>
      </w:r>
    </w:p>
    <w:p w:rsidR="00D374E4" w:rsidRPr="004A1FD6" w:rsidRDefault="00D374E4" w:rsidP="00652178">
      <w:pPr>
        <w:spacing w:line="360" w:lineRule="auto"/>
      </w:pPr>
      <w:r w:rsidRPr="004A1FD6">
        <w:tab/>
      </w:r>
      <w:r w:rsidR="0090260C" w:rsidRPr="004A1FD6">
        <w:rPr>
          <w:noProof/>
          <w:position w:val="-10"/>
        </w:rPr>
      </w:r>
      <w:r w:rsidR="0090260C" w:rsidRPr="004A1FD6">
        <w:rPr>
          <w:noProof/>
          <w:position w:val="-10"/>
        </w:rPr>
        <w:object w:dxaOrig="1680" w:dyaOrig="360" w14:anchorId="06892DA1">
          <v:shape id="_x0000_i1260" type="#_x0000_t75" alt="" style="width:85.8pt;height:22.2pt;mso-width-percent:0;mso-height-percent:0;mso-width-percent:0;mso-height-percent:0" o:ole="">
            <v:imagedata r:id="rId481" o:title=""/>
          </v:shape>
          <o:OLEObject Type="Embed" ProgID="Equation.DSMT4" ShapeID="_x0000_i1260" DrawAspect="Content" ObjectID="_1845799840" r:id="rId48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64" w:name="ZEqnNum921444"/>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81</w:instrText>
      </w:r>
      <w:r w:rsidRPr="004A1FD6">
        <w:rPr>
          <w:noProof/>
        </w:rPr>
        <w:fldChar w:fldCharType="end"/>
      </w:r>
      <w:r w:rsidRPr="004A1FD6">
        <w:instrText>)</w:instrText>
      </w:r>
      <w:bookmarkEnd w:id="64"/>
      <w:r w:rsidRPr="004A1FD6">
        <w:fldChar w:fldCharType="end"/>
      </w:r>
    </w:p>
    <w:p w:rsidR="00D374E4" w:rsidRPr="004A1FD6" w:rsidRDefault="00D374E4" w:rsidP="00652178">
      <w:pPr>
        <w:spacing w:line="360" w:lineRule="auto"/>
      </w:pPr>
      <w:r w:rsidRPr="004A1FD6">
        <w:t xml:space="preserve">When we wish to emphasize the dependence of </w:t>
      </w:r>
      <w:r w:rsidR="0090260C" w:rsidRPr="004A1FD6">
        <w:rPr>
          <w:noProof/>
          <w:position w:val="-4"/>
        </w:rPr>
      </w:r>
      <w:r w:rsidR="0090260C" w:rsidRPr="004A1FD6">
        <w:rPr>
          <w:noProof/>
          <w:position w:val="-4"/>
        </w:rPr>
        <w:object w:dxaOrig="260" w:dyaOrig="260" w14:anchorId="67CF488D">
          <v:shape id="_x0000_i1261" type="#_x0000_t75" alt="" style="width:13.8pt;height:13.8pt;mso-width-percent:0;mso-height-percent:0;mso-width-percent:0;mso-height-percent:0" o:ole="">
            <v:imagedata r:id="rId483" o:title=""/>
          </v:shape>
          <o:OLEObject Type="Embed" ProgID="Equation.DSMT4" ShapeID="_x0000_i1261" DrawAspect="Content" ObjectID="_1845799841" r:id="rId484"/>
        </w:object>
      </w:r>
      <w:r w:rsidRPr="004A1FD6">
        <w:t xml:space="preserve"> on the individual rates we write </w:t>
      </w:r>
      <w:r w:rsidR="0090260C" w:rsidRPr="004A1FD6">
        <w:rPr>
          <w:noProof/>
          <w:position w:val="-10"/>
        </w:rPr>
      </w:r>
      <w:r w:rsidR="0090260C" w:rsidRPr="004A1FD6">
        <w:rPr>
          <w:noProof/>
          <w:position w:val="-10"/>
        </w:rPr>
        <w:object w:dxaOrig="580" w:dyaOrig="320" w14:anchorId="44D00021">
          <v:shape id="_x0000_i1262" type="#_x0000_t75" alt="" style="width:29.1pt;height:13.8pt;mso-width-percent:0;mso-height-percent:0;mso-width-percent:0;mso-height-percent:0" o:ole="">
            <v:imagedata r:id="rId485" o:title=""/>
          </v:shape>
          <o:OLEObject Type="Embed" ProgID="Equation.DSMT4" ShapeID="_x0000_i1262" DrawAspect="Content" ObjectID="_1845799842" r:id="rId486"/>
        </w:object>
      </w:r>
      <w:r w:rsidRPr="004A1FD6">
        <w:t>.</w:t>
      </w:r>
    </w:p>
    <w:p w:rsidR="00D374E4" w:rsidRPr="004A1FD6" w:rsidRDefault="00D374E4" w:rsidP="00652178">
      <w:pPr>
        <w:spacing w:line="360" w:lineRule="auto"/>
      </w:pPr>
      <w:r w:rsidRPr="004A1FD6">
        <w:t xml:space="preserve">Assuming constant coefficient the solution to </w:t>
      </w:r>
      <w:r w:rsidRPr="004A1FD6">
        <w:fldChar w:fldCharType="begin"/>
      </w:r>
      <w:r w:rsidRPr="004A1FD6">
        <w:instrText xml:space="preserve"> GOTOBUTTON ZEqnNum921444  \* MERGEFORMAT </w:instrText>
      </w:r>
      <w:fldSimple w:instr=" REF ZEqnNum921444 \* Charformat \! \* MERGEFORMAT ">
        <w:r w:rsidRPr="004A1FD6">
          <w:instrText>(</w:instrText>
        </w:r>
        <w:r>
          <w:instrText>1</w:instrText>
        </w:r>
        <w:r w:rsidRPr="004A1FD6">
          <w:instrText>.</w:instrText>
        </w:r>
        <w:r>
          <w:instrText>81</w:instrText>
        </w:r>
        <w:r w:rsidRPr="004A1FD6">
          <w:instrText>)</w:instrText>
        </w:r>
      </w:fldSimple>
      <w:r w:rsidRPr="004A1FD6">
        <w:fldChar w:fldCharType="end"/>
      </w:r>
      <w:r w:rsidRPr="004A1FD6">
        <w:t xml:space="preserve"> is found using the matrix exponential in </w:t>
      </w:r>
      <w:r w:rsidRPr="004A1FD6">
        <w:fldChar w:fldCharType="begin"/>
      </w:r>
      <w:r w:rsidRPr="004A1FD6">
        <w:instrText xml:space="preserve"> GOTOBUTTON ZEqnNum930668  \* MERGEFORMAT </w:instrText>
      </w:r>
      <w:fldSimple w:instr=" REF ZEqnNum930668 \* Charformat \! \* MERGEFORMAT ">
        <w:r w:rsidRPr="00862CD0">
          <w:rPr>
            <w:b/>
            <w:bCs/>
          </w:rPr>
          <w:instrText>(1.68)</w:instrText>
        </w:r>
      </w:fldSimple>
      <w:r w:rsidRPr="004A1FD6">
        <w:fldChar w:fldCharType="end"/>
      </w:r>
    </w:p>
    <w:p w:rsidR="00D374E4" w:rsidRPr="004A1FD6" w:rsidRDefault="00D374E4" w:rsidP="00652178">
      <w:pPr>
        <w:spacing w:line="360" w:lineRule="auto"/>
      </w:pPr>
      <w:r w:rsidRPr="004A1FD6">
        <w:tab/>
      </w:r>
      <w:r w:rsidR="0090260C" w:rsidRPr="004A1FD6">
        <w:rPr>
          <w:noProof/>
          <w:position w:val="-10"/>
        </w:rPr>
      </w:r>
      <w:r w:rsidR="0090260C" w:rsidRPr="004A1FD6">
        <w:rPr>
          <w:noProof/>
          <w:position w:val="-10"/>
        </w:rPr>
        <w:object w:dxaOrig="1860" w:dyaOrig="360" w14:anchorId="2C74316C">
          <v:shape id="_x0000_i1263" type="#_x0000_t75" alt="" style="width:94.2pt;height:22.2pt;mso-width-percent:0;mso-height-percent:0;mso-width-percent:0;mso-height-percent:0" o:ole="">
            <v:imagedata r:id="rId487" o:title=""/>
          </v:shape>
          <o:OLEObject Type="Embed" ProgID="Equation.DSMT4" ShapeID="_x0000_i1263" DrawAspect="Content" ObjectID="_1845799843" r:id="rId48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82</w:instrText>
      </w:r>
      <w:r w:rsidRPr="004A1FD6">
        <w:rPr>
          <w:noProof/>
        </w:rPr>
        <w:fldChar w:fldCharType="end"/>
      </w:r>
      <w:r w:rsidRPr="004A1FD6">
        <w:instrText>)</w:instrText>
      </w:r>
      <w:r w:rsidRPr="004A1FD6">
        <w:fldChar w:fldCharType="end"/>
      </w:r>
    </w:p>
    <w:p w:rsidR="00D374E4" w:rsidRPr="004A1FD6" w:rsidRDefault="00D374E4" w:rsidP="00652178">
      <w:pPr>
        <w:spacing w:line="360" w:lineRule="auto"/>
      </w:pPr>
    </w:p>
    <w:p w:rsidR="00D374E4" w:rsidRPr="004A1FD6" w:rsidRDefault="00D374E4" w:rsidP="00652178">
      <w:pPr>
        <w:spacing w:line="360" w:lineRule="auto"/>
      </w:pPr>
      <w:r w:rsidRPr="004A1FD6">
        <w:t>Using</w:t>
      </w:r>
    </w:p>
    <w:p w:rsidR="00D374E4" w:rsidRPr="004A1FD6" w:rsidRDefault="00D374E4" w:rsidP="00652178">
      <w:pPr>
        <w:spacing w:line="360" w:lineRule="auto"/>
      </w:pPr>
      <w:r w:rsidRPr="004A1FD6">
        <w:tab/>
      </w:r>
      <w:r w:rsidR="0090260C" w:rsidRPr="004A1FD6">
        <w:rPr>
          <w:noProof/>
          <w:position w:val="-106"/>
        </w:rPr>
      </w:r>
      <w:r w:rsidR="0090260C" w:rsidRPr="004A1FD6">
        <w:rPr>
          <w:noProof/>
          <w:position w:val="-106"/>
        </w:rPr>
        <w:object w:dxaOrig="1300" w:dyaOrig="2240" w14:anchorId="7F290D4D">
          <v:shape id="_x0000_i1264" type="#_x0000_t75" alt="" style="width:64.35pt;height:114.9pt;mso-width-percent:0;mso-height-percent:0;mso-width-percent:0;mso-height-percent:0" o:ole="">
            <v:imagedata r:id="rId489" o:title=""/>
          </v:shape>
          <o:OLEObject Type="Embed" ProgID="Equation.DSMT4" ShapeID="_x0000_i1264" DrawAspect="Content" ObjectID="_1845799844" r:id="rId49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83</w:instrText>
      </w:r>
      <w:r w:rsidRPr="004A1FD6">
        <w:rPr>
          <w:noProof/>
        </w:rPr>
        <w:fldChar w:fldCharType="end"/>
      </w:r>
      <w:r w:rsidRPr="004A1FD6">
        <w:instrText>)</w:instrText>
      </w:r>
      <w:r w:rsidRPr="004A1FD6">
        <w:fldChar w:fldCharType="end"/>
      </w:r>
    </w:p>
    <w:p w:rsidR="00D374E4" w:rsidRPr="004A1FD6" w:rsidRDefault="00D374E4" w:rsidP="00652178">
      <w:pPr>
        <w:spacing w:line="360" w:lineRule="auto"/>
      </w:pPr>
      <w:r w:rsidRPr="004A1FD6">
        <w:t>The closed form solution to () is</w:t>
      </w:r>
    </w:p>
    <w:p w:rsidR="00D374E4" w:rsidRPr="004A1FD6" w:rsidRDefault="00D374E4" w:rsidP="00652178">
      <w:pPr>
        <w:spacing w:line="360" w:lineRule="auto"/>
      </w:pPr>
      <w:r w:rsidRPr="004A1FD6">
        <w:lastRenderedPageBreak/>
        <w:tab/>
      </w:r>
      <w:r w:rsidR="0090260C" w:rsidRPr="004A1FD6">
        <w:rPr>
          <w:noProof/>
          <w:position w:val="-150"/>
        </w:rPr>
      </w:r>
      <w:r w:rsidR="0090260C" w:rsidRPr="004A1FD6">
        <w:rPr>
          <w:noProof/>
          <w:position w:val="-150"/>
        </w:rPr>
        <w:object w:dxaOrig="7380" w:dyaOrig="3120" w14:anchorId="6D6853D9">
          <v:shape id="_x0000_i1265" type="#_x0000_t75" alt="" style="width:367.65pt;height:157.8pt;mso-width-percent:0;mso-height-percent:0;mso-width-percent:0;mso-height-percent:0" o:ole="">
            <v:imagedata r:id="rId491" o:title=""/>
          </v:shape>
          <o:OLEObject Type="Embed" ProgID="Equation.DSMT4" ShapeID="_x0000_i1265" DrawAspect="Content" ObjectID="_1845799845" r:id="rId492"/>
        </w:object>
      </w:r>
      <w:r w:rsidRPr="004A1FD6">
        <w:t xml:space="preserve"> </w:t>
      </w:r>
    </w:p>
    <w:p w:rsidR="00D374E4" w:rsidRPr="004A1FD6" w:rsidRDefault="00D374E4" w:rsidP="00652178">
      <w:pPr>
        <w:spacing w:line="360" w:lineRule="auto"/>
      </w:pPr>
      <w:r w:rsidRPr="004A1FD6">
        <w:tab/>
      </w:r>
      <w:r w:rsidR="0090260C" w:rsidRPr="004A1FD6">
        <w:rPr>
          <w:noProof/>
          <w:position w:val="-24"/>
        </w:rPr>
      </w:r>
      <w:r w:rsidR="0090260C" w:rsidRPr="004A1FD6">
        <w:rPr>
          <w:noProof/>
          <w:position w:val="-24"/>
        </w:rPr>
        <w:object w:dxaOrig="3340" w:dyaOrig="620" w14:anchorId="129D2871">
          <v:shape id="_x0000_i1266" type="#_x0000_t75" alt="" style="width:166.2pt;height:29.1pt;mso-width-percent:0;mso-height-percent:0;mso-width-percent:0;mso-height-percent:0" o:ole="">
            <v:imagedata r:id="rId493" o:title=""/>
          </v:shape>
          <o:OLEObject Type="Embed" ProgID="Equation.DSMT4" ShapeID="_x0000_i1266" DrawAspect="Content" ObjectID="_1845799846" r:id="rId49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84</w:instrText>
      </w:r>
      <w:r w:rsidRPr="004A1FD6">
        <w:rPr>
          <w:noProof/>
        </w:rPr>
        <w:fldChar w:fldCharType="end"/>
      </w:r>
      <w:r w:rsidRPr="004A1FD6">
        <w:instrText>)</w:instrText>
      </w:r>
      <w:r w:rsidRPr="004A1FD6">
        <w:fldChar w:fldCharType="end"/>
      </w:r>
    </w:p>
    <w:p w:rsidR="00D374E4" w:rsidRPr="004A1FD6" w:rsidRDefault="00D374E4" w:rsidP="00652178">
      <w:pPr>
        <w:spacing w:line="360" w:lineRule="auto"/>
      </w:pPr>
      <w:r w:rsidRPr="004A1FD6">
        <w:t xml:space="preserve">The discretized pose propagation equation over sampling interval </w:t>
      </w:r>
      <w:r w:rsidR="0090260C" w:rsidRPr="004A1FD6">
        <w:rPr>
          <w:noProof/>
          <w:position w:val="-12"/>
        </w:rPr>
      </w:r>
      <w:r w:rsidR="0090260C" w:rsidRPr="004A1FD6">
        <w:rPr>
          <w:noProof/>
          <w:position w:val="-12"/>
        </w:rPr>
        <w:object w:dxaOrig="1120" w:dyaOrig="360" w14:anchorId="55C67B42">
          <v:shape id="_x0000_i1267" type="#_x0000_t75" alt="" style="width:58.2pt;height:22.2pt;mso-width-percent:0;mso-height-percent:0;mso-width-percent:0;mso-height-percent:0" o:ole="">
            <v:imagedata r:id="rId495" o:title=""/>
          </v:shape>
          <o:OLEObject Type="Embed" ProgID="Equation.DSMT4" ShapeID="_x0000_i1267" DrawAspect="Content" ObjectID="_1845799847" r:id="rId496"/>
        </w:object>
      </w:r>
      <w:r w:rsidRPr="004A1FD6">
        <w:t xml:space="preserve"> for the rate vector </w:t>
      </w:r>
      <w:r w:rsidR="0090260C" w:rsidRPr="004A1FD6">
        <w:rPr>
          <w:noProof/>
          <w:position w:val="-10"/>
        </w:rPr>
      </w:r>
      <w:r w:rsidR="0090260C" w:rsidRPr="004A1FD6">
        <w:rPr>
          <w:noProof/>
          <w:position w:val="-10"/>
        </w:rPr>
        <w:object w:dxaOrig="520" w:dyaOrig="320" w14:anchorId="7B7B2491">
          <v:shape id="_x0000_i1268" type="#_x0000_t75" alt="" style="width:29.1pt;height:13.8pt;mso-width-percent:0;mso-height-percent:0;mso-width-percent:0;mso-height-percent:0" o:ole="">
            <v:imagedata r:id="rId497" o:title=""/>
          </v:shape>
          <o:OLEObject Type="Embed" ProgID="Equation.DSMT4" ShapeID="_x0000_i1268" DrawAspect="Content" ObjectID="_1845799848" r:id="rId498"/>
        </w:object>
      </w:r>
      <w:r w:rsidRPr="004A1FD6">
        <w:t xml:space="preserve"> is</w:t>
      </w:r>
    </w:p>
    <w:p w:rsidR="00D374E4" w:rsidRPr="004A1FD6" w:rsidRDefault="00D374E4" w:rsidP="00652178">
      <w:pPr>
        <w:spacing w:line="360" w:lineRule="auto"/>
      </w:pPr>
      <w:r w:rsidRPr="004A1FD6">
        <w:tab/>
      </w:r>
      <w:r w:rsidR="0090260C" w:rsidRPr="004A1FD6">
        <w:rPr>
          <w:noProof/>
          <w:position w:val="-28"/>
        </w:rPr>
      </w:r>
      <w:r w:rsidR="0090260C" w:rsidRPr="004A1FD6">
        <w:rPr>
          <w:noProof/>
          <w:position w:val="-28"/>
        </w:rPr>
        <w:object w:dxaOrig="5980" w:dyaOrig="680" w14:anchorId="55021E0F">
          <v:shape id="_x0000_i1269" type="#_x0000_t75" alt="" style="width:301.8pt;height:36pt;mso-width-percent:0;mso-height-percent:0;mso-width-percent:0;mso-height-percent:0" o:ole="">
            <v:imagedata r:id="rId499" o:title=""/>
          </v:shape>
          <o:OLEObject Type="Embed" ProgID="Equation.DSMT4" ShapeID="_x0000_i1269" DrawAspect="Content" ObjectID="_1845799849" r:id="rId50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65" w:name="ZEqnNum947147"/>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85</w:instrText>
      </w:r>
      <w:r w:rsidRPr="004A1FD6">
        <w:rPr>
          <w:noProof/>
        </w:rPr>
        <w:fldChar w:fldCharType="end"/>
      </w:r>
      <w:r w:rsidRPr="004A1FD6">
        <w:instrText>)</w:instrText>
      </w:r>
      <w:bookmarkEnd w:id="65"/>
      <w:r w:rsidRPr="004A1FD6">
        <w:fldChar w:fldCharType="end"/>
      </w:r>
    </w:p>
    <w:p w:rsidR="00D374E4" w:rsidRPr="004A1FD6" w:rsidRDefault="00D374E4" w:rsidP="00652178">
      <w:pPr>
        <w:spacing w:line="360" w:lineRule="auto"/>
      </w:pPr>
      <w:r w:rsidRPr="004A1FD6">
        <w:t xml:space="preserve">where we have substituted sincs to equalize powers. For systems with small </w:t>
      </w:r>
      <w:r w:rsidR="0090260C" w:rsidRPr="004A1FD6">
        <w:rPr>
          <w:noProof/>
          <w:position w:val="-6"/>
        </w:rPr>
      </w:r>
      <w:r w:rsidR="0090260C" w:rsidRPr="004A1FD6">
        <w:rPr>
          <w:noProof/>
          <w:position w:val="-6"/>
        </w:rPr>
        <w:object w:dxaOrig="380" w:dyaOrig="279" w14:anchorId="60ABCDF0">
          <v:shape id="_x0000_i1270" type="#_x0000_t75" alt="" style="width:22.2pt;height:13.8pt;mso-width-percent:0;mso-height-percent:0;mso-width-percent:0;mso-height-percent:0" o:ole="">
            <v:imagedata r:id="rId501" o:title=""/>
          </v:shape>
          <o:OLEObject Type="Embed" ProgID="Equation.DSMT4" ShapeID="_x0000_i1270" DrawAspect="Content" ObjectID="_1845799850" r:id="rId502"/>
        </w:object>
      </w:r>
      <w:r w:rsidRPr="004A1FD6">
        <w:t xml:space="preserve"> and to first order </w:t>
      </w:r>
      <w:r w:rsidRPr="004A1FD6">
        <w:fldChar w:fldCharType="begin"/>
      </w:r>
      <w:r w:rsidRPr="004A1FD6">
        <w:instrText xml:space="preserve"> GOTOBUTTON ZEqnNum947147  \* MERGEFORMAT </w:instrText>
      </w:r>
      <w:fldSimple w:instr=" REF ZEqnNum947147 \* Charformat \! \* MERGEFORMAT ">
        <w:r w:rsidRPr="004A1FD6">
          <w:instrText>(</w:instrText>
        </w:r>
        <w:r>
          <w:instrText>1</w:instrText>
        </w:r>
        <w:r w:rsidRPr="004A1FD6">
          <w:instrText>.</w:instrText>
        </w:r>
        <w:r>
          <w:instrText>85</w:instrText>
        </w:r>
        <w:r w:rsidRPr="004A1FD6">
          <w:instrText>)</w:instrText>
        </w:r>
      </w:fldSimple>
      <w:r w:rsidRPr="004A1FD6">
        <w:fldChar w:fldCharType="end"/>
      </w:r>
      <w:r w:rsidRPr="004A1FD6">
        <w:t xml:space="preserve"> can be approximated by </w:t>
      </w:r>
    </w:p>
    <w:p w:rsidR="00D374E4" w:rsidRPr="004A1FD6" w:rsidRDefault="00D374E4" w:rsidP="00652178">
      <w:pPr>
        <w:spacing w:line="360" w:lineRule="auto"/>
      </w:pPr>
      <w:r w:rsidRPr="004A1FD6">
        <w:tab/>
      </w:r>
      <w:r w:rsidR="0090260C" w:rsidRPr="004A1FD6">
        <w:rPr>
          <w:noProof/>
          <w:position w:val="-14"/>
        </w:rPr>
      </w:r>
      <w:r w:rsidR="0090260C" w:rsidRPr="004A1FD6">
        <w:rPr>
          <w:noProof/>
          <w:position w:val="-14"/>
        </w:rPr>
        <w:object w:dxaOrig="2420" w:dyaOrig="400" w14:anchorId="6D48C67A">
          <v:shape id="_x0000_i1271" type="#_x0000_t75" alt="" style="width:121.8pt;height:22.2pt;mso-width-percent:0;mso-height-percent:0;mso-width-percent:0;mso-height-percent:0" o:ole="">
            <v:imagedata r:id="rId503" o:title=""/>
          </v:shape>
          <o:OLEObject Type="Embed" ProgID="Equation.DSMT4" ShapeID="_x0000_i1271" DrawAspect="Content" ObjectID="_1845799851" r:id="rId50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86</w:instrText>
      </w:r>
      <w:r w:rsidRPr="004A1FD6">
        <w:rPr>
          <w:noProof/>
        </w:rPr>
        <w:fldChar w:fldCharType="end"/>
      </w:r>
      <w:r w:rsidRPr="004A1FD6">
        <w:instrText>)</w:instrText>
      </w:r>
      <w:r w:rsidRPr="004A1FD6">
        <w:fldChar w:fldCharType="end"/>
      </w:r>
    </w:p>
    <w:p w:rsidR="00D374E4" w:rsidRPr="004A1FD6" w:rsidRDefault="00D374E4" w:rsidP="00652178">
      <w:pPr>
        <w:spacing w:line="360" w:lineRule="auto"/>
      </w:pPr>
      <w:r w:rsidRPr="004A1FD6">
        <w:t xml:space="preserve">Which for a single angle rotation, say </w:t>
      </w:r>
      <w:r w:rsidR="0090260C" w:rsidRPr="004A1FD6">
        <w:rPr>
          <w:noProof/>
          <w:position w:val="-10"/>
        </w:rPr>
      </w:r>
      <w:r w:rsidR="0090260C" w:rsidRPr="004A1FD6">
        <w:rPr>
          <w:noProof/>
          <w:position w:val="-10"/>
        </w:rPr>
        <w:object w:dxaOrig="200" w:dyaOrig="320" w14:anchorId="5A437E16">
          <v:shape id="_x0000_i1272" type="#_x0000_t75" alt="" style="width:7.65pt;height:13.8pt;mso-width-percent:0;mso-height-percent:0;mso-width-percent:0;mso-height-percent:0" o:ole="">
            <v:imagedata r:id="rId505" o:title=""/>
          </v:shape>
          <o:OLEObject Type="Embed" ProgID="Equation.DSMT4" ShapeID="_x0000_i1272" DrawAspect="Content" ObjectID="_1845799852" r:id="rId506"/>
        </w:object>
      </w:r>
      <w:r w:rsidRPr="004A1FD6">
        <w:t xml:space="preserve"> , is equivalent to the linear update given by </w:t>
      </w:r>
      <w:r w:rsidRPr="004A1FD6">
        <w:fldChar w:fldCharType="begin"/>
      </w:r>
      <w:r w:rsidRPr="004A1FD6">
        <w:instrText xml:space="preserve"> GOTOBUTTON ZEqnNum530837  \* MERGEFORMAT </w:instrText>
      </w:r>
      <w:fldSimple w:instr=" REF ZEqnNum530837 \* Charformat \! \* MERGEFORMAT ">
        <w:r w:rsidRPr="004A1FD6">
          <w:instrText>(</w:instrText>
        </w:r>
        <w:r>
          <w:instrText>1</w:instrText>
        </w:r>
        <w:r w:rsidRPr="004A1FD6">
          <w:instrText>.</w:instrText>
        </w:r>
        <w:r>
          <w:instrText>72</w:instrText>
        </w:r>
        <w:r w:rsidRPr="004A1FD6">
          <w:instrText>)</w:instrText>
        </w:r>
      </w:fldSimple>
      <w:r w:rsidRPr="004A1FD6">
        <w:fldChar w:fldCharType="end"/>
      </w:r>
      <w:r w:rsidRPr="004A1FD6">
        <w:t>.</w:t>
      </w:r>
    </w:p>
    <w:p w:rsidR="00867031" w:rsidRPr="00867031" w:rsidRDefault="00867031" w:rsidP="00867031"/>
    <w:p w:rsidR="00D374E4" w:rsidRPr="004A1FD6" w:rsidRDefault="00D374E4" w:rsidP="00652178">
      <w:pPr>
        <w:pStyle w:val="Heading2"/>
        <w:rPr>
          <w:rFonts w:cs="Times New Roman"/>
        </w:rPr>
      </w:pPr>
      <w:bookmarkStart w:id="66" w:name="_Toc209787765"/>
      <w:bookmarkStart w:id="67" w:name="_Toc229857423"/>
      <w:bookmarkStart w:id="68" w:name="_Toc229926476"/>
      <w:r w:rsidRPr="004A1FD6">
        <w:rPr>
          <w:rFonts w:cs="Times New Roman"/>
        </w:rPr>
        <w:t>Stereo Camera</w:t>
      </w:r>
      <w:r>
        <w:rPr>
          <w:rFonts w:cs="Times New Roman"/>
        </w:rPr>
        <w:t>s</w:t>
      </w:r>
      <w:bookmarkEnd w:id="66"/>
      <w:bookmarkEnd w:id="67"/>
      <w:bookmarkEnd w:id="68"/>
    </w:p>
    <w:p w:rsidR="00D374E4" w:rsidRPr="004A1FD6" w:rsidRDefault="00D374E4" w:rsidP="00652178"/>
    <w:p w:rsidR="00D374E4" w:rsidRPr="004A1FD6" w:rsidRDefault="00D374E4" w:rsidP="00652178">
      <w:r w:rsidRPr="004A1FD6">
        <w:t>Camera calibration is the process of recovering the function which maps points in space to pixels.  For multiple cameras we are interested in mapping pixels to a common coordinate frame.  This pose alignment transformation is applied to captured images in a process known as rectification.   Corresponding regions are then matched across the rectified data to facilitate higher level image understanding such as depth map construction.</w:t>
      </w:r>
    </w:p>
    <w:p w:rsidR="00D374E4" w:rsidRPr="004A1FD6" w:rsidRDefault="00D374E4" w:rsidP="00652178">
      <w:r w:rsidRPr="004A1FD6">
        <w:t>Each camera is modeled as a pinhole specified by a set of intrinsic parameters describing the projection of the local coordinate frame onto the focal plane.  The relative orientation between coordinate systems is a rigid body transformation comprising the extrinsic parameters.</w:t>
      </w:r>
    </w:p>
    <w:p w:rsidR="00D374E4" w:rsidRPr="004A1FD6" w:rsidRDefault="00D374E4" w:rsidP="00652178">
      <w:r w:rsidRPr="004A1FD6">
        <w:t xml:space="preserve">Two methods of stereo camera calibration are presented.  The traditional method establishes a world coordinate system and computes the mapping functions relative to the calibration rig.  From these individual mappings a relative transformation is extracted for use in rectification.  The conventional method often fails to reliably establish keypoint correspondences in highly asymmetric camera systems.  Therefore an additional method is described which directly computes the relative transformation without the use of a common coordinate frame.  The direct </w:t>
      </w:r>
      <w:r w:rsidRPr="004A1FD6">
        <w:lastRenderedPageBreak/>
        <w:t>viewpoint matching method possesses the added benefit of single image rectification which preserves main camera image quality and reduces latency.</w:t>
      </w:r>
    </w:p>
    <w:p w:rsidR="00D374E4" w:rsidRPr="004A1FD6" w:rsidRDefault="00D374E4" w:rsidP="00652178"/>
    <w:p w:rsidR="00D374E4" w:rsidRPr="004A1FD6" w:rsidRDefault="00D374E4" w:rsidP="00652178"/>
    <w:p w:rsidR="00D374E4" w:rsidRPr="004A1FD6" w:rsidRDefault="00D374E4" w:rsidP="00652178"/>
    <w:p w:rsidR="00D374E4" w:rsidRPr="004A1FD6" w:rsidRDefault="00D374E4" w:rsidP="00652178">
      <w:pPr>
        <w:pStyle w:val="Heading3"/>
        <w:rPr>
          <w:rFonts w:cs="Times New Roman"/>
        </w:rPr>
      </w:pPr>
      <w:bookmarkStart w:id="69" w:name="_Toc483993364"/>
      <w:bookmarkStart w:id="70" w:name="_Toc209787767"/>
      <w:bookmarkStart w:id="71" w:name="_Toc229857425"/>
      <w:bookmarkStart w:id="72" w:name="_Toc229926478"/>
      <w:r w:rsidRPr="004A1FD6">
        <w:rPr>
          <w:rFonts w:cs="Times New Roman"/>
        </w:rPr>
        <w:t>Stereo configuration</w:t>
      </w:r>
      <w:bookmarkEnd w:id="69"/>
      <w:bookmarkEnd w:id="70"/>
      <w:bookmarkEnd w:id="71"/>
      <w:bookmarkEnd w:id="72"/>
    </w:p>
    <w:p w:rsidR="00D374E4" w:rsidRPr="004A1FD6" w:rsidRDefault="00D374E4" w:rsidP="00652178"/>
    <w:p w:rsidR="00D374E4" w:rsidRPr="004A1FD6" w:rsidRDefault="00D374E4" w:rsidP="00652178">
      <w:r w:rsidRPr="004A1FD6">
        <w:t>Ideally, the optical axes should be parallel and the optical centers coplanar in a plane parallel to the focal plane.  The purpose of calibration is to correct any small deviations from this idealization.</w:t>
      </w:r>
    </w:p>
    <w:p w:rsidR="00D374E4" w:rsidRPr="004A1FD6" w:rsidRDefault="00D374E4" w:rsidP="00652178">
      <w:pPr>
        <w:keepNext/>
        <w:jc w:val="center"/>
      </w:pPr>
      <w:r w:rsidRPr="004A1FD6">
        <w:rPr>
          <w:noProof/>
        </w:rPr>
        <w:drawing>
          <wp:inline distT="0" distB="0" distL="0" distR="0" wp14:anchorId="07AC98A3" wp14:editId="03684FEE">
            <wp:extent cx="4267200" cy="4576204"/>
            <wp:effectExtent l="0" t="0" r="0" b="0"/>
            <wp:docPr id="1011092809" name="Picture 1011092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507">
                      <a:extLst>
                        <a:ext uri="{28A0092B-C50C-407E-A947-70E740481C1C}">
                          <a14:useLocalDpi xmlns:a14="http://schemas.microsoft.com/office/drawing/2010/main" val="0"/>
                        </a:ext>
                      </a:extLst>
                    </a:blip>
                    <a:srcRect/>
                    <a:stretch>
                      <a:fillRect/>
                    </a:stretch>
                  </pic:blipFill>
                  <pic:spPr bwMode="auto">
                    <a:xfrm>
                      <a:off x="0" y="0"/>
                      <a:ext cx="4272280" cy="4581651"/>
                    </a:xfrm>
                    <a:prstGeom prst="rect">
                      <a:avLst/>
                    </a:prstGeom>
                    <a:noFill/>
                    <a:ln>
                      <a:noFill/>
                    </a:ln>
                  </pic:spPr>
                </pic:pic>
              </a:graphicData>
            </a:graphic>
          </wp:inline>
        </w:drawing>
      </w:r>
    </w:p>
    <w:p w:rsidR="00D374E4" w:rsidRPr="004A1FD6" w:rsidRDefault="00D374E4" w:rsidP="00652178">
      <w:pPr>
        <w:jc w:val="center"/>
      </w:pPr>
      <w:bookmarkStart w:id="73" w:name="_Toc451344139"/>
      <w:r w:rsidRPr="004A1FD6">
        <w:t xml:space="preserve">Figure </w:t>
      </w:r>
      <w:r w:rsidRPr="004A1FD6">
        <w:rPr>
          <w:noProof/>
        </w:rPr>
        <w:fldChar w:fldCharType="begin"/>
      </w:r>
      <w:r w:rsidRPr="004A1FD6">
        <w:rPr>
          <w:noProof/>
        </w:rPr>
        <w:instrText xml:space="preserve"> SEQ Figure \* ARABIC </w:instrText>
      </w:r>
      <w:r w:rsidRPr="004A1FD6">
        <w:rPr>
          <w:noProof/>
        </w:rPr>
        <w:fldChar w:fldCharType="separate"/>
      </w:r>
      <w:r>
        <w:rPr>
          <w:noProof/>
        </w:rPr>
        <w:t>10</w:t>
      </w:r>
      <w:r w:rsidRPr="004A1FD6">
        <w:rPr>
          <w:noProof/>
        </w:rPr>
        <w:fldChar w:fldCharType="end"/>
      </w:r>
      <w:r w:rsidRPr="004A1FD6">
        <w:t xml:space="preserve"> - Asymmetric Stereo Configuration</w:t>
      </w:r>
      <w:bookmarkEnd w:id="73"/>
    </w:p>
    <w:p w:rsidR="00D374E4" w:rsidRPr="004A1FD6" w:rsidRDefault="00D374E4" w:rsidP="00652178">
      <w:r w:rsidRPr="004A1FD6">
        <w:t>Depending on the relationship between cameras, relative to the main camera the disparity vector points away from the auxiliary camera.</w:t>
      </w:r>
    </w:p>
    <w:p w:rsidR="00D374E4" w:rsidRPr="004A1FD6" w:rsidRDefault="00D374E4" w:rsidP="00652178">
      <w:pPr>
        <w:keepNext/>
        <w:jc w:val="center"/>
      </w:pPr>
      <w:r w:rsidRPr="004A1FD6">
        <w:rPr>
          <w:noProof/>
        </w:rPr>
        <w:lastRenderedPageBreak/>
        <w:drawing>
          <wp:inline distT="0" distB="0" distL="0" distR="0" wp14:anchorId="53CEFF1A" wp14:editId="471D77A4">
            <wp:extent cx="6481698" cy="2862580"/>
            <wp:effectExtent l="0" t="0" r="0" b="0"/>
            <wp:docPr id="251895681" name="Picture 251895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508">
                      <a:extLst>
                        <a:ext uri="{28A0092B-C50C-407E-A947-70E740481C1C}">
                          <a14:useLocalDpi xmlns:a14="http://schemas.microsoft.com/office/drawing/2010/main" val="0"/>
                        </a:ext>
                      </a:extLst>
                    </a:blip>
                    <a:srcRect/>
                    <a:stretch>
                      <a:fillRect/>
                    </a:stretch>
                  </pic:blipFill>
                  <pic:spPr bwMode="auto">
                    <a:xfrm>
                      <a:off x="0" y="0"/>
                      <a:ext cx="6485452" cy="2864238"/>
                    </a:xfrm>
                    <a:prstGeom prst="rect">
                      <a:avLst/>
                    </a:prstGeom>
                    <a:noFill/>
                    <a:ln>
                      <a:noFill/>
                    </a:ln>
                  </pic:spPr>
                </pic:pic>
              </a:graphicData>
            </a:graphic>
          </wp:inline>
        </w:drawing>
      </w:r>
    </w:p>
    <w:p w:rsidR="00D374E4" w:rsidRPr="004A1FD6" w:rsidRDefault="00D374E4" w:rsidP="00652178">
      <w:pPr>
        <w:jc w:val="center"/>
      </w:pPr>
      <w:bookmarkStart w:id="74" w:name="_Toc451344140"/>
      <w:r w:rsidRPr="004A1FD6">
        <w:t xml:space="preserve">Figure </w:t>
      </w:r>
      <w:r w:rsidRPr="004A1FD6">
        <w:rPr>
          <w:noProof/>
        </w:rPr>
        <w:fldChar w:fldCharType="begin"/>
      </w:r>
      <w:r w:rsidRPr="004A1FD6">
        <w:rPr>
          <w:noProof/>
        </w:rPr>
        <w:instrText xml:space="preserve"> SEQ Figure \* ARABIC </w:instrText>
      </w:r>
      <w:r w:rsidRPr="004A1FD6">
        <w:rPr>
          <w:noProof/>
        </w:rPr>
        <w:fldChar w:fldCharType="separate"/>
      </w:r>
      <w:r>
        <w:rPr>
          <w:noProof/>
        </w:rPr>
        <w:t>11</w:t>
      </w:r>
      <w:r w:rsidRPr="004A1FD6">
        <w:rPr>
          <w:noProof/>
        </w:rPr>
        <w:fldChar w:fldCharType="end"/>
      </w:r>
      <w:r w:rsidRPr="004A1FD6">
        <w:t xml:space="preserve"> - Disparity Vector Polarity</w:t>
      </w:r>
      <w:bookmarkEnd w:id="74"/>
    </w:p>
    <w:p w:rsidR="00D374E4" w:rsidRPr="004A1FD6" w:rsidRDefault="00D374E4" w:rsidP="00867031">
      <w:pPr>
        <w:pStyle w:val="Heading3"/>
      </w:pPr>
      <w:bookmarkStart w:id="75" w:name="_Ref450898492"/>
      <w:bookmarkStart w:id="76" w:name="_Toc483993365"/>
      <w:bookmarkStart w:id="77" w:name="_Toc209787768"/>
      <w:bookmarkStart w:id="78" w:name="_Toc229857426"/>
      <w:bookmarkStart w:id="79" w:name="_Toc229926479"/>
      <w:r w:rsidRPr="004A1FD6">
        <w:t>Normalized focal length</w:t>
      </w:r>
      <w:bookmarkEnd w:id="75"/>
      <w:bookmarkEnd w:id="76"/>
      <w:bookmarkEnd w:id="77"/>
      <w:bookmarkEnd w:id="78"/>
      <w:bookmarkEnd w:id="79"/>
    </w:p>
    <w:p w:rsidR="00D374E4" w:rsidRPr="004A1FD6" w:rsidRDefault="00D374E4" w:rsidP="00652178"/>
    <w:p w:rsidR="00D374E4" w:rsidRPr="004A1FD6" w:rsidRDefault="00D374E4" w:rsidP="00652178">
      <w:r w:rsidRPr="004A1FD6">
        <w:t xml:space="preserve">Let </w:t>
      </w:r>
      <w:r w:rsidR="0090260C" w:rsidRPr="004A1FD6">
        <w:rPr>
          <w:noProof/>
          <w:position w:val="-12"/>
        </w:rPr>
      </w:r>
      <w:r w:rsidR="0090260C" w:rsidRPr="004A1FD6">
        <w:rPr>
          <w:noProof/>
          <w:position w:val="-12"/>
        </w:rPr>
        <w:object w:dxaOrig="980" w:dyaOrig="380" w14:anchorId="50839755">
          <v:shape id="_x0000_i1273" type="#_x0000_t75" alt="" style="width:51.3pt;height:22.2pt;mso-width-percent:0;mso-height-percent:0;mso-width-percent:0;mso-height-percent:0" o:ole="">
            <v:imagedata r:id="rId509" o:title=""/>
          </v:shape>
          <o:OLEObject Type="Embed" ProgID="Equation.DSMT4" ShapeID="_x0000_i1273" DrawAspect="Content" ObjectID="_1845799853" r:id="rId510"/>
        </w:object>
      </w:r>
      <w:r w:rsidRPr="004A1FD6">
        <w:t xml:space="preserve"> and </w:t>
      </w:r>
      <w:r w:rsidR="0090260C" w:rsidRPr="004A1FD6">
        <w:rPr>
          <w:noProof/>
          <w:position w:val="-12"/>
        </w:rPr>
      </w:r>
      <w:r w:rsidR="0090260C" w:rsidRPr="004A1FD6">
        <w:rPr>
          <w:noProof/>
          <w:position w:val="-12"/>
        </w:rPr>
        <w:object w:dxaOrig="279" w:dyaOrig="360" w14:anchorId="48A978D0">
          <v:shape id="_x0000_i1274" type="#_x0000_t75" alt="" style="width:13.8pt;height:22.2pt;mso-width-percent:0;mso-height-percent:0;mso-width-percent:0;mso-height-percent:0" o:ole="">
            <v:imagedata r:id="rId511" o:title=""/>
          </v:shape>
          <o:OLEObject Type="Embed" ProgID="Equation.DSMT4" ShapeID="_x0000_i1274" DrawAspect="Content" ObjectID="_1845799854" r:id="rId512"/>
        </w:object>
      </w:r>
      <w:r w:rsidRPr="004A1FD6">
        <w:t>be the lens focal length at infinity, sensor horizontal resolution, sensor vertical resolution, and pixel size for the k</w:t>
      </w:r>
      <w:r w:rsidRPr="004A1FD6">
        <w:rPr>
          <w:vertAlign w:val="superscript"/>
        </w:rPr>
        <w:t>th</w:t>
      </w:r>
      <w:r w:rsidRPr="004A1FD6">
        <w:t xml:space="preserve"> camera, respectively.  The dimensionless quantity known as the normalized focal length, e.g. in pixels, at infinity is</w:t>
      </w:r>
    </w:p>
    <w:p w:rsidR="00D374E4" w:rsidRPr="004A1FD6" w:rsidRDefault="00D374E4" w:rsidP="00652178">
      <w:r w:rsidRPr="004A1FD6">
        <w:tab/>
      </w:r>
      <w:r w:rsidR="0090260C" w:rsidRPr="004A1FD6">
        <w:rPr>
          <w:noProof/>
          <w:position w:val="-30"/>
        </w:rPr>
      </w:r>
      <w:r w:rsidR="0090260C" w:rsidRPr="004A1FD6">
        <w:rPr>
          <w:noProof/>
          <w:position w:val="-30"/>
        </w:rPr>
        <w:object w:dxaOrig="960" w:dyaOrig="720" w14:anchorId="38340AEC">
          <v:shape id="_x0000_i1275" type="#_x0000_t75" alt="" style="width:49.8pt;height:36pt;mso-width-percent:0;mso-height-percent:0;mso-width-percent:0;mso-height-percent:0" o:ole="">
            <v:imagedata r:id="rId513" o:title=""/>
          </v:shape>
          <o:OLEObject Type="Embed" ProgID="Equation.DSMT4" ShapeID="_x0000_i1275" DrawAspect="Content" ObjectID="_1845799855" r:id="rId51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87</w:instrText>
      </w:r>
      <w:r w:rsidRPr="004A1FD6">
        <w:rPr>
          <w:noProof/>
        </w:rPr>
        <w:fldChar w:fldCharType="end"/>
      </w:r>
      <w:r w:rsidRPr="004A1FD6">
        <w:instrText>)</w:instrText>
      </w:r>
      <w:r w:rsidRPr="004A1FD6">
        <w:fldChar w:fldCharType="end"/>
      </w:r>
    </w:p>
    <w:p w:rsidR="00D374E4" w:rsidRPr="004A1FD6" w:rsidRDefault="00D374E4" w:rsidP="00652178">
      <w:r w:rsidRPr="004A1FD6">
        <w:t>The normalized focal length determines the scale factor for the projective mapping of locations in space onto the sensor plane and thus is of fundamental importance in both calibration and rectification.</w:t>
      </w:r>
    </w:p>
    <w:p w:rsidR="00D374E4" w:rsidRPr="004A1FD6" w:rsidRDefault="00D374E4" w:rsidP="00652178">
      <w:r w:rsidRPr="004A1FD6">
        <w:t xml:space="preserve">From this we compute the horizontal and vertical angles of views </w:t>
      </w:r>
      <w:r w:rsidR="0090260C" w:rsidRPr="004A1FD6">
        <w:rPr>
          <w:noProof/>
          <w:position w:val="-12"/>
        </w:rPr>
      </w:r>
      <w:r w:rsidR="0090260C" w:rsidRPr="004A1FD6">
        <w:rPr>
          <w:noProof/>
          <w:position w:val="-12"/>
        </w:rPr>
        <w:object w:dxaOrig="279" w:dyaOrig="360" w14:anchorId="26A1477B">
          <v:shape id="_x0000_i1276" type="#_x0000_t75" alt="" style="width:13.8pt;height:22.2pt;mso-width-percent:0;mso-height-percent:0;mso-width-percent:0;mso-height-percent:0" o:ole="">
            <v:imagedata r:id="rId515" o:title=""/>
          </v:shape>
          <o:OLEObject Type="Embed" ProgID="Equation.DSMT4" ShapeID="_x0000_i1276" DrawAspect="Content" ObjectID="_1845799856" r:id="rId516"/>
        </w:object>
      </w:r>
      <w:r w:rsidRPr="004A1FD6">
        <w:t xml:space="preserve"> and</w:t>
      </w:r>
      <w:r w:rsidR="0090260C" w:rsidRPr="004A1FD6">
        <w:rPr>
          <w:noProof/>
          <w:position w:val="-12"/>
        </w:rPr>
      </w:r>
      <w:r w:rsidR="0090260C" w:rsidRPr="004A1FD6">
        <w:rPr>
          <w:noProof/>
          <w:position w:val="-12"/>
        </w:rPr>
        <w:object w:dxaOrig="260" w:dyaOrig="360" w14:anchorId="76684DCF">
          <v:shape id="_x0000_i1277" type="#_x0000_t75" alt="" style="width:13.8pt;height:22.2pt;mso-width-percent:0;mso-height-percent:0;mso-width-percent:0;mso-height-percent:0" o:ole="">
            <v:imagedata r:id="rId517" o:title=""/>
          </v:shape>
          <o:OLEObject Type="Embed" ProgID="Equation.DSMT4" ShapeID="_x0000_i1277" DrawAspect="Content" ObjectID="_1845799857" r:id="rId518"/>
        </w:object>
      </w:r>
      <w:r w:rsidRPr="004A1FD6">
        <w:t xml:space="preserve">, </w:t>
      </w:r>
    </w:p>
    <w:p w:rsidR="00D374E4" w:rsidRPr="004A1FD6" w:rsidRDefault="00D374E4" w:rsidP="00652178">
      <w:r w:rsidRPr="004A1FD6">
        <w:tab/>
      </w:r>
      <w:r w:rsidR="0090260C" w:rsidRPr="004A1FD6">
        <w:rPr>
          <w:noProof/>
          <w:position w:val="-32"/>
        </w:rPr>
      </w:r>
      <w:r w:rsidR="0090260C" w:rsidRPr="004A1FD6">
        <w:rPr>
          <w:noProof/>
          <w:position w:val="-32"/>
        </w:rPr>
        <w:object w:dxaOrig="1900" w:dyaOrig="760" w14:anchorId="6E4DAA52">
          <v:shape id="_x0000_i1278" type="#_x0000_t75" alt="" style="width:94.2pt;height:36pt;mso-width-percent:0;mso-height-percent:0;mso-width-percent:0;mso-height-percent:0" o:ole="">
            <v:imagedata r:id="rId519" o:title=""/>
          </v:shape>
          <o:OLEObject Type="Embed" ProgID="Equation.DSMT4" ShapeID="_x0000_i1278" DrawAspect="Content" ObjectID="_1845799858" r:id="rId52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88</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32"/>
        </w:rPr>
      </w:r>
      <w:r w:rsidR="0090260C" w:rsidRPr="004A1FD6">
        <w:rPr>
          <w:noProof/>
          <w:position w:val="-32"/>
        </w:rPr>
        <w:object w:dxaOrig="1880" w:dyaOrig="760" w14:anchorId="79D4D68A">
          <v:shape id="_x0000_i1279" type="#_x0000_t75" alt="" style="width:92.7pt;height:36pt;mso-width-percent:0;mso-height-percent:0;mso-width-percent:0;mso-height-percent:0" o:ole="">
            <v:imagedata r:id="rId521" o:title=""/>
          </v:shape>
          <o:OLEObject Type="Embed" ProgID="Equation.DSMT4" ShapeID="_x0000_i1279" DrawAspect="Content" ObjectID="_1845799859" r:id="rId52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89</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For cameras equipped with an autofocus mechanism any deviation from hyperfocus results in an optical scale change which must be accounted for by suitable modification of the normalized focal length.  </w:t>
      </w:r>
    </w:p>
    <w:p w:rsidR="00D374E4" w:rsidRPr="004A1FD6" w:rsidRDefault="00D374E4" w:rsidP="00652178">
      <w:r w:rsidRPr="004A1FD6">
        <w:t xml:space="preserve">The focused image appearing at distance </w:t>
      </w:r>
      <w:r w:rsidR="0090260C" w:rsidRPr="004A1FD6">
        <w:rPr>
          <w:noProof/>
          <w:position w:val="-6"/>
        </w:rPr>
      </w:r>
      <w:r w:rsidR="0090260C" w:rsidRPr="004A1FD6">
        <w:rPr>
          <w:noProof/>
          <w:position w:val="-6"/>
        </w:rPr>
        <w:object w:dxaOrig="180" w:dyaOrig="220" w14:anchorId="69D995B2">
          <v:shape id="_x0000_i1280" type="#_x0000_t75" alt="" style="width:7.65pt;height:13.8pt;mso-width-percent:0;mso-height-percent:0;mso-width-percent:0;mso-height-percent:0" o:ole="">
            <v:imagedata r:id="rId523" o:title=""/>
          </v:shape>
          <o:OLEObject Type="Embed" ProgID="Equation.DSMT4" ShapeID="_x0000_i1280" DrawAspect="Content" ObjectID="_1845799860" r:id="rId524"/>
        </w:object>
      </w:r>
      <w:r w:rsidRPr="004A1FD6">
        <w:t xml:space="preserve"> of an object at distance </w:t>
      </w:r>
      <w:r w:rsidR="0090260C" w:rsidRPr="004A1FD6">
        <w:rPr>
          <w:noProof/>
          <w:position w:val="-6"/>
        </w:rPr>
      </w:r>
      <w:r w:rsidR="0090260C" w:rsidRPr="004A1FD6">
        <w:rPr>
          <w:noProof/>
          <w:position w:val="-6"/>
        </w:rPr>
        <w:object w:dxaOrig="200" w:dyaOrig="220" w14:anchorId="45C2D1A6">
          <v:shape id="_x0000_i1281" type="#_x0000_t75" alt="" style="width:7.65pt;height:13.8pt;mso-width-percent:0;mso-height-percent:0;mso-width-percent:0;mso-height-percent:0" o:ole="">
            <v:imagedata r:id="rId525" o:title=""/>
          </v:shape>
          <o:OLEObject Type="Embed" ProgID="Equation.DSMT4" ShapeID="_x0000_i1281" DrawAspect="Content" ObjectID="_1845799861" r:id="rId526"/>
        </w:object>
      </w:r>
      <w:r w:rsidRPr="004A1FD6">
        <w:t xml:space="preserve">from the aperture will be displaced from the sensor plane by an amount </w:t>
      </w:r>
      <w:r w:rsidR="0090260C" w:rsidRPr="004A1FD6">
        <w:rPr>
          <w:noProof/>
          <w:position w:val="-10"/>
        </w:rPr>
      </w:r>
      <w:r w:rsidR="0090260C" w:rsidRPr="004A1FD6">
        <w:rPr>
          <w:noProof/>
          <w:position w:val="-10"/>
        </w:rPr>
        <w:object w:dxaOrig="960" w:dyaOrig="320" w14:anchorId="1A330D4A">
          <v:shape id="_x0000_i1282" type="#_x0000_t75" alt="" style="width:49.8pt;height:13.8pt;mso-width-percent:0;mso-height-percent:0;mso-width-percent:0;mso-height-percent:0" o:ole="">
            <v:imagedata r:id="rId527" o:title=""/>
          </v:shape>
          <o:OLEObject Type="Embed" ProgID="Equation.DSMT4" ShapeID="_x0000_i1282" DrawAspect="Content" ObjectID="_1845799862" r:id="rId528"/>
        </w:object>
      </w:r>
      <w:r w:rsidRPr="004A1FD6">
        <w:t xml:space="preserve"> which is governed by the Gaussian lens equation</w:t>
      </w:r>
    </w:p>
    <w:p w:rsidR="00D374E4" w:rsidRPr="004A1FD6" w:rsidRDefault="00D374E4" w:rsidP="00652178">
      <w:r w:rsidRPr="004A1FD6">
        <w:tab/>
      </w:r>
      <w:r w:rsidR="0090260C" w:rsidRPr="004A1FD6">
        <w:rPr>
          <w:noProof/>
          <w:position w:val="-28"/>
        </w:rPr>
      </w:r>
      <w:r w:rsidR="0090260C" w:rsidRPr="004A1FD6">
        <w:rPr>
          <w:noProof/>
          <w:position w:val="-28"/>
        </w:rPr>
        <w:object w:dxaOrig="1040" w:dyaOrig="660" w14:anchorId="720CDF36">
          <v:shape id="_x0000_i1283" type="#_x0000_t75" alt="" style="width:49.8pt;height:36pt;mso-width-percent:0;mso-height-percent:0;mso-width-percent:0;mso-height-percent:0" o:ole="">
            <v:imagedata r:id="rId529" o:title=""/>
          </v:shape>
          <o:OLEObject Type="Embed" ProgID="Equation.DSMT4" ShapeID="_x0000_i1283" DrawAspect="Content" ObjectID="_1845799863" r:id="rId53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80" w:name="ZEqnNum540295"/>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90</w:instrText>
      </w:r>
      <w:r w:rsidRPr="004A1FD6">
        <w:rPr>
          <w:noProof/>
        </w:rPr>
        <w:fldChar w:fldCharType="end"/>
      </w:r>
      <w:r w:rsidRPr="004A1FD6">
        <w:instrText>)</w:instrText>
      </w:r>
      <w:bookmarkEnd w:id="80"/>
      <w:r w:rsidRPr="004A1FD6">
        <w:fldChar w:fldCharType="end"/>
      </w:r>
    </w:p>
    <w:p w:rsidR="00D374E4" w:rsidRPr="004A1FD6" w:rsidRDefault="00D374E4" w:rsidP="00652178">
      <w:r w:rsidRPr="004A1FD6">
        <w:lastRenderedPageBreak/>
        <w:t xml:space="preserve">For </w:t>
      </w:r>
      <w:r w:rsidR="0090260C" w:rsidRPr="004A1FD6">
        <w:rPr>
          <w:noProof/>
          <w:position w:val="-10"/>
        </w:rPr>
      </w:r>
      <w:r w:rsidR="0090260C" w:rsidRPr="004A1FD6">
        <w:rPr>
          <w:noProof/>
          <w:position w:val="-10"/>
        </w:rPr>
        <w:object w:dxaOrig="680" w:dyaOrig="320" w14:anchorId="7CFE6A13">
          <v:shape id="_x0000_i1284" type="#_x0000_t75" alt="" style="width:36pt;height:13.8pt;mso-width-percent:0;mso-height-percent:0;mso-width-percent:0;mso-height-percent:0" o:ole="">
            <v:imagedata r:id="rId531" o:title=""/>
          </v:shape>
          <o:OLEObject Type="Embed" ProgID="Equation.DSMT4" ShapeID="_x0000_i1284" DrawAspect="Content" ObjectID="_1845799864" r:id="rId532"/>
        </w:object>
      </w:r>
      <w:r w:rsidRPr="004A1FD6">
        <w:t>the image distance is</w:t>
      </w:r>
      <w:r w:rsidR="0090260C" w:rsidRPr="004A1FD6">
        <w:rPr>
          <w:noProof/>
          <w:position w:val="-10"/>
        </w:rPr>
      </w:r>
      <w:r w:rsidR="0090260C" w:rsidRPr="004A1FD6">
        <w:rPr>
          <w:noProof/>
          <w:position w:val="-10"/>
        </w:rPr>
        <w:object w:dxaOrig="1500" w:dyaOrig="320" w14:anchorId="54AD935A">
          <v:shape id="_x0000_i1285" type="#_x0000_t75" alt="" style="width:1in;height:13.8pt;mso-width-percent:0;mso-height-percent:0;mso-width-percent:0;mso-height-percent:0" o:ole="">
            <v:imagedata r:id="rId533" o:title=""/>
          </v:shape>
          <o:OLEObject Type="Embed" ProgID="Equation.DSMT4" ShapeID="_x0000_i1285" DrawAspect="Content" ObjectID="_1845799865" r:id="rId534"/>
        </w:object>
      </w:r>
      <w:r w:rsidRPr="004A1FD6">
        <w:t xml:space="preserve"> .  The displacement of the focusing point, e.g. the image location, from the focal plane is</w:t>
      </w:r>
    </w:p>
    <w:p w:rsidR="00D374E4" w:rsidRPr="004A1FD6" w:rsidRDefault="00D374E4" w:rsidP="00652178">
      <w:r w:rsidRPr="004A1FD6">
        <w:tab/>
      </w:r>
      <w:r w:rsidR="0090260C" w:rsidRPr="004A1FD6">
        <w:rPr>
          <w:noProof/>
          <w:position w:val="-24"/>
        </w:rPr>
      </w:r>
      <w:r w:rsidR="0090260C" w:rsidRPr="004A1FD6">
        <w:rPr>
          <w:noProof/>
          <w:position w:val="-24"/>
        </w:rPr>
        <w:object w:dxaOrig="1500" w:dyaOrig="660" w14:anchorId="2D8D8831">
          <v:shape id="_x0000_i1286" type="#_x0000_t75" alt="" style="width:1in;height:36pt;mso-width-percent:0;mso-height-percent:0;mso-width-percent:0;mso-height-percent:0" o:ole="">
            <v:imagedata r:id="rId535" o:title=""/>
          </v:shape>
          <o:OLEObject Type="Embed" ProgID="Equation.DSMT4" ShapeID="_x0000_i1286" DrawAspect="Content" ObjectID="_1845799866" r:id="rId53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91</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hence the object appears blurred in the image formed on the sensor plane.  Next, consider the situation illustrated in </w:t>
      </w:r>
      <w:r w:rsidRPr="004A1FD6">
        <w:fldChar w:fldCharType="begin"/>
      </w:r>
      <w:r w:rsidRPr="004A1FD6">
        <w:instrText xml:space="preserve"> REF _Ref451243831 \h </w:instrText>
      </w:r>
      <w:r>
        <w:instrText xml:space="preserve"> \* MERGEFORMAT </w:instrText>
      </w:r>
      <w:r w:rsidRPr="004A1FD6">
        <w:fldChar w:fldCharType="separate"/>
      </w:r>
      <w:r w:rsidRPr="004A1FD6">
        <w:t xml:space="preserve">Figure </w:t>
      </w:r>
      <w:r>
        <w:rPr>
          <w:noProof/>
        </w:rPr>
        <w:t>12</w:t>
      </w:r>
      <w:r w:rsidRPr="004A1FD6">
        <w:fldChar w:fldCharType="end"/>
      </w:r>
      <w:r w:rsidRPr="004A1FD6">
        <w:t xml:space="preserve"> in which the autofocus mechanism has translated the lens a distance </w:t>
      </w:r>
      <w:r w:rsidR="0090260C" w:rsidRPr="004A1FD6">
        <w:rPr>
          <w:noProof/>
          <w:position w:val="-6"/>
        </w:rPr>
      </w:r>
      <w:r w:rsidR="0090260C" w:rsidRPr="004A1FD6">
        <w:rPr>
          <w:noProof/>
          <w:position w:val="-6"/>
        </w:rPr>
        <w:object w:dxaOrig="220" w:dyaOrig="279" w14:anchorId="25949070">
          <v:shape id="_x0000_i1287" type="#_x0000_t75" alt="" style="width:13.8pt;height:13.8pt;mso-width-percent:0;mso-height-percent:0;mso-width-percent:0;mso-height-percent:0" o:ole="">
            <v:imagedata r:id="rId537" o:title=""/>
          </v:shape>
          <o:OLEObject Type="Embed" ProgID="Equation.DSMT4" ShapeID="_x0000_i1287" DrawAspect="Content" ObjectID="_1845799867" r:id="rId538"/>
        </w:object>
      </w:r>
      <w:r w:rsidRPr="004A1FD6">
        <w:t>away from the sensor plane in order to properly focus the object onto the sensor plane.</w:t>
      </w:r>
    </w:p>
    <w:p w:rsidR="00D374E4" w:rsidRPr="004A1FD6" w:rsidRDefault="00D374E4" w:rsidP="00652178">
      <w:pPr>
        <w:keepNext/>
        <w:jc w:val="center"/>
      </w:pPr>
      <w:r w:rsidRPr="004A1FD6">
        <w:rPr>
          <w:noProof/>
        </w:rPr>
        <w:drawing>
          <wp:inline distT="0" distB="0" distL="0" distR="0" wp14:anchorId="7AE316D7" wp14:editId="74F039FA">
            <wp:extent cx="6121565" cy="3160280"/>
            <wp:effectExtent l="0" t="0" r="0" b="2540"/>
            <wp:docPr id="1235397408" name="Picture 1235397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7"/>
                    <pic:cNvPicPr>
                      <a:picLocks noChangeAspect="1" noChangeArrowheads="1"/>
                    </pic:cNvPicPr>
                  </pic:nvPicPr>
                  <pic:blipFill>
                    <a:blip r:embed="rId539">
                      <a:extLst>
                        <a:ext uri="{28A0092B-C50C-407E-A947-70E740481C1C}">
                          <a14:useLocalDpi xmlns:a14="http://schemas.microsoft.com/office/drawing/2010/main" val="0"/>
                        </a:ext>
                      </a:extLst>
                    </a:blip>
                    <a:srcRect/>
                    <a:stretch>
                      <a:fillRect/>
                    </a:stretch>
                  </pic:blipFill>
                  <pic:spPr bwMode="auto">
                    <a:xfrm>
                      <a:off x="0" y="0"/>
                      <a:ext cx="6128559" cy="3163891"/>
                    </a:xfrm>
                    <a:prstGeom prst="rect">
                      <a:avLst/>
                    </a:prstGeom>
                    <a:noFill/>
                    <a:ln>
                      <a:noFill/>
                    </a:ln>
                  </pic:spPr>
                </pic:pic>
              </a:graphicData>
            </a:graphic>
          </wp:inline>
        </w:drawing>
      </w:r>
    </w:p>
    <w:p w:rsidR="00D374E4" w:rsidRPr="004A1FD6" w:rsidRDefault="00D374E4" w:rsidP="00652178">
      <w:pPr>
        <w:jc w:val="center"/>
      </w:pPr>
      <w:bookmarkStart w:id="81" w:name="_Ref451243831"/>
      <w:bookmarkStart w:id="82" w:name="_Toc451344141"/>
      <w:r w:rsidRPr="004A1FD6">
        <w:t xml:space="preserve">Figure </w:t>
      </w:r>
      <w:r w:rsidRPr="004A1FD6">
        <w:rPr>
          <w:noProof/>
        </w:rPr>
        <w:fldChar w:fldCharType="begin"/>
      </w:r>
      <w:r w:rsidRPr="004A1FD6">
        <w:rPr>
          <w:noProof/>
        </w:rPr>
        <w:instrText xml:space="preserve"> SEQ Figure \* ARABIC </w:instrText>
      </w:r>
      <w:r w:rsidRPr="004A1FD6">
        <w:rPr>
          <w:noProof/>
        </w:rPr>
        <w:fldChar w:fldCharType="separate"/>
      </w:r>
      <w:r>
        <w:rPr>
          <w:noProof/>
        </w:rPr>
        <w:t>12</w:t>
      </w:r>
      <w:r w:rsidRPr="004A1FD6">
        <w:rPr>
          <w:noProof/>
        </w:rPr>
        <w:fldChar w:fldCharType="end"/>
      </w:r>
      <w:bookmarkEnd w:id="81"/>
      <w:r w:rsidRPr="004A1FD6">
        <w:t xml:space="preserve"> - Sensor Plane AF Shift</w:t>
      </w:r>
      <w:bookmarkEnd w:id="82"/>
    </w:p>
    <w:p w:rsidR="00D374E4" w:rsidRPr="004A1FD6" w:rsidRDefault="00D374E4" w:rsidP="00652178">
      <w:r w:rsidRPr="004A1FD6">
        <w:t>Because the object remains fixed the primed object distance after lens movement is</w:t>
      </w:r>
    </w:p>
    <w:p w:rsidR="00D374E4" w:rsidRPr="004A1FD6" w:rsidRDefault="00D374E4" w:rsidP="00652178">
      <w:r w:rsidRPr="004A1FD6">
        <w:tab/>
      </w:r>
      <w:r w:rsidR="0090260C" w:rsidRPr="004A1FD6">
        <w:rPr>
          <w:noProof/>
          <w:position w:val="-6"/>
        </w:rPr>
      </w:r>
      <w:r w:rsidR="0090260C" w:rsidRPr="004A1FD6">
        <w:rPr>
          <w:noProof/>
          <w:position w:val="-6"/>
        </w:rPr>
        <w:object w:dxaOrig="980" w:dyaOrig="279" w14:anchorId="3EED2009">
          <v:shape id="_x0000_i1288" type="#_x0000_t75" alt="" style="width:51.3pt;height:13.8pt;mso-width-percent:0;mso-height-percent:0;mso-width-percent:0;mso-height-percent:0" o:ole="">
            <v:imagedata r:id="rId540" o:title=""/>
          </v:shape>
          <o:OLEObject Type="Embed" ProgID="Equation.DSMT4" ShapeID="_x0000_i1288" DrawAspect="Content" ObjectID="_1845799868" r:id="rId541"/>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83" w:name="ZEqnNum639246"/>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92</w:instrText>
      </w:r>
      <w:r w:rsidRPr="004A1FD6">
        <w:rPr>
          <w:noProof/>
        </w:rPr>
        <w:fldChar w:fldCharType="end"/>
      </w:r>
      <w:r w:rsidRPr="004A1FD6">
        <w:instrText>)</w:instrText>
      </w:r>
      <w:bookmarkEnd w:id="83"/>
      <w:r w:rsidRPr="004A1FD6">
        <w:fldChar w:fldCharType="end"/>
      </w:r>
    </w:p>
    <w:p w:rsidR="00D374E4" w:rsidRPr="004A1FD6" w:rsidRDefault="00D374E4" w:rsidP="00652178">
      <w:r w:rsidRPr="004A1FD6">
        <w:t>The lens displacement is selected such that the new image is in focus at the fixed sensor plane which located a distance f away from the original lens position. Measured from this new lens position the focused image is located at</w:t>
      </w:r>
      <w:r w:rsidR="0090260C" w:rsidRPr="004A1FD6">
        <w:rPr>
          <w:noProof/>
          <w:position w:val="-6"/>
        </w:rPr>
      </w:r>
      <w:r w:rsidR="0090260C" w:rsidRPr="004A1FD6">
        <w:rPr>
          <w:noProof/>
          <w:position w:val="-6"/>
        </w:rPr>
        <w:object w:dxaOrig="240" w:dyaOrig="279" w14:anchorId="62073CF3">
          <v:shape id="_x0000_i1289" type="#_x0000_t75" alt="" style="width:13.8pt;height:13.8pt;mso-width-percent:0;mso-height-percent:0;mso-width-percent:0;mso-height-percent:0" o:ole="">
            <v:imagedata r:id="rId542" o:title=""/>
          </v:shape>
          <o:OLEObject Type="Embed" ProgID="Equation.DSMT4" ShapeID="_x0000_i1289" DrawAspect="Content" ObjectID="_1845799869" r:id="rId543"/>
        </w:object>
      </w:r>
      <w:r w:rsidRPr="004A1FD6">
        <w:t xml:space="preserve"> which must be</w:t>
      </w:r>
    </w:p>
    <w:p w:rsidR="00D374E4" w:rsidRPr="004A1FD6" w:rsidRDefault="00D374E4" w:rsidP="00652178">
      <w:r w:rsidRPr="004A1FD6">
        <w:tab/>
      </w:r>
      <w:r w:rsidR="0090260C" w:rsidRPr="004A1FD6">
        <w:rPr>
          <w:noProof/>
          <w:position w:val="-10"/>
        </w:rPr>
      </w:r>
      <w:r w:rsidR="0090260C" w:rsidRPr="004A1FD6">
        <w:rPr>
          <w:noProof/>
          <w:position w:val="-10"/>
        </w:rPr>
        <w:object w:dxaOrig="1020" w:dyaOrig="320" w14:anchorId="5F315EC2">
          <v:shape id="_x0000_i1290" type="#_x0000_t75" alt="" style="width:49.8pt;height:13.8pt;mso-width-percent:0;mso-height-percent:0;mso-width-percent:0;mso-height-percent:0" o:ole="">
            <v:imagedata r:id="rId544" o:title=""/>
          </v:shape>
          <o:OLEObject Type="Embed" ProgID="Equation.DSMT4" ShapeID="_x0000_i1290" DrawAspect="Content" ObjectID="_1845799870" r:id="rId54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84" w:name="ZEqnNum976550"/>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93</w:instrText>
      </w:r>
      <w:r w:rsidRPr="004A1FD6">
        <w:rPr>
          <w:noProof/>
        </w:rPr>
        <w:fldChar w:fldCharType="end"/>
      </w:r>
      <w:r w:rsidRPr="004A1FD6">
        <w:instrText>)</w:instrText>
      </w:r>
      <w:bookmarkEnd w:id="84"/>
      <w:r w:rsidRPr="004A1FD6">
        <w:fldChar w:fldCharType="end"/>
      </w:r>
    </w:p>
    <w:p w:rsidR="00D374E4" w:rsidRPr="004A1FD6" w:rsidRDefault="00D374E4" w:rsidP="00652178">
      <w:r w:rsidRPr="004A1FD6">
        <w:t xml:space="preserve"> Inserting </w:t>
      </w:r>
      <w:r w:rsidRPr="004A1FD6">
        <w:fldChar w:fldCharType="begin"/>
      </w:r>
      <w:r w:rsidRPr="004A1FD6">
        <w:instrText xml:space="preserve"> GOTOBUTTON ZEqnNum639246  \* MERGEFORMAT </w:instrText>
      </w:r>
      <w:fldSimple w:instr=" REF ZEqnNum639246 \* Charformat \! \* MERGEFORMAT ">
        <w:r w:rsidRPr="004A1FD6">
          <w:instrText>(</w:instrText>
        </w:r>
        <w:r>
          <w:instrText>1</w:instrText>
        </w:r>
        <w:r w:rsidRPr="004A1FD6">
          <w:instrText>.</w:instrText>
        </w:r>
        <w:r>
          <w:instrText>92</w:instrText>
        </w:r>
        <w:r w:rsidRPr="004A1FD6">
          <w:instrText>)</w:instrText>
        </w:r>
      </w:fldSimple>
      <w:r w:rsidRPr="004A1FD6">
        <w:fldChar w:fldCharType="end"/>
      </w:r>
      <w:r w:rsidRPr="004A1FD6">
        <w:t xml:space="preserve"> and </w:t>
      </w:r>
      <w:r w:rsidRPr="004A1FD6">
        <w:fldChar w:fldCharType="begin"/>
      </w:r>
      <w:r w:rsidRPr="004A1FD6">
        <w:instrText xml:space="preserve"> GOTOBUTTON ZEqnNum976550  \* MERGEFORMAT </w:instrText>
      </w:r>
      <w:fldSimple w:instr=" REF ZEqnNum976550 \* Charformat \! \* MERGEFORMAT ">
        <w:r w:rsidRPr="004A1FD6">
          <w:instrText>(</w:instrText>
        </w:r>
        <w:r>
          <w:instrText>1</w:instrText>
        </w:r>
        <w:r w:rsidRPr="004A1FD6">
          <w:instrText>.</w:instrText>
        </w:r>
        <w:r>
          <w:instrText>93</w:instrText>
        </w:r>
        <w:r w:rsidRPr="004A1FD6">
          <w:instrText>)</w:instrText>
        </w:r>
      </w:fldSimple>
      <w:r w:rsidRPr="004A1FD6">
        <w:fldChar w:fldCharType="end"/>
      </w:r>
      <w:r w:rsidRPr="004A1FD6">
        <w:t xml:space="preserve"> into </w:t>
      </w:r>
      <w:r w:rsidRPr="004A1FD6">
        <w:fldChar w:fldCharType="begin"/>
      </w:r>
      <w:r w:rsidRPr="004A1FD6">
        <w:instrText xml:space="preserve"> GOTOBUTTON ZEqnNum540295  \* MERGEFORMAT </w:instrText>
      </w:r>
      <w:fldSimple w:instr=" REF ZEqnNum540295 \* Charformat \! \* MERGEFORMAT ">
        <w:r w:rsidRPr="004A1FD6">
          <w:instrText>(</w:instrText>
        </w:r>
        <w:r>
          <w:instrText>1</w:instrText>
        </w:r>
        <w:r w:rsidRPr="004A1FD6">
          <w:instrText>.</w:instrText>
        </w:r>
        <w:r>
          <w:instrText>90</w:instrText>
        </w:r>
        <w:r w:rsidRPr="004A1FD6">
          <w:instrText>)</w:instrText>
        </w:r>
      </w:fldSimple>
      <w:r w:rsidRPr="004A1FD6">
        <w:fldChar w:fldCharType="end"/>
      </w:r>
      <w:r w:rsidRPr="004A1FD6">
        <w:t xml:space="preserve"> and solving for the displacement yields the correct value of the lens shift</w:t>
      </w:r>
    </w:p>
    <w:p w:rsidR="00D374E4" w:rsidRPr="004A1FD6" w:rsidRDefault="00D374E4" w:rsidP="00652178">
      <w:r w:rsidRPr="004A1FD6">
        <w:tab/>
      </w:r>
      <w:r w:rsidR="0090260C" w:rsidRPr="004A1FD6">
        <w:rPr>
          <w:noProof/>
          <w:position w:val="-24"/>
        </w:rPr>
      </w:r>
      <w:r w:rsidR="0090260C" w:rsidRPr="004A1FD6">
        <w:rPr>
          <w:noProof/>
          <w:position w:val="-24"/>
        </w:rPr>
        <w:object w:dxaOrig="2840" w:dyaOrig="680" w14:anchorId="074D5F07">
          <v:shape id="_x0000_i1291" type="#_x0000_t75" alt="" style="width:2in;height:36pt;mso-width-percent:0;mso-height-percent:0;mso-width-percent:0;mso-height-percent:0" o:ole="">
            <v:imagedata r:id="rId546" o:title=""/>
          </v:shape>
          <o:OLEObject Type="Embed" ProgID="Equation.DSMT4" ShapeID="_x0000_i1291" DrawAspect="Content" ObjectID="_1845799871" r:id="rId547"/>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94</w:instrText>
      </w:r>
      <w:r w:rsidRPr="004A1FD6">
        <w:rPr>
          <w:noProof/>
        </w:rPr>
        <w:fldChar w:fldCharType="end"/>
      </w:r>
      <w:r w:rsidRPr="004A1FD6">
        <w:instrText>)</w:instrText>
      </w:r>
      <w:r w:rsidRPr="004A1FD6">
        <w:fldChar w:fldCharType="end"/>
      </w:r>
    </w:p>
    <w:p w:rsidR="00D374E4" w:rsidRPr="004A1FD6" w:rsidRDefault="00D374E4" w:rsidP="00652178">
      <w:pPr>
        <w:keepNext/>
        <w:jc w:val="center"/>
      </w:pPr>
      <w:r w:rsidRPr="004A1FD6">
        <w:rPr>
          <w:noProof/>
        </w:rPr>
        <w:lastRenderedPageBreak/>
        <w:drawing>
          <wp:inline distT="0" distB="0" distL="0" distR="0" wp14:anchorId="376E9178" wp14:editId="27CF7D57">
            <wp:extent cx="5326380" cy="3990340"/>
            <wp:effectExtent l="0" t="0" r="0" b="0"/>
            <wp:docPr id="623481338" name="Picture 62348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1"/>
                    <pic:cNvPicPr>
                      <a:picLocks noChangeAspect="1" noChangeArrowheads="1"/>
                    </pic:cNvPicPr>
                  </pic:nvPicPr>
                  <pic:blipFill>
                    <a:blip r:embed="rId548">
                      <a:extLst>
                        <a:ext uri="{28A0092B-C50C-407E-A947-70E740481C1C}">
                          <a14:useLocalDpi xmlns:a14="http://schemas.microsoft.com/office/drawing/2010/main" val="0"/>
                        </a:ext>
                      </a:extLst>
                    </a:blip>
                    <a:srcRect/>
                    <a:stretch>
                      <a:fillRect/>
                    </a:stretch>
                  </pic:blipFill>
                  <pic:spPr bwMode="auto">
                    <a:xfrm>
                      <a:off x="0" y="0"/>
                      <a:ext cx="5326380" cy="3990340"/>
                    </a:xfrm>
                    <a:prstGeom prst="rect">
                      <a:avLst/>
                    </a:prstGeom>
                    <a:noFill/>
                    <a:ln>
                      <a:noFill/>
                    </a:ln>
                  </pic:spPr>
                </pic:pic>
              </a:graphicData>
            </a:graphic>
          </wp:inline>
        </w:drawing>
      </w:r>
    </w:p>
    <w:p w:rsidR="00D374E4" w:rsidRPr="004A1FD6" w:rsidRDefault="00D374E4" w:rsidP="00652178">
      <w:pPr>
        <w:jc w:val="center"/>
      </w:pPr>
      <w:r w:rsidRPr="004A1FD6">
        <w:t xml:space="preserve">Figure </w:t>
      </w:r>
      <w:r w:rsidRPr="004A1FD6">
        <w:rPr>
          <w:noProof/>
        </w:rPr>
        <w:fldChar w:fldCharType="begin"/>
      </w:r>
      <w:r w:rsidRPr="004A1FD6">
        <w:rPr>
          <w:noProof/>
        </w:rPr>
        <w:instrText xml:space="preserve"> SEQ Figure \* ARABIC </w:instrText>
      </w:r>
      <w:r w:rsidRPr="004A1FD6">
        <w:rPr>
          <w:noProof/>
        </w:rPr>
        <w:fldChar w:fldCharType="separate"/>
      </w:r>
      <w:r>
        <w:rPr>
          <w:noProof/>
        </w:rPr>
        <w:t>13</w:t>
      </w:r>
      <w:r w:rsidRPr="004A1FD6">
        <w:rPr>
          <w:noProof/>
        </w:rPr>
        <w:fldChar w:fldCharType="end"/>
      </w:r>
      <w:r w:rsidRPr="004A1FD6">
        <w:t xml:space="preserve"> - Typical Lens Barrel Shift Values</w:t>
      </w:r>
    </w:p>
    <w:p w:rsidR="00D374E4" w:rsidRPr="004A1FD6" w:rsidRDefault="00D374E4" w:rsidP="00652178">
      <w:r w:rsidRPr="004A1FD6">
        <w:t>Equivalently, the given a known lens shift, the object distance is about equal to</w:t>
      </w:r>
    </w:p>
    <w:p w:rsidR="00D374E4" w:rsidRPr="004A1FD6" w:rsidRDefault="00D374E4" w:rsidP="00652178">
      <w:r w:rsidRPr="004A1FD6">
        <w:tab/>
      </w:r>
      <w:r w:rsidR="0090260C" w:rsidRPr="004A1FD6">
        <w:rPr>
          <w:noProof/>
          <w:position w:val="-24"/>
        </w:rPr>
      </w:r>
      <w:r w:rsidR="0090260C" w:rsidRPr="004A1FD6">
        <w:rPr>
          <w:noProof/>
          <w:position w:val="-24"/>
        </w:rPr>
        <w:object w:dxaOrig="1120" w:dyaOrig="660" w14:anchorId="5E0836CA">
          <v:shape id="_x0000_i1292" type="#_x0000_t75" alt="" style="width:58.2pt;height:36pt;mso-width-percent:0;mso-height-percent:0;mso-width-percent:0;mso-height-percent:0" o:ole="">
            <v:imagedata r:id="rId549" o:title=""/>
          </v:shape>
          <o:OLEObject Type="Embed" ProgID="Equation.DSMT4" ShapeID="_x0000_i1292" DrawAspect="Content" ObjectID="_1845799872" r:id="rId55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95</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The optical magnifications for the blurred focal plane image, the AF image, and the focused original image, respectively, are obtained using the similar triangles in </w:t>
      </w:r>
      <w:r w:rsidRPr="004A1FD6">
        <w:fldChar w:fldCharType="begin"/>
      </w:r>
      <w:r w:rsidRPr="004A1FD6">
        <w:instrText xml:space="preserve"> REF _Ref451243831 \h </w:instrText>
      </w:r>
      <w:r>
        <w:instrText xml:space="preserve"> \* MERGEFORMAT </w:instrText>
      </w:r>
      <w:r w:rsidRPr="004A1FD6">
        <w:fldChar w:fldCharType="separate"/>
      </w:r>
      <w:r w:rsidRPr="004A1FD6">
        <w:t xml:space="preserve">Figure </w:t>
      </w:r>
      <w:r>
        <w:rPr>
          <w:noProof/>
        </w:rPr>
        <w:t>12</w:t>
      </w:r>
      <w:r w:rsidRPr="004A1FD6">
        <w:fldChar w:fldCharType="end"/>
      </w:r>
      <w:r w:rsidRPr="004A1FD6">
        <w:t xml:space="preserve"> as follows:</w:t>
      </w:r>
    </w:p>
    <w:p w:rsidR="00D374E4" w:rsidRPr="004A1FD6" w:rsidRDefault="00D374E4" w:rsidP="00652178">
      <w:r w:rsidRPr="004A1FD6">
        <w:tab/>
      </w:r>
      <w:r w:rsidR="0090260C" w:rsidRPr="004A1FD6">
        <w:rPr>
          <w:noProof/>
          <w:position w:val="-24"/>
        </w:rPr>
      </w:r>
      <w:r w:rsidR="0090260C" w:rsidRPr="004A1FD6">
        <w:rPr>
          <w:noProof/>
          <w:position w:val="-24"/>
        </w:rPr>
        <w:object w:dxaOrig="1380" w:dyaOrig="660" w14:anchorId="105931FC">
          <v:shape id="_x0000_i1293" type="#_x0000_t75" alt="" style="width:1in;height:36pt;mso-width-percent:0;mso-height-percent:0;mso-width-percent:0;mso-height-percent:0" o:ole="">
            <v:imagedata r:id="rId551" o:title=""/>
          </v:shape>
          <o:OLEObject Type="Embed" ProgID="Equation.DSMT4" ShapeID="_x0000_i1293" DrawAspect="Content" ObjectID="_1845799873" r:id="rId55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96</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24"/>
        </w:rPr>
      </w:r>
      <w:r w:rsidR="0090260C" w:rsidRPr="004A1FD6">
        <w:rPr>
          <w:noProof/>
          <w:position w:val="-24"/>
        </w:rPr>
        <w:object w:dxaOrig="1680" w:dyaOrig="620" w14:anchorId="37897421">
          <v:shape id="_x0000_i1294" type="#_x0000_t75" alt="" style="width:85.8pt;height:29.1pt;mso-width-percent:0;mso-height-percent:0;mso-width-percent:0;mso-height-percent:0" o:ole="">
            <v:imagedata r:id="rId553" o:title=""/>
          </v:shape>
          <o:OLEObject Type="Embed" ProgID="Equation.DSMT4" ShapeID="_x0000_i1294" DrawAspect="Content" ObjectID="_1845799874" r:id="rId55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97</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24"/>
        </w:rPr>
      </w:r>
      <w:r w:rsidR="0090260C" w:rsidRPr="004A1FD6">
        <w:rPr>
          <w:noProof/>
          <w:position w:val="-24"/>
        </w:rPr>
        <w:object w:dxaOrig="1620" w:dyaOrig="620" w14:anchorId="358C32BE">
          <v:shape id="_x0000_i1295" type="#_x0000_t75" alt="" style="width:78.9pt;height:29.1pt;mso-width-percent:0;mso-height-percent:0;mso-width-percent:0;mso-height-percent:0" o:ole="">
            <v:imagedata r:id="rId555" o:title=""/>
          </v:shape>
          <o:OLEObject Type="Embed" ProgID="Equation.DSMT4" ShapeID="_x0000_i1295" DrawAspect="Content" ObjectID="_1845799875" r:id="rId55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98</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The differential change in magnification of the </w:t>
      </w:r>
      <w:r w:rsidRPr="004A1FD6">
        <w:rPr>
          <w:i/>
        </w:rPr>
        <w:t>image</w:t>
      </w:r>
      <w:r w:rsidRPr="004A1FD6">
        <w:t>, e.g. at the focal plane, due to the lens shift is</w:t>
      </w:r>
    </w:p>
    <w:p w:rsidR="00D374E4" w:rsidRPr="004A1FD6" w:rsidRDefault="00D374E4" w:rsidP="00652178">
      <w:r w:rsidRPr="004A1FD6">
        <w:tab/>
      </w:r>
      <w:r w:rsidR="0090260C" w:rsidRPr="004A1FD6">
        <w:rPr>
          <w:noProof/>
          <w:position w:val="-32"/>
        </w:rPr>
      </w:r>
      <w:r w:rsidR="0090260C" w:rsidRPr="004A1FD6">
        <w:rPr>
          <w:noProof/>
          <w:position w:val="-32"/>
        </w:rPr>
        <w:object w:dxaOrig="2540" w:dyaOrig="700" w14:anchorId="72859C8B">
          <v:shape id="_x0000_i1296" type="#_x0000_t75" alt="" style="width:130.2pt;height:36pt;mso-width-percent:0;mso-height-percent:0;mso-width-percent:0;mso-height-percent:0" o:ole="">
            <v:imagedata r:id="rId557" o:title=""/>
          </v:shape>
          <o:OLEObject Type="Embed" ProgID="Equation.DSMT4" ShapeID="_x0000_i1296" DrawAspect="Content" ObjectID="_1845799876" r:id="rId55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85" w:name="ZEqnNum270353"/>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99</w:instrText>
      </w:r>
      <w:r w:rsidRPr="004A1FD6">
        <w:rPr>
          <w:noProof/>
        </w:rPr>
        <w:fldChar w:fldCharType="end"/>
      </w:r>
      <w:r w:rsidRPr="004A1FD6">
        <w:instrText>)</w:instrText>
      </w:r>
      <w:bookmarkEnd w:id="85"/>
      <w:r w:rsidRPr="004A1FD6">
        <w:fldChar w:fldCharType="end"/>
      </w:r>
    </w:p>
    <w:p w:rsidR="00D374E4" w:rsidRPr="004A1FD6" w:rsidRDefault="00D374E4" w:rsidP="00652178">
      <w:r w:rsidRPr="004A1FD6">
        <w:t xml:space="preserve">Expanding the denominator of the second term we may rewrite </w:t>
      </w:r>
      <w:r w:rsidRPr="004A1FD6">
        <w:fldChar w:fldCharType="begin"/>
      </w:r>
      <w:r w:rsidRPr="004A1FD6">
        <w:instrText xml:space="preserve"> GOTOBUTTON ZEqnNum270353  \* MERGEFORMAT </w:instrText>
      </w:r>
      <w:fldSimple w:instr=" REF ZEqnNum270353 \* Charformat \! \* MERGEFORMAT ">
        <w:r w:rsidRPr="004A1FD6">
          <w:instrText>(</w:instrText>
        </w:r>
        <w:r>
          <w:instrText>1</w:instrText>
        </w:r>
        <w:r w:rsidRPr="004A1FD6">
          <w:instrText>.</w:instrText>
        </w:r>
        <w:r>
          <w:instrText>99</w:instrText>
        </w:r>
        <w:r w:rsidRPr="004A1FD6">
          <w:instrText>)</w:instrText>
        </w:r>
      </w:fldSimple>
      <w:r w:rsidRPr="004A1FD6">
        <w:fldChar w:fldCharType="end"/>
      </w:r>
      <w:r w:rsidRPr="004A1FD6">
        <w:t xml:space="preserve"> as the product of two terms</w:t>
      </w:r>
    </w:p>
    <w:p w:rsidR="00D374E4" w:rsidRPr="004A1FD6" w:rsidRDefault="00D374E4" w:rsidP="00652178">
      <w:r w:rsidRPr="004A1FD6">
        <w:tab/>
      </w:r>
      <w:r w:rsidR="0090260C" w:rsidRPr="004A1FD6">
        <w:rPr>
          <w:noProof/>
          <w:position w:val="-30"/>
        </w:rPr>
      </w:r>
      <w:r w:rsidR="0090260C" w:rsidRPr="004A1FD6">
        <w:rPr>
          <w:noProof/>
          <w:position w:val="-30"/>
        </w:rPr>
        <w:object w:dxaOrig="2280" w:dyaOrig="720" w14:anchorId="6F5360E4">
          <v:shape id="_x0000_i1297" type="#_x0000_t75" alt="" style="width:114.9pt;height:36pt;mso-width-percent:0;mso-height-percent:0;mso-width-percent:0;mso-height-percent:0" o:ole="">
            <v:imagedata r:id="rId559" o:title=""/>
          </v:shape>
          <o:OLEObject Type="Embed" ProgID="Equation.DSMT4" ShapeID="_x0000_i1297" DrawAspect="Content" ObjectID="_1845799877" r:id="rId56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100</w:instrText>
      </w:r>
      <w:r w:rsidRPr="004A1FD6">
        <w:rPr>
          <w:noProof/>
        </w:rPr>
        <w:fldChar w:fldCharType="end"/>
      </w:r>
      <w:r w:rsidRPr="004A1FD6">
        <w:instrText>)</w:instrText>
      </w:r>
      <w:r w:rsidRPr="004A1FD6">
        <w:fldChar w:fldCharType="end"/>
      </w:r>
    </w:p>
    <w:p w:rsidR="00D374E4" w:rsidRPr="004A1FD6" w:rsidRDefault="00D374E4" w:rsidP="00652178">
      <w:r w:rsidRPr="004A1FD6">
        <w:lastRenderedPageBreak/>
        <w:t xml:space="preserve">The first term represents the magnification due to the lens whereas the second term accounts for the physical effect of the slight change in object distance.  For mobile cameras the maximum lens shift is on the order of 100 um and the closest object distance is around 10 cm, hence the second term results in a maximum change of one part in a thousand.  Given that the second term is close to unity over the operating range coupled with the fact that the object distance is seldom known in practice we neglect it in the calculation of </w:t>
      </w:r>
      <w:r w:rsidRPr="004A1FD6">
        <w:fldChar w:fldCharType="begin"/>
      </w:r>
      <w:r w:rsidRPr="004A1FD6">
        <w:instrText xml:space="preserve"> GOTOBUTTON ZEqnNum270353  \* MERGEFORMAT </w:instrText>
      </w:r>
      <w:fldSimple w:instr=" REF ZEqnNum270353 \* Charformat \! \* MERGEFORMAT ">
        <w:r w:rsidRPr="004A1FD6">
          <w:instrText>(</w:instrText>
        </w:r>
        <w:r>
          <w:instrText>1</w:instrText>
        </w:r>
        <w:r w:rsidRPr="004A1FD6">
          <w:instrText>.</w:instrText>
        </w:r>
        <w:r>
          <w:instrText>99</w:instrText>
        </w:r>
        <w:r w:rsidRPr="004A1FD6">
          <w:instrText>)</w:instrText>
        </w:r>
      </w:fldSimple>
      <w:r w:rsidRPr="004A1FD6">
        <w:fldChar w:fldCharType="end"/>
      </w:r>
      <w:r w:rsidRPr="004A1FD6">
        <w:t xml:space="preserve"> and write the differential magnification as</w:t>
      </w:r>
    </w:p>
    <w:p w:rsidR="00D374E4" w:rsidRPr="004A1FD6" w:rsidRDefault="00D374E4" w:rsidP="00652178">
      <w:r w:rsidRPr="004A1FD6">
        <w:tab/>
      </w:r>
      <w:r w:rsidR="0090260C" w:rsidRPr="004A1FD6">
        <w:rPr>
          <w:noProof/>
          <w:position w:val="-28"/>
        </w:rPr>
      </w:r>
      <w:r w:rsidR="0090260C" w:rsidRPr="004A1FD6">
        <w:rPr>
          <w:noProof/>
          <w:position w:val="-28"/>
        </w:rPr>
        <w:object w:dxaOrig="1300" w:dyaOrig="660" w14:anchorId="119B6713">
          <v:shape id="_x0000_i1298" type="#_x0000_t75" alt="" style="width:64.35pt;height:36pt;mso-width-percent:0;mso-height-percent:0;mso-width-percent:0;mso-height-percent:0" o:ole="">
            <v:imagedata r:id="rId561" o:title=""/>
          </v:shape>
          <o:OLEObject Type="Embed" ProgID="Equation.DSMT4" ShapeID="_x0000_i1298" DrawAspect="Content" ObjectID="_1845799878" r:id="rId56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86" w:name="ZEqnNum938565"/>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101</w:instrText>
      </w:r>
      <w:r w:rsidRPr="004A1FD6">
        <w:rPr>
          <w:noProof/>
        </w:rPr>
        <w:fldChar w:fldCharType="end"/>
      </w:r>
      <w:r w:rsidRPr="004A1FD6">
        <w:instrText>)</w:instrText>
      </w:r>
      <w:bookmarkEnd w:id="86"/>
      <w:r w:rsidRPr="004A1FD6">
        <w:fldChar w:fldCharType="end"/>
      </w:r>
    </w:p>
    <w:p w:rsidR="00D374E4" w:rsidRPr="004A1FD6" w:rsidRDefault="00D374E4" w:rsidP="00652178">
      <w:r w:rsidRPr="004A1FD6">
        <w:t xml:space="preserve">It is common usage to refer to the new image distance </w:t>
      </w:r>
      <w:r w:rsidR="0090260C" w:rsidRPr="004A1FD6">
        <w:rPr>
          <w:noProof/>
          <w:position w:val="-10"/>
        </w:rPr>
      </w:r>
      <w:r w:rsidR="0090260C" w:rsidRPr="004A1FD6">
        <w:rPr>
          <w:noProof/>
          <w:position w:val="-10"/>
        </w:rPr>
        <w:object w:dxaOrig="1020" w:dyaOrig="320" w14:anchorId="24F71D28">
          <v:shape id="_x0000_i1299" type="#_x0000_t75" alt="" style="width:49.8pt;height:13.8pt;mso-width-percent:0;mso-height-percent:0;mso-width-percent:0;mso-height-percent:0" o:ole="">
            <v:imagedata r:id="rId563" o:title=""/>
          </v:shape>
          <o:OLEObject Type="Embed" ProgID="Equation.DSMT4" ShapeID="_x0000_i1299" DrawAspect="Content" ObjectID="_1845799879" r:id="rId564"/>
        </w:object>
      </w:r>
      <w:r w:rsidRPr="004A1FD6">
        <w:t xml:space="preserve"> as the modified focal length and denote it as</w:t>
      </w:r>
      <w:r w:rsidR="0090260C" w:rsidRPr="004A1FD6">
        <w:rPr>
          <w:noProof/>
          <w:position w:val="-10"/>
        </w:rPr>
      </w:r>
      <w:r w:rsidR="0090260C" w:rsidRPr="004A1FD6">
        <w:rPr>
          <w:noProof/>
          <w:position w:val="-10"/>
        </w:rPr>
        <w:object w:dxaOrig="300" w:dyaOrig="320" w14:anchorId="50B84D24">
          <v:shape id="_x0000_i1300" type="#_x0000_t75" alt="" style="width:13.8pt;height:13.8pt;mso-width-percent:0;mso-height-percent:0;mso-width-percent:0;mso-height-percent:0" o:ole="">
            <v:imagedata r:id="rId565" o:title=""/>
          </v:shape>
          <o:OLEObject Type="Embed" ProgID="Equation.DSMT4" ShapeID="_x0000_i1300" DrawAspect="Content" ObjectID="_1845799880" r:id="rId566"/>
        </w:object>
      </w:r>
      <w:r w:rsidRPr="004A1FD6">
        <w:t xml:space="preserve">.  </w:t>
      </w:r>
    </w:p>
    <w:p w:rsidR="00D374E4" w:rsidRPr="004A1FD6" w:rsidRDefault="00D374E4" w:rsidP="00652178">
      <w:r w:rsidRPr="004A1FD6">
        <w:t>In view of the above analysis the normalized focal length at calibration for the kth camera is</w:t>
      </w:r>
    </w:p>
    <w:p w:rsidR="00D374E4" w:rsidRPr="004A1FD6" w:rsidRDefault="00D374E4" w:rsidP="00652178">
      <w:r w:rsidRPr="004A1FD6">
        <w:tab/>
      </w:r>
      <w:r w:rsidR="0090260C" w:rsidRPr="004A1FD6">
        <w:rPr>
          <w:noProof/>
          <w:position w:val="-30"/>
        </w:rPr>
      </w:r>
      <w:r w:rsidR="0090260C" w:rsidRPr="004A1FD6">
        <w:rPr>
          <w:noProof/>
          <w:position w:val="-30"/>
        </w:rPr>
        <w:object w:dxaOrig="1560" w:dyaOrig="720" w14:anchorId="0944930C">
          <v:shape id="_x0000_i1301" type="#_x0000_t75" alt="" style="width:78.9pt;height:36pt;mso-width-percent:0;mso-height-percent:0;mso-width-percent:0;mso-height-percent:0" o:ole="">
            <v:imagedata r:id="rId567" o:title=""/>
          </v:shape>
          <o:OLEObject Type="Embed" ProgID="Equation.DSMT4" ShapeID="_x0000_i1301" DrawAspect="Content" ObjectID="_1845799881" r:id="rId56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87" w:name="ZEqnNum804673"/>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102</w:instrText>
      </w:r>
      <w:r w:rsidRPr="004A1FD6">
        <w:rPr>
          <w:noProof/>
        </w:rPr>
        <w:fldChar w:fldCharType="end"/>
      </w:r>
      <w:r w:rsidRPr="004A1FD6">
        <w:instrText>)</w:instrText>
      </w:r>
      <w:bookmarkEnd w:id="87"/>
      <w:r w:rsidRPr="004A1FD6">
        <w:fldChar w:fldCharType="end"/>
      </w:r>
    </w:p>
    <w:p w:rsidR="00D374E4" w:rsidRPr="004A1FD6" w:rsidRDefault="00D374E4" w:rsidP="00652178">
      <w:r w:rsidRPr="004A1FD6">
        <w:t xml:space="preserve">where </w:t>
      </w:r>
      <w:r w:rsidR="0090260C" w:rsidRPr="004A1FD6">
        <w:rPr>
          <w:noProof/>
          <w:position w:val="-14"/>
        </w:rPr>
      </w:r>
      <w:r w:rsidR="0090260C" w:rsidRPr="004A1FD6">
        <w:rPr>
          <w:noProof/>
          <w:position w:val="-14"/>
        </w:rPr>
        <w:object w:dxaOrig="1480" w:dyaOrig="400" w14:anchorId="2D3E93AC">
          <v:shape id="_x0000_i1302" type="#_x0000_t75" alt="" style="width:1in;height:22.2pt;mso-width-percent:0;mso-height-percent:0;mso-width-percent:0;mso-height-percent:0" o:ole="">
            <v:imagedata r:id="rId569" o:title=""/>
          </v:shape>
          <o:OLEObject Type="Embed" ProgID="Equation.DSMT4" ShapeID="_x0000_i1302" DrawAspect="Content" ObjectID="_1845799882" r:id="rId570"/>
        </w:object>
      </w:r>
      <w:r w:rsidRPr="004A1FD6">
        <w:t>is the modified focal length at capture.</w:t>
      </w:r>
    </w:p>
    <w:p w:rsidR="00D374E4" w:rsidRPr="004A1FD6" w:rsidRDefault="00D374E4" w:rsidP="00652178">
      <w:r w:rsidRPr="004A1FD6">
        <w:t>Typically, calibration is performed at a lower resolution</w:t>
      </w:r>
      <w:r w:rsidR="0090260C" w:rsidRPr="004A1FD6">
        <w:rPr>
          <w:noProof/>
          <w:position w:val="-12"/>
        </w:rPr>
      </w:r>
      <w:r w:rsidR="0090260C" w:rsidRPr="004A1FD6">
        <w:rPr>
          <w:noProof/>
          <w:position w:val="-12"/>
        </w:rPr>
        <w:object w:dxaOrig="780" w:dyaOrig="360" w14:anchorId="1567FC6B">
          <v:shape id="_x0000_i1303" type="#_x0000_t75" alt="" style="width:36pt;height:22.2pt;mso-width-percent:0;mso-height-percent:0;mso-width-percent:0;mso-height-percent:0" o:ole="">
            <v:imagedata r:id="rId571" o:title=""/>
          </v:shape>
          <o:OLEObject Type="Embed" ProgID="Equation.DSMT4" ShapeID="_x0000_i1303" DrawAspect="Content" ObjectID="_1845799883" r:id="rId572"/>
        </w:object>
      </w:r>
      <w:r w:rsidRPr="004A1FD6">
        <w:t xml:space="preserve">.  Therefore the most general expression for </w:t>
      </w:r>
      <w:r w:rsidRPr="004A1FD6">
        <w:fldChar w:fldCharType="begin"/>
      </w:r>
      <w:r w:rsidRPr="004A1FD6">
        <w:instrText xml:space="preserve"> GOTOBUTTON ZEqnNum804673  \* MERGEFORMAT </w:instrText>
      </w:r>
      <w:fldSimple w:instr=" REF ZEqnNum804673 \* Charformat \! \* MERGEFORMAT ">
        <w:r w:rsidRPr="004A1FD6">
          <w:instrText>(</w:instrText>
        </w:r>
        <w:r>
          <w:instrText>1</w:instrText>
        </w:r>
        <w:r w:rsidRPr="004A1FD6">
          <w:instrText>.</w:instrText>
        </w:r>
        <w:r>
          <w:instrText>102</w:instrText>
        </w:r>
        <w:r w:rsidRPr="004A1FD6">
          <w:instrText>)</w:instrText>
        </w:r>
      </w:fldSimple>
      <w:r w:rsidRPr="004A1FD6">
        <w:fldChar w:fldCharType="end"/>
      </w:r>
      <w:r w:rsidRPr="004A1FD6">
        <w:t xml:space="preserve"> requires an additional digital scale factor </w:t>
      </w:r>
      <w:r w:rsidR="0090260C" w:rsidRPr="004A1FD6">
        <w:rPr>
          <w:noProof/>
          <w:position w:val="-12"/>
        </w:rPr>
      </w:r>
      <w:r w:rsidR="0090260C" w:rsidRPr="004A1FD6">
        <w:rPr>
          <w:noProof/>
          <w:position w:val="-12"/>
        </w:rPr>
        <w:object w:dxaOrig="700" w:dyaOrig="360" w14:anchorId="531FED9A">
          <v:shape id="_x0000_i1304" type="#_x0000_t75" alt="" style="width:36pt;height:22.2pt;mso-width-percent:0;mso-height-percent:0;mso-width-percent:0;mso-height-percent:0" o:ole="">
            <v:imagedata r:id="rId573" o:title=""/>
          </v:shape>
          <o:OLEObject Type="Embed" ProgID="Equation.DSMT4" ShapeID="_x0000_i1304" DrawAspect="Content" ObjectID="_1845799884" r:id="rId574"/>
        </w:object>
      </w:r>
      <w:r w:rsidRPr="004A1FD6">
        <w:t xml:space="preserve"> which accounts for the increased region of space subtended by the new larger virtual pixels.  Combining both effects results in a total scale factor embodied by the normalized focal length at calibration,</w:t>
      </w:r>
    </w:p>
    <w:p w:rsidR="00D374E4" w:rsidRPr="004A1FD6" w:rsidRDefault="00D374E4" w:rsidP="00652178">
      <w:r w:rsidRPr="004A1FD6">
        <w:tab/>
      </w:r>
      <w:r w:rsidR="0090260C" w:rsidRPr="004A1FD6">
        <w:rPr>
          <w:noProof/>
          <w:position w:val="-32"/>
        </w:rPr>
      </w:r>
      <w:r w:rsidR="0090260C" w:rsidRPr="004A1FD6">
        <w:rPr>
          <w:noProof/>
          <w:position w:val="-32"/>
        </w:rPr>
        <w:object w:dxaOrig="2120" w:dyaOrig="760" w14:anchorId="77D18345">
          <v:shape id="_x0000_i1305" type="#_x0000_t75" alt="" style="width:108pt;height:36pt;mso-width-percent:0;mso-height-percent:0;mso-width-percent:0;mso-height-percent:0" o:ole="">
            <v:imagedata r:id="rId575" o:title=""/>
          </v:shape>
          <o:OLEObject Type="Embed" ProgID="Equation.DSMT4" ShapeID="_x0000_i1305" DrawAspect="Content" ObjectID="_1845799885" r:id="rId57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88" w:name="ZEqnNum572430"/>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103</w:instrText>
      </w:r>
      <w:r w:rsidRPr="004A1FD6">
        <w:rPr>
          <w:noProof/>
        </w:rPr>
        <w:fldChar w:fldCharType="end"/>
      </w:r>
      <w:r w:rsidRPr="004A1FD6">
        <w:instrText>)</w:instrText>
      </w:r>
      <w:bookmarkEnd w:id="88"/>
      <w:r w:rsidRPr="004A1FD6">
        <w:fldChar w:fldCharType="end"/>
      </w:r>
    </w:p>
    <w:p w:rsidR="00D374E4" w:rsidRPr="004A1FD6" w:rsidRDefault="00D374E4" w:rsidP="00652178">
      <w:r w:rsidRPr="004A1FD6">
        <w:t xml:space="preserve">The expression in </w:t>
      </w:r>
      <w:r w:rsidRPr="004A1FD6">
        <w:fldChar w:fldCharType="begin"/>
      </w:r>
      <w:r w:rsidRPr="004A1FD6">
        <w:instrText xml:space="preserve"> GOTOBUTTON ZEqnNum572430  \* MERGEFORMAT </w:instrText>
      </w:r>
      <w:fldSimple w:instr=" REF ZEqnNum572430 \* Charformat \! \* MERGEFORMAT ">
        <w:r w:rsidRPr="004A1FD6">
          <w:instrText>(</w:instrText>
        </w:r>
        <w:r>
          <w:instrText>1</w:instrText>
        </w:r>
        <w:r w:rsidRPr="004A1FD6">
          <w:instrText>.</w:instrText>
        </w:r>
        <w:r>
          <w:instrText>103</w:instrText>
        </w:r>
        <w:r w:rsidRPr="004A1FD6">
          <w:instrText>)</w:instrText>
        </w:r>
      </w:fldSimple>
      <w:r w:rsidRPr="004A1FD6">
        <w:fldChar w:fldCharType="end"/>
      </w:r>
      <w:r w:rsidRPr="004A1FD6">
        <w:t xml:space="preserve"> allows compensation for arbitrary lens position and processing resolution during calibration.  Additional scaling factors applied during rectification may be accommodated by suitable modification of </w:t>
      </w:r>
      <w:r w:rsidRPr="004A1FD6">
        <w:fldChar w:fldCharType="begin"/>
      </w:r>
      <w:r w:rsidRPr="004A1FD6">
        <w:instrText xml:space="preserve"> GOTOBUTTON ZEqnNum572430  \* MERGEFORMAT </w:instrText>
      </w:r>
      <w:fldSimple w:instr=" REF ZEqnNum572430 \* Charformat \! \* MERGEFORMAT ">
        <w:r w:rsidRPr="004A1FD6">
          <w:instrText>(</w:instrText>
        </w:r>
        <w:r>
          <w:instrText>1</w:instrText>
        </w:r>
        <w:r w:rsidRPr="004A1FD6">
          <w:instrText>.</w:instrText>
        </w:r>
        <w:r>
          <w:instrText>103</w:instrText>
        </w:r>
        <w:r w:rsidRPr="004A1FD6">
          <w:instrText>)</w:instrText>
        </w:r>
      </w:fldSimple>
      <w:r w:rsidRPr="004A1FD6">
        <w:fldChar w:fldCharType="end"/>
      </w:r>
      <w:r w:rsidRPr="004A1FD6">
        <w:t xml:space="preserve"> which is discussed in Section </w:t>
      </w:r>
      <w:r w:rsidRPr="004A1FD6">
        <w:fldChar w:fldCharType="begin"/>
      </w:r>
      <w:r w:rsidRPr="004A1FD6">
        <w:instrText xml:space="preserve"> REF _Ref451252308 \r \h </w:instrText>
      </w:r>
      <w:r>
        <w:instrText xml:space="preserve"> \* MERGEFORMAT </w:instrText>
      </w:r>
      <w:r w:rsidRPr="004A1FD6">
        <w:fldChar w:fldCharType="separate"/>
      </w:r>
      <w:r>
        <w:t>21.12.1</w:t>
      </w:r>
      <w:r w:rsidRPr="004A1FD6">
        <w:fldChar w:fldCharType="end"/>
      </w:r>
      <w:r w:rsidRPr="004A1FD6">
        <w:t xml:space="preserve">.  </w:t>
      </w:r>
    </w:p>
    <w:p w:rsidR="00D374E4" w:rsidRPr="004A1FD6" w:rsidRDefault="00D374E4" w:rsidP="00652178">
      <w:pPr>
        <w:pStyle w:val="Heading2"/>
        <w:rPr>
          <w:rFonts w:cs="Times New Roman"/>
        </w:rPr>
      </w:pPr>
      <w:bookmarkStart w:id="89" w:name="_Toc209787769"/>
      <w:bookmarkStart w:id="90" w:name="_Toc229857427"/>
      <w:bookmarkStart w:id="91" w:name="_Toc229926480"/>
      <w:r>
        <w:rPr>
          <w:rFonts w:cs="Times New Roman"/>
        </w:rPr>
        <w:t>Camera Calibration</w:t>
      </w:r>
      <w:bookmarkEnd w:id="89"/>
      <w:bookmarkEnd w:id="90"/>
      <w:bookmarkEnd w:id="91"/>
    </w:p>
    <w:p w:rsidR="00D374E4" w:rsidRPr="004A1FD6" w:rsidRDefault="00D374E4" w:rsidP="00652178"/>
    <w:p w:rsidR="00D374E4" w:rsidRDefault="00D374E4" w:rsidP="00652178">
      <w:r w:rsidRPr="004A1FD6">
        <w:t xml:space="preserve">Traditional calibration, also known as full calibration, involves calculation of transformations relative to a fixed world coordinate system embedded in a calibration rig.  The calibration rig enables robust keypoint detection in 3D space and ensures that calibration parameters are observable from an estimation standpoint.  Four coordinate systems are employed for expressing the world points as they progress through the camera system: 1) The common frame (world),2) the local camera frame, 3) local sensor frame (in the focal plane), and 4) the digital image buffer (pixel).  </w:t>
      </w:r>
    </w:p>
    <w:p w:rsidR="00E64B77" w:rsidRPr="004A1FD6" w:rsidRDefault="00E64B77" w:rsidP="00652178"/>
    <w:p w:rsidR="00D374E4" w:rsidRDefault="00D374E4" w:rsidP="00652178">
      <w:r w:rsidRPr="004A1FD6">
        <w:t>The method presented here is based on the special structure of the pinhole model whose solution is in terms of a homogenous linear system.  The following equations are for theoretical illustration and due to the high sensitivity of the estimation problem to noise do not represent a robust solution.  For example estimation of the sensor principal point is notoriously sensitive to errors in keypoint position.  In later sections a nonlinear iterative method is presented which minimizes the geometrically intuitive notion of reprojection error.</w:t>
      </w:r>
    </w:p>
    <w:p w:rsidR="00E64B77" w:rsidRDefault="00E64B77" w:rsidP="00652178"/>
    <w:p w:rsidR="00E64B77" w:rsidRDefault="00E64B77" w:rsidP="00652178">
      <w:r>
        <w:lastRenderedPageBreak/>
        <w:t xml:space="preserve">The method employs the </w:t>
      </w:r>
      <w:r w:rsidRPr="005D18BB">
        <w:rPr>
          <w:i/>
        </w:rPr>
        <w:t>direct linear transformation</w:t>
      </w:r>
      <w:r>
        <w:t xml:space="preserve"> (DLT) which simultaneously solves for both camera pose (extrinisics) and intrinisics (focal length, scale, image center) based on known 3D world point.  The resulting equations define a homogenous linear equation with solution via least squares and SVD.</w:t>
      </w:r>
    </w:p>
    <w:p w:rsidR="00E64B77" w:rsidRDefault="00E64B77" w:rsidP="00652178"/>
    <w:p w:rsidR="00E64B77" w:rsidRPr="004A1FD6" w:rsidRDefault="00E64B77" w:rsidP="00652178"/>
    <w:p w:rsidR="00D374E4" w:rsidRPr="004A1FD6" w:rsidRDefault="00D374E4" w:rsidP="00652178">
      <w:pPr>
        <w:jc w:val="both"/>
      </w:pPr>
      <w:r w:rsidRPr="004A1FD6">
        <w:t xml:space="preserve">A point </w:t>
      </w:r>
      <w:r w:rsidR="0090260C" w:rsidRPr="004A1FD6">
        <w:rPr>
          <w:noProof/>
          <w:position w:val="-12"/>
        </w:rPr>
      </w:r>
      <w:r w:rsidR="0090260C" w:rsidRPr="004A1FD6">
        <w:rPr>
          <w:noProof/>
          <w:position w:val="-12"/>
        </w:rPr>
        <w:object w:dxaOrig="1700" w:dyaOrig="380" w14:anchorId="68EED096">
          <v:shape id="_x0000_i1306" type="#_x0000_t75" alt="" style="width:85.8pt;height:22.2pt;mso-width-percent:0;mso-height-percent:0;mso-width-percent:0;mso-height-percent:0" o:ole="">
            <v:imagedata r:id="rId577" o:title=""/>
          </v:shape>
          <o:OLEObject Type="Embed" ProgID="Equation.DSMT4" ShapeID="_x0000_i1306" DrawAspect="Content" ObjectID="_1845799886" r:id="rId578"/>
        </w:object>
      </w:r>
      <w:r w:rsidRPr="004A1FD6">
        <w:t xml:space="preserve">located with respect to a world coordinate system with origin </w:t>
      </w:r>
      <w:r w:rsidR="0090260C" w:rsidRPr="004A1FD6">
        <w:rPr>
          <w:noProof/>
          <w:position w:val="-12"/>
        </w:rPr>
      </w:r>
      <w:r w:rsidR="0090260C" w:rsidRPr="004A1FD6">
        <w:rPr>
          <w:noProof/>
          <w:position w:val="-12"/>
        </w:rPr>
        <w:object w:dxaOrig="1260" w:dyaOrig="360" w14:anchorId="1A80AB25">
          <v:shape id="_x0000_i1307" type="#_x0000_t75" alt="" style="width:64.35pt;height:22.2pt;mso-width-percent:0;mso-height-percent:0;mso-width-percent:0;mso-height-percent:0" o:ole="">
            <v:imagedata r:id="rId579" o:title=""/>
          </v:shape>
          <o:OLEObject Type="Embed" ProgID="Equation.DSMT4" ShapeID="_x0000_i1307" DrawAspect="Content" ObjectID="_1845799887" r:id="rId580"/>
        </w:object>
      </w:r>
      <w:r w:rsidRPr="004A1FD6">
        <w:t xml:space="preserve"> has coordinates </w:t>
      </w:r>
      <w:r w:rsidR="0090260C" w:rsidRPr="004A1FD6">
        <w:rPr>
          <w:noProof/>
          <w:position w:val="-10"/>
        </w:rPr>
      </w:r>
      <w:r w:rsidR="0090260C" w:rsidRPr="004A1FD6">
        <w:rPr>
          <w:noProof/>
          <w:position w:val="-10"/>
        </w:rPr>
        <w:object w:dxaOrig="1420" w:dyaOrig="360" w14:anchorId="0B6BCDF7">
          <v:shape id="_x0000_i1308" type="#_x0000_t75" alt="" style="width:1in;height:22.2pt;mso-width-percent:0;mso-height-percent:0;mso-width-percent:0;mso-height-percent:0" o:ole="">
            <v:imagedata r:id="rId581" o:title=""/>
          </v:shape>
          <o:OLEObject Type="Embed" ProgID="Equation.DSMT4" ShapeID="_x0000_i1308" DrawAspect="Content" ObjectID="_1845799888" r:id="rId582"/>
        </w:object>
      </w:r>
      <w:r w:rsidRPr="004A1FD6">
        <w:t xml:space="preserve"> in the local camera frame related by</w:t>
      </w:r>
    </w:p>
    <w:p w:rsidR="00D374E4" w:rsidRPr="004A1FD6" w:rsidRDefault="00D374E4" w:rsidP="00652178">
      <w:r w:rsidRPr="004A1FD6">
        <w:tab/>
      </w:r>
      <w:r w:rsidR="0090260C" w:rsidRPr="004A1FD6">
        <w:rPr>
          <w:noProof/>
          <w:position w:val="-30"/>
        </w:rPr>
      </w:r>
      <w:r w:rsidR="0090260C" w:rsidRPr="004A1FD6">
        <w:rPr>
          <w:noProof/>
          <w:position w:val="-30"/>
        </w:rPr>
        <w:object w:dxaOrig="1420" w:dyaOrig="720" w14:anchorId="5E6511C3">
          <v:shape id="_x0000_i1309" type="#_x0000_t75" alt="" style="width:1in;height:42.9pt;mso-width-percent:0;mso-height-percent:0;mso-width-percent:0;mso-height-percent:0" o:ole="">
            <v:imagedata r:id="rId583" o:title=""/>
          </v:shape>
          <o:OLEObject Type="Embed" ProgID="Equation.DSMT4" ShapeID="_x0000_i1309" DrawAspect="Content" ObjectID="_1845799889" r:id="rId58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92" w:name="ZEqnNum736182"/>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104</w:instrText>
      </w:r>
      <w:r w:rsidRPr="004A1FD6">
        <w:rPr>
          <w:noProof/>
        </w:rPr>
        <w:fldChar w:fldCharType="end"/>
      </w:r>
      <w:r w:rsidRPr="004A1FD6">
        <w:instrText>)</w:instrText>
      </w:r>
      <w:bookmarkEnd w:id="92"/>
      <w:r w:rsidRPr="004A1FD6">
        <w:fldChar w:fldCharType="end"/>
      </w:r>
    </w:p>
    <w:p w:rsidR="00D374E4" w:rsidRPr="004A1FD6" w:rsidRDefault="00D374E4" w:rsidP="00652178">
      <w:pPr>
        <w:jc w:val="both"/>
      </w:pPr>
      <w:r w:rsidRPr="004A1FD6">
        <w:t xml:space="preserve">In </w:t>
      </w:r>
      <w:r w:rsidRPr="004A1FD6">
        <w:fldChar w:fldCharType="begin"/>
      </w:r>
      <w:r w:rsidRPr="004A1FD6">
        <w:instrText xml:space="preserve"> GOTOBUTTON ZEqnNum736182  \* MERGEFORMAT </w:instrText>
      </w:r>
      <w:fldSimple w:instr=" REF ZEqnNum736182 \* Charformat \! \* MERGEFORMAT ">
        <w:r w:rsidRPr="004A1FD6">
          <w:instrText>(</w:instrText>
        </w:r>
        <w:r>
          <w:instrText>1</w:instrText>
        </w:r>
        <w:r w:rsidRPr="004A1FD6">
          <w:instrText>.</w:instrText>
        </w:r>
        <w:r>
          <w:instrText>104</w:instrText>
        </w:r>
        <w:r w:rsidRPr="004A1FD6">
          <w:instrText>)</w:instrText>
        </w:r>
      </w:fldSimple>
      <w:r w:rsidRPr="004A1FD6">
        <w:fldChar w:fldCharType="end"/>
      </w:r>
      <w:r w:rsidRPr="004A1FD6">
        <w:t xml:space="preserve"> </w:t>
      </w:r>
      <w:r w:rsidR="0090260C" w:rsidRPr="004A1FD6">
        <w:rPr>
          <w:noProof/>
          <w:position w:val="-4"/>
        </w:rPr>
      </w:r>
      <w:r w:rsidR="0090260C" w:rsidRPr="004A1FD6">
        <w:rPr>
          <w:noProof/>
          <w:position w:val="-4"/>
        </w:rPr>
        <w:object w:dxaOrig="260" w:dyaOrig="260" w14:anchorId="22226676">
          <v:shape id="_x0000_i1310" type="#_x0000_t75" alt="" style="width:13.8pt;height:13.8pt;mso-width-percent:0;mso-height-percent:0;mso-width-percent:0;mso-height-percent:0" o:ole="">
            <v:imagedata r:id="rId585" o:title=""/>
          </v:shape>
          <o:OLEObject Type="Embed" ProgID="Equation.DSMT4" ShapeID="_x0000_i1310" DrawAspect="Content" ObjectID="_1845799890" r:id="rId586"/>
        </w:object>
      </w:r>
      <w:r w:rsidRPr="004A1FD6">
        <w:t xml:space="preserve"> is the matrix which aligns the local to world axes and </w:t>
      </w:r>
      <w:r w:rsidR="0090260C" w:rsidRPr="004A1FD6">
        <w:rPr>
          <w:noProof/>
          <w:position w:val="-6"/>
        </w:rPr>
      </w:r>
      <w:r w:rsidR="0090260C" w:rsidRPr="004A1FD6">
        <w:rPr>
          <w:noProof/>
          <w:position w:val="-6"/>
        </w:rPr>
        <w:object w:dxaOrig="240" w:dyaOrig="279" w14:anchorId="48A2DC3B">
          <v:shape id="_x0000_i1311" type="#_x0000_t75" alt="" style="width:13.8pt;height:13.8pt;mso-width-percent:0;mso-height-percent:0;mso-width-percent:0;mso-height-percent:0" o:ole="">
            <v:imagedata r:id="rId587" o:title=""/>
          </v:shape>
          <o:OLEObject Type="Embed" ProgID="Equation.DSMT4" ShapeID="_x0000_i1311" DrawAspect="Content" ObjectID="_1845799891" r:id="rId588"/>
        </w:object>
      </w:r>
      <w:r w:rsidRPr="004A1FD6">
        <w:t xml:space="preserve"> is the displacement of the local optical center from </w:t>
      </w:r>
      <w:r w:rsidR="0090260C" w:rsidRPr="004A1FD6">
        <w:rPr>
          <w:noProof/>
          <w:position w:val="-12"/>
        </w:rPr>
      </w:r>
      <w:r w:rsidR="0090260C" w:rsidRPr="004A1FD6">
        <w:rPr>
          <w:noProof/>
          <w:position w:val="-12"/>
        </w:rPr>
        <w:object w:dxaOrig="320" w:dyaOrig="360" w14:anchorId="105E9111">
          <v:shape id="_x0000_i1312" type="#_x0000_t75" alt="" style="width:13.8pt;height:22.2pt;mso-width-percent:0;mso-height-percent:0;mso-width-percent:0;mso-height-percent:0" o:ole="">
            <v:imagedata r:id="rId589" o:title=""/>
          </v:shape>
          <o:OLEObject Type="Embed" ProgID="Equation.DSMT4" ShapeID="_x0000_i1312" DrawAspect="Content" ObjectID="_1845799892" r:id="rId590"/>
        </w:object>
      </w:r>
      <w:r w:rsidRPr="004A1FD6">
        <w:t xml:space="preserve">.  When P is the local origin, P0 must be C.The matrix  </w:t>
      </w:r>
    </w:p>
    <w:p w:rsidR="00D374E4" w:rsidRPr="004A1FD6" w:rsidRDefault="00D374E4" w:rsidP="00652178">
      <w:r w:rsidRPr="004A1FD6">
        <w:tab/>
      </w:r>
      <w:r w:rsidR="0090260C" w:rsidRPr="004A1FD6">
        <w:rPr>
          <w:noProof/>
          <w:position w:val="-52"/>
        </w:rPr>
      </w:r>
      <w:r w:rsidR="0090260C" w:rsidRPr="004A1FD6">
        <w:rPr>
          <w:noProof/>
          <w:position w:val="-52"/>
        </w:rPr>
        <w:object w:dxaOrig="8220" w:dyaOrig="1160" w14:anchorId="0BBB86D6">
          <v:shape id="_x0000_i1313" type="#_x0000_t75" alt="" style="width:409pt;height:58.2pt;mso-width-percent:0;mso-height-percent:0;mso-width-percent:0;mso-height-percent:0" o:ole="">
            <v:imagedata r:id="rId591" o:title=""/>
          </v:shape>
          <o:OLEObject Type="Embed" ProgID="Equation.DSMT4" ShapeID="_x0000_i1313" DrawAspect="Content" ObjectID="_1845799893" r:id="rId59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105</w:instrText>
      </w:r>
      <w:r w:rsidRPr="004A1FD6">
        <w:rPr>
          <w:noProof/>
        </w:rPr>
        <w:fldChar w:fldCharType="end"/>
      </w:r>
      <w:r w:rsidRPr="004A1FD6">
        <w:instrText>)</w:instrText>
      </w:r>
      <w:r w:rsidRPr="004A1FD6">
        <w:fldChar w:fldCharType="end"/>
      </w:r>
    </w:p>
    <w:p w:rsidR="00D374E4" w:rsidRPr="004A1FD6" w:rsidRDefault="00D374E4" w:rsidP="00652178">
      <w:pPr>
        <w:jc w:val="both"/>
      </w:pPr>
      <w:r w:rsidRPr="004A1FD6">
        <w:t xml:space="preserve">is defined by three Euler angles: pitch </w:t>
      </w:r>
      <w:r w:rsidR="0090260C" w:rsidRPr="004A1FD6">
        <w:rPr>
          <w:noProof/>
          <w:position w:val="-6"/>
        </w:rPr>
      </w:r>
      <w:r w:rsidR="0090260C" w:rsidRPr="004A1FD6">
        <w:rPr>
          <w:noProof/>
          <w:position w:val="-6"/>
        </w:rPr>
        <w:object w:dxaOrig="240" w:dyaOrig="220" w14:anchorId="43C385DE">
          <v:shape id="_x0000_i1314" type="#_x0000_t75" alt="" style="width:13.8pt;height:13.8pt;mso-width-percent:0;mso-height-percent:0;mso-width-percent:0;mso-height-percent:0" o:ole="">
            <v:imagedata r:id="rId593" o:title=""/>
          </v:shape>
          <o:OLEObject Type="Embed" ProgID="Equation.DSMT4" ShapeID="_x0000_i1314" DrawAspect="Content" ObjectID="_1845799894" r:id="rId594"/>
        </w:object>
      </w:r>
      <w:r w:rsidRPr="004A1FD6">
        <w:t>, yaw</w:t>
      </w:r>
      <w:r w:rsidR="0090260C" w:rsidRPr="004A1FD6">
        <w:rPr>
          <w:noProof/>
          <w:position w:val="-10"/>
        </w:rPr>
      </w:r>
      <w:r w:rsidR="0090260C" w:rsidRPr="004A1FD6">
        <w:rPr>
          <w:noProof/>
          <w:position w:val="-10"/>
        </w:rPr>
        <w:object w:dxaOrig="240" w:dyaOrig="320" w14:anchorId="1AA74FFE">
          <v:shape id="_x0000_i1315" type="#_x0000_t75" alt="" style="width:13.8pt;height:13.8pt;mso-width-percent:0;mso-height-percent:0;mso-width-percent:0;mso-height-percent:0" o:ole="">
            <v:imagedata r:id="rId595" o:title=""/>
          </v:shape>
          <o:OLEObject Type="Embed" ProgID="Equation.DSMT4" ShapeID="_x0000_i1315" DrawAspect="Content" ObjectID="_1845799895" r:id="rId596"/>
        </w:object>
      </w:r>
      <w:r w:rsidRPr="004A1FD6">
        <w:t xml:space="preserve"> , and roll</w:t>
      </w:r>
      <w:r w:rsidR="0090260C" w:rsidRPr="004A1FD6">
        <w:rPr>
          <w:noProof/>
          <w:position w:val="-10"/>
        </w:rPr>
      </w:r>
      <w:r w:rsidR="0090260C" w:rsidRPr="004A1FD6">
        <w:rPr>
          <w:noProof/>
          <w:position w:val="-10"/>
        </w:rPr>
        <w:object w:dxaOrig="200" w:dyaOrig="260" w14:anchorId="6A648819">
          <v:shape id="_x0000_i1316" type="#_x0000_t75" alt="" style="width:7.65pt;height:13.8pt;mso-width-percent:0;mso-height-percent:0;mso-width-percent:0;mso-height-percent:0" o:ole="">
            <v:imagedata r:id="rId597" o:title=""/>
          </v:shape>
          <o:OLEObject Type="Embed" ProgID="Equation.DSMT4" ShapeID="_x0000_i1316" DrawAspect="Content" ObjectID="_1845799896" r:id="rId598"/>
        </w:object>
      </w:r>
      <w:r w:rsidRPr="004A1FD6">
        <w:t xml:space="preserve"> about the x,y and z axis, respectively.  The angles are measured according to the right hand rule and appear as counter clockwise rotations when the axis about which they occur point toward the observer.  The transformation </w:t>
      </w:r>
      <w:r w:rsidRPr="004A1FD6">
        <w:fldChar w:fldCharType="begin"/>
      </w:r>
      <w:r w:rsidRPr="004A1FD6">
        <w:instrText xml:space="preserve"> GOTOBUTTON ZEqnNum736182  \* MERGEFORMAT </w:instrText>
      </w:r>
      <w:fldSimple w:instr=" REF ZEqnNum736182 \* Charformat \! \* MERGEFORMAT ">
        <w:r w:rsidRPr="004A1FD6">
          <w:instrText>(</w:instrText>
        </w:r>
        <w:r>
          <w:instrText>1</w:instrText>
        </w:r>
        <w:r w:rsidRPr="004A1FD6">
          <w:instrText>.</w:instrText>
        </w:r>
        <w:r>
          <w:instrText>104</w:instrText>
        </w:r>
        <w:r w:rsidRPr="004A1FD6">
          <w:instrText>)</w:instrText>
        </w:r>
      </w:fldSimple>
      <w:r w:rsidRPr="004A1FD6">
        <w:fldChar w:fldCharType="end"/>
      </w:r>
      <w:r w:rsidRPr="004A1FD6">
        <w:t xml:space="preserve"> may be represented in coordinate form as</w:t>
      </w:r>
    </w:p>
    <w:p w:rsidR="00D374E4" w:rsidRPr="004A1FD6" w:rsidRDefault="00D374E4" w:rsidP="00652178">
      <w:r w:rsidRPr="004A1FD6">
        <w:tab/>
      </w:r>
      <w:r w:rsidR="0090260C" w:rsidRPr="004A1FD6">
        <w:rPr>
          <w:noProof/>
          <w:position w:val="-30"/>
        </w:rPr>
      </w:r>
      <w:r w:rsidR="0090260C" w:rsidRPr="004A1FD6">
        <w:rPr>
          <w:noProof/>
          <w:position w:val="-30"/>
        </w:rPr>
        <w:object w:dxaOrig="2160" w:dyaOrig="1460" w14:anchorId="256DD23D">
          <v:shape id="_x0000_i1317" type="#_x0000_t75" alt="" style="width:108pt;height:1in;mso-width-percent:0;mso-height-percent:0;mso-width-percent:0;mso-height-percent:0" o:ole="">
            <v:imagedata r:id="rId599" o:title=""/>
          </v:shape>
          <o:OLEObject Type="Embed" ProgID="Equation.DSMT4" ShapeID="_x0000_i1317" DrawAspect="Content" ObjectID="_1845799897" r:id="rId60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93" w:name="ZEqnNum473761"/>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106</w:instrText>
      </w:r>
      <w:r w:rsidRPr="004A1FD6">
        <w:rPr>
          <w:noProof/>
        </w:rPr>
        <w:fldChar w:fldCharType="end"/>
      </w:r>
      <w:r w:rsidRPr="004A1FD6">
        <w:instrText>)</w:instrText>
      </w:r>
      <w:bookmarkEnd w:id="93"/>
      <w:r w:rsidRPr="004A1FD6">
        <w:fldChar w:fldCharType="end"/>
      </w:r>
    </w:p>
    <w:p w:rsidR="00D374E4" w:rsidRPr="004A1FD6" w:rsidRDefault="00D374E4" w:rsidP="00652178">
      <w:pPr>
        <w:jc w:val="both"/>
      </w:pPr>
      <w:r w:rsidRPr="004A1FD6">
        <w:t xml:space="preserve">Or in matrix form using the projection function </w:t>
      </w:r>
      <w:r w:rsidRPr="004A1FD6">
        <w:fldChar w:fldCharType="begin"/>
      </w:r>
      <w:r w:rsidRPr="004A1FD6">
        <w:instrText xml:space="preserve"> GOTOBUTTON ZEqnNum477720  \* MERGEFORMAT </w:instrText>
      </w:r>
      <w:fldSimple w:instr=" REF ZEqnNum477720 \* Charformat \! \* MERGEFORMAT ">
        <w:r w:rsidRPr="004A1FD6">
          <w:instrText>(</w:instrText>
        </w:r>
        <w:r>
          <w:instrText>3</w:instrText>
        </w:r>
        <w:r w:rsidRPr="004A1FD6">
          <w:instrText>.</w:instrText>
        </w:r>
        <w:r>
          <w:instrText>54</w:instrText>
        </w:r>
        <w:r w:rsidRPr="004A1FD6">
          <w:instrText>)</w:instrText>
        </w:r>
      </w:fldSimple>
      <w:r w:rsidRPr="004A1FD6">
        <w:fldChar w:fldCharType="end"/>
      </w:r>
      <w:r w:rsidRPr="004A1FD6">
        <w:t xml:space="preserve"> and homogenous coordinates </w:t>
      </w:r>
      <w:r w:rsidR="0090260C" w:rsidRPr="004A1FD6">
        <w:rPr>
          <w:noProof/>
          <w:position w:val="-14"/>
        </w:rPr>
      </w:r>
      <w:r w:rsidR="0090260C" w:rsidRPr="004A1FD6">
        <w:rPr>
          <w:noProof/>
          <w:position w:val="-14"/>
        </w:rPr>
        <w:object w:dxaOrig="1300" w:dyaOrig="440" w14:anchorId="5647D01E">
          <v:shape id="_x0000_i1318" type="#_x0000_t75" alt="" style="width:64.35pt;height:22.2pt;mso-width-percent:0;mso-height-percent:0;mso-width-percent:0;mso-height-percent:0" o:ole="">
            <v:imagedata r:id="rId601" o:title=""/>
          </v:shape>
          <o:OLEObject Type="Embed" ProgID="Equation.DSMT4" ShapeID="_x0000_i1318" DrawAspect="Content" ObjectID="_1845799898" r:id="rId602"/>
        </w:object>
      </w:r>
      <w:r w:rsidRPr="004A1FD6">
        <w:t>as</w:t>
      </w:r>
    </w:p>
    <w:p w:rsidR="00D374E4" w:rsidRPr="004A1FD6" w:rsidRDefault="00D374E4" w:rsidP="00652178">
      <w:r w:rsidRPr="004A1FD6">
        <w:tab/>
      </w:r>
      <w:r w:rsidR="0090260C" w:rsidRPr="004A1FD6">
        <w:rPr>
          <w:noProof/>
          <w:position w:val="-12"/>
        </w:rPr>
      </w:r>
      <w:r w:rsidR="0090260C" w:rsidRPr="004A1FD6">
        <w:rPr>
          <w:noProof/>
          <w:position w:val="-12"/>
        </w:rPr>
        <w:object w:dxaOrig="1300" w:dyaOrig="380" w14:anchorId="77B1C9B2">
          <v:shape id="_x0000_i1319" type="#_x0000_t75" alt="" style="width:64.35pt;height:22.2pt;mso-width-percent:0;mso-height-percent:0;mso-width-percent:0;mso-height-percent:0" o:ole="">
            <v:imagedata r:id="rId603" o:title=""/>
          </v:shape>
          <o:OLEObject Type="Embed" ProgID="Equation.DSMT4" ShapeID="_x0000_i1319" DrawAspect="Content" ObjectID="_1845799899" r:id="rId60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107</w:instrText>
      </w:r>
      <w:r w:rsidRPr="004A1FD6">
        <w:rPr>
          <w:noProof/>
        </w:rPr>
        <w:fldChar w:fldCharType="end"/>
      </w:r>
      <w:r w:rsidRPr="004A1FD6">
        <w:instrText>)</w:instrText>
      </w:r>
      <w:r w:rsidRPr="004A1FD6">
        <w:fldChar w:fldCharType="end"/>
      </w:r>
    </w:p>
    <w:p w:rsidR="00D374E4" w:rsidRPr="004A1FD6" w:rsidRDefault="00D374E4" w:rsidP="00652178">
      <w:r w:rsidRPr="004A1FD6">
        <w:t>where the rigid body transformation is</w:t>
      </w:r>
    </w:p>
    <w:p w:rsidR="00D374E4" w:rsidRPr="004A1FD6" w:rsidRDefault="00D374E4" w:rsidP="00652178">
      <w:r w:rsidRPr="004A1FD6">
        <w:tab/>
      </w:r>
      <w:r w:rsidR="0090260C" w:rsidRPr="004A1FD6">
        <w:rPr>
          <w:noProof/>
          <w:position w:val="-16"/>
        </w:rPr>
      </w:r>
      <w:r w:rsidR="0090260C" w:rsidRPr="004A1FD6">
        <w:rPr>
          <w:noProof/>
          <w:position w:val="-16"/>
        </w:rPr>
        <w:object w:dxaOrig="3140" w:dyaOrig="480" w14:anchorId="0F82DEBE">
          <v:shape id="_x0000_i1320" type="#_x0000_t75" alt="" style="width:157.8pt;height:22.2pt;mso-width-percent:0;mso-height-percent:0;mso-width-percent:0;mso-height-percent:0" o:ole="">
            <v:imagedata r:id="rId605" o:title=""/>
          </v:shape>
          <o:OLEObject Type="Embed" ProgID="Equation.DSMT4" ShapeID="_x0000_i1320" DrawAspect="Content" ObjectID="_1845799900" r:id="rId60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108</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Note the values for p are in units of say mm.  Measurements for calibration are in the form of pixel coordinates of keypoints located in the image.  A transformation between focal plane and image coordinates is required as illustrated in </w:t>
      </w:r>
      <w:r w:rsidRPr="004A1FD6">
        <w:fldChar w:fldCharType="begin"/>
      </w:r>
      <w:r w:rsidRPr="004A1FD6">
        <w:instrText xml:space="preserve"> REF _Ref431288445 \h </w:instrText>
      </w:r>
      <w:r>
        <w:instrText xml:space="preserve"> \* MERGEFORMAT </w:instrText>
      </w:r>
      <w:r w:rsidRPr="004A1FD6">
        <w:fldChar w:fldCharType="separate"/>
      </w:r>
      <w:r w:rsidRPr="004A1FD6">
        <w:t xml:space="preserve">Figure </w:t>
      </w:r>
      <w:r>
        <w:rPr>
          <w:noProof/>
        </w:rPr>
        <w:t>14</w:t>
      </w:r>
      <w:r w:rsidRPr="004A1FD6">
        <w:t xml:space="preserve"> - Pixel coordinates</w:t>
      </w:r>
      <w:r w:rsidRPr="004A1FD6">
        <w:fldChar w:fldCharType="end"/>
      </w:r>
      <w:r w:rsidRPr="004A1FD6">
        <w:t xml:space="preserve">.  </w:t>
      </w:r>
    </w:p>
    <w:p w:rsidR="00D374E4" w:rsidRPr="004A1FD6" w:rsidRDefault="00D374E4" w:rsidP="00652178">
      <w:pPr>
        <w:keepNext/>
        <w:jc w:val="center"/>
      </w:pPr>
      <w:r w:rsidRPr="004A1FD6">
        <w:rPr>
          <w:noProof/>
        </w:rPr>
        <w:lastRenderedPageBreak/>
        <w:drawing>
          <wp:inline distT="0" distB="0" distL="0" distR="0" wp14:anchorId="0503B600" wp14:editId="7A69DA50">
            <wp:extent cx="3463396" cy="3346450"/>
            <wp:effectExtent l="0" t="0" r="0" b="0"/>
            <wp:docPr id="1801790346" name="Picture 1801790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607">
                      <a:extLst>
                        <a:ext uri="{28A0092B-C50C-407E-A947-70E740481C1C}">
                          <a14:useLocalDpi xmlns:a14="http://schemas.microsoft.com/office/drawing/2010/main" val="0"/>
                        </a:ext>
                      </a:extLst>
                    </a:blip>
                    <a:srcRect/>
                    <a:stretch>
                      <a:fillRect/>
                    </a:stretch>
                  </pic:blipFill>
                  <pic:spPr bwMode="auto">
                    <a:xfrm>
                      <a:off x="0" y="0"/>
                      <a:ext cx="3463396" cy="3346450"/>
                    </a:xfrm>
                    <a:prstGeom prst="rect">
                      <a:avLst/>
                    </a:prstGeom>
                    <a:noFill/>
                    <a:ln>
                      <a:noFill/>
                    </a:ln>
                  </pic:spPr>
                </pic:pic>
              </a:graphicData>
            </a:graphic>
          </wp:inline>
        </w:drawing>
      </w:r>
    </w:p>
    <w:p w:rsidR="00D374E4" w:rsidRPr="004A1FD6" w:rsidRDefault="00D374E4" w:rsidP="00652178">
      <w:pPr>
        <w:jc w:val="center"/>
      </w:pPr>
      <w:bookmarkStart w:id="94" w:name="_Ref431288445"/>
      <w:bookmarkStart w:id="95" w:name="_Toc451344142"/>
      <w:r w:rsidRPr="004A1FD6">
        <w:t xml:space="preserve">Figure </w:t>
      </w:r>
      <w:r w:rsidRPr="004A1FD6">
        <w:rPr>
          <w:noProof/>
        </w:rPr>
        <w:fldChar w:fldCharType="begin"/>
      </w:r>
      <w:r w:rsidRPr="004A1FD6">
        <w:rPr>
          <w:noProof/>
        </w:rPr>
        <w:instrText xml:space="preserve"> SEQ Figure \* ARABIC </w:instrText>
      </w:r>
      <w:r w:rsidRPr="004A1FD6">
        <w:rPr>
          <w:noProof/>
        </w:rPr>
        <w:fldChar w:fldCharType="separate"/>
      </w:r>
      <w:r>
        <w:rPr>
          <w:noProof/>
        </w:rPr>
        <w:t>14</w:t>
      </w:r>
      <w:r w:rsidRPr="004A1FD6">
        <w:rPr>
          <w:noProof/>
        </w:rPr>
        <w:fldChar w:fldCharType="end"/>
      </w:r>
      <w:r w:rsidRPr="004A1FD6">
        <w:t xml:space="preserve"> - Pixel coordinates</w:t>
      </w:r>
      <w:bookmarkEnd w:id="94"/>
      <w:bookmarkEnd w:id="95"/>
    </w:p>
    <w:p w:rsidR="00D374E4" w:rsidRPr="004A1FD6" w:rsidRDefault="00D374E4" w:rsidP="00652178"/>
    <w:p w:rsidR="00D374E4" w:rsidRPr="004A1FD6" w:rsidRDefault="00D374E4" w:rsidP="00652178">
      <w:r w:rsidRPr="004A1FD6">
        <w:t xml:space="preserve">The focal plane coordinate </w:t>
      </w:r>
      <w:r w:rsidR="0090260C" w:rsidRPr="004A1FD6">
        <w:rPr>
          <w:noProof/>
          <w:position w:val="-10"/>
        </w:rPr>
      </w:r>
      <w:r w:rsidR="0090260C" w:rsidRPr="004A1FD6">
        <w:rPr>
          <w:noProof/>
          <w:position w:val="-10"/>
        </w:rPr>
        <w:object w:dxaOrig="960" w:dyaOrig="320" w14:anchorId="49E937BB">
          <v:shape id="_x0000_i1321" type="#_x0000_t75" alt="" style="width:49.8pt;height:13.8pt;mso-width-percent:0;mso-height-percent:0;mso-width-percent:0;mso-height-percent:0" o:ole="">
            <v:imagedata r:id="rId608" o:title=""/>
          </v:shape>
          <o:OLEObject Type="Embed" ProgID="Equation.DSMT4" ShapeID="_x0000_i1321" DrawAspect="Content" ObjectID="_1845799901" r:id="rId609"/>
        </w:object>
      </w:r>
      <w:r w:rsidRPr="004A1FD6">
        <w:t xml:space="preserve"> in mm with </w:t>
      </w:r>
      <w:r w:rsidR="0090260C" w:rsidRPr="004A1FD6">
        <w:rPr>
          <w:noProof/>
          <w:position w:val="-14"/>
        </w:rPr>
      </w:r>
      <w:r w:rsidR="0090260C" w:rsidRPr="004A1FD6">
        <w:rPr>
          <w:noProof/>
          <w:position w:val="-14"/>
        </w:rPr>
        <w:object w:dxaOrig="2040" w:dyaOrig="400" w14:anchorId="4AA09AE9">
          <v:shape id="_x0000_i1322" type="#_x0000_t75" alt="" style="width:100.35pt;height:22.2pt;mso-width-percent:0;mso-height-percent:0;mso-width-percent:0;mso-height-percent:0" o:ole="">
            <v:imagedata r:id="rId610" o:title=""/>
          </v:shape>
          <o:OLEObject Type="Embed" ProgID="Equation.DSMT4" ShapeID="_x0000_i1322" DrawAspect="Content" ObjectID="_1845799902" r:id="rId611"/>
        </w:object>
      </w:r>
      <w:r w:rsidRPr="004A1FD6">
        <w:t xml:space="preserve"> , is related to the image coordinate </w:t>
      </w:r>
      <w:r w:rsidR="0090260C" w:rsidRPr="004A1FD6">
        <w:rPr>
          <w:noProof/>
          <w:position w:val="-10"/>
        </w:rPr>
      </w:r>
      <w:r w:rsidR="0090260C" w:rsidRPr="004A1FD6">
        <w:rPr>
          <w:noProof/>
          <w:position w:val="-10"/>
        </w:rPr>
        <w:object w:dxaOrig="920" w:dyaOrig="320" w14:anchorId="213751EA">
          <v:shape id="_x0000_i1323" type="#_x0000_t75" alt="" style="width:43.65pt;height:13.8pt;mso-width-percent:0;mso-height-percent:0;mso-width-percent:0;mso-height-percent:0" o:ole="">
            <v:imagedata r:id="rId612" o:title=""/>
          </v:shape>
          <o:OLEObject Type="Embed" ProgID="Equation.DSMT4" ShapeID="_x0000_i1323" DrawAspect="Content" ObjectID="_1845799903" r:id="rId613"/>
        </w:object>
      </w:r>
      <w:r w:rsidRPr="004A1FD6">
        <w:t xml:space="preserve">in pixels with </w:t>
      </w:r>
      <w:r w:rsidR="0090260C" w:rsidRPr="004A1FD6">
        <w:rPr>
          <w:noProof/>
          <w:position w:val="-14"/>
        </w:rPr>
      </w:r>
      <w:r w:rsidR="0090260C" w:rsidRPr="004A1FD6">
        <w:rPr>
          <w:noProof/>
          <w:position w:val="-14"/>
        </w:rPr>
        <w:object w:dxaOrig="2020" w:dyaOrig="400" w14:anchorId="6C7CB756">
          <v:shape id="_x0000_i1324" type="#_x0000_t75" alt="" style="width:101.1pt;height:22.2pt;mso-width-percent:0;mso-height-percent:0;mso-width-percent:0;mso-height-percent:0" o:ole="">
            <v:imagedata r:id="rId614" o:title=""/>
          </v:shape>
          <o:OLEObject Type="Embed" ProgID="Equation.DSMT4" ShapeID="_x0000_i1324" DrawAspect="Content" ObjectID="_1845799904" r:id="rId615"/>
        </w:object>
      </w:r>
      <w:r w:rsidRPr="004A1FD6">
        <w:t>by</w:t>
      </w:r>
    </w:p>
    <w:p w:rsidR="00D374E4" w:rsidRPr="004A1FD6" w:rsidRDefault="00D374E4" w:rsidP="00652178">
      <w:r w:rsidRPr="004A1FD6">
        <w:tab/>
      </w:r>
      <w:r w:rsidR="0090260C" w:rsidRPr="004A1FD6">
        <w:rPr>
          <w:noProof/>
          <w:position w:val="-58"/>
        </w:rPr>
      </w:r>
      <w:r w:rsidR="0090260C" w:rsidRPr="004A1FD6">
        <w:rPr>
          <w:noProof/>
          <w:position w:val="-58"/>
        </w:rPr>
        <w:object w:dxaOrig="1020" w:dyaOrig="1280" w14:anchorId="15384D6C">
          <v:shape id="_x0000_i1325" type="#_x0000_t75" alt="" style="width:49.8pt;height:64.35pt;mso-width-percent:0;mso-height-percent:0;mso-width-percent:0;mso-height-percent:0" o:ole="">
            <v:imagedata r:id="rId616" o:title=""/>
          </v:shape>
          <o:OLEObject Type="Embed" ProgID="Equation.DSMT4" ShapeID="_x0000_i1325" DrawAspect="Content" ObjectID="_1845799905" r:id="rId617"/>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96" w:name="ZEqnNum459683"/>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109</w:instrText>
      </w:r>
      <w:r w:rsidRPr="004A1FD6">
        <w:rPr>
          <w:noProof/>
        </w:rPr>
        <w:fldChar w:fldCharType="end"/>
      </w:r>
      <w:r w:rsidRPr="004A1FD6">
        <w:instrText>)</w:instrText>
      </w:r>
      <w:bookmarkEnd w:id="96"/>
      <w:r w:rsidRPr="004A1FD6">
        <w:fldChar w:fldCharType="end"/>
      </w:r>
    </w:p>
    <w:p w:rsidR="00D374E4" w:rsidRPr="004A1FD6" w:rsidRDefault="00D374E4" w:rsidP="00652178"/>
    <w:p w:rsidR="00D374E4" w:rsidRPr="004A1FD6" w:rsidRDefault="00D374E4" w:rsidP="00652178">
      <w:pPr>
        <w:rPr>
          <w:i/>
        </w:rPr>
      </w:pPr>
      <w:r w:rsidRPr="004A1FD6">
        <w:t xml:space="preserve"> where </w:t>
      </w:r>
      <w:r w:rsidR="0090260C" w:rsidRPr="004A1FD6">
        <w:rPr>
          <w:noProof/>
          <w:position w:val="-12"/>
        </w:rPr>
      </w:r>
      <w:r w:rsidR="0090260C" w:rsidRPr="004A1FD6">
        <w:rPr>
          <w:noProof/>
          <w:position w:val="-12"/>
        </w:rPr>
        <w:object w:dxaOrig="760" w:dyaOrig="360" w14:anchorId="6D75ED4F">
          <v:shape id="_x0000_i1326" type="#_x0000_t75" alt="" style="width:36pt;height:22.2pt;mso-width-percent:0;mso-height-percent:0;mso-width-percent:0;mso-height-percent:0" o:ole="">
            <v:imagedata r:id="rId618" o:title=""/>
          </v:shape>
          <o:OLEObject Type="Embed" ProgID="Equation.DSMT4" ShapeID="_x0000_i1326" DrawAspect="Content" ObjectID="_1845799906" r:id="rId619"/>
        </w:object>
      </w:r>
      <w:r w:rsidRPr="004A1FD6">
        <w:t xml:space="preserve">account for the potential misalignment of the principal point of the lens module with the center of the image sensor.  Combining </w:t>
      </w:r>
      <w:r w:rsidRPr="004A1FD6">
        <w:rPr>
          <w:i/>
        </w:rPr>
        <w:fldChar w:fldCharType="begin"/>
      </w:r>
      <w:r w:rsidRPr="004A1FD6">
        <w:instrText xml:space="preserve"> GOTOBUTTON ZEqnNum473761  \* MERGEFORMAT </w:instrText>
      </w:r>
      <w:fldSimple w:instr=" REF ZEqnNum473761 \* Charformat \! \* MERGEFORMAT ">
        <w:r w:rsidRPr="004A1FD6">
          <w:instrText>(</w:instrText>
        </w:r>
        <w:r>
          <w:instrText>1</w:instrText>
        </w:r>
        <w:r w:rsidRPr="004A1FD6">
          <w:instrText>.</w:instrText>
        </w:r>
        <w:r>
          <w:instrText>106</w:instrText>
        </w:r>
        <w:r w:rsidRPr="004A1FD6">
          <w:instrText>)</w:instrText>
        </w:r>
      </w:fldSimple>
      <w:r w:rsidRPr="004A1FD6">
        <w:rPr>
          <w:i/>
        </w:rPr>
        <w:fldChar w:fldCharType="end"/>
      </w:r>
      <w:r w:rsidRPr="004A1FD6">
        <w:t xml:space="preserve"> with </w:t>
      </w:r>
      <w:r w:rsidRPr="004A1FD6">
        <w:rPr>
          <w:i/>
        </w:rPr>
        <w:fldChar w:fldCharType="begin"/>
      </w:r>
      <w:r w:rsidRPr="004A1FD6">
        <w:instrText xml:space="preserve"> GOTOBUTTON ZEqnNum459683  \* MERGEFORMAT </w:instrText>
      </w:r>
      <w:fldSimple w:instr=" REF ZEqnNum459683 \* Charformat \! \* MERGEFORMAT ">
        <w:r w:rsidRPr="004A1FD6">
          <w:instrText>(</w:instrText>
        </w:r>
        <w:r>
          <w:instrText>1</w:instrText>
        </w:r>
        <w:r w:rsidRPr="004A1FD6">
          <w:instrText>.</w:instrText>
        </w:r>
        <w:r>
          <w:instrText>109</w:instrText>
        </w:r>
        <w:r w:rsidRPr="004A1FD6">
          <w:instrText>)</w:instrText>
        </w:r>
      </w:fldSimple>
      <w:r w:rsidRPr="004A1FD6">
        <w:rPr>
          <w:i/>
        </w:rPr>
        <w:fldChar w:fldCharType="end"/>
      </w:r>
      <w:r w:rsidRPr="004A1FD6">
        <w:t xml:space="preserve"> yields the overall mapping from world to pixels</w:t>
      </w:r>
    </w:p>
    <w:p w:rsidR="00D374E4" w:rsidRPr="004A1FD6" w:rsidRDefault="00D374E4" w:rsidP="00652178">
      <w:r w:rsidRPr="004A1FD6">
        <w:tab/>
      </w:r>
      <w:r w:rsidR="0090260C" w:rsidRPr="004A1FD6">
        <w:rPr>
          <w:noProof/>
          <w:position w:val="-30"/>
        </w:rPr>
      </w:r>
      <w:r w:rsidR="0090260C" w:rsidRPr="004A1FD6">
        <w:rPr>
          <w:noProof/>
          <w:position w:val="-30"/>
        </w:rPr>
        <w:object w:dxaOrig="1640" w:dyaOrig="1460" w14:anchorId="76896E19">
          <v:shape id="_x0000_i1327" type="#_x0000_t75" alt="" style="width:79.65pt;height:1in;mso-width-percent:0;mso-height-percent:0;mso-width-percent:0;mso-height-percent:0" o:ole="">
            <v:imagedata r:id="rId620" o:title=""/>
          </v:shape>
          <o:OLEObject Type="Embed" ProgID="Equation.DSMT4" ShapeID="_x0000_i1327" DrawAspect="Content" ObjectID="_1845799907" r:id="rId621"/>
        </w:object>
      </w:r>
      <w:r w:rsidRPr="004A1FD6">
        <w:t xml:space="preserve"> </w:t>
      </w:r>
    </w:p>
    <w:p w:rsidR="00D374E4" w:rsidRPr="004A1FD6" w:rsidRDefault="00D374E4" w:rsidP="00652178">
      <w:r w:rsidRPr="004A1FD6">
        <w:t xml:space="preserve">Note that u,and v in pixels are defined as pixels with origin centered on the image sensor plane, e.g. the actual buffer coordinates (I,j) are related to (u,v) by </w:t>
      </w:r>
    </w:p>
    <w:p w:rsidR="00D374E4" w:rsidRPr="004A1FD6" w:rsidRDefault="00D374E4" w:rsidP="00652178">
      <w:r w:rsidRPr="004A1FD6">
        <w:tab/>
      </w:r>
      <w:r w:rsidR="0090260C" w:rsidRPr="004A1FD6">
        <w:rPr>
          <w:noProof/>
          <w:position w:val="-58"/>
        </w:rPr>
      </w:r>
      <w:r w:rsidR="0090260C" w:rsidRPr="004A1FD6">
        <w:rPr>
          <w:noProof/>
          <w:position w:val="-58"/>
        </w:rPr>
        <w:object w:dxaOrig="1380" w:dyaOrig="1280" w14:anchorId="040C8112">
          <v:shape id="_x0000_i1328" type="#_x0000_t75" alt="" style="width:1in;height:64.35pt;mso-width-percent:0;mso-height-percent:0;mso-width-percent:0;mso-height-percent:0" o:ole="">
            <v:imagedata r:id="rId622" o:title=""/>
          </v:shape>
          <o:OLEObject Type="Embed" ProgID="Equation.DSMT4" ShapeID="_x0000_i1328" DrawAspect="Content" ObjectID="_1845799908" r:id="rId62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110</w:instrText>
      </w:r>
      <w:r w:rsidRPr="004A1FD6">
        <w:rPr>
          <w:noProof/>
        </w:rPr>
        <w:fldChar w:fldCharType="end"/>
      </w:r>
      <w:r w:rsidRPr="004A1FD6">
        <w:instrText>)</w:instrText>
      </w:r>
      <w:r w:rsidRPr="004A1FD6">
        <w:fldChar w:fldCharType="end"/>
      </w:r>
    </w:p>
    <w:p w:rsidR="00D374E4" w:rsidRPr="004A1FD6" w:rsidRDefault="00D374E4" w:rsidP="00652178">
      <w:r w:rsidRPr="004A1FD6">
        <w:lastRenderedPageBreak/>
        <w:t xml:space="preserve">When computing the estimation matrix from known pixel locations (I,j) centering first reduces estimation error, though in principle it is possible to work in non centered pixel coordinates in which case the actual center (u0,v0) will be estimate instead of the offset </w:t>
      </w:r>
      <w:r w:rsidR="0090260C" w:rsidRPr="004A1FD6">
        <w:rPr>
          <w:noProof/>
          <w:position w:val="-12"/>
        </w:rPr>
      </w:r>
      <w:r w:rsidR="0090260C" w:rsidRPr="004A1FD6">
        <w:rPr>
          <w:noProof/>
          <w:position w:val="-12"/>
        </w:rPr>
        <w:object w:dxaOrig="760" w:dyaOrig="360" w14:anchorId="5FB56F2F">
          <v:shape id="_x0000_i1329" type="#_x0000_t75" alt="" style="width:36pt;height:22.2pt;mso-width-percent:0;mso-height-percent:0;mso-width-percent:0;mso-height-percent:0" o:ole="">
            <v:imagedata r:id="rId618" o:title=""/>
          </v:shape>
          <o:OLEObject Type="Embed" ProgID="Equation.DSMT4" ShapeID="_x0000_i1329" DrawAspect="Content" ObjectID="_1845799909" r:id="rId624"/>
        </w:object>
      </w:r>
      <w:r w:rsidRPr="004A1FD6">
        <w:t>.</w:t>
      </w:r>
    </w:p>
    <w:p w:rsidR="00D374E4" w:rsidRPr="004A1FD6" w:rsidRDefault="00D374E4" w:rsidP="00652178"/>
    <w:p w:rsidR="00D374E4" w:rsidRPr="004A1FD6" w:rsidRDefault="00D374E4" w:rsidP="00652178">
      <w:r w:rsidRPr="004A1FD6">
        <w:t>Defining the intrinsic camera parameter matrix as</w:t>
      </w:r>
    </w:p>
    <w:p w:rsidR="00D374E4" w:rsidRPr="004A1FD6" w:rsidRDefault="00D374E4" w:rsidP="00652178">
      <w:r w:rsidRPr="004A1FD6">
        <w:tab/>
      </w:r>
      <w:r w:rsidR="0090260C" w:rsidRPr="004A1FD6">
        <w:rPr>
          <w:noProof/>
          <w:position w:val="-50"/>
        </w:rPr>
      </w:r>
      <w:r w:rsidR="0090260C" w:rsidRPr="004A1FD6">
        <w:rPr>
          <w:noProof/>
          <w:position w:val="-50"/>
        </w:rPr>
        <w:object w:dxaOrig="1840" w:dyaOrig="1120" w14:anchorId="537CE612">
          <v:shape id="_x0000_i1330" type="#_x0000_t75" alt="" style="width:94.2pt;height:58.2pt;mso-width-percent:0;mso-height-percent:0;mso-width-percent:0;mso-height-percent:0" o:ole="">
            <v:imagedata r:id="rId625" o:title=""/>
          </v:shape>
          <o:OLEObject Type="Embed" ProgID="Equation.DSMT4" ShapeID="_x0000_i1330" DrawAspect="Content" ObjectID="_1845799910" r:id="rId62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111</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the normalized focal lengths </w:t>
      </w:r>
    </w:p>
    <w:p w:rsidR="00D374E4" w:rsidRPr="004A1FD6" w:rsidRDefault="00D374E4" w:rsidP="00652178">
      <w:r w:rsidRPr="004A1FD6">
        <w:tab/>
      </w:r>
      <w:r w:rsidR="0090260C" w:rsidRPr="004A1FD6">
        <w:rPr>
          <w:noProof/>
          <w:position w:val="-58"/>
        </w:rPr>
      </w:r>
      <w:r w:rsidR="0090260C" w:rsidRPr="004A1FD6">
        <w:rPr>
          <w:noProof/>
          <w:position w:val="-58"/>
        </w:rPr>
        <w:object w:dxaOrig="760" w:dyaOrig="1280" w14:anchorId="1A3CDA5D">
          <v:shape id="_x0000_i1331" type="#_x0000_t75" alt="" style="width:36pt;height:64.35pt;mso-width-percent:0;mso-height-percent:0;mso-width-percent:0;mso-height-percent:0" o:ole="">
            <v:imagedata r:id="rId627" o:title=""/>
          </v:shape>
          <o:OLEObject Type="Embed" ProgID="Equation.DSMT4" ShapeID="_x0000_i1331" DrawAspect="Content" ObjectID="_1845799911" r:id="rId62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112</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and invoking the shorthand in </w:t>
      </w:r>
      <w:r w:rsidRPr="004A1FD6">
        <w:fldChar w:fldCharType="begin"/>
      </w:r>
      <w:r w:rsidRPr="004A1FD6">
        <w:instrText xml:space="preserve"> GOTOBUTTON ZEqnNum766890  \* MERGEFORMAT </w:instrText>
      </w:r>
      <w:fldSimple w:instr=" REF ZEqnNum766890 \* Charformat \! \* MERGEFORMAT ">
        <w:r w:rsidRPr="004A1FD6">
          <w:instrText>(</w:instrText>
        </w:r>
        <w:r>
          <w:instrText>3</w:instrText>
        </w:r>
        <w:r w:rsidRPr="004A1FD6">
          <w:instrText>.</w:instrText>
        </w:r>
        <w:r>
          <w:instrText>55</w:instrText>
        </w:r>
        <w:r w:rsidRPr="004A1FD6">
          <w:instrText>)</w:instrText>
        </w:r>
      </w:fldSimple>
      <w:r w:rsidRPr="004A1FD6">
        <w:fldChar w:fldCharType="end"/>
      </w:r>
      <w:r w:rsidRPr="004A1FD6">
        <w:t xml:space="preserve">  we write the final non-linear transformation between image and world coordinate as</w:t>
      </w:r>
    </w:p>
    <w:p w:rsidR="00D374E4" w:rsidRPr="004A1FD6" w:rsidRDefault="00D374E4" w:rsidP="00652178">
      <w:r w:rsidRPr="004A1FD6">
        <w:tab/>
      </w:r>
      <w:r w:rsidR="0090260C" w:rsidRPr="004A1FD6">
        <w:rPr>
          <w:noProof/>
          <w:position w:val="-12"/>
        </w:rPr>
      </w:r>
      <w:r w:rsidR="0090260C" w:rsidRPr="004A1FD6">
        <w:rPr>
          <w:noProof/>
          <w:position w:val="-12"/>
        </w:rPr>
        <w:object w:dxaOrig="1200" w:dyaOrig="380" w14:anchorId="159AF269">
          <v:shape id="_x0000_i1332" type="#_x0000_t75" alt="" style="width:58.2pt;height:22.2pt;mso-width-percent:0;mso-height-percent:0;mso-width-percent:0;mso-height-percent:0" o:ole="">
            <v:imagedata r:id="rId629" o:title=""/>
          </v:shape>
          <o:OLEObject Type="Embed" ProgID="Equation.DSMT4" ShapeID="_x0000_i1332" DrawAspect="Content" ObjectID="_1845799912" r:id="rId63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97" w:name="ZEqnNum527058"/>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113</w:instrText>
      </w:r>
      <w:r w:rsidRPr="004A1FD6">
        <w:rPr>
          <w:noProof/>
        </w:rPr>
        <w:fldChar w:fldCharType="end"/>
      </w:r>
      <w:r w:rsidRPr="004A1FD6">
        <w:instrText>)</w:instrText>
      </w:r>
      <w:bookmarkEnd w:id="97"/>
      <w:r w:rsidRPr="004A1FD6">
        <w:fldChar w:fldCharType="end"/>
      </w:r>
    </w:p>
    <w:p w:rsidR="00D374E4" w:rsidRPr="004A1FD6" w:rsidRDefault="00D374E4" w:rsidP="00652178">
      <w:r w:rsidRPr="004A1FD6">
        <w:t xml:space="preserve">where </w:t>
      </w:r>
    </w:p>
    <w:p w:rsidR="00D374E4" w:rsidRPr="004A1FD6" w:rsidRDefault="00D374E4" w:rsidP="00652178">
      <w:r w:rsidRPr="004A1FD6">
        <w:tab/>
      </w:r>
      <w:r w:rsidR="0090260C" w:rsidRPr="004A1FD6">
        <w:rPr>
          <w:noProof/>
          <w:position w:val="-170"/>
        </w:rPr>
      </w:r>
      <w:r w:rsidR="0090260C" w:rsidRPr="004A1FD6">
        <w:rPr>
          <w:noProof/>
          <w:position w:val="-170"/>
        </w:rPr>
        <w:object w:dxaOrig="2980" w:dyaOrig="2680" w14:anchorId="174D6E8A">
          <v:shape id="_x0000_i1333" type="#_x0000_t75" alt="" style="width:151.65pt;height:137.1pt;mso-width-percent:0;mso-height-percent:0;mso-width-percent:0;mso-height-percent:0" o:ole="">
            <v:imagedata r:id="rId631" o:title=""/>
          </v:shape>
          <o:OLEObject Type="Embed" ProgID="Equation.DSMT4" ShapeID="_x0000_i1333" DrawAspect="Content" ObjectID="_1845799913" r:id="rId63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98" w:name="ZEqnNum796469"/>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114</w:instrText>
      </w:r>
      <w:r w:rsidRPr="004A1FD6">
        <w:rPr>
          <w:noProof/>
        </w:rPr>
        <w:fldChar w:fldCharType="end"/>
      </w:r>
      <w:r w:rsidRPr="004A1FD6">
        <w:instrText>)</w:instrText>
      </w:r>
      <w:bookmarkEnd w:id="98"/>
      <w:r w:rsidRPr="004A1FD6">
        <w:fldChar w:fldCharType="end"/>
      </w:r>
    </w:p>
    <w:p w:rsidR="00D374E4" w:rsidRPr="004A1FD6" w:rsidRDefault="00D374E4" w:rsidP="00652178"/>
    <w:p w:rsidR="00D374E4" w:rsidRPr="004A1FD6" w:rsidRDefault="00D374E4" w:rsidP="00652178">
      <w:r w:rsidRPr="004A1FD6">
        <w:t xml:space="preserve">is the linear portion of the mapping containing both intrinsic and extrinsic parameters. In component form </w:t>
      </w:r>
      <w:r w:rsidRPr="004A1FD6">
        <w:fldChar w:fldCharType="begin"/>
      </w:r>
      <w:r w:rsidRPr="004A1FD6">
        <w:instrText xml:space="preserve"> GOTOBUTTON ZEqnNum527058  \* MERGEFORMAT </w:instrText>
      </w:r>
      <w:fldSimple w:instr=" REF ZEqnNum527058 \* Charformat \! \* MERGEFORMAT ">
        <w:r w:rsidRPr="004A1FD6">
          <w:instrText>(</w:instrText>
        </w:r>
        <w:r>
          <w:instrText>1</w:instrText>
        </w:r>
        <w:r w:rsidRPr="004A1FD6">
          <w:instrText>.</w:instrText>
        </w:r>
        <w:r>
          <w:instrText>113</w:instrText>
        </w:r>
        <w:r w:rsidRPr="004A1FD6">
          <w:instrText>)</w:instrText>
        </w:r>
      </w:fldSimple>
      <w:r w:rsidRPr="004A1FD6">
        <w:fldChar w:fldCharType="end"/>
      </w:r>
      <w:r w:rsidRPr="004A1FD6">
        <w:t xml:space="preserve"> is</w:t>
      </w:r>
    </w:p>
    <w:p w:rsidR="00D374E4" w:rsidRPr="004A1FD6" w:rsidRDefault="00D374E4" w:rsidP="00652178">
      <w:r w:rsidRPr="004A1FD6">
        <w:tab/>
      </w:r>
      <w:r w:rsidR="0090260C" w:rsidRPr="004A1FD6">
        <w:rPr>
          <w:noProof/>
          <w:position w:val="-68"/>
        </w:rPr>
      </w:r>
      <w:r w:rsidR="0090260C" w:rsidRPr="004A1FD6">
        <w:rPr>
          <w:noProof/>
          <w:position w:val="-68"/>
        </w:rPr>
        <w:object w:dxaOrig="920" w:dyaOrig="1480" w14:anchorId="7347065B">
          <v:shape id="_x0000_i1334" type="#_x0000_t75" alt="" style="width:43.65pt;height:1in;mso-width-percent:0;mso-height-percent:0;mso-width-percent:0;mso-height-percent:0" o:ole="">
            <v:imagedata r:id="rId633" o:title=""/>
          </v:shape>
          <o:OLEObject Type="Embed" ProgID="Equation.DSMT4" ShapeID="_x0000_i1334" DrawAspect="Content" ObjectID="_1845799914" r:id="rId63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115</w:instrText>
      </w:r>
      <w:r w:rsidRPr="004A1FD6">
        <w:rPr>
          <w:noProof/>
        </w:rPr>
        <w:fldChar w:fldCharType="end"/>
      </w:r>
      <w:r w:rsidRPr="004A1FD6">
        <w:instrText>)</w:instrText>
      </w:r>
      <w:r w:rsidRPr="004A1FD6">
        <w:fldChar w:fldCharType="end"/>
      </w:r>
    </w:p>
    <w:p w:rsidR="00D374E4" w:rsidRPr="004A1FD6" w:rsidRDefault="00D374E4" w:rsidP="00652178">
      <w:r w:rsidRPr="004A1FD6">
        <w:t>which we form into a linear homogenous system for estimation of the calibration parameters.</w:t>
      </w:r>
    </w:p>
    <w:p w:rsidR="00D374E4" w:rsidRPr="004A1FD6" w:rsidRDefault="00D374E4" w:rsidP="00652178">
      <w:r w:rsidRPr="004A1FD6">
        <w:t xml:space="preserve">Given N keypoints </w:t>
      </w:r>
      <w:r w:rsidR="0090260C" w:rsidRPr="004A1FD6">
        <w:rPr>
          <w:noProof/>
          <w:position w:val="-10"/>
        </w:rPr>
      </w:r>
      <w:r w:rsidR="0090260C" w:rsidRPr="004A1FD6">
        <w:rPr>
          <w:noProof/>
          <w:position w:val="-10"/>
        </w:rPr>
        <w:object w:dxaOrig="2860" w:dyaOrig="320" w14:anchorId="553BBCAC">
          <v:shape id="_x0000_i1335" type="#_x0000_t75" alt="" style="width:2in;height:13.8pt;mso-width-percent:0;mso-height-percent:0;mso-width-percent:0;mso-height-percent:0" o:ole="">
            <v:imagedata r:id="rId635" o:title=""/>
          </v:shape>
          <o:OLEObject Type="Embed" ProgID="Equation.DSMT4" ShapeID="_x0000_i1335" DrawAspect="Content" ObjectID="_1845799915" r:id="rId636"/>
        </w:object>
      </w:r>
      <w:r w:rsidRPr="004A1FD6">
        <w:t xml:space="preserve">  corresponding to world points </w:t>
      </w:r>
      <w:r w:rsidR="0090260C" w:rsidRPr="004A1FD6">
        <w:rPr>
          <w:noProof/>
          <w:position w:val="-12"/>
        </w:rPr>
      </w:r>
      <w:r w:rsidR="0090260C" w:rsidRPr="004A1FD6">
        <w:rPr>
          <w:noProof/>
          <w:position w:val="-12"/>
        </w:rPr>
        <w:object w:dxaOrig="1660" w:dyaOrig="360" w14:anchorId="7CC22743">
          <v:shape id="_x0000_i1336" type="#_x0000_t75" alt="" style="width:85.8pt;height:22.2pt;mso-width-percent:0;mso-height-percent:0;mso-width-percent:0;mso-height-percent:0" o:ole="">
            <v:imagedata r:id="rId637" o:title=""/>
          </v:shape>
          <o:OLEObject Type="Embed" ProgID="Equation.DSMT4" ShapeID="_x0000_i1336" DrawAspect="Content" ObjectID="_1845799916" r:id="rId638"/>
        </w:object>
      </w:r>
      <w:r w:rsidRPr="004A1FD6">
        <w:t xml:space="preserve"> the 2N homogenous equations</w:t>
      </w:r>
    </w:p>
    <w:p w:rsidR="00D374E4" w:rsidRPr="004A1FD6" w:rsidRDefault="00D374E4" w:rsidP="00652178">
      <w:r w:rsidRPr="004A1FD6">
        <w:tab/>
      </w:r>
      <w:r w:rsidR="0090260C" w:rsidRPr="004A1FD6">
        <w:rPr>
          <w:noProof/>
          <w:position w:val="-16"/>
        </w:rPr>
      </w:r>
      <w:r w:rsidR="0090260C" w:rsidRPr="004A1FD6">
        <w:rPr>
          <w:noProof/>
          <w:position w:val="-16"/>
        </w:rPr>
        <w:object w:dxaOrig="2280" w:dyaOrig="900" w14:anchorId="4140B25D">
          <v:shape id="_x0000_i1337" type="#_x0000_t75" alt="" style="width:114.9pt;height:43.65pt;mso-width-percent:0;mso-height-percent:0;mso-width-percent:0;mso-height-percent:0" o:ole="">
            <v:imagedata r:id="rId639" o:title=""/>
          </v:shape>
          <o:OLEObject Type="Embed" ProgID="Equation.DSMT4" ShapeID="_x0000_i1337" DrawAspect="Content" ObjectID="_1845799917" r:id="rId64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99" w:name="ZEqnNum855493"/>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116</w:instrText>
      </w:r>
      <w:r w:rsidRPr="004A1FD6">
        <w:rPr>
          <w:noProof/>
        </w:rPr>
        <w:fldChar w:fldCharType="end"/>
      </w:r>
      <w:r w:rsidRPr="004A1FD6">
        <w:instrText>)</w:instrText>
      </w:r>
      <w:bookmarkEnd w:id="99"/>
      <w:r w:rsidRPr="004A1FD6">
        <w:fldChar w:fldCharType="end"/>
      </w:r>
    </w:p>
    <w:p w:rsidR="00D374E4" w:rsidRPr="004A1FD6" w:rsidRDefault="00D374E4" w:rsidP="00652178">
      <w:r w:rsidRPr="004A1FD6">
        <w:t>are formed into a matrix equation in 12 unknown parameters</w:t>
      </w:r>
    </w:p>
    <w:p w:rsidR="00D374E4" w:rsidRPr="004A1FD6" w:rsidRDefault="00D374E4" w:rsidP="00652178">
      <w:r w:rsidRPr="004A1FD6">
        <w:lastRenderedPageBreak/>
        <w:tab/>
      </w:r>
      <w:r w:rsidR="0090260C" w:rsidRPr="004A1FD6">
        <w:rPr>
          <w:noProof/>
          <w:position w:val="-12"/>
        </w:rPr>
      </w:r>
      <w:r w:rsidR="0090260C" w:rsidRPr="004A1FD6">
        <w:rPr>
          <w:noProof/>
          <w:position w:val="-12"/>
        </w:rPr>
        <w:object w:dxaOrig="1820" w:dyaOrig="380" w14:anchorId="3D4457C5">
          <v:shape id="_x0000_i1338" type="#_x0000_t75" alt="" style="width:92.7pt;height:22.2pt;mso-width-percent:0;mso-height-percent:0;mso-width-percent:0;mso-height-percent:0" o:ole="">
            <v:imagedata r:id="rId641" o:title=""/>
          </v:shape>
          <o:OLEObject Type="Embed" ProgID="Equation.DSMT4" ShapeID="_x0000_i1338" DrawAspect="Content" ObjectID="_1845799918" r:id="rId64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117</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 of which only 7 are independent (3 angles, 3 translations, and normalized focal length). The 2N x 12 linear system is</w:t>
      </w:r>
    </w:p>
    <w:p w:rsidR="00D374E4" w:rsidRPr="004A1FD6" w:rsidRDefault="00D374E4" w:rsidP="00652178">
      <w:r w:rsidRPr="004A1FD6">
        <w:tab/>
      </w:r>
      <w:r w:rsidR="0090260C" w:rsidRPr="004A1FD6">
        <w:rPr>
          <w:noProof/>
          <w:position w:val="-6"/>
        </w:rPr>
      </w:r>
      <w:r w:rsidR="0090260C" w:rsidRPr="004A1FD6">
        <w:rPr>
          <w:noProof/>
          <w:position w:val="-6"/>
        </w:rPr>
        <w:object w:dxaOrig="740" w:dyaOrig="279" w14:anchorId="38D4F81B">
          <v:shape id="_x0000_i1339" type="#_x0000_t75" alt="" style="width:36pt;height:13.8pt;mso-width-percent:0;mso-height-percent:0;mso-width-percent:0;mso-height-percent:0" o:ole="">
            <v:imagedata r:id="rId643" o:title=""/>
          </v:shape>
          <o:OLEObject Type="Embed" ProgID="Equation.DSMT4" ShapeID="_x0000_i1339" DrawAspect="Content" ObjectID="_1845799919" r:id="rId64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00" w:name="ZEqnNum652040"/>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118</w:instrText>
      </w:r>
      <w:r w:rsidRPr="004A1FD6">
        <w:rPr>
          <w:noProof/>
        </w:rPr>
        <w:fldChar w:fldCharType="end"/>
      </w:r>
      <w:r w:rsidRPr="004A1FD6">
        <w:instrText>)</w:instrText>
      </w:r>
      <w:bookmarkEnd w:id="100"/>
      <w:r w:rsidRPr="004A1FD6">
        <w:fldChar w:fldCharType="end"/>
      </w:r>
    </w:p>
    <w:p w:rsidR="00D374E4" w:rsidRPr="004A1FD6" w:rsidRDefault="00D374E4" w:rsidP="00652178">
      <w:r w:rsidRPr="004A1FD6">
        <w:t>where the data matrix given by</w:t>
      </w:r>
    </w:p>
    <w:p w:rsidR="00D374E4" w:rsidRPr="004A1FD6" w:rsidRDefault="00D374E4" w:rsidP="00652178">
      <w:r w:rsidRPr="004A1FD6">
        <w:tab/>
      </w:r>
      <w:r w:rsidR="0090260C" w:rsidRPr="004A1FD6">
        <w:rPr>
          <w:noProof/>
          <w:position w:val="-122"/>
        </w:rPr>
      </w:r>
      <w:r w:rsidR="0090260C" w:rsidRPr="004A1FD6">
        <w:rPr>
          <w:noProof/>
          <w:position w:val="-122"/>
        </w:rPr>
        <w:object w:dxaOrig="3720" w:dyaOrig="2560" w14:anchorId="51683694">
          <v:shape id="_x0000_i1340" type="#_x0000_t75" alt="" style="width:186.9pt;height:130.2pt;mso-width-percent:0;mso-height-percent:0;mso-width-percent:0;mso-height-percent:0" o:ole="">
            <v:imagedata r:id="rId645" o:title=""/>
          </v:shape>
          <o:OLEObject Type="Embed" ProgID="Equation.DSMT4" ShapeID="_x0000_i1340" DrawAspect="Content" ObjectID="_1845799920" r:id="rId64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01" w:name="ZEqnNum140081"/>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119</w:instrText>
      </w:r>
      <w:r w:rsidRPr="004A1FD6">
        <w:rPr>
          <w:noProof/>
        </w:rPr>
        <w:fldChar w:fldCharType="end"/>
      </w:r>
      <w:r w:rsidRPr="004A1FD6">
        <w:instrText>)</w:instrText>
      </w:r>
      <w:bookmarkEnd w:id="101"/>
      <w:r w:rsidRPr="004A1FD6">
        <w:fldChar w:fldCharType="end"/>
      </w:r>
    </w:p>
    <w:p w:rsidR="00D374E4" w:rsidRPr="004A1FD6" w:rsidRDefault="00D374E4" w:rsidP="00652178">
      <w:r w:rsidRPr="004A1FD6">
        <w:t xml:space="preserve">Note the Z coordinates of the world points cannot be zero or the matrix will be not be full rank.  Thus a 3 dimensional chart is needed for single snapshot calibration.  The homogenous least squares solution to </w:t>
      </w:r>
      <w:r w:rsidRPr="004A1FD6">
        <w:fldChar w:fldCharType="begin"/>
      </w:r>
      <w:r w:rsidRPr="004A1FD6">
        <w:instrText xml:space="preserve"> GOTOBUTTON ZEqnNum140081  \* MERGEFORMAT </w:instrText>
      </w:r>
      <w:fldSimple w:instr=" REF ZEqnNum140081 \* Charformat \! \* MERGEFORMAT ">
        <w:r w:rsidRPr="004A1FD6">
          <w:instrText>(</w:instrText>
        </w:r>
        <w:r>
          <w:instrText>1</w:instrText>
        </w:r>
        <w:r w:rsidRPr="004A1FD6">
          <w:instrText>.</w:instrText>
        </w:r>
        <w:r>
          <w:instrText>119</w:instrText>
        </w:r>
        <w:r w:rsidRPr="004A1FD6">
          <w:instrText>)</w:instrText>
        </w:r>
      </w:fldSimple>
      <w:r w:rsidRPr="004A1FD6">
        <w:fldChar w:fldCharType="end"/>
      </w:r>
      <w:r w:rsidRPr="004A1FD6">
        <w:t xml:space="preserve"> is well known to be given by the eigenvector </w:t>
      </w:r>
      <w:r w:rsidR="0090260C" w:rsidRPr="004A1FD6">
        <w:rPr>
          <w:noProof/>
          <w:position w:val="-12"/>
        </w:rPr>
      </w:r>
      <w:r w:rsidR="0090260C" w:rsidRPr="004A1FD6">
        <w:rPr>
          <w:noProof/>
          <w:position w:val="-12"/>
        </w:rPr>
        <w:object w:dxaOrig="220" w:dyaOrig="360" w14:anchorId="4F7832E4">
          <v:shape id="_x0000_i1341" type="#_x0000_t75" alt="" style="width:13.8pt;height:22.2pt;mso-width-percent:0;mso-height-percent:0;mso-width-percent:0;mso-height-percent:0" o:ole="">
            <v:imagedata r:id="rId647" o:title=""/>
          </v:shape>
          <o:OLEObject Type="Embed" ProgID="Equation.DSMT4" ShapeID="_x0000_i1341" DrawAspect="Content" ObjectID="_1845799921" r:id="rId648"/>
        </w:object>
      </w:r>
      <w:r w:rsidRPr="004A1FD6">
        <w:t xml:space="preserve"> of </w:t>
      </w:r>
      <w:r w:rsidR="0090260C" w:rsidRPr="004A1FD6">
        <w:rPr>
          <w:noProof/>
          <w:position w:val="-4"/>
        </w:rPr>
      </w:r>
      <w:r w:rsidR="0090260C" w:rsidRPr="004A1FD6">
        <w:rPr>
          <w:noProof/>
          <w:position w:val="-4"/>
        </w:rPr>
        <w:object w:dxaOrig="560" w:dyaOrig="300" w14:anchorId="699CFF71">
          <v:shape id="_x0000_i1342" type="#_x0000_t75" alt="" style="width:29.1pt;height:13.8pt;mso-width-percent:0;mso-height-percent:0;mso-width-percent:0;mso-height-percent:0" o:ole="">
            <v:imagedata r:id="rId649" o:title=""/>
          </v:shape>
          <o:OLEObject Type="Embed" ProgID="Equation.DSMT4" ShapeID="_x0000_i1342" DrawAspect="Content" ObjectID="_1845799922" r:id="rId650"/>
        </w:object>
      </w:r>
      <w:r w:rsidRPr="004A1FD6">
        <w:t xml:space="preserve">  corresponding to the smallest eigenvalue, ie, </w:t>
      </w:r>
    </w:p>
    <w:p w:rsidR="00D374E4" w:rsidRPr="004A1FD6" w:rsidRDefault="00D374E4" w:rsidP="00652178">
      <w:r w:rsidRPr="004A1FD6">
        <w:tab/>
      </w:r>
      <w:r w:rsidR="0090260C" w:rsidRPr="004A1FD6">
        <w:rPr>
          <w:noProof/>
          <w:position w:val="-18"/>
        </w:rPr>
      </w:r>
      <w:r w:rsidR="0090260C" w:rsidRPr="004A1FD6">
        <w:rPr>
          <w:noProof/>
          <w:position w:val="-18"/>
        </w:rPr>
        <w:object w:dxaOrig="2299" w:dyaOrig="540" w14:anchorId="78EF7C33">
          <v:shape id="_x0000_i1343" type="#_x0000_t75" alt="" style="width:115.65pt;height:29.1pt;mso-width-percent:0;mso-height-percent:0;mso-width-percent:0;mso-height-percent:0" o:ole="">
            <v:imagedata r:id="rId651" o:title=""/>
          </v:shape>
          <o:OLEObject Type="Embed" ProgID="Equation.DSMT4" ShapeID="_x0000_i1343" DrawAspect="Content" ObjectID="_1845799923" r:id="rId65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120</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The solution can be found by computing the SVD of H </w:t>
      </w:r>
    </w:p>
    <w:p w:rsidR="00D374E4" w:rsidRPr="004A1FD6" w:rsidRDefault="00D374E4" w:rsidP="00652178">
      <w:r w:rsidRPr="004A1FD6">
        <w:tab/>
      </w:r>
      <w:r w:rsidR="0090260C" w:rsidRPr="004A1FD6">
        <w:rPr>
          <w:noProof/>
          <w:position w:val="-6"/>
        </w:rPr>
      </w:r>
      <w:r w:rsidR="0090260C" w:rsidRPr="004A1FD6">
        <w:rPr>
          <w:noProof/>
          <w:position w:val="-6"/>
        </w:rPr>
        <w:object w:dxaOrig="1100" w:dyaOrig="320" w14:anchorId="48894833">
          <v:shape id="_x0000_i1344" type="#_x0000_t75" alt="" style="width:58.2pt;height:13.8pt;mso-width-percent:0;mso-height-percent:0;mso-width-percent:0;mso-height-percent:0" o:ole="">
            <v:imagedata r:id="rId653" o:title=""/>
          </v:shape>
          <o:OLEObject Type="Embed" ProgID="Equation.DSMT4" ShapeID="_x0000_i1344" DrawAspect="Content" ObjectID="_1845799924" r:id="rId65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121</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in which case </w:t>
      </w:r>
    </w:p>
    <w:p w:rsidR="00D374E4" w:rsidRPr="004A1FD6" w:rsidRDefault="00D374E4" w:rsidP="00652178">
      <w:r w:rsidRPr="004A1FD6">
        <w:tab/>
      </w:r>
      <w:r w:rsidR="0090260C" w:rsidRPr="004A1FD6">
        <w:rPr>
          <w:noProof/>
          <w:position w:val="-12"/>
        </w:rPr>
      </w:r>
      <w:r w:rsidR="0090260C" w:rsidRPr="004A1FD6">
        <w:rPr>
          <w:noProof/>
          <w:position w:val="-12"/>
        </w:rPr>
        <w:object w:dxaOrig="760" w:dyaOrig="360" w14:anchorId="7FE4F054">
          <v:shape id="_x0000_i1345" type="#_x0000_t75" alt="" style="width:36pt;height:22.2pt;mso-width-percent:0;mso-height-percent:0;mso-width-percent:0;mso-height-percent:0" o:ole="">
            <v:imagedata r:id="rId655" o:title=""/>
          </v:shape>
          <o:OLEObject Type="Embed" ProgID="Equation.DSMT4" ShapeID="_x0000_i1345" DrawAspect="Content" ObjectID="_1845799925" r:id="rId65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122</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Given </w:t>
      </w:r>
      <w:r w:rsidRPr="004A1FD6">
        <w:fldChar w:fldCharType="begin"/>
      </w:r>
      <w:r w:rsidRPr="004A1FD6">
        <w:instrText xml:space="preserve"> GOTOBUTTON ZEqnNum652040  \* MERGEFORMAT </w:instrText>
      </w:r>
      <w:fldSimple w:instr=" REF ZEqnNum652040 \* Charformat \! \* MERGEFORMAT ">
        <w:r w:rsidRPr="004A1FD6">
          <w:instrText>(</w:instrText>
        </w:r>
        <w:r>
          <w:instrText>1</w:instrText>
        </w:r>
        <w:r w:rsidRPr="004A1FD6">
          <w:instrText>.</w:instrText>
        </w:r>
        <w:r>
          <w:instrText>118</w:instrText>
        </w:r>
        <w:r w:rsidRPr="004A1FD6">
          <w:instrText>)</w:instrText>
        </w:r>
      </w:fldSimple>
      <w:r w:rsidRPr="004A1FD6">
        <w:fldChar w:fldCharType="end"/>
      </w:r>
      <w:r w:rsidRPr="004A1FD6">
        <w:t xml:space="preserve"> is homogeneous we have solved only up to a scale factor. Identifying the rows </w:t>
      </w:r>
      <w:r w:rsidR="0090260C" w:rsidRPr="004A1FD6">
        <w:rPr>
          <w:noProof/>
          <w:position w:val="-12"/>
        </w:rPr>
      </w:r>
      <w:r w:rsidR="0090260C" w:rsidRPr="004A1FD6">
        <w:rPr>
          <w:noProof/>
          <w:position w:val="-12"/>
        </w:rPr>
        <w:object w:dxaOrig="900" w:dyaOrig="400" w14:anchorId="3FB6B1DF">
          <v:shape id="_x0000_i1346" type="#_x0000_t75" alt="" style="width:43.65pt;height:22.2pt;mso-width-percent:0;mso-height-percent:0;mso-width-percent:0;mso-height-percent:0" o:ole="">
            <v:imagedata r:id="rId657" o:title=""/>
          </v:shape>
          <o:OLEObject Type="Embed" ProgID="Equation.DSMT4" ShapeID="_x0000_i1346" DrawAspect="Content" ObjectID="_1845799926" r:id="rId658"/>
        </w:object>
      </w:r>
      <w:r w:rsidRPr="004A1FD6">
        <w:t xml:space="preserve">, </w:t>
      </w:r>
      <w:r w:rsidR="0090260C" w:rsidRPr="004A1FD6">
        <w:rPr>
          <w:noProof/>
          <w:position w:val="-14"/>
        </w:rPr>
      </w:r>
      <w:r w:rsidR="0090260C" w:rsidRPr="004A1FD6">
        <w:rPr>
          <w:noProof/>
          <w:position w:val="-14"/>
        </w:rPr>
        <w:object w:dxaOrig="3580" w:dyaOrig="440" w14:anchorId="4C0A6E35">
          <v:shape id="_x0000_i1347" type="#_x0000_t75" alt="" style="width:180pt;height:22.2pt;mso-width-percent:0;mso-height-percent:0;mso-width-percent:0;mso-height-percent:0" o:ole="">
            <v:imagedata r:id="rId659" o:title=""/>
          </v:shape>
          <o:OLEObject Type="Embed" ProgID="Equation.DSMT4" ShapeID="_x0000_i1347" DrawAspect="Content" ObjectID="_1845799927" r:id="rId660"/>
        </w:object>
      </w:r>
      <w:r w:rsidRPr="004A1FD6">
        <w:t xml:space="preserve"> and matching through </w:t>
      </w:r>
      <w:r w:rsidRPr="004A1FD6">
        <w:fldChar w:fldCharType="begin"/>
      </w:r>
      <w:r w:rsidRPr="004A1FD6">
        <w:instrText xml:space="preserve"> GOTOBUTTON ZEqnNum796469  \* MERGEFORMAT </w:instrText>
      </w:r>
      <w:fldSimple w:instr=" REF ZEqnNum796469 \* Charformat \! \* MERGEFORMAT ">
        <w:r w:rsidRPr="004A1FD6">
          <w:instrText>(</w:instrText>
        </w:r>
        <w:r>
          <w:instrText>1</w:instrText>
        </w:r>
        <w:r w:rsidRPr="004A1FD6">
          <w:instrText>.</w:instrText>
        </w:r>
        <w:r>
          <w:instrText>114</w:instrText>
        </w:r>
        <w:r w:rsidRPr="004A1FD6">
          <w:instrText>)</w:instrText>
        </w:r>
      </w:fldSimple>
      <w:r w:rsidRPr="004A1FD6">
        <w:fldChar w:fldCharType="end"/>
      </w:r>
      <w:r w:rsidRPr="004A1FD6">
        <w:t xml:space="preserve"> yields the partition</w:t>
      </w:r>
    </w:p>
    <w:p w:rsidR="00D374E4" w:rsidRPr="004A1FD6" w:rsidRDefault="00D374E4" w:rsidP="00652178">
      <w:r w:rsidRPr="004A1FD6">
        <w:tab/>
      </w:r>
      <w:r w:rsidR="0090260C" w:rsidRPr="004A1FD6">
        <w:rPr>
          <w:noProof/>
          <w:position w:val="-60"/>
        </w:rPr>
      </w:r>
      <w:r w:rsidR="0090260C" w:rsidRPr="004A1FD6">
        <w:rPr>
          <w:noProof/>
          <w:position w:val="-60"/>
        </w:rPr>
        <w:object w:dxaOrig="3040" w:dyaOrig="1320" w14:anchorId="02265BE2">
          <v:shape id="_x0000_i1348" type="#_x0000_t75" alt="" style="width:151.65pt;height:64.35pt;mso-width-percent:0;mso-height-percent:0;mso-width-percent:0;mso-height-percent:0" o:ole="">
            <v:imagedata r:id="rId661" o:title=""/>
          </v:shape>
          <o:OLEObject Type="Embed" ProgID="Equation.DSMT4" ShapeID="_x0000_i1348" DrawAspect="Content" ObjectID="_1845799928" r:id="rId66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02" w:name="ZEqnNum247144"/>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123</w:instrText>
      </w:r>
      <w:r w:rsidRPr="004A1FD6">
        <w:rPr>
          <w:noProof/>
        </w:rPr>
        <w:fldChar w:fldCharType="end"/>
      </w:r>
      <w:r w:rsidRPr="004A1FD6">
        <w:instrText>)</w:instrText>
      </w:r>
      <w:bookmarkEnd w:id="102"/>
      <w:r w:rsidRPr="004A1FD6">
        <w:fldChar w:fldCharType="end"/>
      </w:r>
    </w:p>
    <w:p w:rsidR="00D374E4" w:rsidRPr="004A1FD6" w:rsidRDefault="00D374E4" w:rsidP="00652178">
      <w:r w:rsidRPr="004A1FD6">
        <w:t xml:space="preserve">Matching the partitions in </w:t>
      </w:r>
      <w:r w:rsidRPr="004A1FD6">
        <w:fldChar w:fldCharType="begin"/>
      </w:r>
      <w:r w:rsidRPr="004A1FD6">
        <w:instrText xml:space="preserve"> GOTOBUTTON ZEqnNum247144  \* MERGEFORMAT </w:instrText>
      </w:r>
      <w:fldSimple w:instr=" REF ZEqnNum247144 \* Charformat \! \* MERGEFORMAT ">
        <w:r w:rsidRPr="004A1FD6">
          <w:instrText>(</w:instrText>
        </w:r>
        <w:r>
          <w:instrText>1</w:instrText>
        </w:r>
        <w:r w:rsidRPr="004A1FD6">
          <w:instrText>.</w:instrText>
        </w:r>
        <w:r>
          <w:instrText>123</w:instrText>
        </w:r>
        <w:r w:rsidRPr="004A1FD6">
          <w:instrText>)</w:instrText>
        </w:r>
      </w:fldSimple>
      <w:r w:rsidRPr="004A1FD6">
        <w:fldChar w:fldCharType="end"/>
      </w:r>
      <w:r w:rsidRPr="004A1FD6">
        <w:t xml:space="preserve"> we arrive at</w:t>
      </w:r>
    </w:p>
    <w:p w:rsidR="00D374E4" w:rsidRPr="004A1FD6" w:rsidRDefault="00D374E4" w:rsidP="00652178">
      <w:r w:rsidRPr="004A1FD6">
        <w:tab/>
      </w:r>
      <w:r w:rsidR="0090260C" w:rsidRPr="004A1FD6">
        <w:rPr>
          <w:noProof/>
          <w:position w:val="-60"/>
        </w:rPr>
      </w:r>
      <w:r w:rsidR="0090260C" w:rsidRPr="004A1FD6">
        <w:rPr>
          <w:noProof/>
          <w:position w:val="-60"/>
        </w:rPr>
        <w:object w:dxaOrig="5360" w:dyaOrig="1320" w14:anchorId="4D55A31E">
          <v:shape id="_x0000_i1349" type="#_x0000_t75" alt="" style="width:265.8pt;height:64.35pt;mso-width-percent:0;mso-height-percent:0;mso-width-percent:0;mso-height-percent:0" o:ole="">
            <v:imagedata r:id="rId663" o:title=""/>
          </v:shape>
          <o:OLEObject Type="Embed" ProgID="Equation.DSMT4" ShapeID="_x0000_i1349" DrawAspect="Content" ObjectID="_1845799929" r:id="rId66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03" w:name="ZEqnNum645409"/>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124</w:instrText>
      </w:r>
      <w:r w:rsidRPr="004A1FD6">
        <w:rPr>
          <w:noProof/>
        </w:rPr>
        <w:fldChar w:fldCharType="end"/>
      </w:r>
      <w:r w:rsidRPr="004A1FD6">
        <w:instrText>)</w:instrText>
      </w:r>
      <w:bookmarkEnd w:id="103"/>
      <w:r w:rsidRPr="004A1FD6">
        <w:fldChar w:fldCharType="end"/>
      </w:r>
    </w:p>
    <w:p w:rsidR="00D374E4" w:rsidRPr="004A1FD6" w:rsidRDefault="00D374E4" w:rsidP="00652178">
      <w:r w:rsidRPr="004A1FD6">
        <w:tab/>
      </w:r>
      <w:r w:rsidR="0090260C" w:rsidRPr="004A1FD6">
        <w:rPr>
          <w:noProof/>
          <w:position w:val="-50"/>
        </w:rPr>
      </w:r>
      <w:r w:rsidR="0090260C" w:rsidRPr="004A1FD6">
        <w:rPr>
          <w:noProof/>
          <w:position w:val="-50"/>
        </w:rPr>
        <w:object w:dxaOrig="3320" w:dyaOrig="1120" w14:anchorId="12761332">
          <v:shape id="_x0000_i1350" type="#_x0000_t75" alt="" style="width:164.7pt;height:58.2pt;mso-width-percent:0;mso-height-percent:0;mso-width-percent:0;mso-height-percent:0" o:ole="">
            <v:imagedata r:id="rId665" o:title=""/>
          </v:shape>
          <o:OLEObject Type="Embed" ProgID="Equation.DSMT4" ShapeID="_x0000_i1350" DrawAspect="Content" ObjectID="_1845799930" r:id="rId66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04" w:name="ZEqnNum358299"/>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125</w:instrText>
      </w:r>
      <w:r w:rsidRPr="004A1FD6">
        <w:rPr>
          <w:noProof/>
        </w:rPr>
        <w:fldChar w:fldCharType="end"/>
      </w:r>
      <w:r w:rsidRPr="004A1FD6">
        <w:instrText>)</w:instrText>
      </w:r>
      <w:bookmarkEnd w:id="104"/>
      <w:r w:rsidRPr="004A1FD6">
        <w:fldChar w:fldCharType="end"/>
      </w:r>
    </w:p>
    <w:p w:rsidR="00D374E4" w:rsidRPr="004A1FD6" w:rsidRDefault="00D374E4" w:rsidP="00652178"/>
    <w:p w:rsidR="00D374E4" w:rsidRPr="004A1FD6" w:rsidRDefault="00D374E4" w:rsidP="00652178">
      <w:r w:rsidRPr="004A1FD6">
        <w:t>The distance tz should be positive, hence the sign of rho is</w:t>
      </w:r>
    </w:p>
    <w:p w:rsidR="00D374E4" w:rsidRPr="004A1FD6" w:rsidRDefault="00D374E4" w:rsidP="00652178">
      <w:r w:rsidRPr="004A1FD6">
        <w:lastRenderedPageBreak/>
        <w:tab/>
      </w:r>
      <w:r w:rsidR="0090260C" w:rsidRPr="004A1FD6">
        <w:rPr>
          <w:noProof/>
          <w:position w:val="-14"/>
        </w:rPr>
      </w:r>
      <w:r w:rsidR="0090260C" w:rsidRPr="004A1FD6">
        <w:rPr>
          <w:noProof/>
          <w:position w:val="-14"/>
        </w:rPr>
        <w:object w:dxaOrig="3080" w:dyaOrig="400" w14:anchorId="4BA7B8C8">
          <v:shape id="_x0000_i1351" type="#_x0000_t75" alt="" style="width:151.65pt;height:22.2pt;mso-width-percent:0;mso-height-percent:0;mso-width-percent:0;mso-height-percent:0" o:ole="">
            <v:imagedata r:id="rId667" o:title=""/>
          </v:shape>
          <o:OLEObject Type="Embed" ProgID="Equation.DSMT4" ShapeID="_x0000_i1351" DrawAspect="Content" ObjectID="_1845799931" r:id="rId66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126</w:instrText>
      </w:r>
      <w:r w:rsidRPr="004A1FD6">
        <w:rPr>
          <w:noProof/>
        </w:rPr>
        <w:fldChar w:fldCharType="end"/>
      </w:r>
      <w:r w:rsidRPr="004A1FD6">
        <w:instrText>)</w:instrText>
      </w:r>
      <w:r w:rsidRPr="004A1FD6">
        <w:fldChar w:fldCharType="end"/>
      </w:r>
    </w:p>
    <w:p w:rsidR="00D374E4" w:rsidRPr="004A1FD6" w:rsidRDefault="00D374E4" w:rsidP="00652178">
      <w:r w:rsidRPr="004A1FD6">
        <w:t>Using the fact that R is unitary, we deduce</w:t>
      </w:r>
    </w:p>
    <w:p w:rsidR="00D374E4" w:rsidRPr="004A1FD6" w:rsidRDefault="00D374E4" w:rsidP="00652178">
      <w:r w:rsidRPr="004A1FD6">
        <w:tab/>
      </w:r>
      <w:r w:rsidR="0090260C" w:rsidRPr="004A1FD6">
        <w:rPr>
          <w:noProof/>
          <w:position w:val="-36"/>
        </w:rPr>
      </w:r>
      <w:r w:rsidR="0090260C" w:rsidRPr="004A1FD6">
        <w:rPr>
          <w:noProof/>
          <w:position w:val="-36"/>
        </w:rPr>
        <w:object w:dxaOrig="1579" w:dyaOrig="840" w14:anchorId="54A12FFC">
          <v:shape id="_x0000_i1352" type="#_x0000_t75" alt="" style="width:79.65pt;height:42.9pt;mso-width-percent:0;mso-height-percent:0;mso-width-percent:0;mso-height-percent:0" o:ole="">
            <v:imagedata r:id="rId669" o:title=""/>
          </v:shape>
          <o:OLEObject Type="Embed" ProgID="Equation.DSMT4" ShapeID="_x0000_i1352" DrawAspect="Content" ObjectID="_1845799932" r:id="rId67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127</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12"/>
        </w:rPr>
      </w:r>
      <w:r w:rsidR="0090260C" w:rsidRPr="004A1FD6">
        <w:rPr>
          <w:noProof/>
          <w:position w:val="-12"/>
        </w:rPr>
        <w:object w:dxaOrig="840" w:dyaOrig="360" w14:anchorId="0197E874">
          <v:shape id="_x0000_i1353" type="#_x0000_t75" alt="" style="width:42.9pt;height:22.2pt;mso-width-percent:0;mso-height-percent:0;mso-width-percent:0;mso-height-percent:0" o:ole="">
            <v:imagedata r:id="rId671" o:title=""/>
          </v:shape>
          <o:OLEObject Type="Embed" ProgID="Equation.DSMT4" ShapeID="_x0000_i1353" DrawAspect="Content" ObjectID="_1845799933" r:id="rId67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128</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12"/>
        </w:rPr>
      </w:r>
      <w:r w:rsidR="0090260C" w:rsidRPr="004A1FD6">
        <w:rPr>
          <w:noProof/>
          <w:position w:val="-12"/>
        </w:rPr>
        <w:object w:dxaOrig="2340" w:dyaOrig="1219" w14:anchorId="6A784B2C">
          <v:shape id="_x0000_i1354" type="#_x0000_t75" alt="" style="width:114.9pt;height:58.2pt;mso-width-percent:0;mso-height-percent:0;mso-width-percent:0;mso-height-percent:0" o:ole="">
            <v:imagedata r:id="rId673" o:title=""/>
          </v:shape>
          <o:OLEObject Type="Embed" ProgID="Equation.DSMT4" ShapeID="_x0000_i1354" DrawAspect="Content" ObjectID="_1845799934" r:id="rId67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129</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Similarly, </w:t>
      </w:r>
    </w:p>
    <w:p w:rsidR="00D374E4" w:rsidRPr="004A1FD6" w:rsidRDefault="00D374E4" w:rsidP="00652178">
      <w:r w:rsidRPr="004A1FD6">
        <w:tab/>
      </w:r>
      <w:r w:rsidR="0090260C" w:rsidRPr="004A1FD6">
        <w:rPr>
          <w:noProof/>
          <w:position w:val="-14"/>
        </w:rPr>
      </w:r>
      <w:r w:rsidR="0090260C" w:rsidRPr="004A1FD6">
        <w:rPr>
          <w:noProof/>
          <w:position w:val="-14"/>
        </w:rPr>
        <w:object w:dxaOrig="2020" w:dyaOrig="420" w14:anchorId="35CDC709">
          <v:shape id="_x0000_i1355" type="#_x0000_t75" alt="" style="width:101.1pt;height:22.2pt;mso-width-percent:0;mso-height-percent:0;mso-width-percent:0;mso-height-percent:0" o:ole="">
            <v:imagedata r:id="rId675" o:title=""/>
          </v:shape>
          <o:OLEObject Type="Embed" ProgID="Equation.DSMT4" ShapeID="_x0000_i1355" DrawAspect="Content" ObjectID="_1845799935" r:id="rId67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130</w:instrText>
      </w:r>
      <w:r w:rsidRPr="004A1FD6">
        <w:rPr>
          <w:noProof/>
        </w:rPr>
        <w:fldChar w:fldCharType="end"/>
      </w:r>
      <w:r w:rsidRPr="004A1FD6">
        <w:instrText>)</w:instrText>
      </w:r>
      <w:r w:rsidRPr="004A1FD6">
        <w:fldChar w:fldCharType="end"/>
      </w:r>
    </w:p>
    <w:p w:rsidR="00D374E4" w:rsidRPr="004A1FD6" w:rsidRDefault="00D374E4" w:rsidP="00652178">
      <w:r w:rsidRPr="004A1FD6">
        <w:t>Given r3 direction is fixed from b3, we use cross product relationships for perpendicular vectors rk</w:t>
      </w:r>
    </w:p>
    <w:p w:rsidR="00D374E4" w:rsidRPr="004A1FD6" w:rsidRDefault="00D374E4" w:rsidP="00652178">
      <w:r w:rsidRPr="004A1FD6">
        <w:tab/>
      </w:r>
      <w:r w:rsidR="0090260C" w:rsidRPr="004A1FD6">
        <w:rPr>
          <w:noProof/>
          <w:position w:val="-48"/>
        </w:rPr>
      </w:r>
      <w:r w:rsidR="0090260C" w:rsidRPr="004A1FD6">
        <w:rPr>
          <w:noProof/>
          <w:position w:val="-48"/>
        </w:rPr>
        <w:object w:dxaOrig="1140" w:dyaOrig="1080" w14:anchorId="2AD5518C">
          <v:shape id="_x0000_i1356" type="#_x0000_t75" alt="" style="width:58.2pt;height:58.2pt;mso-width-percent:0;mso-height-percent:0;mso-width-percent:0;mso-height-percent:0" o:ole="">
            <v:imagedata r:id="rId677" o:title=""/>
          </v:shape>
          <o:OLEObject Type="Embed" ProgID="Equation.DSMT4" ShapeID="_x0000_i1356" DrawAspect="Content" ObjectID="_1845799936" r:id="rId67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05" w:name="ZEqnNum619924"/>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131</w:instrText>
      </w:r>
      <w:r w:rsidRPr="004A1FD6">
        <w:rPr>
          <w:noProof/>
        </w:rPr>
        <w:fldChar w:fldCharType="end"/>
      </w:r>
      <w:r w:rsidRPr="004A1FD6">
        <w:instrText>)</w:instrText>
      </w:r>
      <w:bookmarkEnd w:id="105"/>
      <w:r w:rsidRPr="004A1FD6">
        <w:fldChar w:fldCharType="end"/>
      </w:r>
    </w:p>
    <w:p w:rsidR="00D374E4" w:rsidRPr="004A1FD6" w:rsidRDefault="00D374E4" w:rsidP="00652178">
      <w:r w:rsidRPr="004A1FD6">
        <w:t xml:space="preserve">Crossing  the rows of </w:t>
      </w:r>
      <w:r w:rsidRPr="004A1FD6">
        <w:fldChar w:fldCharType="begin"/>
      </w:r>
      <w:r w:rsidRPr="004A1FD6">
        <w:instrText xml:space="preserve"> GOTOBUTTON ZEqnNum645409  \* MERGEFORMAT </w:instrText>
      </w:r>
      <w:fldSimple w:instr=" REF ZEqnNum645409 \* Charformat \! \* MERGEFORMAT ">
        <w:r w:rsidRPr="004A1FD6">
          <w:instrText>(</w:instrText>
        </w:r>
        <w:r>
          <w:instrText>1</w:instrText>
        </w:r>
        <w:r w:rsidRPr="004A1FD6">
          <w:instrText>.</w:instrText>
        </w:r>
        <w:r>
          <w:instrText>124</w:instrText>
        </w:r>
        <w:r w:rsidRPr="004A1FD6">
          <w:instrText>)</w:instrText>
        </w:r>
      </w:fldSimple>
      <w:r w:rsidRPr="004A1FD6">
        <w:fldChar w:fldCharType="end"/>
      </w:r>
      <w:r w:rsidRPr="004A1FD6">
        <w:t xml:space="preserve"> with the third and using </w:t>
      </w:r>
      <w:r w:rsidRPr="004A1FD6">
        <w:fldChar w:fldCharType="begin"/>
      </w:r>
      <w:r w:rsidRPr="004A1FD6">
        <w:instrText xml:space="preserve"> GOTOBUTTON ZEqnNum619924  \* MERGEFORMAT </w:instrText>
      </w:r>
      <w:fldSimple w:instr=" REF ZEqnNum619924 \* Charformat \! \* MERGEFORMAT ">
        <w:r w:rsidRPr="004A1FD6">
          <w:instrText>(</w:instrText>
        </w:r>
        <w:r>
          <w:instrText>1</w:instrText>
        </w:r>
        <w:r w:rsidRPr="004A1FD6">
          <w:instrText>.</w:instrText>
        </w:r>
        <w:r>
          <w:instrText>131</w:instrText>
        </w:r>
        <w:r w:rsidRPr="004A1FD6">
          <w:instrText>)</w:instrText>
        </w:r>
      </w:fldSimple>
      <w:r w:rsidRPr="004A1FD6">
        <w:fldChar w:fldCharType="end"/>
      </w:r>
    </w:p>
    <w:p w:rsidR="00D374E4" w:rsidRPr="004A1FD6" w:rsidRDefault="00D374E4" w:rsidP="00652178">
      <w:r w:rsidRPr="004A1FD6">
        <w:tab/>
      </w:r>
      <w:r w:rsidR="0090260C" w:rsidRPr="004A1FD6">
        <w:rPr>
          <w:noProof/>
          <w:position w:val="-34"/>
        </w:rPr>
      </w:r>
      <w:r w:rsidR="0090260C" w:rsidRPr="004A1FD6">
        <w:rPr>
          <w:noProof/>
          <w:position w:val="-34"/>
        </w:rPr>
        <w:object w:dxaOrig="2880" w:dyaOrig="800" w14:anchorId="090263E7">
          <v:shape id="_x0000_i1357" type="#_x0000_t75" alt="" style="width:2in;height:43.65pt;mso-width-percent:0;mso-height-percent:0;mso-width-percent:0;mso-height-percent:0" o:ole="">
            <v:imagedata r:id="rId679" o:title=""/>
          </v:shape>
          <o:OLEObject Type="Embed" ProgID="Equation.DSMT4" ShapeID="_x0000_i1357" DrawAspect="Content" ObjectID="_1845799937" r:id="rId68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06" w:name="ZEqnNum681977"/>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132</w:instrText>
      </w:r>
      <w:r w:rsidRPr="004A1FD6">
        <w:rPr>
          <w:noProof/>
        </w:rPr>
        <w:fldChar w:fldCharType="end"/>
      </w:r>
      <w:r w:rsidRPr="004A1FD6">
        <w:instrText>)</w:instrText>
      </w:r>
      <w:bookmarkEnd w:id="106"/>
      <w:r w:rsidRPr="004A1FD6">
        <w:fldChar w:fldCharType="end"/>
      </w:r>
      <w:r w:rsidRPr="004A1FD6">
        <w:tab/>
      </w:r>
    </w:p>
    <w:p w:rsidR="00D374E4" w:rsidRPr="004A1FD6" w:rsidRDefault="00D374E4" w:rsidP="00652178">
      <w:r w:rsidRPr="004A1FD6">
        <w:t>Taking magnitudes,</w:t>
      </w:r>
    </w:p>
    <w:p w:rsidR="00D374E4" w:rsidRPr="004A1FD6" w:rsidRDefault="00D374E4" w:rsidP="00652178">
      <w:r w:rsidRPr="004A1FD6">
        <w:tab/>
      </w:r>
      <w:r w:rsidR="0090260C" w:rsidRPr="004A1FD6">
        <w:rPr>
          <w:noProof/>
          <w:position w:val="-38"/>
        </w:rPr>
      </w:r>
      <w:r w:rsidR="0090260C" w:rsidRPr="004A1FD6">
        <w:rPr>
          <w:noProof/>
          <w:position w:val="-38"/>
        </w:rPr>
        <w:object w:dxaOrig="1620" w:dyaOrig="880" w14:anchorId="333808A6">
          <v:shape id="_x0000_i1358" type="#_x0000_t75" alt="" style="width:78.9pt;height:43.65pt;mso-width-percent:0;mso-height-percent:0;mso-width-percent:0;mso-height-percent:0" o:ole="">
            <v:imagedata r:id="rId681" o:title=""/>
          </v:shape>
          <o:OLEObject Type="Embed" ProgID="Equation.DSMT4" ShapeID="_x0000_i1358" DrawAspect="Content" ObjectID="_1845799938" r:id="rId68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133</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and back into </w:t>
      </w:r>
      <w:r w:rsidRPr="004A1FD6">
        <w:fldChar w:fldCharType="begin"/>
      </w:r>
      <w:r w:rsidRPr="004A1FD6">
        <w:instrText xml:space="preserve"> GOTOBUTTON ZEqnNum681977  \* MERGEFORMAT </w:instrText>
      </w:r>
      <w:fldSimple w:instr=" REF ZEqnNum681977 \* Charformat \! \* MERGEFORMAT ">
        <w:r w:rsidRPr="004A1FD6">
          <w:instrText>(</w:instrText>
        </w:r>
        <w:r>
          <w:instrText>1</w:instrText>
        </w:r>
        <w:r w:rsidRPr="004A1FD6">
          <w:instrText>.</w:instrText>
        </w:r>
        <w:r>
          <w:instrText>132</w:instrText>
        </w:r>
        <w:r w:rsidRPr="004A1FD6">
          <w:instrText>)</w:instrText>
        </w:r>
      </w:fldSimple>
      <w:r w:rsidRPr="004A1FD6">
        <w:fldChar w:fldCharType="end"/>
      </w:r>
      <w:r w:rsidRPr="004A1FD6">
        <w:t>substituting into yields</w:t>
      </w:r>
    </w:p>
    <w:p w:rsidR="00D374E4" w:rsidRPr="004A1FD6" w:rsidRDefault="00D374E4" w:rsidP="00652178">
      <w:r w:rsidRPr="004A1FD6">
        <w:tab/>
      </w:r>
      <w:r w:rsidR="0090260C" w:rsidRPr="004A1FD6">
        <w:rPr>
          <w:noProof/>
          <w:position w:val="-66"/>
        </w:rPr>
      </w:r>
      <w:r w:rsidR="0090260C" w:rsidRPr="004A1FD6">
        <w:rPr>
          <w:noProof/>
          <w:position w:val="-66"/>
        </w:rPr>
        <w:object w:dxaOrig="1460" w:dyaOrig="1440" w14:anchorId="1F65CA50">
          <v:shape id="_x0000_i1359" type="#_x0000_t75" alt="" style="width:1in;height:1in;mso-width-percent:0;mso-height-percent:0;mso-width-percent:0;mso-height-percent:0" o:ole="">
            <v:imagedata r:id="rId683" o:title=""/>
          </v:shape>
          <o:OLEObject Type="Embed" ProgID="Equation.DSMT4" ShapeID="_x0000_i1359" DrawAspect="Content" ObjectID="_1845799939" r:id="rId68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134</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 xml:space="preserve">When either r1 or r2 is found the other can be computed from </w:t>
      </w:r>
      <w:r w:rsidRPr="004A1FD6">
        <w:fldChar w:fldCharType="begin"/>
      </w:r>
      <w:r w:rsidRPr="004A1FD6">
        <w:instrText xml:space="preserve"> GOTOBUTTON ZEqnNum619924  \* MERGEFORMAT </w:instrText>
      </w:r>
      <w:fldSimple w:instr=" REF ZEqnNum619924 \* Charformat \! \* MERGEFORMAT ">
        <w:r w:rsidRPr="004A1FD6">
          <w:instrText>(</w:instrText>
        </w:r>
        <w:r>
          <w:instrText>1</w:instrText>
        </w:r>
        <w:r w:rsidRPr="004A1FD6">
          <w:instrText>.</w:instrText>
        </w:r>
        <w:r>
          <w:instrText>131</w:instrText>
        </w:r>
        <w:r w:rsidRPr="004A1FD6">
          <w:instrText>)</w:instrText>
        </w:r>
      </w:fldSimple>
      <w:r w:rsidRPr="004A1FD6">
        <w:fldChar w:fldCharType="end"/>
      </w:r>
      <w:r w:rsidRPr="004A1FD6">
        <w:t xml:space="preserve">.  </w:t>
      </w:r>
    </w:p>
    <w:p w:rsidR="00D374E4" w:rsidRPr="004A1FD6" w:rsidRDefault="00D374E4" w:rsidP="00652178">
      <w:r w:rsidRPr="004A1FD6">
        <w:t xml:space="preserve">Solving </w:t>
      </w:r>
      <w:r w:rsidRPr="004A1FD6">
        <w:fldChar w:fldCharType="begin"/>
      </w:r>
      <w:r w:rsidRPr="004A1FD6">
        <w:instrText xml:space="preserve"> GOTOBUTTON ZEqnNum358299  \* MERGEFORMAT </w:instrText>
      </w:r>
      <w:fldSimple w:instr=" REF ZEqnNum358299 \* Charformat \! \* MERGEFORMAT ">
        <w:r w:rsidRPr="004A1FD6">
          <w:instrText>(</w:instrText>
        </w:r>
        <w:r>
          <w:instrText>1</w:instrText>
        </w:r>
        <w:r w:rsidRPr="004A1FD6">
          <w:instrText>.</w:instrText>
        </w:r>
        <w:r>
          <w:instrText>125</w:instrText>
        </w:r>
        <w:r w:rsidRPr="004A1FD6">
          <w:instrText>)</w:instrText>
        </w:r>
      </w:fldSimple>
      <w:r w:rsidRPr="004A1FD6">
        <w:fldChar w:fldCharType="end"/>
      </w:r>
      <w:r w:rsidRPr="004A1FD6">
        <w:t>, the translation becomes</w:t>
      </w:r>
    </w:p>
    <w:p w:rsidR="00D374E4" w:rsidRPr="004A1FD6" w:rsidRDefault="00D374E4" w:rsidP="00652178"/>
    <w:p w:rsidR="00D374E4" w:rsidRPr="004A1FD6" w:rsidRDefault="00D374E4" w:rsidP="00652178">
      <w:r w:rsidRPr="004A1FD6">
        <w:tab/>
      </w:r>
      <w:r w:rsidR="0090260C" w:rsidRPr="004A1FD6">
        <w:rPr>
          <w:noProof/>
          <w:position w:val="-12"/>
        </w:rPr>
      </w:r>
      <w:r w:rsidR="0090260C" w:rsidRPr="004A1FD6">
        <w:rPr>
          <w:noProof/>
          <w:position w:val="-12"/>
        </w:rPr>
        <w:object w:dxaOrig="1120" w:dyaOrig="400" w14:anchorId="224F5266">
          <v:shape id="_x0000_i1360" type="#_x0000_t75" alt="" style="width:58.2pt;height:22.2pt;mso-width-percent:0;mso-height-percent:0;mso-width-percent:0;mso-height-percent:0" o:ole="">
            <v:imagedata r:id="rId685" o:title=""/>
          </v:shape>
          <o:OLEObject Type="Embed" ProgID="Equation.DSMT4" ShapeID="_x0000_i1360" DrawAspect="Content" ObjectID="_1845799940" r:id="rId68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135</w:instrText>
      </w:r>
      <w:r w:rsidRPr="004A1FD6">
        <w:rPr>
          <w:noProof/>
        </w:rPr>
        <w:fldChar w:fldCharType="end"/>
      </w:r>
      <w:r w:rsidRPr="004A1FD6">
        <w:instrText>)</w:instrText>
      </w:r>
      <w:r w:rsidRPr="004A1FD6">
        <w:fldChar w:fldCharType="end"/>
      </w:r>
    </w:p>
    <w:p w:rsidR="00D374E4" w:rsidRPr="004A1FD6" w:rsidRDefault="00D374E4" w:rsidP="00652178">
      <w:r w:rsidRPr="004A1FD6">
        <w:t>The estimated extrinsic matrix is</w:t>
      </w:r>
    </w:p>
    <w:p w:rsidR="00D374E4" w:rsidRPr="004A1FD6" w:rsidRDefault="00D374E4" w:rsidP="00652178">
      <w:r w:rsidRPr="004A1FD6">
        <w:tab/>
      </w:r>
      <w:r w:rsidR="0090260C" w:rsidRPr="004A1FD6">
        <w:rPr>
          <w:noProof/>
          <w:position w:val="-18"/>
        </w:rPr>
      </w:r>
      <w:r w:rsidR="0090260C" w:rsidRPr="004A1FD6">
        <w:rPr>
          <w:noProof/>
          <w:position w:val="-18"/>
        </w:rPr>
        <w:object w:dxaOrig="1260" w:dyaOrig="480" w14:anchorId="4CA71CFF">
          <v:shape id="_x0000_i1361" type="#_x0000_t75" alt="" style="width:64.35pt;height:22.2pt;mso-width-percent:0;mso-height-percent:0;mso-width-percent:0;mso-height-percent:0" o:ole="">
            <v:imagedata r:id="rId687" o:title=""/>
          </v:shape>
          <o:OLEObject Type="Embed" ProgID="Equation.DSMT4" ShapeID="_x0000_i1361" DrawAspect="Content" ObjectID="_1845799941" r:id="rId68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136</w:instrText>
      </w:r>
      <w:r w:rsidRPr="004A1FD6">
        <w:rPr>
          <w:noProof/>
        </w:rPr>
        <w:fldChar w:fldCharType="end"/>
      </w:r>
      <w:r w:rsidRPr="004A1FD6">
        <w:instrText>)</w:instrText>
      </w:r>
      <w:r w:rsidRPr="004A1FD6">
        <w:fldChar w:fldCharType="end"/>
      </w:r>
    </w:p>
    <w:p w:rsidR="00D374E4" w:rsidRPr="004A1FD6" w:rsidRDefault="00D374E4" w:rsidP="00652178">
      <w:r w:rsidRPr="004A1FD6">
        <w:lastRenderedPageBreak/>
        <w:tab/>
      </w:r>
      <w:r w:rsidR="0090260C" w:rsidRPr="004A1FD6">
        <w:rPr>
          <w:noProof/>
          <w:position w:val="-52"/>
        </w:rPr>
      </w:r>
      <w:r w:rsidR="0090260C" w:rsidRPr="004A1FD6">
        <w:rPr>
          <w:noProof/>
          <w:position w:val="-52"/>
        </w:rPr>
        <w:object w:dxaOrig="940" w:dyaOrig="1160" w14:anchorId="0406C4D5">
          <v:shape id="_x0000_i1362" type="#_x0000_t75" alt="" style="width:49.8pt;height:58.2pt;mso-width-percent:0;mso-height-percent:0;mso-width-percent:0;mso-height-percent:0" o:ole="">
            <v:imagedata r:id="rId689" o:title=""/>
          </v:shape>
          <o:OLEObject Type="Embed" ProgID="Equation.DSMT4" ShapeID="_x0000_i1362" DrawAspect="Content" ObjectID="_1845799942" r:id="rId69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137</w:instrText>
      </w:r>
      <w:r w:rsidRPr="004A1FD6">
        <w:rPr>
          <w:noProof/>
        </w:rPr>
        <w:fldChar w:fldCharType="end"/>
      </w:r>
      <w:r w:rsidRPr="004A1FD6">
        <w:instrText>)</w:instrText>
      </w:r>
      <w:r w:rsidRPr="004A1FD6">
        <w:fldChar w:fldCharType="end"/>
      </w:r>
    </w:p>
    <w:p w:rsidR="00D374E4" w:rsidRPr="004A1FD6" w:rsidRDefault="00D374E4" w:rsidP="00652178">
      <w:r w:rsidRPr="004A1FD6">
        <w:t>And intrinsic is</w:t>
      </w:r>
    </w:p>
    <w:p w:rsidR="00D374E4" w:rsidRPr="004A1FD6" w:rsidRDefault="00D374E4" w:rsidP="00652178">
      <w:r w:rsidRPr="004A1FD6">
        <w:tab/>
      </w:r>
      <w:r w:rsidR="0090260C" w:rsidRPr="004A1FD6">
        <w:rPr>
          <w:noProof/>
          <w:position w:val="-60"/>
        </w:rPr>
      </w:r>
      <w:r w:rsidR="0090260C" w:rsidRPr="004A1FD6">
        <w:rPr>
          <w:noProof/>
          <w:position w:val="-60"/>
        </w:rPr>
        <w:object w:dxaOrig="1860" w:dyaOrig="1320" w14:anchorId="7DFA8BCE">
          <v:shape id="_x0000_i1363" type="#_x0000_t75" alt="" style="width:94.2pt;height:64.35pt;mso-width-percent:0;mso-height-percent:0;mso-width-percent:0;mso-height-percent:0" o:ole="">
            <v:imagedata r:id="rId691" o:title=""/>
          </v:shape>
          <o:OLEObject Type="Embed" ProgID="Equation.DSMT4" ShapeID="_x0000_i1363" DrawAspect="Content" ObjectID="_1845799943" r:id="rId69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138</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p w:rsidR="00D374E4" w:rsidRPr="004A1FD6" w:rsidRDefault="00D374E4" w:rsidP="00652178">
      <w:r w:rsidRPr="004A1FD6">
        <w:t>The baseline is estimated from</w:t>
      </w:r>
    </w:p>
    <w:p w:rsidR="00D374E4" w:rsidRPr="004A1FD6" w:rsidRDefault="00D374E4" w:rsidP="00652178">
      <w:r w:rsidRPr="004A1FD6">
        <w:tab/>
      </w:r>
      <w:r w:rsidR="0090260C" w:rsidRPr="004A1FD6">
        <w:rPr>
          <w:noProof/>
          <w:position w:val="-18"/>
        </w:rPr>
      </w:r>
      <w:r w:rsidR="0090260C" w:rsidRPr="004A1FD6">
        <w:rPr>
          <w:noProof/>
          <w:position w:val="-18"/>
        </w:rPr>
        <w:object w:dxaOrig="3000" w:dyaOrig="480" w14:anchorId="1351E41C">
          <v:shape id="_x0000_i1364" type="#_x0000_t75" alt="" style="width:2in;height:22.2pt;mso-width-percent:0;mso-height-percent:0;mso-width-percent:0;mso-height-percent:0" o:ole="">
            <v:imagedata r:id="rId693" o:title=""/>
          </v:shape>
          <o:OLEObject Type="Embed" ProgID="Equation.DSMT4" ShapeID="_x0000_i1364" DrawAspect="Content" ObjectID="_1845799944" r:id="rId69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139</w:instrText>
      </w:r>
      <w:r w:rsidRPr="004A1FD6">
        <w:rPr>
          <w:noProof/>
        </w:rPr>
        <w:fldChar w:fldCharType="end"/>
      </w:r>
      <w:r w:rsidRPr="004A1FD6">
        <w:instrText>)</w:instrText>
      </w:r>
      <w:r w:rsidRPr="004A1FD6">
        <w:fldChar w:fldCharType="end"/>
      </w:r>
    </w:p>
    <w:p w:rsidR="00D374E4" w:rsidRPr="004A1FD6" w:rsidRDefault="00D374E4" w:rsidP="00652178">
      <w:r w:rsidRPr="004A1FD6">
        <w:t>Where L is the chart feature size.</w:t>
      </w:r>
    </w:p>
    <w:p w:rsidR="00D374E4" w:rsidRPr="004A1FD6" w:rsidRDefault="00D374E4" w:rsidP="00652178">
      <w:r w:rsidRPr="004A1FD6">
        <w:t xml:space="preserve">The sign </w:t>
      </w:r>
      <w:r w:rsidR="0090260C" w:rsidRPr="004A1FD6">
        <w:rPr>
          <w:noProof/>
          <w:position w:val="-6"/>
        </w:rPr>
      </w:r>
      <w:r w:rsidR="0090260C" w:rsidRPr="004A1FD6">
        <w:rPr>
          <w:noProof/>
          <w:position w:val="-6"/>
        </w:rPr>
        <w:object w:dxaOrig="200" w:dyaOrig="220" w14:anchorId="327BDDB9">
          <v:shape id="_x0000_i1365" type="#_x0000_t75" alt="" style="width:7.65pt;height:13.8pt;mso-width-percent:0;mso-height-percent:0;mso-width-percent:0;mso-height-percent:0" o:ole="">
            <v:imagedata r:id="rId695" o:title=""/>
          </v:shape>
          <o:OLEObject Type="Embed" ProgID="Equation.DSMT4" ShapeID="_x0000_i1365" DrawAspect="Content" ObjectID="_1845799945" r:id="rId696"/>
        </w:object>
      </w:r>
      <w:r w:rsidRPr="004A1FD6">
        <w:t xml:space="preserve">  of rho is determined from knowledge of the fact that the origin of the world coordinate system is in front of the camera</w:t>
      </w:r>
    </w:p>
    <w:p w:rsidR="00D374E4" w:rsidRPr="004A1FD6" w:rsidRDefault="00D374E4" w:rsidP="00652178">
      <w:pPr>
        <w:keepNext/>
      </w:pPr>
      <w:r w:rsidRPr="004A1FD6">
        <w:t xml:space="preserve">Table </w:t>
      </w:r>
      <w:r w:rsidRPr="004A1FD6">
        <w:rPr>
          <w:noProof/>
        </w:rPr>
        <w:fldChar w:fldCharType="begin"/>
      </w:r>
      <w:r w:rsidRPr="004A1FD6">
        <w:rPr>
          <w:noProof/>
        </w:rPr>
        <w:instrText xml:space="preserve"> SEQ Table \* ARABIC </w:instrText>
      </w:r>
      <w:r w:rsidRPr="004A1FD6">
        <w:rPr>
          <w:noProof/>
        </w:rPr>
        <w:fldChar w:fldCharType="separate"/>
      </w:r>
      <w:r>
        <w:rPr>
          <w:noProof/>
        </w:rPr>
        <w:t>2</w:t>
      </w:r>
      <w:r w:rsidRPr="004A1FD6">
        <w:rPr>
          <w:noProof/>
        </w:rPr>
        <w:fldChar w:fldCharType="end"/>
      </w:r>
    </w:p>
    <w:tbl>
      <w:tblPr>
        <w:tblW w:w="0" w:type="auto"/>
        <w:jc w:val="center"/>
        <w:tblLook w:val="04A0" w:firstRow="1" w:lastRow="0" w:firstColumn="1" w:lastColumn="0" w:noHBand="0" w:noVBand="1"/>
      </w:tblPr>
      <w:tblGrid>
        <w:gridCol w:w="1309"/>
        <w:gridCol w:w="1496"/>
      </w:tblGrid>
      <w:tr w:rsidR="00D374E4" w:rsidRPr="004A1FD6" w:rsidTr="00003BD5">
        <w:trPr>
          <w:jc w:val="center"/>
        </w:trPr>
        <w:tc>
          <w:tcPr>
            <w:tcW w:w="0" w:type="auto"/>
          </w:tcPr>
          <w:p w:rsidR="00D374E4" w:rsidRPr="004A1FD6" w:rsidRDefault="00D374E4" w:rsidP="00003BD5">
            <w:pPr>
              <w:jc w:val="center"/>
              <w:rPr>
                <w:b/>
              </w:rPr>
            </w:pPr>
            <w:r w:rsidRPr="004A1FD6">
              <w:rPr>
                <w:b/>
              </w:rPr>
              <w:t>Parameter</w:t>
            </w:r>
          </w:p>
        </w:tc>
        <w:tc>
          <w:tcPr>
            <w:tcW w:w="0" w:type="auto"/>
          </w:tcPr>
          <w:p w:rsidR="00D374E4" w:rsidRPr="004A1FD6" w:rsidRDefault="00D374E4" w:rsidP="00003BD5">
            <w:pPr>
              <w:jc w:val="center"/>
              <w:rPr>
                <w:b/>
              </w:rPr>
            </w:pPr>
            <w:r w:rsidRPr="004A1FD6">
              <w:rPr>
                <w:b/>
              </w:rPr>
              <w:t>Value</w:t>
            </w:r>
          </w:p>
        </w:tc>
      </w:tr>
      <w:tr w:rsidR="00D374E4" w:rsidRPr="004A1FD6" w:rsidTr="00003BD5">
        <w:trPr>
          <w:jc w:val="center"/>
        </w:trPr>
        <w:tc>
          <w:tcPr>
            <w:tcW w:w="0" w:type="auto"/>
          </w:tcPr>
          <w:p w:rsidR="00D374E4" w:rsidRPr="004A1FD6" w:rsidRDefault="0090260C" w:rsidP="00003BD5">
            <w:pPr>
              <w:jc w:val="center"/>
            </w:pPr>
            <w:r w:rsidRPr="004A1FD6">
              <w:rPr>
                <w:noProof/>
                <w:position w:val="-14"/>
              </w:rPr>
            </w:r>
            <w:r w:rsidR="0090260C" w:rsidRPr="004A1FD6">
              <w:rPr>
                <w:noProof/>
                <w:position w:val="-14"/>
              </w:rPr>
              <w:object w:dxaOrig="320" w:dyaOrig="400" w14:anchorId="756C7C86">
                <v:shape id="_x0000_i1366" type="#_x0000_t75" alt="" style="width:13.8pt;height:22.2pt;mso-width-percent:0;mso-height-percent:0;mso-width-percent:0;mso-height-percent:0" o:ole="">
                  <v:imagedata r:id="rId697" o:title=""/>
                </v:shape>
                <o:OLEObject Type="Embed" ProgID="Equation.DSMT4" ShapeID="_x0000_i1366" DrawAspect="Content" ObjectID="_1845799946" r:id="rId698"/>
              </w:object>
            </w:r>
          </w:p>
        </w:tc>
        <w:tc>
          <w:tcPr>
            <w:tcW w:w="0" w:type="auto"/>
          </w:tcPr>
          <w:p w:rsidR="00D374E4" w:rsidRPr="004A1FD6" w:rsidRDefault="0090260C" w:rsidP="00003BD5">
            <w:pPr>
              <w:jc w:val="center"/>
            </w:pPr>
            <w:r w:rsidRPr="004A1FD6">
              <w:rPr>
                <w:noProof/>
                <w:position w:val="-14"/>
              </w:rPr>
            </w:r>
            <w:r w:rsidR="0090260C" w:rsidRPr="004A1FD6">
              <w:rPr>
                <w:noProof/>
                <w:position w:val="-14"/>
              </w:rPr>
              <w:object w:dxaOrig="580" w:dyaOrig="440" w14:anchorId="29271AD7">
                <v:shape id="_x0000_i1367" type="#_x0000_t75" alt="" style="width:29.1pt;height:22.2pt;mso-width-percent:0;mso-height-percent:0;mso-width-percent:0;mso-height-percent:0" o:ole="">
                  <v:imagedata r:id="rId699" o:title=""/>
                </v:shape>
                <o:OLEObject Type="Embed" ProgID="Equation.DSMT4" ShapeID="_x0000_i1367" DrawAspect="Content" ObjectID="_1845799947" r:id="rId700"/>
              </w:object>
            </w:r>
          </w:p>
        </w:tc>
      </w:tr>
      <w:tr w:rsidR="00D374E4" w:rsidRPr="004A1FD6" w:rsidTr="00003BD5">
        <w:trPr>
          <w:jc w:val="center"/>
        </w:trPr>
        <w:tc>
          <w:tcPr>
            <w:tcW w:w="0" w:type="auto"/>
          </w:tcPr>
          <w:p w:rsidR="00D374E4" w:rsidRPr="004A1FD6" w:rsidRDefault="0090260C" w:rsidP="00003BD5">
            <w:pPr>
              <w:jc w:val="center"/>
            </w:pPr>
            <w:r w:rsidRPr="004A1FD6">
              <w:rPr>
                <w:noProof/>
                <w:position w:val="-12"/>
              </w:rPr>
            </w:r>
            <w:r w:rsidR="0090260C" w:rsidRPr="004A1FD6">
              <w:rPr>
                <w:noProof/>
                <w:position w:val="-12"/>
              </w:rPr>
              <w:object w:dxaOrig="220" w:dyaOrig="360" w14:anchorId="3D9A1C7E">
                <v:shape id="_x0000_i1368" type="#_x0000_t75" alt="" style="width:13.8pt;height:22.2pt;mso-width-percent:0;mso-height-percent:0;mso-width-percent:0;mso-height-percent:0" o:ole="">
                  <v:imagedata r:id="rId701" o:title=""/>
                </v:shape>
                <o:OLEObject Type="Embed" ProgID="Equation.DSMT4" ShapeID="_x0000_i1368" DrawAspect="Content" ObjectID="_1845799948" r:id="rId702"/>
              </w:object>
            </w:r>
          </w:p>
        </w:tc>
        <w:tc>
          <w:tcPr>
            <w:tcW w:w="0" w:type="auto"/>
          </w:tcPr>
          <w:p w:rsidR="00D374E4" w:rsidRPr="004A1FD6" w:rsidRDefault="0090260C" w:rsidP="00003BD5">
            <w:pPr>
              <w:tabs>
                <w:tab w:val="left" w:pos="520"/>
              </w:tabs>
              <w:jc w:val="center"/>
            </w:pPr>
            <w:r w:rsidRPr="004A1FD6">
              <w:rPr>
                <w:noProof/>
                <w:position w:val="-12"/>
              </w:rPr>
            </w:r>
            <w:r w:rsidR="0090260C" w:rsidRPr="004A1FD6">
              <w:rPr>
                <w:noProof/>
                <w:position w:val="-12"/>
              </w:rPr>
              <w:object w:dxaOrig="440" w:dyaOrig="360" w14:anchorId="35415663">
                <v:shape id="_x0000_i1369" type="#_x0000_t75" alt="" style="width:22.2pt;height:22.2pt;mso-width-percent:0;mso-height-percent:0;mso-width-percent:0;mso-height-percent:0" o:ole="">
                  <v:imagedata r:id="rId703" o:title=""/>
                </v:shape>
                <o:OLEObject Type="Embed" ProgID="Equation.DSMT4" ShapeID="_x0000_i1369" DrawAspect="Content" ObjectID="_1845799949" r:id="rId704"/>
              </w:object>
            </w:r>
          </w:p>
        </w:tc>
      </w:tr>
      <w:tr w:rsidR="00D374E4" w:rsidRPr="004A1FD6" w:rsidTr="00003BD5">
        <w:trPr>
          <w:jc w:val="center"/>
        </w:trPr>
        <w:tc>
          <w:tcPr>
            <w:tcW w:w="0" w:type="auto"/>
          </w:tcPr>
          <w:p w:rsidR="00D374E4" w:rsidRPr="004A1FD6" w:rsidRDefault="0090260C" w:rsidP="00003BD5">
            <w:pPr>
              <w:jc w:val="center"/>
            </w:pPr>
            <w:r w:rsidRPr="004A1FD6">
              <w:rPr>
                <w:noProof/>
                <w:position w:val="-12"/>
              </w:rPr>
            </w:r>
            <w:r w:rsidR="0090260C" w:rsidRPr="004A1FD6">
              <w:rPr>
                <w:noProof/>
                <w:position w:val="-12"/>
              </w:rPr>
              <w:object w:dxaOrig="260" w:dyaOrig="360" w14:anchorId="468EAE8D">
                <v:shape id="_x0000_i1370" type="#_x0000_t75" alt="" style="width:13.8pt;height:22.2pt;mso-width-percent:0;mso-height-percent:0;mso-width-percent:0;mso-height-percent:0" o:ole="">
                  <v:imagedata r:id="rId705" o:title=""/>
                </v:shape>
                <o:OLEObject Type="Embed" ProgID="Equation.DSMT4" ShapeID="_x0000_i1370" DrawAspect="Content" ObjectID="_1845799950" r:id="rId706"/>
              </w:object>
            </w:r>
          </w:p>
        </w:tc>
        <w:tc>
          <w:tcPr>
            <w:tcW w:w="0" w:type="auto"/>
          </w:tcPr>
          <w:p w:rsidR="00D374E4" w:rsidRPr="004A1FD6" w:rsidRDefault="0090260C" w:rsidP="00003BD5">
            <w:pPr>
              <w:jc w:val="center"/>
            </w:pPr>
            <w:r w:rsidRPr="004A1FD6">
              <w:rPr>
                <w:noProof/>
                <w:position w:val="-12"/>
              </w:rPr>
            </w:r>
            <w:r w:rsidR="0090260C" w:rsidRPr="004A1FD6">
              <w:rPr>
                <w:noProof/>
                <w:position w:val="-12"/>
              </w:rPr>
              <w:object w:dxaOrig="1420" w:dyaOrig="380" w14:anchorId="112B98B8">
                <v:shape id="_x0000_i1371" type="#_x0000_t75" alt="" style="width:64.35pt;height:22.2pt;mso-width-percent:0;mso-height-percent:0;mso-width-percent:0;mso-height-percent:0" o:ole="">
                  <v:imagedata r:id="rId707" o:title=""/>
                </v:shape>
                <o:OLEObject Type="Embed" ProgID="Equation.DSMT4" ShapeID="_x0000_i1371" DrawAspect="Content" ObjectID="_1845799951" r:id="rId708"/>
              </w:object>
            </w:r>
          </w:p>
        </w:tc>
      </w:tr>
      <w:tr w:rsidR="00D374E4" w:rsidRPr="004A1FD6" w:rsidTr="00003BD5">
        <w:trPr>
          <w:jc w:val="center"/>
        </w:trPr>
        <w:tc>
          <w:tcPr>
            <w:tcW w:w="0" w:type="auto"/>
          </w:tcPr>
          <w:p w:rsidR="00D374E4" w:rsidRPr="004A1FD6" w:rsidRDefault="0090260C" w:rsidP="00003BD5">
            <w:pPr>
              <w:jc w:val="center"/>
            </w:pPr>
            <w:r w:rsidRPr="004A1FD6">
              <w:rPr>
                <w:noProof/>
                <w:position w:val="-12"/>
              </w:rPr>
            </w:r>
            <w:r w:rsidR="0090260C" w:rsidRPr="004A1FD6">
              <w:rPr>
                <w:noProof/>
                <w:position w:val="-12"/>
              </w:rPr>
              <w:object w:dxaOrig="240" w:dyaOrig="360" w14:anchorId="06CD133D">
                <v:shape id="_x0000_i1372" type="#_x0000_t75" alt="" style="width:13.8pt;height:22.2pt;mso-width-percent:0;mso-height-percent:0;mso-width-percent:0;mso-height-percent:0" o:ole="">
                  <v:imagedata r:id="rId709" o:title=""/>
                </v:shape>
                <o:OLEObject Type="Embed" ProgID="Equation.DSMT4" ShapeID="_x0000_i1372" DrawAspect="Content" ObjectID="_1845799952" r:id="rId710"/>
              </w:object>
            </w:r>
          </w:p>
        </w:tc>
        <w:tc>
          <w:tcPr>
            <w:tcW w:w="0" w:type="auto"/>
          </w:tcPr>
          <w:p w:rsidR="00D374E4" w:rsidRPr="004A1FD6" w:rsidRDefault="0090260C" w:rsidP="00003BD5">
            <w:pPr>
              <w:jc w:val="center"/>
            </w:pPr>
            <w:r w:rsidRPr="004A1FD6">
              <w:rPr>
                <w:noProof/>
                <w:position w:val="-12"/>
              </w:rPr>
            </w:r>
            <w:r w:rsidR="0090260C" w:rsidRPr="004A1FD6">
              <w:rPr>
                <w:noProof/>
                <w:position w:val="-12"/>
              </w:rPr>
              <w:object w:dxaOrig="1400" w:dyaOrig="380" w14:anchorId="1C063982">
                <v:shape id="_x0000_i1373" type="#_x0000_t75" alt="" style="width:64.35pt;height:22.2pt;mso-width-percent:0;mso-height-percent:0;mso-width-percent:0;mso-height-percent:0" o:ole="">
                  <v:imagedata r:id="rId711" o:title=""/>
                </v:shape>
                <o:OLEObject Type="Embed" ProgID="Equation.DSMT4" ShapeID="_x0000_i1373" DrawAspect="Content" ObjectID="_1845799953" r:id="rId712"/>
              </w:object>
            </w:r>
          </w:p>
        </w:tc>
      </w:tr>
      <w:tr w:rsidR="00D374E4" w:rsidRPr="004A1FD6" w:rsidTr="00003BD5">
        <w:trPr>
          <w:jc w:val="center"/>
        </w:trPr>
        <w:tc>
          <w:tcPr>
            <w:tcW w:w="0" w:type="auto"/>
          </w:tcPr>
          <w:p w:rsidR="00D374E4" w:rsidRPr="004A1FD6" w:rsidRDefault="0090260C" w:rsidP="00003BD5">
            <w:pPr>
              <w:jc w:val="center"/>
            </w:pPr>
            <w:r w:rsidRPr="004A1FD6">
              <w:rPr>
                <w:noProof/>
                <w:position w:val="-12"/>
              </w:rPr>
            </w:r>
            <w:r w:rsidR="0090260C" w:rsidRPr="004A1FD6">
              <w:rPr>
                <w:noProof/>
                <w:position w:val="-12"/>
              </w:rPr>
              <w:object w:dxaOrig="279" w:dyaOrig="400" w14:anchorId="5FB7DEA0">
                <v:shape id="_x0000_i1374" type="#_x0000_t75" alt="" style="width:13.8pt;height:22.2pt;mso-width-percent:0;mso-height-percent:0;mso-width-percent:0;mso-height-percent:0" o:ole="">
                  <v:imagedata r:id="rId713" o:title=""/>
                </v:shape>
                <o:OLEObject Type="Embed" ProgID="Equation.DSMT4" ShapeID="_x0000_i1374" DrawAspect="Content" ObjectID="_1845799954" r:id="rId714"/>
              </w:object>
            </w:r>
          </w:p>
        </w:tc>
        <w:tc>
          <w:tcPr>
            <w:tcW w:w="0" w:type="auto"/>
          </w:tcPr>
          <w:p w:rsidR="00D374E4" w:rsidRPr="004A1FD6" w:rsidRDefault="0090260C" w:rsidP="00003BD5">
            <w:pPr>
              <w:jc w:val="center"/>
            </w:pPr>
            <w:r w:rsidRPr="004A1FD6">
              <w:rPr>
                <w:noProof/>
                <w:position w:val="-14"/>
              </w:rPr>
            </w:r>
            <w:r w:rsidR="0090260C" w:rsidRPr="004A1FD6">
              <w:rPr>
                <w:noProof/>
                <w:position w:val="-14"/>
              </w:rPr>
              <w:object w:dxaOrig="1120" w:dyaOrig="400" w14:anchorId="7A5825AC">
                <v:shape id="_x0000_i1375" type="#_x0000_t75" alt="" style="width:58.2pt;height:22.2pt;mso-width-percent:0;mso-height-percent:0;mso-width-percent:0;mso-height-percent:0" o:ole="">
                  <v:imagedata r:id="rId715" o:title=""/>
                </v:shape>
                <o:OLEObject Type="Embed" ProgID="Equation.DSMT4" ShapeID="_x0000_i1375" DrawAspect="Content" ObjectID="_1845799955" r:id="rId716"/>
              </w:object>
            </w:r>
          </w:p>
        </w:tc>
      </w:tr>
      <w:tr w:rsidR="00D374E4" w:rsidRPr="004A1FD6" w:rsidTr="00003BD5">
        <w:trPr>
          <w:jc w:val="center"/>
        </w:trPr>
        <w:tc>
          <w:tcPr>
            <w:tcW w:w="0" w:type="auto"/>
          </w:tcPr>
          <w:p w:rsidR="00D374E4" w:rsidRPr="004A1FD6" w:rsidRDefault="0090260C" w:rsidP="00003BD5">
            <w:pPr>
              <w:jc w:val="center"/>
            </w:pPr>
            <w:r w:rsidRPr="004A1FD6">
              <w:rPr>
                <w:noProof/>
                <w:position w:val="-14"/>
              </w:rPr>
            </w:r>
            <w:r w:rsidR="0090260C" w:rsidRPr="004A1FD6">
              <w:rPr>
                <w:noProof/>
                <w:position w:val="-14"/>
              </w:rPr>
              <w:object w:dxaOrig="279" w:dyaOrig="420" w14:anchorId="742A8F15">
                <v:shape id="_x0000_i1376" type="#_x0000_t75" alt="" style="width:13.8pt;height:22.2pt;mso-width-percent:0;mso-height-percent:0;mso-width-percent:0;mso-height-percent:0" o:ole="">
                  <v:imagedata r:id="rId717" o:title=""/>
                </v:shape>
                <o:OLEObject Type="Embed" ProgID="Equation.DSMT4" ShapeID="_x0000_i1376" DrawAspect="Content" ObjectID="_1845799956" r:id="rId718"/>
              </w:object>
            </w:r>
          </w:p>
        </w:tc>
        <w:tc>
          <w:tcPr>
            <w:tcW w:w="0" w:type="auto"/>
          </w:tcPr>
          <w:p w:rsidR="00D374E4" w:rsidRPr="004A1FD6" w:rsidRDefault="0090260C" w:rsidP="00003BD5">
            <w:pPr>
              <w:jc w:val="center"/>
            </w:pPr>
            <w:r w:rsidRPr="004A1FD6">
              <w:rPr>
                <w:noProof/>
                <w:position w:val="-14"/>
              </w:rPr>
            </w:r>
            <w:r w:rsidR="0090260C" w:rsidRPr="004A1FD6">
              <w:rPr>
                <w:noProof/>
                <w:position w:val="-14"/>
              </w:rPr>
              <w:object w:dxaOrig="1160" w:dyaOrig="400" w14:anchorId="260CE5FF">
                <v:shape id="_x0000_i1377" type="#_x0000_t75" alt="" style="width:58.2pt;height:22.2pt;mso-width-percent:0;mso-height-percent:0;mso-width-percent:0;mso-height-percent:0" o:ole="">
                  <v:imagedata r:id="rId719" o:title=""/>
                </v:shape>
                <o:OLEObject Type="Embed" ProgID="Equation.DSMT4" ShapeID="_x0000_i1377" DrawAspect="Content" ObjectID="_1845799957" r:id="rId720"/>
              </w:object>
            </w:r>
          </w:p>
        </w:tc>
      </w:tr>
      <w:tr w:rsidR="00D374E4" w:rsidRPr="004A1FD6" w:rsidTr="00003BD5">
        <w:trPr>
          <w:jc w:val="center"/>
        </w:trPr>
        <w:tc>
          <w:tcPr>
            <w:tcW w:w="0" w:type="auto"/>
          </w:tcPr>
          <w:p w:rsidR="00D374E4" w:rsidRPr="004A1FD6" w:rsidRDefault="0090260C" w:rsidP="00003BD5">
            <w:pPr>
              <w:jc w:val="center"/>
            </w:pPr>
            <w:r w:rsidRPr="004A1FD6">
              <w:rPr>
                <w:noProof/>
                <w:position w:val="-12"/>
              </w:rPr>
            </w:r>
            <w:r w:rsidR="0090260C" w:rsidRPr="004A1FD6">
              <w:rPr>
                <w:noProof/>
                <w:position w:val="-12"/>
              </w:rPr>
              <w:object w:dxaOrig="200" w:dyaOrig="360" w14:anchorId="4BD61533">
                <v:shape id="_x0000_i1378" type="#_x0000_t75" alt="" style="width:7.65pt;height:22.2pt;mso-width-percent:0;mso-height-percent:0;mso-width-percent:0;mso-height-percent:0" o:ole="">
                  <v:imagedata r:id="rId721" o:title=""/>
                </v:shape>
                <o:OLEObject Type="Embed" ProgID="Equation.DSMT4" ShapeID="_x0000_i1378" DrawAspect="Content" ObjectID="_1845799958" r:id="rId722"/>
              </w:object>
            </w:r>
          </w:p>
        </w:tc>
        <w:tc>
          <w:tcPr>
            <w:tcW w:w="0" w:type="auto"/>
          </w:tcPr>
          <w:p w:rsidR="00D374E4" w:rsidRPr="004A1FD6" w:rsidRDefault="0090260C" w:rsidP="00003BD5">
            <w:pPr>
              <w:jc w:val="center"/>
            </w:pPr>
            <w:r w:rsidRPr="004A1FD6">
              <w:rPr>
                <w:noProof/>
                <w:position w:val="-32"/>
              </w:rPr>
            </w:r>
            <w:r w:rsidR="0090260C" w:rsidRPr="004A1FD6">
              <w:rPr>
                <w:noProof/>
                <w:position w:val="-32"/>
              </w:rPr>
              <w:object w:dxaOrig="900" w:dyaOrig="700" w14:anchorId="3DE12174">
                <v:shape id="_x0000_i1379" type="#_x0000_t75" alt="" style="width:43.65pt;height:36pt;mso-width-percent:0;mso-height-percent:0;mso-width-percent:0;mso-height-percent:0" o:ole="">
                  <v:imagedata r:id="rId723" o:title=""/>
                </v:shape>
                <o:OLEObject Type="Embed" ProgID="Equation.DSMT4" ShapeID="_x0000_i1379" DrawAspect="Content" ObjectID="_1845799959" r:id="rId724"/>
              </w:object>
            </w:r>
          </w:p>
        </w:tc>
      </w:tr>
      <w:tr w:rsidR="00D374E4" w:rsidRPr="004A1FD6" w:rsidTr="00003BD5">
        <w:trPr>
          <w:jc w:val="center"/>
        </w:trPr>
        <w:tc>
          <w:tcPr>
            <w:tcW w:w="0" w:type="auto"/>
          </w:tcPr>
          <w:p w:rsidR="00D374E4" w:rsidRPr="004A1FD6" w:rsidRDefault="0090260C" w:rsidP="00003BD5">
            <w:pPr>
              <w:jc w:val="center"/>
            </w:pPr>
            <w:r w:rsidRPr="004A1FD6">
              <w:rPr>
                <w:noProof/>
                <w:position w:val="-12"/>
              </w:rPr>
            </w:r>
            <w:r w:rsidR="0090260C" w:rsidRPr="004A1FD6">
              <w:rPr>
                <w:noProof/>
                <w:position w:val="-12"/>
              </w:rPr>
              <w:object w:dxaOrig="240" w:dyaOrig="360" w14:anchorId="5AD954D2">
                <v:shape id="_x0000_i1380" type="#_x0000_t75" alt="" style="width:13.8pt;height:22.2pt;mso-width-percent:0;mso-height-percent:0;mso-width-percent:0;mso-height-percent:0" o:ole="">
                  <v:imagedata r:id="rId725" o:title=""/>
                </v:shape>
                <o:OLEObject Type="Embed" ProgID="Equation.DSMT4" ShapeID="_x0000_i1380" DrawAspect="Content" ObjectID="_1845799960" r:id="rId726"/>
              </w:object>
            </w:r>
          </w:p>
        </w:tc>
        <w:tc>
          <w:tcPr>
            <w:tcW w:w="0" w:type="auto"/>
          </w:tcPr>
          <w:p w:rsidR="00D374E4" w:rsidRPr="004A1FD6" w:rsidRDefault="0090260C" w:rsidP="00003BD5">
            <w:pPr>
              <w:jc w:val="center"/>
            </w:pPr>
            <w:r w:rsidRPr="004A1FD6">
              <w:rPr>
                <w:noProof/>
                <w:position w:val="-32"/>
              </w:rPr>
            </w:r>
            <w:r w:rsidR="0090260C" w:rsidRPr="004A1FD6">
              <w:rPr>
                <w:noProof/>
                <w:position w:val="-32"/>
              </w:rPr>
              <w:object w:dxaOrig="1040" w:dyaOrig="700" w14:anchorId="0562A612">
                <v:shape id="_x0000_i1381" type="#_x0000_t75" alt="" style="width:49.8pt;height:36pt;mso-width-percent:0;mso-height-percent:0;mso-width-percent:0;mso-height-percent:0" o:ole="">
                  <v:imagedata r:id="rId727" o:title=""/>
                </v:shape>
                <o:OLEObject Type="Embed" ProgID="Equation.DSMT4" ShapeID="_x0000_i1381" DrawAspect="Content" ObjectID="_1845799961" r:id="rId728"/>
              </w:object>
            </w:r>
          </w:p>
        </w:tc>
      </w:tr>
      <w:tr w:rsidR="00D374E4" w:rsidRPr="004A1FD6" w:rsidTr="00003BD5">
        <w:trPr>
          <w:jc w:val="center"/>
        </w:trPr>
        <w:tc>
          <w:tcPr>
            <w:tcW w:w="0" w:type="auto"/>
          </w:tcPr>
          <w:p w:rsidR="00D374E4" w:rsidRPr="004A1FD6" w:rsidRDefault="0090260C" w:rsidP="00003BD5">
            <w:pPr>
              <w:jc w:val="center"/>
            </w:pPr>
            <w:r w:rsidRPr="004A1FD6">
              <w:rPr>
                <w:noProof/>
                <w:position w:val="-6"/>
              </w:rPr>
            </w:r>
            <w:r w:rsidR="0090260C" w:rsidRPr="004A1FD6">
              <w:rPr>
                <w:noProof/>
                <w:position w:val="-6"/>
              </w:rPr>
              <w:object w:dxaOrig="160" w:dyaOrig="340" w14:anchorId="23BD18C1">
                <v:shape id="_x0000_i1382" type="#_x0000_t75" alt="" style="width:7.65pt;height:13.8pt;mso-width-percent:0;mso-height-percent:0;mso-width-percent:0;mso-height-percent:0" o:ole="">
                  <v:imagedata r:id="rId729" o:title=""/>
                </v:shape>
                <o:OLEObject Type="Embed" ProgID="Equation.DSMT4" ShapeID="_x0000_i1382" DrawAspect="Content" ObjectID="_1845799962" r:id="rId730"/>
              </w:object>
            </w:r>
          </w:p>
        </w:tc>
        <w:tc>
          <w:tcPr>
            <w:tcW w:w="0" w:type="auto"/>
          </w:tcPr>
          <w:p w:rsidR="00D374E4" w:rsidRPr="004A1FD6" w:rsidRDefault="0090260C" w:rsidP="00003BD5">
            <w:pPr>
              <w:jc w:val="center"/>
            </w:pPr>
            <w:r w:rsidRPr="004A1FD6">
              <w:rPr>
                <w:noProof/>
                <w:position w:val="-12"/>
              </w:rPr>
            </w:r>
            <w:r w:rsidR="0090260C" w:rsidRPr="004A1FD6">
              <w:rPr>
                <w:noProof/>
                <w:position w:val="-12"/>
              </w:rPr>
              <w:object w:dxaOrig="800" w:dyaOrig="400" w14:anchorId="3B5F12C2">
                <v:shape id="_x0000_i1383" type="#_x0000_t75" alt="" style="width:43.65pt;height:22.2pt;mso-width-percent:0;mso-height-percent:0;mso-width-percent:0;mso-height-percent:0" o:ole="">
                  <v:imagedata r:id="rId731" o:title=""/>
                </v:shape>
                <o:OLEObject Type="Embed" ProgID="Equation.DSMT4" ShapeID="_x0000_i1383" DrawAspect="Content" ObjectID="_1845799963" r:id="rId732"/>
              </w:object>
            </w:r>
          </w:p>
        </w:tc>
      </w:tr>
      <w:tr w:rsidR="00D374E4" w:rsidRPr="004A1FD6" w:rsidTr="00003BD5">
        <w:trPr>
          <w:jc w:val="center"/>
        </w:trPr>
        <w:tc>
          <w:tcPr>
            <w:tcW w:w="0" w:type="auto"/>
          </w:tcPr>
          <w:p w:rsidR="00D374E4" w:rsidRPr="004A1FD6" w:rsidRDefault="0090260C" w:rsidP="00003BD5">
            <w:pPr>
              <w:jc w:val="center"/>
            </w:pPr>
            <w:r w:rsidRPr="004A1FD6">
              <w:rPr>
                <w:noProof/>
                <w:position w:val="-6"/>
              </w:rPr>
            </w:r>
            <w:r w:rsidR="0090260C" w:rsidRPr="004A1FD6">
              <w:rPr>
                <w:noProof/>
                <w:position w:val="-6"/>
              </w:rPr>
              <w:object w:dxaOrig="200" w:dyaOrig="220" w14:anchorId="6CDDC385">
                <v:shape id="_x0000_i1384" type="#_x0000_t75" alt="" style="width:7.65pt;height:13.8pt;mso-width-percent:0;mso-height-percent:0;mso-width-percent:0;mso-height-percent:0" o:ole="">
                  <v:imagedata r:id="rId733" o:title=""/>
                </v:shape>
                <o:OLEObject Type="Embed" ProgID="Equation.DSMT4" ShapeID="_x0000_i1384" DrawAspect="Content" ObjectID="_1845799964" r:id="rId734"/>
              </w:object>
            </w:r>
          </w:p>
        </w:tc>
        <w:tc>
          <w:tcPr>
            <w:tcW w:w="0" w:type="auto"/>
          </w:tcPr>
          <w:p w:rsidR="00D374E4" w:rsidRPr="004A1FD6" w:rsidRDefault="0090260C" w:rsidP="00003BD5">
            <w:pPr>
              <w:jc w:val="center"/>
            </w:pPr>
            <w:r w:rsidRPr="004A1FD6">
              <w:rPr>
                <w:noProof/>
                <w:position w:val="-12"/>
              </w:rPr>
            </w:r>
            <w:r w:rsidR="0090260C" w:rsidRPr="004A1FD6">
              <w:rPr>
                <w:noProof/>
                <w:position w:val="-12"/>
              </w:rPr>
              <w:object w:dxaOrig="800" w:dyaOrig="380" w14:anchorId="0761096F">
                <v:shape id="_x0000_i1385" type="#_x0000_t75" alt="" style="width:43.65pt;height:22.2pt;mso-width-percent:0;mso-height-percent:0;mso-width-percent:0;mso-height-percent:0" o:ole="">
                  <v:imagedata r:id="rId735" o:title=""/>
                </v:shape>
                <o:OLEObject Type="Embed" ProgID="Equation.DSMT4" ShapeID="_x0000_i1385" DrawAspect="Content" ObjectID="_1845799965" r:id="rId736"/>
              </w:object>
            </w:r>
          </w:p>
        </w:tc>
      </w:tr>
      <w:tr w:rsidR="00D374E4" w:rsidRPr="004A1FD6" w:rsidTr="00003BD5">
        <w:trPr>
          <w:jc w:val="center"/>
        </w:trPr>
        <w:tc>
          <w:tcPr>
            <w:tcW w:w="0" w:type="auto"/>
          </w:tcPr>
          <w:p w:rsidR="00D374E4" w:rsidRPr="004A1FD6" w:rsidRDefault="00D374E4" w:rsidP="00003BD5">
            <w:pPr>
              <w:jc w:val="center"/>
            </w:pPr>
            <w:r w:rsidRPr="004A1FD6">
              <w:t>B</w:t>
            </w:r>
          </w:p>
        </w:tc>
        <w:tc>
          <w:tcPr>
            <w:tcW w:w="0" w:type="auto"/>
          </w:tcPr>
          <w:p w:rsidR="00D374E4" w:rsidRPr="004A1FD6" w:rsidRDefault="0090260C" w:rsidP="00003BD5">
            <w:pPr>
              <w:jc w:val="center"/>
            </w:pPr>
            <w:r w:rsidRPr="004A1FD6">
              <w:rPr>
                <w:noProof/>
                <w:position w:val="-14"/>
              </w:rPr>
            </w:r>
            <w:r w:rsidR="0090260C" w:rsidRPr="004A1FD6">
              <w:rPr>
                <w:noProof/>
                <w:position w:val="-14"/>
              </w:rPr>
              <w:object w:dxaOrig="800" w:dyaOrig="400" w14:anchorId="76F2C8DF">
                <v:shape id="_x0000_i1386" type="#_x0000_t75" alt="" style="width:36pt;height:22.2pt;mso-width-percent:0;mso-height-percent:0;mso-width-percent:0;mso-height-percent:0" o:ole="">
                  <v:imagedata r:id="rId737" o:title=""/>
                </v:shape>
                <o:OLEObject Type="Embed" ProgID="Equation.DSMT4" ShapeID="_x0000_i1386" DrawAspect="Content" ObjectID="_1845799966" r:id="rId738"/>
              </w:object>
            </w:r>
          </w:p>
        </w:tc>
      </w:tr>
    </w:tbl>
    <w:p w:rsidR="00D374E4" w:rsidRPr="004A1FD6" w:rsidRDefault="00D374E4" w:rsidP="00652178"/>
    <w:p w:rsidR="00D374E4" w:rsidRPr="004A1FD6" w:rsidRDefault="00D374E4" w:rsidP="00652178">
      <w:r w:rsidRPr="004A1FD6">
        <w:t>Method of Zhang</w:t>
      </w:r>
    </w:p>
    <w:p w:rsidR="00D374E4" w:rsidRPr="004A1FD6" w:rsidRDefault="00D374E4" w:rsidP="00652178">
      <w:r w:rsidRPr="004A1FD6">
        <w:t xml:space="preserve">Note that in </w:t>
      </w:r>
      <w:r w:rsidRPr="004A1FD6">
        <w:fldChar w:fldCharType="begin"/>
      </w:r>
      <w:r w:rsidRPr="004A1FD6">
        <w:instrText xml:space="preserve"> GOTOBUTTON ZEqnNum645409  \* MERGEFORMAT </w:instrText>
      </w:r>
      <w:fldSimple w:instr=" REF ZEqnNum645409 \* Charformat \! \* MERGEFORMAT ">
        <w:r w:rsidRPr="004A1FD6">
          <w:instrText>(</w:instrText>
        </w:r>
        <w:r>
          <w:instrText>1</w:instrText>
        </w:r>
        <w:r w:rsidRPr="004A1FD6">
          <w:instrText>.</w:instrText>
        </w:r>
        <w:r>
          <w:instrText>124</w:instrText>
        </w:r>
        <w:r w:rsidRPr="004A1FD6">
          <w:instrText>)</w:instrText>
        </w:r>
      </w:fldSimple>
      <w:r w:rsidRPr="004A1FD6">
        <w:fldChar w:fldCharType="end"/>
      </w:r>
      <w:r w:rsidRPr="004A1FD6">
        <w:t xml:space="preserve"> since R is orthogonal by definition</w:t>
      </w:r>
    </w:p>
    <w:p w:rsidR="00D374E4" w:rsidRPr="004A1FD6" w:rsidRDefault="00D374E4" w:rsidP="00652178">
      <w:r w:rsidRPr="004A1FD6">
        <w:t>Rho^2B*B’ = K*K’ can be soloved for elements of K</w:t>
      </w:r>
    </w:p>
    <w:p w:rsidR="00D374E4" w:rsidRPr="004A1FD6" w:rsidRDefault="00D374E4" w:rsidP="00652178"/>
    <w:p w:rsidR="00D374E4" w:rsidRPr="004A1FD6" w:rsidRDefault="00D374E4" w:rsidP="00652178">
      <w:r w:rsidRPr="004A1FD6">
        <w:t>Note, finding rks by cross product yields significant error.  Better set center offset to zero and to find by rk’s by dot product</w:t>
      </w:r>
    </w:p>
    <w:p w:rsidR="00D374E4" w:rsidRPr="004A1FD6" w:rsidRDefault="00D374E4" w:rsidP="00652178">
      <w:r w:rsidRPr="004A1FD6">
        <w:lastRenderedPageBreak/>
        <w:tab/>
      </w:r>
      <w:r w:rsidR="0090260C" w:rsidRPr="004A1FD6">
        <w:rPr>
          <w:noProof/>
          <w:position w:val="-32"/>
        </w:rPr>
      </w:r>
      <w:r w:rsidR="0090260C" w:rsidRPr="004A1FD6">
        <w:rPr>
          <w:noProof/>
          <w:position w:val="-32"/>
        </w:rPr>
        <w:object w:dxaOrig="1260" w:dyaOrig="760" w14:anchorId="390117D1">
          <v:shape id="_x0000_i1387" type="#_x0000_t75" alt="" style="width:64.35pt;height:36pt;mso-width-percent:0;mso-height-percent:0;mso-width-percent:0;mso-height-percent:0" o:ole="">
            <v:imagedata r:id="rId739" o:title=""/>
          </v:shape>
          <o:OLEObject Type="Embed" ProgID="Equation.DSMT4" ShapeID="_x0000_i1387" DrawAspect="Content" ObjectID="_1845799967" r:id="rId74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140</w:instrText>
      </w:r>
      <w:r w:rsidRPr="004A1FD6">
        <w:rPr>
          <w:noProof/>
        </w:rPr>
        <w:fldChar w:fldCharType="end"/>
      </w:r>
      <w:r w:rsidRPr="004A1FD6">
        <w:instrText>)</w:instrText>
      </w:r>
      <w:r w:rsidRPr="004A1FD6">
        <w:fldChar w:fldCharType="end"/>
      </w:r>
    </w:p>
    <w:p w:rsidR="00D374E4" w:rsidRPr="004A1FD6" w:rsidRDefault="00D374E4" w:rsidP="00867031">
      <w:pPr>
        <w:pStyle w:val="Heading3"/>
      </w:pPr>
      <w:bookmarkStart w:id="107" w:name="_Toc483993367"/>
      <w:bookmarkStart w:id="108" w:name="_Toc209787770"/>
      <w:bookmarkStart w:id="109" w:name="_Toc229857428"/>
      <w:bookmarkStart w:id="110" w:name="_Toc229926481"/>
      <w:r w:rsidRPr="004A1FD6">
        <w:t>Stereo Camera Calibration</w:t>
      </w:r>
      <w:bookmarkEnd w:id="107"/>
      <w:bookmarkEnd w:id="108"/>
      <w:bookmarkEnd w:id="109"/>
      <w:bookmarkEnd w:id="110"/>
    </w:p>
    <w:p w:rsidR="00D374E4" w:rsidRPr="004A1FD6" w:rsidRDefault="00D374E4" w:rsidP="00652178"/>
    <w:p w:rsidR="00D374E4" w:rsidRPr="004A1FD6" w:rsidRDefault="00D374E4" w:rsidP="00652178">
      <w:r w:rsidRPr="004A1FD6">
        <w:t>For stereo cameras two sets of intrinsic and extrinsic parameters are computed.  The extrinsic parameters align the viewpoint of each camera with the world coordinate axes.  Let the rotation matrix, intrinsic matrix, and camera centers for the k</w:t>
      </w:r>
      <w:r w:rsidRPr="004A1FD6">
        <w:rPr>
          <w:vertAlign w:val="superscript"/>
        </w:rPr>
        <w:t>th</w:t>
      </w:r>
      <w:r w:rsidRPr="004A1FD6">
        <w:t xml:space="preserve"> camera be </w:t>
      </w:r>
      <w:r w:rsidR="0090260C" w:rsidRPr="004A1FD6">
        <w:rPr>
          <w:noProof/>
          <w:position w:val="-12"/>
        </w:rPr>
      </w:r>
      <w:r w:rsidR="0090260C" w:rsidRPr="004A1FD6">
        <w:rPr>
          <w:noProof/>
          <w:position w:val="-12"/>
        </w:rPr>
        <w:object w:dxaOrig="1100" w:dyaOrig="360" w14:anchorId="412BC1DA">
          <v:shape id="_x0000_i1388" type="#_x0000_t75" alt="" style="width:58.2pt;height:22.2pt;mso-width-percent:0;mso-height-percent:0;mso-width-percent:0;mso-height-percent:0" o:ole="">
            <v:imagedata r:id="rId741" o:title=""/>
          </v:shape>
          <o:OLEObject Type="Embed" ProgID="Equation.DSMT4" ShapeID="_x0000_i1388" DrawAspect="Content" ObjectID="_1845799968" r:id="rId742"/>
        </w:object>
      </w:r>
      <w:r w:rsidRPr="004A1FD6">
        <w:rPr>
          <w:b/>
        </w:rPr>
        <w:t xml:space="preserve">, </w:t>
      </w:r>
      <w:r w:rsidRPr="004A1FD6">
        <w:t>respectively.  Then the mapping for each 3D point is</w:t>
      </w:r>
    </w:p>
    <w:p w:rsidR="00D374E4" w:rsidRPr="004A1FD6" w:rsidRDefault="00D374E4" w:rsidP="00652178">
      <w:r w:rsidRPr="004A1FD6">
        <w:tab/>
      </w:r>
      <w:r w:rsidR="0090260C" w:rsidRPr="004A1FD6">
        <w:rPr>
          <w:noProof/>
          <w:position w:val="-12"/>
        </w:rPr>
      </w:r>
      <w:r w:rsidR="0090260C" w:rsidRPr="004A1FD6">
        <w:rPr>
          <w:noProof/>
          <w:position w:val="-12"/>
        </w:rPr>
        <w:object w:dxaOrig="2180" w:dyaOrig="360" w14:anchorId="3113A8A3">
          <v:shape id="_x0000_i1389" type="#_x0000_t75" alt="" style="width:108pt;height:22.2pt;mso-width-percent:0;mso-height-percent:0;mso-width-percent:0;mso-height-percent:0" o:ole="">
            <v:imagedata r:id="rId743" o:title=""/>
          </v:shape>
          <o:OLEObject Type="Embed" ProgID="Equation.DSMT4" ShapeID="_x0000_i1389" DrawAspect="Content" ObjectID="_1845799969" r:id="rId74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141</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Denote the calibration rig keypoints as </w:t>
      </w:r>
      <w:r w:rsidR="0090260C" w:rsidRPr="004A1FD6">
        <w:rPr>
          <w:noProof/>
          <w:position w:val="-12"/>
        </w:rPr>
      </w:r>
      <w:r w:rsidR="0090260C" w:rsidRPr="004A1FD6">
        <w:rPr>
          <w:noProof/>
          <w:position w:val="-12"/>
        </w:rPr>
        <w:object w:dxaOrig="3680" w:dyaOrig="360" w14:anchorId="6183F5D0">
          <v:shape id="_x0000_i1390" type="#_x0000_t75" alt="" style="width:186.9pt;height:22.2pt;mso-width-percent:0;mso-height-percent:0;mso-width-percent:0;mso-height-percent:0" o:ole="">
            <v:imagedata r:id="rId745" o:title=""/>
          </v:shape>
          <o:OLEObject Type="Embed" ProgID="Equation.DSMT4" ShapeID="_x0000_i1390" DrawAspect="Content" ObjectID="_1845799970" r:id="rId746"/>
        </w:object>
      </w:r>
      <w:r w:rsidRPr="004A1FD6">
        <w:t xml:space="preserve"> .  We then solve </w:t>
      </w:r>
      <w:r w:rsidRPr="004A1FD6">
        <w:fldChar w:fldCharType="begin"/>
      </w:r>
      <w:r w:rsidRPr="004A1FD6">
        <w:instrText xml:space="preserve"> GOTOBUTTON ZEqnNum855493  \* MERGEFORMAT </w:instrText>
      </w:r>
      <w:fldSimple w:instr=" REF ZEqnNum855493 \* Charformat \! \* MERGEFORMAT ">
        <w:r w:rsidRPr="004A1FD6">
          <w:instrText>(</w:instrText>
        </w:r>
        <w:r>
          <w:instrText>1</w:instrText>
        </w:r>
        <w:r w:rsidRPr="004A1FD6">
          <w:instrText>.</w:instrText>
        </w:r>
        <w:r>
          <w:instrText>116</w:instrText>
        </w:r>
        <w:r w:rsidRPr="004A1FD6">
          <w:instrText>)</w:instrText>
        </w:r>
      </w:fldSimple>
      <w:r w:rsidRPr="004A1FD6">
        <w:fldChar w:fldCharType="end"/>
      </w:r>
      <w:r w:rsidRPr="004A1FD6">
        <w:t xml:space="preserve"> for each camera and follow the procedure for extracting the parameters given in table ().</w:t>
      </w:r>
    </w:p>
    <w:p w:rsidR="00D374E4" w:rsidRPr="004A1FD6" w:rsidRDefault="00D374E4" w:rsidP="00652178">
      <w:r w:rsidRPr="004A1FD6">
        <w:t>Based on the calibration parameters we can project image 2 onto the pose of image 1.  From Appendix A the matrix which orients camera 2 such that it matches the viewpoint of camera 1 is</w:t>
      </w:r>
    </w:p>
    <w:p w:rsidR="00D374E4" w:rsidRPr="004A1FD6" w:rsidRDefault="00D374E4" w:rsidP="00652178">
      <w:r w:rsidRPr="004A1FD6">
        <w:tab/>
      </w:r>
      <w:r w:rsidR="0090260C" w:rsidRPr="004A1FD6">
        <w:rPr>
          <w:noProof/>
          <w:position w:val="-12"/>
        </w:rPr>
      </w:r>
      <w:r w:rsidR="0090260C" w:rsidRPr="004A1FD6">
        <w:rPr>
          <w:noProof/>
          <w:position w:val="-12"/>
        </w:rPr>
        <w:object w:dxaOrig="1080" w:dyaOrig="380" w14:anchorId="4A267129">
          <v:shape id="_x0000_i1391" type="#_x0000_t75" alt="" style="width:58.2pt;height:22.2pt;mso-width-percent:0;mso-height-percent:0;mso-width-percent:0;mso-height-percent:0" o:ole="">
            <v:imagedata r:id="rId747" o:title=""/>
          </v:shape>
          <o:OLEObject Type="Embed" ProgID="Equation.DSMT4" ShapeID="_x0000_i1391" DrawAspect="Content" ObjectID="_1845799971" r:id="rId74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142</w:instrText>
      </w:r>
      <w:r w:rsidRPr="004A1FD6">
        <w:rPr>
          <w:noProof/>
        </w:rPr>
        <w:fldChar w:fldCharType="end"/>
      </w:r>
      <w:r w:rsidRPr="004A1FD6">
        <w:instrText>)</w:instrText>
      </w:r>
      <w:r w:rsidRPr="004A1FD6">
        <w:fldChar w:fldCharType="end"/>
      </w:r>
    </w:p>
    <w:p w:rsidR="00D374E4" w:rsidRPr="004A1FD6" w:rsidRDefault="00D374E4" w:rsidP="00652178">
      <w:pPr>
        <w:keepNext/>
        <w:jc w:val="center"/>
      </w:pPr>
      <w:r w:rsidRPr="004A1FD6">
        <w:rPr>
          <w:noProof/>
        </w:rPr>
        <w:drawing>
          <wp:inline distT="0" distB="0" distL="0" distR="0" wp14:anchorId="29AFD05F" wp14:editId="58D983E2">
            <wp:extent cx="2486025" cy="2971800"/>
            <wp:effectExtent l="0" t="0" r="9525" b="0"/>
            <wp:docPr id="1450303074" name="Picture 145030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749">
                      <a:extLst>
                        <a:ext uri="{28A0092B-C50C-407E-A947-70E740481C1C}">
                          <a14:useLocalDpi xmlns:a14="http://schemas.microsoft.com/office/drawing/2010/main" val="0"/>
                        </a:ext>
                      </a:extLst>
                    </a:blip>
                    <a:srcRect/>
                    <a:stretch>
                      <a:fillRect/>
                    </a:stretch>
                  </pic:blipFill>
                  <pic:spPr bwMode="auto">
                    <a:xfrm>
                      <a:off x="0" y="0"/>
                      <a:ext cx="2486025" cy="2971800"/>
                    </a:xfrm>
                    <a:prstGeom prst="rect">
                      <a:avLst/>
                    </a:prstGeom>
                    <a:noFill/>
                    <a:ln>
                      <a:noFill/>
                    </a:ln>
                  </pic:spPr>
                </pic:pic>
              </a:graphicData>
            </a:graphic>
          </wp:inline>
        </w:drawing>
      </w:r>
    </w:p>
    <w:p w:rsidR="00D374E4" w:rsidRPr="004A1FD6" w:rsidRDefault="00D374E4" w:rsidP="00652178">
      <w:pPr>
        <w:jc w:val="center"/>
      </w:pPr>
      <w:bookmarkStart w:id="111" w:name="_Toc451344143"/>
      <w:r w:rsidRPr="004A1FD6">
        <w:t xml:space="preserve">Figure </w:t>
      </w:r>
      <w:r w:rsidRPr="004A1FD6">
        <w:rPr>
          <w:noProof/>
        </w:rPr>
        <w:fldChar w:fldCharType="begin"/>
      </w:r>
      <w:r w:rsidRPr="004A1FD6">
        <w:rPr>
          <w:noProof/>
        </w:rPr>
        <w:instrText xml:space="preserve"> SEQ Figure \* ARABIC </w:instrText>
      </w:r>
      <w:r w:rsidRPr="004A1FD6">
        <w:rPr>
          <w:noProof/>
        </w:rPr>
        <w:fldChar w:fldCharType="separate"/>
      </w:r>
      <w:r>
        <w:rPr>
          <w:noProof/>
        </w:rPr>
        <w:t>15</w:t>
      </w:r>
      <w:r w:rsidRPr="004A1FD6">
        <w:rPr>
          <w:noProof/>
        </w:rPr>
        <w:fldChar w:fldCharType="end"/>
      </w:r>
      <w:r w:rsidRPr="004A1FD6">
        <w:t xml:space="preserve"> – Dual Camera Rectification</w:t>
      </w:r>
      <w:bookmarkEnd w:id="111"/>
    </w:p>
    <w:p w:rsidR="00D374E4" w:rsidRPr="004A1FD6" w:rsidRDefault="00D374E4" w:rsidP="00652178">
      <w:r w:rsidRPr="004A1FD6">
        <w:t xml:space="preserve"> Including translation the complete mapping between points is</w:t>
      </w:r>
    </w:p>
    <w:p w:rsidR="00D374E4" w:rsidRPr="004A1FD6" w:rsidRDefault="00D374E4" w:rsidP="00652178">
      <w:r w:rsidRPr="004A1FD6">
        <w:tab/>
      </w:r>
      <w:r w:rsidR="0090260C" w:rsidRPr="004A1FD6">
        <w:rPr>
          <w:noProof/>
          <w:position w:val="-32"/>
        </w:rPr>
      </w:r>
      <w:r w:rsidR="0090260C" w:rsidRPr="004A1FD6">
        <w:rPr>
          <w:noProof/>
          <w:position w:val="-32"/>
        </w:rPr>
        <w:object w:dxaOrig="2260" w:dyaOrig="760" w14:anchorId="2BA557DC">
          <v:shape id="_x0000_i1392" type="#_x0000_t75" alt="" style="width:114.9pt;height:36pt;mso-width-percent:0;mso-height-percent:0;mso-width-percent:0;mso-height-percent:0" o:ole="">
            <v:imagedata r:id="rId750" o:title=""/>
          </v:shape>
          <o:OLEObject Type="Embed" ProgID="Equation.DSMT4" ShapeID="_x0000_i1392" DrawAspect="Content" ObjectID="_1845799972" r:id="rId751"/>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143</w:instrText>
      </w:r>
      <w:r w:rsidRPr="004A1FD6">
        <w:rPr>
          <w:noProof/>
        </w:rPr>
        <w:fldChar w:fldCharType="end"/>
      </w:r>
      <w:r w:rsidRPr="004A1FD6">
        <w:instrText>)</w:instrText>
      </w:r>
      <w:r w:rsidRPr="004A1FD6">
        <w:fldChar w:fldCharType="end"/>
      </w:r>
    </w:p>
    <w:p w:rsidR="00D374E4" w:rsidRPr="004A1FD6" w:rsidRDefault="00D374E4" w:rsidP="00652178">
      <w:r w:rsidRPr="004A1FD6">
        <w:t>Where the relative translation is</w:t>
      </w:r>
    </w:p>
    <w:p w:rsidR="00D374E4" w:rsidRPr="004A1FD6" w:rsidRDefault="00D374E4" w:rsidP="00652178">
      <w:r w:rsidRPr="004A1FD6">
        <w:tab/>
      </w:r>
      <w:r w:rsidR="0090260C" w:rsidRPr="004A1FD6">
        <w:rPr>
          <w:noProof/>
          <w:position w:val="-12"/>
        </w:rPr>
      </w:r>
      <w:r w:rsidR="0090260C" w:rsidRPr="004A1FD6">
        <w:rPr>
          <w:noProof/>
          <w:position w:val="-12"/>
        </w:rPr>
        <w:object w:dxaOrig="1120" w:dyaOrig="360" w14:anchorId="0371AE17">
          <v:shape id="_x0000_i1393" type="#_x0000_t75" alt="" style="width:58.2pt;height:22.2pt;mso-width-percent:0;mso-height-percent:0;mso-width-percent:0;mso-height-percent:0" o:ole="">
            <v:imagedata r:id="rId752" o:title=""/>
          </v:shape>
          <o:OLEObject Type="Embed" ProgID="Equation.DSMT4" ShapeID="_x0000_i1393" DrawAspect="Content" ObjectID="_1845799973" r:id="rId75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144</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867031">
      <w:pPr>
        <w:pStyle w:val="Heading3"/>
      </w:pPr>
      <w:bookmarkStart w:id="112" w:name="_Toc483993368"/>
      <w:bookmarkStart w:id="113" w:name="_Toc209787771"/>
      <w:bookmarkStart w:id="114" w:name="_Toc229857429"/>
      <w:bookmarkStart w:id="115" w:name="_Toc229926482"/>
      <w:r w:rsidRPr="004A1FD6">
        <w:t>Relative Viewpoint Matching</w:t>
      </w:r>
      <w:bookmarkEnd w:id="112"/>
      <w:bookmarkEnd w:id="113"/>
      <w:bookmarkEnd w:id="114"/>
      <w:bookmarkEnd w:id="115"/>
    </w:p>
    <w:p w:rsidR="00D374E4" w:rsidRPr="004A1FD6" w:rsidRDefault="00D374E4" w:rsidP="00652178"/>
    <w:p w:rsidR="00D374E4" w:rsidRPr="004A1FD6" w:rsidRDefault="00D374E4" w:rsidP="00652178">
      <w:r w:rsidRPr="004A1FD6">
        <w:lastRenderedPageBreak/>
        <w:t>In viewpoint matching we do not seek to obtain the individual transformations between the cameras and the world coordinates.  Instead we move directly to compute the projective transform between camera 1 and 2 by minimizing the vertical disparity.  This method is equivalent to constraining epipolar lines to have equal vertical coordinate.  This method is ideal for highly asymmetric stereo cameras in which differing lens and camera characteristics can negatively impact correspondence matching.</w:t>
      </w:r>
    </w:p>
    <w:p w:rsidR="00D374E4" w:rsidRPr="004A1FD6" w:rsidRDefault="00D374E4" w:rsidP="00652178">
      <w:pPr>
        <w:keepNext/>
        <w:jc w:val="center"/>
      </w:pPr>
      <w:r w:rsidRPr="004A1FD6">
        <w:rPr>
          <w:noProof/>
        </w:rPr>
        <w:drawing>
          <wp:inline distT="0" distB="0" distL="0" distR="0" wp14:anchorId="4870E0DD" wp14:editId="2D6F5C2C">
            <wp:extent cx="2247900" cy="2609850"/>
            <wp:effectExtent l="0" t="0" r="0" b="0"/>
            <wp:docPr id="951667490" name="Picture 95166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754">
                      <a:extLst>
                        <a:ext uri="{28A0092B-C50C-407E-A947-70E740481C1C}">
                          <a14:useLocalDpi xmlns:a14="http://schemas.microsoft.com/office/drawing/2010/main" val="0"/>
                        </a:ext>
                      </a:extLst>
                    </a:blip>
                    <a:srcRect/>
                    <a:stretch>
                      <a:fillRect/>
                    </a:stretch>
                  </pic:blipFill>
                  <pic:spPr bwMode="auto">
                    <a:xfrm>
                      <a:off x="0" y="0"/>
                      <a:ext cx="2247900" cy="2609850"/>
                    </a:xfrm>
                    <a:prstGeom prst="rect">
                      <a:avLst/>
                    </a:prstGeom>
                    <a:noFill/>
                    <a:ln>
                      <a:noFill/>
                    </a:ln>
                  </pic:spPr>
                </pic:pic>
              </a:graphicData>
            </a:graphic>
          </wp:inline>
        </w:drawing>
      </w:r>
    </w:p>
    <w:p w:rsidR="00D374E4" w:rsidRPr="004A1FD6" w:rsidRDefault="00D374E4" w:rsidP="00652178">
      <w:pPr>
        <w:jc w:val="center"/>
      </w:pPr>
      <w:bookmarkStart w:id="116" w:name="_Toc451344144"/>
      <w:r w:rsidRPr="004A1FD6">
        <w:t xml:space="preserve">Figure </w:t>
      </w:r>
      <w:r w:rsidRPr="004A1FD6">
        <w:rPr>
          <w:noProof/>
        </w:rPr>
        <w:fldChar w:fldCharType="begin"/>
      </w:r>
      <w:r w:rsidRPr="004A1FD6">
        <w:rPr>
          <w:noProof/>
        </w:rPr>
        <w:instrText xml:space="preserve"> SEQ Figure \* ARABIC </w:instrText>
      </w:r>
      <w:r w:rsidRPr="004A1FD6">
        <w:rPr>
          <w:noProof/>
        </w:rPr>
        <w:fldChar w:fldCharType="separate"/>
      </w:r>
      <w:r>
        <w:rPr>
          <w:noProof/>
        </w:rPr>
        <w:t>16</w:t>
      </w:r>
      <w:r w:rsidRPr="004A1FD6">
        <w:rPr>
          <w:noProof/>
        </w:rPr>
        <w:fldChar w:fldCharType="end"/>
      </w:r>
      <w:r w:rsidRPr="004A1FD6">
        <w:t xml:space="preserve"> - Single Camera Correction</w:t>
      </w:r>
      <w:bookmarkEnd w:id="116"/>
    </w:p>
    <w:p w:rsidR="00D374E4" w:rsidRPr="004A1FD6" w:rsidRDefault="00D374E4" w:rsidP="00652178">
      <w:pPr>
        <w:jc w:val="center"/>
      </w:pPr>
    </w:p>
    <w:p w:rsidR="00D374E4" w:rsidRPr="004A1FD6" w:rsidRDefault="00D374E4" w:rsidP="00652178">
      <w:r w:rsidRPr="004A1FD6">
        <w:t>In conventional stereo calibration two individual camera matrices are computed with respect to the rig coordinate system which are then applied to each camera separately during rectification.  In our analysis this method has two drawbacks, in particular for asymmetric systems.  Firstly, applying the transformation to the main image reduces image quality.  Secondly, due to differing lens and sensor characteristics the resulting estimated transformation matrices can be inaccurate.</w:t>
      </w:r>
    </w:p>
    <w:p w:rsidR="00D374E4" w:rsidRPr="004A1FD6" w:rsidRDefault="00D374E4" w:rsidP="00652178"/>
    <w:p w:rsidR="00D374E4" w:rsidRPr="004A1FD6" w:rsidRDefault="00D374E4" w:rsidP="00652178">
      <w:r w:rsidRPr="004A1FD6">
        <w:t>In our method, a single transformation is computed with respect to the main camera.  This is the “relative viewpoint matrix” R indicated in the figure below.  In this method the transformation from aux to main is directly computed and applied only to the aux image.  As a result the estimation of the matrix is more accurate and main image quality is preserved.  In this case the translation vectors of the optical centers and the baseline are not computed.  Current assembly tolerances for optical center placement are sufficiently small such that the error induced by not accounting for this baseline difference relative to the specification is smaller than the error caused by unknown lens tilt and hysteresis within the autofocus mechanism.  The compelling measure of system performance is not contained in the number of parameters estimated (e.g. optical centers, principal points, etc.) but in the resulting correspondence between posterior transformation depth and disparity.  Our tests have shown that after rectification our method results in better distance/disparity relationships and hence more accurate depth maps.</w:t>
      </w:r>
    </w:p>
    <w:p w:rsidR="00D374E4" w:rsidRPr="004A1FD6" w:rsidRDefault="00D374E4" w:rsidP="00652178">
      <w:pPr>
        <w:pStyle w:val="Heading3"/>
        <w:rPr>
          <w:rFonts w:cs="Times New Roman"/>
        </w:rPr>
      </w:pPr>
      <w:bookmarkStart w:id="117" w:name="_Toc483993369"/>
      <w:bookmarkStart w:id="118" w:name="_Toc209787772"/>
      <w:bookmarkStart w:id="119" w:name="_Toc229857430"/>
      <w:bookmarkStart w:id="120" w:name="_Toc229926483"/>
      <w:r w:rsidRPr="004A1FD6">
        <w:rPr>
          <w:rFonts w:cs="Times New Roman"/>
        </w:rPr>
        <w:t>Minimal Intrinsic parameters</w:t>
      </w:r>
      <w:bookmarkEnd w:id="117"/>
      <w:bookmarkEnd w:id="118"/>
      <w:bookmarkEnd w:id="119"/>
      <w:bookmarkEnd w:id="120"/>
    </w:p>
    <w:p w:rsidR="00D374E4" w:rsidRPr="004A1FD6" w:rsidRDefault="00D374E4" w:rsidP="00652178"/>
    <w:p w:rsidR="00D374E4" w:rsidRPr="004A1FD6" w:rsidRDefault="00D374E4" w:rsidP="00652178">
      <w:r w:rsidRPr="004A1FD6">
        <w:t xml:space="preserve">In viewpoint matching we do not seek to obtain the individual transformations between the cameras and the world coordinates.  Instead we move directly to compute the projective </w:t>
      </w:r>
      <w:r w:rsidRPr="004A1FD6">
        <w:lastRenderedPageBreak/>
        <w:t xml:space="preserve">transform between camera 1 and 2.  To that end, note that the vertical coordinate of the point </w:t>
      </w:r>
      <w:r w:rsidR="0090260C" w:rsidRPr="004A1FD6">
        <w:rPr>
          <w:noProof/>
          <w:position w:val="-12"/>
        </w:rPr>
      </w:r>
      <w:r w:rsidR="0090260C" w:rsidRPr="004A1FD6">
        <w:rPr>
          <w:noProof/>
          <w:position w:val="-12"/>
        </w:rPr>
        <w:object w:dxaOrig="1540" w:dyaOrig="360" w14:anchorId="242FCE51">
          <v:shape id="_x0000_i1394" type="#_x0000_t75" alt="" style="width:78.9pt;height:22.2pt;mso-width-percent:0;mso-height-percent:0;mso-width-percent:0;mso-height-percent:0" o:ole="">
            <v:imagedata r:id="rId755" o:title=""/>
          </v:shape>
          <o:OLEObject Type="Embed" ProgID="Equation.DSMT4" ShapeID="_x0000_i1394" DrawAspect="Content" ObjectID="_1845799974" r:id="rId756"/>
        </w:object>
      </w:r>
      <w:r w:rsidRPr="004A1FD6">
        <w:rPr>
          <w:noProof/>
        </w:rPr>
        <w:t xml:space="preserve">in camera 2’s focal plane maps to </w:t>
      </w:r>
    </w:p>
    <w:p w:rsidR="00D374E4" w:rsidRPr="004A1FD6" w:rsidRDefault="00D374E4" w:rsidP="00652178">
      <w:r w:rsidRPr="004A1FD6">
        <w:tab/>
      </w:r>
      <w:r w:rsidR="0090260C" w:rsidRPr="004A1FD6">
        <w:rPr>
          <w:noProof/>
          <w:position w:val="-30"/>
        </w:rPr>
      </w:r>
      <w:r w:rsidR="0090260C" w:rsidRPr="004A1FD6">
        <w:rPr>
          <w:noProof/>
          <w:position w:val="-30"/>
        </w:rPr>
        <w:object w:dxaOrig="3460" w:dyaOrig="720" w14:anchorId="0AABDF2E">
          <v:shape id="_x0000_i1395" type="#_x0000_t75" alt="" style="width:172.35pt;height:36pt;mso-width-percent:0;mso-height-percent:0;mso-width-percent:0;mso-height-percent:0" o:ole="">
            <v:imagedata r:id="rId757" o:title=""/>
          </v:shape>
          <o:OLEObject Type="Embed" ProgID="Equation.DSMT4" ShapeID="_x0000_i1395" DrawAspect="Content" ObjectID="_1845799975" r:id="rId75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21" w:name="ZEqnNum318487"/>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145</w:instrText>
      </w:r>
      <w:r w:rsidRPr="004A1FD6">
        <w:rPr>
          <w:noProof/>
        </w:rPr>
        <w:fldChar w:fldCharType="end"/>
      </w:r>
      <w:r w:rsidRPr="004A1FD6">
        <w:instrText>)</w:instrText>
      </w:r>
      <w:bookmarkEnd w:id="121"/>
      <w:r w:rsidRPr="004A1FD6">
        <w:fldChar w:fldCharType="end"/>
      </w:r>
    </w:p>
    <w:p w:rsidR="00D374E4" w:rsidRPr="004A1FD6" w:rsidRDefault="00D374E4" w:rsidP="00652178">
      <w:pPr>
        <w:rPr>
          <w:noProof/>
        </w:rPr>
      </w:pPr>
      <w:r w:rsidRPr="004A1FD6">
        <w:rPr>
          <w:noProof/>
        </w:rPr>
        <w:t>in camera 1’s focal plane.</w:t>
      </w:r>
    </w:p>
    <w:p w:rsidR="00D374E4" w:rsidRPr="004A1FD6" w:rsidRDefault="00D374E4" w:rsidP="00652178">
      <w:pPr>
        <w:rPr>
          <w:noProof/>
        </w:rPr>
      </w:pPr>
      <w:r w:rsidRPr="004A1FD6">
        <w:rPr>
          <w:noProof/>
        </w:rPr>
        <w:t xml:space="preserve">Given a collection of keypoints in the focal plane of camera 2 (aux) </w:t>
      </w:r>
      <w:r w:rsidR="0090260C" w:rsidRPr="004A1FD6">
        <w:rPr>
          <w:noProof/>
          <w:position w:val="-12"/>
        </w:rPr>
      </w:r>
      <w:r w:rsidR="0090260C" w:rsidRPr="004A1FD6">
        <w:rPr>
          <w:noProof/>
          <w:position w:val="-12"/>
        </w:rPr>
        <w:object w:dxaOrig="3680" w:dyaOrig="360" w14:anchorId="7D7A2793">
          <v:shape id="_x0000_i1396" type="#_x0000_t75" alt="" style="width:186.9pt;height:22.2pt;mso-width-percent:0;mso-height-percent:0;mso-width-percent:0;mso-height-percent:0" o:ole="">
            <v:imagedata r:id="rId759" o:title=""/>
          </v:shape>
          <o:OLEObject Type="Embed" ProgID="Equation.DSMT4" ShapeID="_x0000_i1396" DrawAspect="Content" ObjectID="_1845799976" r:id="rId760"/>
        </w:object>
      </w:r>
      <w:r w:rsidRPr="004A1FD6">
        <w:rPr>
          <w:noProof/>
        </w:rPr>
        <w:t xml:space="preserve"> we are able to devise a projective transformation to points</w:t>
      </w:r>
    </w:p>
    <w:p w:rsidR="00D374E4" w:rsidRPr="004A1FD6" w:rsidRDefault="0090260C" w:rsidP="00652178">
      <w:pPr>
        <w:rPr>
          <w:noProof/>
        </w:rPr>
      </w:pPr>
      <w:r w:rsidRPr="004A1FD6">
        <w:rPr>
          <w:noProof/>
          <w:position w:val="-12"/>
        </w:rPr>
      </w:r>
      <w:r w:rsidR="0090260C" w:rsidRPr="004A1FD6">
        <w:rPr>
          <w:noProof/>
          <w:position w:val="-12"/>
        </w:rPr>
        <w:object w:dxaOrig="3580" w:dyaOrig="360" w14:anchorId="7592C1F3">
          <v:shape id="_x0000_i1397" type="#_x0000_t75" alt="" style="width:180pt;height:22.2pt;mso-width-percent:0;mso-height-percent:0;mso-width-percent:0;mso-height-percent:0" o:ole="">
            <v:imagedata r:id="rId761" o:title=""/>
          </v:shape>
          <o:OLEObject Type="Embed" ProgID="Equation.DSMT4" ShapeID="_x0000_i1397" DrawAspect="Content" ObjectID="_1845799977" r:id="rId762"/>
        </w:object>
      </w:r>
      <w:r w:rsidR="00D374E4" w:rsidRPr="004A1FD6">
        <w:rPr>
          <w:noProof/>
        </w:rPr>
        <w:t xml:space="preserve">in focal plane 1 which minimizes the mean squared vertical disparity </w:t>
      </w:r>
    </w:p>
    <w:p w:rsidR="00D374E4" w:rsidRPr="004A1FD6" w:rsidRDefault="00D374E4" w:rsidP="00652178">
      <w:pPr>
        <w:rPr>
          <w:noProof/>
        </w:rPr>
      </w:pPr>
      <w:r w:rsidRPr="004A1FD6">
        <w:rPr>
          <w:noProof/>
        </w:rPr>
        <w:tab/>
      </w:r>
      <w:r w:rsidR="0090260C" w:rsidRPr="004A1FD6">
        <w:rPr>
          <w:noProof/>
          <w:position w:val="-30"/>
        </w:rPr>
      </w:r>
      <w:r w:rsidR="0090260C" w:rsidRPr="004A1FD6">
        <w:rPr>
          <w:noProof/>
          <w:position w:val="-30"/>
        </w:rPr>
        <w:object w:dxaOrig="3560" w:dyaOrig="760" w14:anchorId="79D2E7DC">
          <v:shape id="_x0000_i1398" type="#_x0000_t75" alt="" style="width:180pt;height:36pt;mso-width-percent:0;mso-height-percent:0;mso-width-percent:0;mso-height-percent:0" o:ole="">
            <v:imagedata r:id="rId763" o:title=""/>
          </v:shape>
          <o:OLEObject Type="Embed" ProgID="Equation.DSMT4" ShapeID="_x0000_i1398" DrawAspect="Content" ObjectID="_1845799978" r:id="rId764"/>
        </w:object>
      </w:r>
      <w:r w:rsidRPr="004A1FD6">
        <w:rPr>
          <w:noProof/>
        </w:rPr>
        <w:t xml:space="preserve"> </w:t>
      </w:r>
      <w:r w:rsidRPr="004A1FD6">
        <w:rPr>
          <w:noProof/>
        </w:rPr>
        <w:tab/>
      </w:r>
      <w:r w:rsidRPr="004A1FD6">
        <w:rPr>
          <w:noProof/>
        </w:rPr>
        <w:fldChar w:fldCharType="begin"/>
      </w:r>
      <w:r w:rsidRPr="004A1FD6">
        <w:rPr>
          <w:noProof/>
        </w:rPr>
        <w:instrText xml:space="preserve"> MACROBUTTON MTPlaceRef \* MERGEFORMAT </w:instrText>
      </w:r>
      <w:r w:rsidRPr="004A1FD6">
        <w:rPr>
          <w:noProof/>
        </w:rPr>
        <w:fldChar w:fldCharType="begin"/>
      </w:r>
      <w:r w:rsidRPr="004A1FD6">
        <w:rPr>
          <w:noProof/>
        </w:rPr>
        <w:instrText xml:space="preserve"> SEQ MTEqn \h \* MERGEFORMAT </w:instrText>
      </w:r>
      <w:r w:rsidRPr="004A1FD6">
        <w:rPr>
          <w:noProof/>
        </w:rPr>
        <w:fldChar w:fldCharType="end"/>
      </w:r>
      <w:r w:rsidRPr="004A1FD6">
        <w:rPr>
          <w:noProof/>
        </w:rPr>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rPr>
          <w:noProof/>
        </w:rPr>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146</w:instrText>
      </w:r>
      <w:r w:rsidRPr="004A1FD6">
        <w:rPr>
          <w:noProof/>
        </w:rPr>
        <w:fldChar w:fldCharType="end"/>
      </w:r>
      <w:r w:rsidRPr="004A1FD6">
        <w:rPr>
          <w:noProof/>
        </w:rPr>
        <w:instrText>)</w:instrText>
      </w:r>
      <w:r w:rsidRPr="004A1FD6">
        <w:rPr>
          <w:noProof/>
        </w:rPr>
        <w:fldChar w:fldCharType="end"/>
      </w:r>
    </w:p>
    <w:p w:rsidR="00D374E4" w:rsidRPr="004A1FD6" w:rsidRDefault="00D374E4" w:rsidP="00652178">
      <w:pPr>
        <w:rPr>
          <w:noProof/>
        </w:rPr>
      </w:pPr>
    </w:p>
    <w:p w:rsidR="00D374E4" w:rsidRPr="004A1FD6" w:rsidRDefault="00D374E4" w:rsidP="00652178">
      <w:pPr>
        <w:rPr>
          <w:noProof/>
        </w:rPr>
      </w:pPr>
      <w:r w:rsidRPr="004A1FD6">
        <w:rPr>
          <w:noProof/>
        </w:rPr>
        <w:t xml:space="preserve">where </w:t>
      </w:r>
    </w:p>
    <w:p w:rsidR="00D374E4" w:rsidRPr="004A1FD6" w:rsidRDefault="00D374E4" w:rsidP="00652178">
      <w:pPr>
        <w:rPr>
          <w:noProof/>
        </w:rPr>
      </w:pPr>
      <w:r w:rsidRPr="004A1FD6">
        <w:rPr>
          <w:noProof/>
        </w:rPr>
        <w:tab/>
      </w:r>
      <w:r w:rsidR="0090260C" w:rsidRPr="004A1FD6">
        <w:rPr>
          <w:noProof/>
          <w:position w:val="-30"/>
        </w:rPr>
      </w:r>
      <w:r w:rsidR="0090260C" w:rsidRPr="004A1FD6">
        <w:rPr>
          <w:noProof/>
          <w:position w:val="-30"/>
        </w:rPr>
        <w:object w:dxaOrig="1800" w:dyaOrig="720" w14:anchorId="02386E7B">
          <v:shape id="_x0000_i1399" type="#_x0000_t75" alt="" style="width:94.2pt;height:36pt;mso-width-percent:0;mso-height-percent:0;mso-width-percent:0;mso-height-percent:0" o:ole="">
            <v:imagedata r:id="rId765" o:title=""/>
          </v:shape>
          <o:OLEObject Type="Embed" ProgID="Equation.DSMT4" ShapeID="_x0000_i1399" DrawAspect="Content" ObjectID="_1845799979" r:id="rId766"/>
        </w:object>
      </w:r>
      <w:r w:rsidRPr="004A1FD6">
        <w:rPr>
          <w:noProof/>
        </w:rPr>
        <w:t xml:space="preserve"> </w:t>
      </w:r>
      <w:r w:rsidRPr="004A1FD6">
        <w:rPr>
          <w:noProof/>
        </w:rPr>
        <w:tab/>
      </w:r>
      <w:r w:rsidRPr="004A1FD6">
        <w:rPr>
          <w:noProof/>
        </w:rPr>
        <w:fldChar w:fldCharType="begin"/>
      </w:r>
      <w:r w:rsidRPr="004A1FD6">
        <w:rPr>
          <w:noProof/>
        </w:rPr>
        <w:instrText xml:space="preserve"> MACROBUTTON MTPlaceRef \* MERGEFORMAT </w:instrText>
      </w:r>
      <w:r w:rsidRPr="004A1FD6">
        <w:rPr>
          <w:noProof/>
        </w:rPr>
        <w:fldChar w:fldCharType="begin"/>
      </w:r>
      <w:r w:rsidRPr="004A1FD6">
        <w:rPr>
          <w:noProof/>
        </w:rPr>
        <w:instrText xml:space="preserve"> SEQ MTEqn \h \* MERGEFORMAT </w:instrText>
      </w:r>
      <w:r w:rsidRPr="004A1FD6">
        <w:rPr>
          <w:noProof/>
        </w:rPr>
        <w:fldChar w:fldCharType="end"/>
      </w:r>
      <w:bookmarkStart w:id="122" w:name="ZEqnNum528999"/>
      <w:r w:rsidRPr="004A1FD6">
        <w:rPr>
          <w:noProof/>
        </w:rPr>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rPr>
          <w:noProof/>
        </w:rPr>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147</w:instrText>
      </w:r>
      <w:r w:rsidRPr="004A1FD6">
        <w:rPr>
          <w:noProof/>
        </w:rPr>
        <w:fldChar w:fldCharType="end"/>
      </w:r>
      <w:r w:rsidRPr="004A1FD6">
        <w:rPr>
          <w:noProof/>
        </w:rPr>
        <w:instrText>)</w:instrText>
      </w:r>
      <w:bookmarkEnd w:id="122"/>
      <w:r w:rsidRPr="004A1FD6">
        <w:rPr>
          <w:noProof/>
        </w:rPr>
        <w:fldChar w:fldCharType="end"/>
      </w:r>
    </w:p>
    <w:p w:rsidR="00D374E4" w:rsidRPr="004A1FD6" w:rsidRDefault="00D374E4" w:rsidP="00652178">
      <w:r w:rsidRPr="004A1FD6">
        <w:t xml:space="preserve">defines the projection of the vertical coordinate.  </w:t>
      </w:r>
      <w:r w:rsidRPr="004A1FD6">
        <w:rPr>
          <w:noProof/>
        </w:rPr>
        <w:t xml:space="preserve">Given K points multiplying </w:t>
      </w:r>
      <w:r w:rsidRPr="004A1FD6">
        <w:rPr>
          <w:noProof/>
        </w:rPr>
        <w:fldChar w:fldCharType="begin"/>
      </w:r>
      <w:r w:rsidRPr="004A1FD6">
        <w:rPr>
          <w:noProof/>
        </w:rPr>
        <w:instrText xml:space="preserve"> GOTOBUTTON ZEqnNum528999  \* MERGEFORMAT </w:instrText>
      </w:r>
      <w:r w:rsidRPr="004A1FD6">
        <w:rPr>
          <w:noProof/>
        </w:rPr>
        <w:fldChar w:fldCharType="begin"/>
      </w:r>
      <w:r w:rsidRPr="004A1FD6">
        <w:rPr>
          <w:noProof/>
        </w:rPr>
        <w:instrText xml:space="preserve"> REF ZEqnNum528999 \* Charformat \! \* MERGEFORMAT </w:instrText>
      </w:r>
      <w:r w:rsidRPr="004A1FD6">
        <w:rPr>
          <w:noProof/>
        </w:rPr>
        <w:fldChar w:fldCharType="separate"/>
      </w:r>
      <w:r w:rsidRPr="004A1FD6">
        <w:rPr>
          <w:noProof/>
        </w:rPr>
        <w:instrText>(</w:instrText>
      </w:r>
      <w:r>
        <w:rPr>
          <w:noProof/>
        </w:rPr>
        <w:instrText>1</w:instrText>
      </w:r>
      <w:r w:rsidRPr="004A1FD6">
        <w:rPr>
          <w:noProof/>
        </w:rPr>
        <w:instrText>.</w:instrText>
      </w:r>
      <w:r>
        <w:rPr>
          <w:noProof/>
        </w:rPr>
        <w:instrText>147</w:instrText>
      </w:r>
      <w:r w:rsidRPr="004A1FD6">
        <w:rPr>
          <w:noProof/>
        </w:rPr>
        <w:instrText>)</w:instrText>
      </w:r>
      <w:r w:rsidRPr="004A1FD6">
        <w:rPr>
          <w:noProof/>
        </w:rPr>
        <w:fldChar w:fldCharType="end"/>
      </w:r>
      <w:r w:rsidRPr="004A1FD6">
        <w:rPr>
          <w:noProof/>
        </w:rPr>
        <w:fldChar w:fldCharType="end"/>
      </w:r>
      <w:r w:rsidRPr="004A1FD6">
        <w:rPr>
          <w:noProof/>
        </w:rPr>
        <w:t xml:space="preserve"> and collecting terms yields the linear homogenous system</w:t>
      </w:r>
    </w:p>
    <w:p w:rsidR="00D374E4" w:rsidRPr="004A1FD6" w:rsidRDefault="0090260C" w:rsidP="00652178">
      <w:pPr>
        <w:rPr>
          <w:noProof/>
        </w:rPr>
      </w:pPr>
      <w:r w:rsidRPr="004A1FD6">
        <w:rPr>
          <w:noProof/>
          <w:position w:val="-14"/>
        </w:rPr>
      </w:r>
      <w:r w:rsidR="0090260C" w:rsidRPr="004A1FD6">
        <w:rPr>
          <w:noProof/>
          <w:position w:val="-14"/>
        </w:rPr>
        <w:object w:dxaOrig="7220" w:dyaOrig="400" w14:anchorId="0ED5C45B">
          <v:shape id="_x0000_i1400" type="#_x0000_t75" alt="" style="width:5in;height:22.2pt;mso-width-percent:0;mso-height-percent:0;mso-width-percent:0;mso-height-percent:0" o:ole="">
            <v:imagedata r:id="rId767" o:title=""/>
          </v:shape>
          <o:OLEObject Type="Embed" ProgID="Equation.DSMT4" ShapeID="_x0000_i1400" DrawAspect="Content" ObjectID="_1845799980" r:id="rId768"/>
        </w:object>
      </w:r>
      <w:r w:rsidR="00D374E4" w:rsidRPr="004A1FD6">
        <w:rPr>
          <w:noProof/>
        </w:rPr>
        <w:t xml:space="preserve"> </w:t>
      </w:r>
      <w:r w:rsidR="00D374E4" w:rsidRPr="004A1FD6">
        <w:rPr>
          <w:noProof/>
        </w:rPr>
        <w:tab/>
      </w:r>
      <w:r w:rsidR="00D374E4" w:rsidRPr="004A1FD6">
        <w:rPr>
          <w:noProof/>
        </w:rPr>
        <w:tab/>
      </w:r>
      <w:r w:rsidR="00D374E4" w:rsidRPr="004A1FD6">
        <w:rPr>
          <w:noProof/>
        </w:rPr>
        <w:fldChar w:fldCharType="begin"/>
      </w:r>
      <w:r w:rsidR="00D374E4" w:rsidRPr="004A1FD6">
        <w:rPr>
          <w:noProof/>
        </w:rPr>
        <w:instrText xml:space="preserve"> MACROBUTTON MTPlaceRef \* MERGEFORMAT </w:instrText>
      </w:r>
      <w:r w:rsidR="00D374E4" w:rsidRPr="004A1FD6">
        <w:rPr>
          <w:noProof/>
        </w:rPr>
        <w:fldChar w:fldCharType="begin"/>
      </w:r>
      <w:r w:rsidR="00D374E4" w:rsidRPr="004A1FD6">
        <w:rPr>
          <w:noProof/>
        </w:rPr>
        <w:instrText xml:space="preserve"> SEQ MTEqn \h \* MERGEFORMAT </w:instrText>
      </w:r>
      <w:r w:rsidR="00D374E4" w:rsidRPr="004A1FD6">
        <w:rPr>
          <w:noProof/>
        </w:rPr>
        <w:fldChar w:fldCharType="end"/>
      </w:r>
      <w:r w:rsidR="00D374E4" w:rsidRPr="004A1FD6">
        <w:rPr>
          <w:noProof/>
        </w:rPr>
        <w:instrText>(</w:instrText>
      </w:r>
      <w:r w:rsidR="00D374E4" w:rsidRPr="004A1FD6">
        <w:rPr>
          <w:noProof/>
        </w:rPr>
        <w:fldChar w:fldCharType="begin"/>
      </w:r>
      <w:r w:rsidR="00D374E4" w:rsidRPr="004A1FD6">
        <w:rPr>
          <w:noProof/>
        </w:rPr>
        <w:instrText xml:space="preserve"> SEQ MTSec \c \* Arabic \* MERGEFORMAT </w:instrText>
      </w:r>
      <w:r w:rsidR="00D374E4" w:rsidRPr="004A1FD6">
        <w:rPr>
          <w:noProof/>
        </w:rPr>
        <w:fldChar w:fldCharType="separate"/>
      </w:r>
      <w:r w:rsidR="00D374E4">
        <w:rPr>
          <w:noProof/>
        </w:rPr>
        <w:instrText>1</w:instrText>
      </w:r>
      <w:r w:rsidR="00D374E4" w:rsidRPr="004A1FD6">
        <w:rPr>
          <w:noProof/>
        </w:rPr>
        <w:fldChar w:fldCharType="end"/>
      </w:r>
      <w:r w:rsidR="00D374E4" w:rsidRPr="004A1FD6">
        <w:rPr>
          <w:noProof/>
        </w:rPr>
        <w:instrText>.</w:instrText>
      </w:r>
      <w:r w:rsidR="00D374E4" w:rsidRPr="004A1FD6">
        <w:rPr>
          <w:noProof/>
        </w:rPr>
        <w:fldChar w:fldCharType="begin"/>
      </w:r>
      <w:r w:rsidR="00D374E4" w:rsidRPr="004A1FD6">
        <w:rPr>
          <w:noProof/>
        </w:rPr>
        <w:instrText xml:space="preserve"> SEQ MTEqn \c \* Arabic \* MERGEFORMAT </w:instrText>
      </w:r>
      <w:r w:rsidR="00D374E4" w:rsidRPr="004A1FD6">
        <w:rPr>
          <w:noProof/>
        </w:rPr>
        <w:fldChar w:fldCharType="separate"/>
      </w:r>
      <w:r w:rsidR="00D374E4">
        <w:rPr>
          <w:noProof/>
        </w:rPr>
        <w:instrText>148</w:instrText>
      </w:r>
      <w:r w:rsidR="00D374E4" w:rsidRPr="004A1FD6">
        <w:rPr>
          <w:noProof/>
        </w:rPr>
        <w:fldChar w:fldCharType="end"/>
      </w:r>
      <w:r w:rsidR="00D374E4" w:rsidRPr="004A1FD6">
        <w:rPr>
          <w:noProof/>
        </w:rPr>
        <w:instrText>)</w:instrText>
      </w:r>
      <w:r w:rsidR="00D374E4" w:rsidRPr="004A1FD6">
        <w:rPr>
          <w:noProof/>
        </w:rPr>
        <w:fldChar w:fldCharType="end"/>
      </w:r>
    </w:p>
    <w:p w:rsidR="00D374E4" w:rsidRPr="004A1FD6" w:rsidRDefault="00D374E4" w:rsidP="00652178">
      <w:r w:rsidRPr="004A1FD6">
        <w:tab/>
      </w:r>
      <w:r w:rsidR="0090260C" w:rsidRPr="004A1FD6">
        <w:rPr>
          <w:noProof/>
          <w:position w:val="-118"/>
        </w:rPr>
      </w:r>
      <w:r w:rsidR="0090260C" w:rsidRPr="004A1FD6">
        <w:rPr>
          <w:noProof/>
          <w:position w:val="-118"/>
        </w:rPr>
        <w:object w:dxaOrig="7660" w:dyaOrig="2480" w14:anchorId="1096F4B8">
          <v:shape id="_x0000_i1401" type="#_x0000_t75" alt="" style="width:383pt;height:123.3pt;mso-width-percent:0;mso-height-percent:0;mso-width-percent:0;mso-height-percent:0" o:ole="">
            <v:imagedata r:id="rId769" o:title=""/>
          </v:shape>
          <o:OLEObject Type="Embed" ProgID="Equation.DSMT4" ShapeID="_x0000_i1401" DrawAspect="Content" ObjectID="_1845799981" r:id="rId77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23" w:name="ZEqnNum832149"/>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149</w:instrText>
      </w:r>
      <w:r w:rsidRPr="004A1FD6">
        <w:rPr>
          <w:noProof/>
        </w:rPr>
        <w:fldChar w:fldCharType="end"/>
      </w:r>
      <w:r w:rsidRPr="004A1FD6">
        <w:instrText>)</w:instrText>
      </w:r>
      <w:bookmarkEnd w:id="123"/>
      <w:r w:rsidRPr="004A1FD6">
        <w:fldChar w:fldCharType="end"/>
      </w:r>
    </w:p>
    <w:p w:rsidR="00D374E4" w:rsidRPr="004A1FD6" w:rsidRDefault="00D374E4" w:rsidP="00652178"/>
    <w:p w:rsidR="00D374E4" w:rsidRPr="004A1FD6" w:rsidRDefault="00D374E4" w:rsidP="00652178">
      <w:pPr>
        <w:rPr>
          <w:noProof/>
        </w:rPr>
      </w:pPr>
      <w:r w:rsidRPr="004A1FD6">
        <w:rPr>
          <w:noProof/>
        </w:rPr>
        <w:t xml:space="preserve">The solution to </w:t>
      </w:r>
      <w:r w:rsidRPr="004A1FD6">
        <w:rPr>
          <w:noProof/>
        </w:rPr>
        <w:fldChar w:fldCharType="begin"/>
      </w:r>
      <w:r w:rsidRPr="004A1FD6">
        <w:rPr>
          <w:noProof/>
        </w:rPr>
        <w:instrText xml:space="preserve"> GOTOBUTTON ZEqnNum832149  \* MERGEFORMAT </w:instrText>
      </w:r>
      <w:r w:rsidRPr="004A1FD6">
        <w:rPr>
          <w:noProof/>
        </w:rPr>
        <w:fldChar w:fldCharType="begin"/>
      </w:r>
      <w:r w:rsidRPr="004A1FD6">
        <w:rPr>
          <w:noProof/>
        </w:rPr>
        <w:instrText xml:space="preserve"> REF ZEqnNum832149 \* Charformat \! \* MERGEFORMAT </w:instrText>
      </w:r>
      <w:r w:rsidRPr="004A1FD6">
        <w:rPr>
          <w:noProof/>
        </w:rPr>
        <w:fldChar w:fldCharType="separate"/>
      </w:r>
      <w:r w:rsidRPr="004A1FD6">
        <w:rPr>
          <w:noProof/>
        </w:rPr>
        <w:instrText>(</w:instrText>
      </w:r>
      <w:r>
        <w:rPr>
          <w:noProof/>
        </w:rPr>
        <w:instrText>1</w:instrText>
      </w:r>
      <w:r w:rsidRPr="004A1FD6">
        <w:rPr>
          <w:noProof/>
        </w:rPr>
        <w:instrText>.</w:instrText>
      </w:r>
      <w:r>
        <w:rPr>
          <w:noProof/>
        </w:rPr>
        <w:instrText>149</w:instrText>
      </w:r>
      <w:r w:rsidRPr="004A1FD6">
        <w:rPr>
          <w:noProof/>
        </w:rPr>
        <w:instrText>)</w:instrText>
      </w:r>
      <w:r w:rsidRPr="004A1FD6">
        <w:rPr>
          <w:noProof/>
        </w:rPr>
        <w:fldChar w:fldCharType="end"/>
      </w:r>
      <w:r w:rsidRPr="004A1FD6">
        <w:rPr>
          <w:noProof/>
        </w:rPr>
        <w:fldChar w:fldCharType="end"/>
      </w:r>
      <w:r w:rsidRPr="004A1FD6">
        <w:rPr>
          <w:noProof/>
        </w:rPr>
        <w:t xml:space="preserve"> is again the eigenvector </w:t>
      </w:r>
      <w:r w:rsidR="0090260C" w:rsidRPr="004A1FD6">
        <w:rPr>
          <w:noProof/>
          <w:position w:val="-12"/>
        </w:rPr>
      </w:r>
      <w:r w:rsidR="0090260C" w:rsidRPr="004A1FD6">
        <w:rPr>
          <w:noProof/>
          <w:position w:val="-12"/>
        </w:rPr>
        <w:object w:dxaOrig="620" w:dyaOrig="400" w14:anchorId="7A1842D1">
          <v:shape id="_x0000_i1402" type="#_x0000_t75" alt="" style="width:29.1pt;height:22.2pt;mso-width-percent:0;mso-height-percent:0;mso-width-percent:0;mso-height-percent:0" o:ole="">
            <v:imagedata r:id="rId771" o:title=""/>
          </v:shape>
          <o:OLEObject Type="Embed" ProgID="Equation.DSMT4" ShapeID="_x0000_i1402" DrawAspect="Content" ObjectID="_1845799982" r:id="rId772"/>
        </w:object>
      </w:r>
      <w:r w:rsidRPr="004A1FD6">
        <w:rPr>
          <w:noProof/>
        </w:rPr>
        <w:t xml:space="preserve"> of </w:t>
      </w:r>
      <w:r w:rsidR="0090260C" w:rsidRPr="004A1FD6">
        <w:rPr>
          <w:noProof/>
          <w:position w:val="-4"/>
        </w:rPr>
      </w:r>
      <w:r w:rsidR="0090260C" w:rsidRPr="004A1FD6">
        <w:rPr>
          <w:noProof/>
          <w:position w:val="-4"/>
        </w:rPr>
        <w:object w:dxaOrig="560" w:dyaOrig="300" w14:anchorId="114E690D">
          <v:shape id="_x0000_i1403" type="#_x0000_t75" alt="" style="width:29.1pt;height:13.8pt;mso-width-percent:0;mso-height-percent:0;mso-width-percent:0;mso-height-percent:0" o:ole="">
            <v:imagedata r:id="rId773" o:title=""/>
          </v:shape>
          <o:OLEObject Type="Embed" ProgID="Equation.DSMT4" ShapeID="_x0000_i1403" DrawAspect="Content" ObjectID="_1845799983" r:id="rId774"/>
        </w:object>
      </w:r>
      <w:r w:rsidRPr="004A1FD6">
        <w:rPr>
          <w:noProof/>
        </w:rPr>
        <w:t xml:space="preserve"> corresponding to the smallest eigenvalue which is computed via the SVD of H.  With,</w:t>
      </w:r>
      <w:r w:rsidR="0090260C" w:rsidRPr="004A1FD6">
        <w:rPr>
          <w:noProof/>
          <w:position w:val="-12"/>
        </w:rPr>
      </w:r>
      <w:r w:rsidR="0090260C" w:rsidRPr="004A1FD6">
        <w:rPr>
          <w:noProof/>
          <w:position w:val="-12"/>
        </w:rPr>
        <w:object w:dxaOrig="1120" w:dyaOrig="400" w14:anchorId="6C935B89">
          <v:shape id="_x0000_i1404" type="#_x0000_t75" alt="" style="width:58.2pt;height:22.2pt;mso-width-percent:0;mso-height-percent:0;mso-width-percent:0;mso-height-percent:0" o:ole="">
            <v:imagedata r:id="rId775" o:title=""/>
          </v:shape>
          <o:OLEObject Type="Embed" ProgID="Equation.DSMT4" ShapeID="_x0000_i1404" DrawAspect="Content" ObjectID="_1845799984" r:id="rId776"/>
        </w:object>
      </w:r>
      <w:r w:rsidRPr="004A1FD6">
        <w:rPr>
          <w:noProof/>
        </w:rPr>
        <w:t xml:space="preserve">  </w:t>
      </w:r>
      <w:r w:rsidR="0090260C" w:rsidRPr="004A1FD6">
        <w:rPr>
          <w:noProof/>
          <w:position w:val="-12"/>
        </w:rPr>
      </w:r>
      <w:r w:rsidR="0090260C" w:rsidRPr="004A1FD6">
        <w:rPr>
          <w:noProof/>
          <w:position w:val="-12"/>
        </w:rPr>
        <w:object w:dxaOrig="1740" w:dyaOrig="360" w14:anchorId="5AFEB1A9">
          <v:shape id="_x0000_i1405" type="#_x0000_t75" alt="" style="width:85.8pt;height:22.2pt;mso-width-percent:0;mso-height-percent:0;mso-width-percent:0;mso-height-percent:0" o:ole="">
            <v:imagedata r:id="rId777" o:title=""/>
          </v:shape>
          <o:OLEObject Type="Embed" ProgID="Equation.DSMT4" ShapeID="_x0000_i1405" DrawAspect="Content" ObjectID="_1845799985" r:id="rId778"/>
        </w:object>
      </w:r>
      <w:r w:rsidRPr="004A1FD6">
        <w:rPr>
          <w:noProof/>
        </w:rPr>
        <w:t xml:space="preserve"> for scale homogenous scale factor</w:t>
      </w:r>
      <w:r w:rsidR="0090260C" w:rsidRPr="004A1FD6">
        <w:rPr>
          <w:noProof/>
          <w:position w:val="-10"/>
        </w:rPr>
      </w:r>
      <w:r w:rsidR="0090260C" w:rsidRPr="004A1FD6">
        <w:rPr>
          <w:noProof/>
          <w:position w:val="-10"/>
        </w:rPr>
        <w:object w:dxaOrig="240" w:dyaOrig="260" w14:anchorId="2D0B98AD">
          <v:shape id="_x0000_i1406" type="#_x0000_t75" alt="" style="width:13.8pt;height:13.8pt;mso-width-percent:0;mso-height-percent:0;mso-width-percent:0;mso-height-percent:0" o:ole="">
            <v:imagedata r:id="rId779" o:title=""/>
          </v:shape>
          <o:OLEObject Type="Embed" ProgID="Equation.DSMT4" ShapeID="_x0000_i1406" DrawAspect="Content" ObjectID="_1845799986" r:id="rId780"/>
        </w:object>
      </w:r>
      <w:r w:rsidRPr="004A1FD6">
        <w:rPr>
          <w:noProof/>
        </w:rPr>
        <w:t xml:space="preserve"> and sign </w:t>
      </w:r>
      <w:r w:rsidR="0090260C" w:rsidRPr="004A1FD6">
        <w:rPr>
          <w:noProof/>
          <w:position w:val="-6"/>
        </w:rPr>
      </w:r>
      <w:r w:rsidR="0090260C" w:rsidRPr="004A1FD6">
        <w:rPr>
          <w:noProof/>
          <w:position w:val="-6"/>
        </w:rPr>
        <w:object w:dxaOrig="180" w:dyaOrig="220" w14:anchorId="0D21CC90">
          <v:shape id="_x0000_i1407" type="#_x0000_t75" alt="" style="width:7.65pt;height:13.8pt;mso-width-percent:0;mso-height-percent:0;mso-width-percent:0;mso-height-percent:0" o:ole="">
            <v:imagedata r:id="rId781" o:title=""/>
          </v:shape>
          <o:OLEObject Type="Embed" ProgID="Equation.DSMT4" ShapeID="_x0000_i1407" DrawAspect="Content" ObjectID="_1845799987" r:id="rId782"/>
        </w:object>
      </w:r>
      <w:r w:rsidRPr="004A1FD6">
        <w:rPr>
          <w:noProof/>
        </w:rPr>
        <w:t>.  Since rotation matrices have positive diagonal elements, or equivalently an negative element implies as a angle shift by 180</w:t>
      </w:r>
    </w:p>
    <w:p w:rsidR="00D374E4" w:rsidRPr="004A1FD6" w:rsidRDefault="00D374E4" w:rsidP="00652178">
      <w:pPr>
        <w:rPr>
          <w:noProof/>
        </w:rPr>
      </w:pPr>
      <w:r w:rsidRPr="004A1FD6">
        <w:rPr>
          <w:noProof/>
        </w:rPr>
        <w:tab/>
      </w:r>
      <w:r w:rsidR="0090260C" w:rsidRPr="004A1FD6">
        <w:rPr>
          <w:noProof/>
          <w:position w:val="-12"/>
        </w:rPr>
      </w:r>
      <w:r w:rsidR="0090260C" w:rsidRPr="004A1FD6">
        <w:rPr>
          <w:noProof/>
          <w:position w:val="-12"/>
        </w:rPr>
        <w:object w:dxaOrig="1040" w:dyaOrig="360" w14:anchorId="068CF431">
          <v:shape id="_x0000_i1408" type="#_x0000_t75" alt="" style="width:49.8pt;height:22.2pt;mso-width-percent:0;mso-height-percent:0;mso-width-percent:0;mso-height-percent:0" o:ole="">
            <v:imagedata r:id="rId783" o:title=""/>
          </v:shape>
          <o:OLEObject Type="Embed" ProgID="Equation.DSMT4" ShapeID="_x0000_i1408" DrawAspect="Content" ObjectID="_1845799988" r:id="rId784"/>
        </w:object>
      </w:r>
      <w:r w:rsidRPr="004A1FD6">
        <w:rPr>
          <w:noProof/>
        </w:rPr>
        <w:t xml:space="preserve"> </w:t>
      </w:r>
      <w:r w:rsidRPr="004A1FD6">
        <w:rPr>
          <w:noProof/>
        </w:rPr>
        <w:tab/>
      </w:r>
      <w:r w:rsidRPr="004A1FD6">
        <w:rPr>
          <w:noProof/>
        </w:rPr>
        <w:fldChar w:fldCharType="begin"/>
      </w:r>
      <w:r w:rsidRPr="004A1FD6">
        <w:rPr>
          <w:noProof/>
        </w:rPr>
        <w:instrText xml:space="preserve"> MACROBUTTON MTPlaceRef \* MERGEFORMAT </w:instrText>
      </w:r>
      <w:r w:rsidRPr="004A1FD6">
        <w:rPr>
          <w:noProof/>
        </w:rPr>
        <w:fldChar w:fldCharType="begin"/>
      </w:r>
      <w:r w:rsidRPr="004A1FD6">
        <w:rPr>
          <w:noProof/>
        </w:rPr>
        <w:instrText xml:space="preserve"> SEQ MTEqn \h \* MERGEFORMAT </w:instrText>
      </w:r>
      <w:r w:rsidRPr="004A1FD6">
        <w:rPr>
          <w:noProof/>
        </w:rPr>
        <w:fldChar w:fldCharType="end"/>
      </w:r>
      <w:r w:rsidRPr="004A1FD6">
        <w:rPr>
          <w:noProof/>
        </w:rPr>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rPr>
          <w:noProof/>
        </w:rPr>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150</w:instrText>
      </w:r>
      <w:r w:rsidRPr="004A1FD6">
        <w:rPr>
          <w:noProof/>
        </w:rPr>
        <w:fldChar w:fldCharType="end"/>
      </w:r>
      <w:r w:rsidRPr="004A1FD6">
        <w:rPr>
          <w:noProof/>
        </w:rPr>
        <w:instrText>)</w:instrText>
      </w:r>
      <w:r w:rsidRPr="004A1FD6">
        <w:rPr>
          <w:noProof/>
        </w:rPr>
        <w:fldChar w:fldCharType="end"/>
      </w:r>
    </w:p>
    <w:p w:rsidR="00D374E4" w:rsidRPr="004A1FD6" w:rsidRDefault="00D374E4" w:rsidP="00652178">
      <w:pPr>
        <w:rPr>
          <w:noProof/>
        </w:rPr>
      </w:pPr>
      <w:r w:rsidRPr="004A1FD6">
        <w:rPr>
          <w:noProof/>
        </w:rPr>
        <w:lastRenderedPageBreak/>
        <w:tab/>
      </w:r>
      <w:r w:rsidR="0090260C" w:rsidRPr="004A1FD6">
        <w:rPr>
          <w:noProof/>
          <w:position w:val="-112"/>
        </w:rPr>
      </w:r>
      <w:r w:rsidR="0090260C" w:rsidRPr="004A1FD6">
        <w:rPr>
          <w:noProof/>
          <w:position w:val="-112"/>
        </w:rPr>
        <w:object w:dxaOrig="980" w:dyaOrig="2360" w14:anchorId="2EB6A71A">
          <v:shape id="_x0000_i1409" type="#_x0000_t75" alt="" style="width:51.3pt;height:115.65pt;mso-width-percent:0;mso-height-percent:0;mso-width-percent:0;mso-height-percent:0" o:ole="">
            <v:imagedata r:id="rId785" o:title=""/>
          </v:shape>
          <o:OLEObject Type="Embed" ProgID="Equation.DSMT4" ShapeID="_x0000_i1409" DrawAspect="Content" ObjectID="_1845799989" r:id="rId786"/>
        </w:object>
      </w:r>
      <w:r w:rsidRPr="004A1FD6">
        <w:rPr>
          <w:noProof/>
        </w:rPr>
        <w:t xml:space="preserve"> </w:t>
      </w:r>
      <w:r w:rsidRPr="004A1FD6">
        <w:rPr>
          <w:noProof/>
        </w:rPr>
        <w:tab/>
      </w:r>
      <w:r w:rsidRPr="004A1FD6">
        <w:rPr>
          <w:noProof/>
        </w:rPr>
        <w:fldChar w:fldCharType="begin"/>
      </w:r>
      <w:r w:rsidRPr="004A1FD6">
        <w:rPr>
          <w:noProof/>
        </w:rPr>
        <w:instrText xml:space="preserve"> MACROBUTTON MTPlaceRef \* MERGEFORMAT </w:instrText>
      </w:r>
      <w:r w:rsidRPr="004A1FD6">
        <w:rPr>
          <w:noProof/>
        </w:rPr>
        <w:fldChar w:fldCharType="begin"/>
      </w:r>
      <w:r w:rsidRPr="004A1FD6">
        <w:rPr>
          <w:noProof/>
        </w:rPr>
        <w:instrText xml:space="preserve"> SEQ MTEqn \h \* MERGEFORMAT </w:instrText>
      </w:r>
      <w:r w:rsidRPr="004A1FD6">
        <w:rPr>
          <w:noProof/>
        </w:rPr>
        <w:fldChar w:fldCharType="end"/>
      </w:r>
      <w:bookmarkStart w:id="124" w:name="ZEqnNum810119"/>
      <w:r w:rsidRPr="004A1FD6">
        <w:rPr>
          <w:noProof/>
        </w:rPr>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rPr>
          <w:noProof/>
        </w:rPr>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151</w:instrText>
      </w:r>
      <w:r w:rsidRPr="004A1FD6">
        <w:rPr>
          <w:noProof/>
        </w:rPr>
        <w:fldChar w:fldCharType="end"/>
      </w:r>
      <w:r w:rsidRPr="004A1FD6">
        <w:rPr>
          <w:noProof/>
        </w:rPr>
        <w:instrText>)</w:instrText>
      </w:r>
      <w:bookmarkEnd w:id="124"/>
      <w:r w:rsidRPr="004A1FD6">
        <w:rPr>
          <w:noProof/>
        </w:rPr>
        <w:fldChar w:fldCharType="end"/>
      </w:r>
    </w:p>
    <w:p w:rsidR="00D374E4" w:rsidRPr="004A1FD6" w:rsidRDefault="00D374E4" w:rsidP="00652178">
      <w:r w:rsidRPr="004A1FD6">
        <w:t xml:space="preserve">where we have used the orthogonality constraint of </w:t>
      </w:r>
      <w:r w:rsidR="0090260C" w:rsidRPr="004A1FD6">
        <w:rPr>
          <w:noProof/>
          <w:position w:val="-4"/>
        </w:rPr>
      </w:r>
      <w:r w:rsidR="0090260C" w:rsidRPr="004A1FD6">
        <w:rPr>
          <w:noProof/>
          <w:position w:val="-4"/>
        </w:rPr>
        <w:object w:dxaOrig="260" w:dyaOrig="260" w14:anchorId="080DF44E">
          <v:shape id="_x0000_i1410" type="#_x0000_t75" alt="" style="width:13.8pt;height:13.8pt;mso-width-percent:0;mso-height-percent:0;mso-width-percent:0;mso-height-percent:0" o:ole="">
            <v:imagedata r:id="rId787" o:title=""/>
          </v:shape>
          <o:OLEObject Type="Embed" ProgID="Equation.DSMT4" ShapeID="_x0000_i1410" DrawAspect="Content" ObjectID="_1845799990" r:id="rId788"/>
        </w:object>
      </w:r>
      <w:r w:rsidRPr="004A1FD6">
        <w:t xml:space="preserve"> and the vector cross product ensures  a right handed coordinate system.  The view alignment matrix is</w:t>
      </w:r>
    </w:p>
    <w:p w:rsidR="00D374E4" w:rsidRPr="004A1FD6" w:rsidRDefault="00D374E4" w:rsidP="00652178">
      <w:r w:rsidRPr="004A1FD6">
        <w:tab/>
      </w:r>
      <w:r w:rsidR="0090260C" w:rsidRPr="004A1FD6">
        <w:rPr>
          <w:noProof/>
          <w:position w:val="-52"/>
        </w:rPr>
      </w:r>
      <w:r w:rsidR="0090260C" w:rsidRPr="004A1FD6">
        <w:rPr>
          <w:noProof/>
          <w:position w:val="-52"/>
        </w:rPr>
        <w:object w:dxaOrig="1100" w:dyaOrig="1160" w14:anchorId="3D87CB99">
          <v:shape id="_x0000_i1411" type="#_x0000_t75" alt="" style="width:58.2pt;height:58.2pt;mso-width-percent:0;mso-height-percent:0;mso-width-percent:0;mso-height-percent:0" o:ole="">
            <v:imagedata r:id="rId789" o:title=""/>
          </v:shape>
          <o:OLEObject Type="Embed" ProgID="Equation.DSMT4" ShapeID="_x0000_i1411" DrawAspect="Content" ObjectID="_1845799991" r:id="rId79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152</w:instrText>
      </w:r>
      <w:r w:rsidRPr="004A1FD6">
        <w:rPr>
          <w:noProof/>
        </w:rPr>
        <w:fldChar w:fldCharType="end"/>
      </w:r>
      <w:r w:rsidRPr="004A1FD6">
        <w:instrText>)</w:instrText>
      </w:r>
      <w:r w:rsidRPr="004A1FD6">
        <w:fldChar w:fldCharType="end"/>
      </w:r>
    </w:p>
    <w:p w:rsidR="00D374E4" w:rsidRPr="004A1FD6" w:rsidRDefault="00D374E4" w:rsidP="00652178">
      <w:pPr>
        <w:pStyle w:val="Heading3"/>
      </w:pPr>
      <w:bookmarkStart w:id="125" w:name="_Toc483993370"/>
      <w:bookmarkStart w:id="126" w:name="_Toc209787773"/>
      <w:bookmarkStart w:id="127" w:name="_Toc229857431"/>
      <w:bookmarkStart w:id="128" w:name="_Toc229926484"/>
      <w:r w:rsidRPr="004A1FD6">
        <w:t>Focal Length Estimation</w:t>
      </w:r>
      <w:bookmarkEnd w:id="125"/>
      <w:bookmarkEnd w:id="126"/>
      <w:bookmarkEnd w:id="127"/>
      <w:bookmarkEnd w:id="128"/>
    </w:p>
    <w:p w:rsidR="00D374E4" w:rsidRPr="004A1FD6" w:rsidRDefault="00D374E4" w:rsidP="00652178"/>
    <w:p w:rsidR="00D374E4" w:rsidRPr="004A1FD6" w:rsidRDefault="00D374E4" w:rsidP="00652178">
      <w:r w:rsidRPr="004A1FD6">
        <w:t xml:space="preserve">In cases where f2 is known more accurately than f1, for example if f1 corresponds to autofocus camera whereas f2 is fixed, we may estimate f1 by incorporating it into the parameter vector.  For numerical stability we work with the ratio </w:t>
      </w:r>
      <w:r w:rsidR="0090260C" w:rsidRPr="004A1FD6">
        <w:rPr>
          <w:noProof/>
          <w:position w:val="-12"/>
        </w:rPr>
      </w:r>
      <w:r w:rsidR="0090260C" w:rsidRPr="004A1FD6">
        <w:rPr>
          <w:noProof/>
          <w:position w:val="-12"/>
        </w:rPr>
        <w:object w:dxaOrig="999" w:dyaOrig="360" w14:anchorId="4AE1BD64">
          <v:shape id="_x0000_i1412" type="#_x0000_t75" alt="" style="width:49.8pt;height:22.2pt;mso-width-percent:0;mso-height-percent:0;mso-width-percent:0;mso-height-percent:0" o:ole="">
            <v:imagedata r:id="rId791" o:title=""/>
          </v:shape>
          <o:OLEObject Type="Embed" ProgID="Equation.DSMT4" ShapeID="_x0000_i1412" DrawAspect="Content" ObjectID="_1845799992" r:id="rId792"/>
        </w:object>
      </w:r>
      <w:r w:rsidRPr="004A1FD6">
        <w:t xml:space="preserve"> and formulate a modified version of </w:t>
      </w:r>
      <w:r w:rsidRPr="004A1FD6">
        <w:fldChar w:fldCharType="begin"/>
      </w:r>
      <w:r w:rsidRPr="004A1FD6">
        <w:instrText xml:space="preserve"> GOTOBUTTON ZEqnNum832149  \* MERGEFORMAT </w:instrText>
      </w:r>
      <w:fldSimple w:instr=" REF ZEqnNum832149 \* Charformat \! \* MERGEFORMAT ">
        <w:r w:rsidRPr="004A1FD6">
          <w:instrText>(</w:instrText>
        </w:r>
        <w:r>
          <w:instrText>1</w:instrText>
        </w:r>
        <w:r w:rsidRPr="004A1FD6">
          <w:instrText>.</w:instrText>
        </w:r>
        <w:r>
          <w:instrText>149</w:instrText>
        </w:r>
        <w:r w:rsidRPr="004A1FD6">
          <w:instrText>)</w:instrText>
        </w:r>
      </w:fldSimple>
      <w:r w:rsidRPr="004A1FD6">
        <w:fldChar w:fldCharType="end"/>
      </w:r>
    </w:p>
    <w:p w:rsidR="00D374E4" w:rsidRPr="004A1FD6" w:rsidRDefault="00D374E4" w:rsidP="00652178">
      <w:pPr>
        <w:rPr>
          <w:noProof/>
        </w:rPr>
      </w:pPr>
      <w:r w:rsidRPr="004A1FD6">
        <w:rPr>
          <w:noProof/>
        </w:rPr>
        <w:tab/>
      </w:r>
      <w:r w:rsidR="0090260C" w:rsidRPr="004A1FD6">
        <w:rPr>
          <w:noProof/>
          <w:position w:val="-104"/>
        </w:rPr>
      </w:r>
      <w:r w:rsidR="0090260C" w:rsidRPr="004A1FD6">
        <w:rPr>
          <w:noProof/>
          <w:position w:val="-104"/>
        </w:rPr>
        <w:object w:dxaOrig="7720" w:dyaOrig="2200" w14:anchorId="0CD72501">
          <v:shape id="_x0000_i1413" type="#_x0000_t75" alt="" style="width:387.55pt;height:108pt;mso-width-percent:0;mso-height-percent:0;mso-width-percent:0;mso-height-percent:0" o:ole="">
            <v:imagedata r:id="rId793" o:title=""/>
          </v:shape>
          <o:OLEObject Type="Embed" ProgID="Equation.DSMT4" ShapeID="_x0000_i1413" DrawAspect="Content" ObjectID="_1845799993" r:id="rId794"/>
        </w:object>
      </w:r>
      <w:r w:rsidRPr="004A1FD6">
        <w:rPr>
          <w:noProof/>
        </w:rPr>
        <w:t xml:space="preserve"> </w:t>
      </w:r>
      <w:r w:rsidRPr="004A1FD6">
        <w:rPr>
          <w:noProof/>
        </w:rPr>
        <w:tab/>
      </w:r>
      <w:r w:rsidRPr="004A1FD6">
        <w:rPr>
          <w:noProof/>
        </w:rPr>
        <w:fldChar w:fldCharType="begin"/>
      </w:r>
      <w:r w:rsidRPr="004A1FD6">
        <w:rPr>
          <w:noProof/>
        </w:rPr>
        <w:instrText xml:space="preserve"> MACROBUTTON MTPlaceRef \* MERGEFORMAT </w:instrText>
      </w:r>
      <w:r w:rsidRPr="004A1FD6">
        <w:rPr>
          <w:noProof/>
        </w:rPr>
        <w:fldChar w:fldCharType="begin"/>
      </w:r>
      <w:r w:rsidRPr="004A1FD6">
        <w:rPr>
          <w:noProof/>
        </w:rPr>
        <w:instrText xml:space="preserve"> SEQ MTEqn \h \* MERGEFORMAT </w:instrText>
      </w:r>
      <w:r w:rsidRPr="004A1FD6">
        <w:rPr>
          <w:noProof/>
        </w:rPr>
        <w:fldChar w:fldCharType="end"/>
      </w:r>
      <w:r w:rsidRPr="004A1FD6">
        <w:rPr>
          <w:noProof/>
        </w:rPr>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rPr>
          <w:noProof/>
        </w:rPr>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153</w:instrText>
      </w:r>
      <w:r w:rsidRPr="004A1FD6">
        <w:rPr>
          <w:noProof/>
        </w:rPr>
        <w:fldChar w:fldCharType="end"/>
      </w:r>
      <w:r w:rsidRPr="004A1FD6">
        <w:rPr>
          <w:noProof/>
        </w:rPr>
        <w:instrText>)</w:instrText>
      </w:r>
      <w:r w:rsidRPr="004A1FD6">
        <w:rPr>
          <w:noProof/>
        </w:rPr>
        <w:fldChar w:fldCharType="end"/>
      </w:r>
    </w:p>
    <w:p w:rsidR="00D374E4" w:rsidRPr="004A1FD6" w:rsidRDefault="00D374E4" w:rsidP="00652178">
      <w:r w:rsidRPr="004A1FD6">
        <w:t>In this case we have</w:t>
      </w:r>
    </w:p>
    <w:p w:rsidR="00D374E4" w:rsidRPr="004A1FD6" w:rsidRDefault="00D374E4" w:rsidP="00652178">
      <w:pPr>
        <w:rPr>
          <w:noProof/>
        </w:rPr>
      </w:pPr>
      <w:r w:rsidRPr="004A1FD6">
        <w:rPr>
          <w:noProof/>
        </w:rPr>
        <w:tab/>
      </w:r>
      <w:r w:rsidR="0090260C" w:rsidRPr="004A1FD6">
        <w:rPr>
          <w:noProof/>
          <w:position w:val="-146"/>
        </w:rPr>
      </w:r>
      <w:r w:rsidR="0090260C" w:rsidRPr="004A1FD6">
        <w:rPr>
          <w:noProof/>
          <w:position w:val="-146"/>
        </w:rPr>
        <w:object w:dxaOrig="1480" w:dyaOrig="3019" w14:anchorId="5CCC7177">
          <v:shape id="_x0000_i1414" type="#_x0000_t75" alt="" style="width:1in;height:151.65pt;mso-width-percent:0;mso-height-percent:0;mso-width-percent:0;mso-height-percent:0" o:ole="">
            <v:imagedata r:id="rId795" o:title=""/>
          </v:shape>
          <o:OLEObject Type="Embed" ProgID="Equation.DSMT4" ShapeID="_x0000_i1414" DrawAspect="Content" ObjectID="_1845799994" r:id="rId796"/>
        </w:object>
      </w:r>
      <w:r w:rsidRPr="004A1FD6">
        <w:rPr>
          <w:noProof/>
        </w:rPr>
        <w:t xml:space="preserve"> </w:t>
      </w:r>
      <w:r w:rsidRPr="004A1FD6">
        <w:rPr>
          <w:noProof/>
        </w:rPr>
        <w:tab/>
      </w:r>
      <w:r w:rsidRPr="004A1FD6">
        <w:rPr>
          <w:noProof/>
        </w:rPr>
        <w:fldChar w:fldCharType="begin"/>
      </w:r>
      <w:r w:rsidRPr="004A1FD6">
        <w:rPr>
          <w:noProof/>
        </w:rPr>
        <w:instrText xml:space="preserve"> MACROBUTTON MTPlaceRef \* MERGEFORMAT </w:instrText>
      </w:r>
      <w:r w:rsidRPr="004A1FD6">
        <w:rPr>
          <w:noProof/>
        </w:rPr>
        <w:fldChar w:fldCharType="begin"/>
      </w:r>
      <w:r w:rsidRPr="004A1FD6">
        <w:rPr>
          <w:noProof/>
        </w:rPr>
        <w:instrText xml:space="preserve"> SEQ MTEqn \h \* MERGEFORMAT </w:instrText>
      </w:r>
      <w:r w:rsidRPr="004A1FD6">
        <w:rPr>
          <w:noProof/>
        </w:rPr>
        <w:fldChar w:fldCharType="end"/>
      </w:r>
      <w:r w:rsidRPr="004A1FD6">
        <w:rPr>
          <w:noProof/>
        </w:rPr>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rPr>
          <w:noProof/>
        </w:rPr>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154</w:instrText>
      </w:r>
      <w:r w:rsidRPr="004A1FD6">
        <w:rPr>
          <w:noProof/>
        </w:rPr>
        <w:fldChar w:fldCharType="end"/>
      </w:r>
      <w:r w:rsidRPr="004A1FD6">
        <w:rPr>
          <w:noProof/>
        </w:rPr>
        <w:instrText>)</w:instrText>
      </w:r>
      <w:r w:rsidRPr="004A1FD6">
        <w:rPr>
          <w:noProof/>
        </w:rPr>
        <w:fldChar w:fldCharType="end"/>
      </w:r>
    </w:p>
    <w:p w:rsidR="00D374E4" w:rsidRPr="004A1FD6" w:rsidRDefault="00D374E4" w:rsidP="00652178">
      <w:pPr>
        <w:pStyle w:val="Heading3"/>
      </w:pPr>
      <w:bookmarkStart w:id="129" w:name="_Toc483993371"/>
      <w:bookmarkStart w:id="130" w:name="_Toc209787774"/>
      <w:bookmarkStart w:id="131" w:name="_Toc229857432"/>
      <w:bookmarkStart w:id="132" w:name="_Toc229926485"/>
      <w:r w:rsidRPr="004A1FD6">
        <w:t>Vertical offset</w:t>
      </w:r>
      <w:bookmarkEnd w:id="129"/>
      <w:bookmarkEnd w:id="130"/>
      <w:bookmarkEnd w:id="131"/>
      <w:bookmarkEnd w:id="132"/>
    </w:p>
    <w:p w:rsidR="00D374E4" w:rsidRPr="004A1FD6" w:rsidRDefault="00D374E4" w:rsidP="00652178"/>
    <w:p w:rsidR="00D374E4" w:rsidRPr="004A1FD6" w:rsidRDefault="00D374E4" w:rsidP="00652178">
      <w:r w:rsidRPr="004A1FD6">
        <w:t xml:space="preserve">If we choose to estimate a principal point offset </w:t>
      </w:r>
    </w:p>
    <w:p w:rsidR="00D374E4" w:rsidRPr="004A1FD6" w:rsidRDefault="00D374E4" w:rsidP="00652178">
      <w:pPr>
        <w:rPr>
          <w:noProof/>
        </w:rPr>
      </w:pPr>
      <w:r w:rsidRPr="004A1FD6">
        <w:rPr>
          <w:noProof/>
        </w:rPr>
        <w:lastRenderedPageBreak/>
        <w:tab/>
      </w:r>
      <w:r w:rsidR="0090260C" w:rsidRPr="004A1FD6">
        <w:rPr>
          <w:noProof/>
          <w:position w:val="-30"/>
        </w:rPr>
      </w:r>
      <w:r w:rsidR="0090260C" w:rsidRPr="004A1FD6">
        <w:rPr>
          <w:noProof/>
          <w:position w:val="-30"/>
        </w:rPr>
        <w:object w:dxaOrig="2960" w:dyaOrig="720" w14:anchorId="223CE0E1">
          <v:shape id="_x0000_i1415" type="#_x0000_t75" alt="" style="width:151.65pt;height:36pt;mso-width-percent:0;mso-height-percent:0;mso-width-percent:0;mso-height-percent:0" o:ole="">
            <v:imagedata r:id="rId797" o:title=""/>
          </v:shape>
          <o:OLEObject Type="Embed" ProgID="Equation.DSMT4" ShapeID="_x0000_i1415" DrawAspect="Content" ObjectID="_1845799995" r:id="rId798"/>
        </w:object>
      </w:r>
      <w:r w:rsidRPr="004A1FD6">
        <w:rPr>
          <w:noProof/>
        </w:rPr>
        <w:t xml:space="preserve"> </w:t>
      </w:r>
      <w:r w:rsidRPr="004A1FD6">
        <w:rPr>
          <w:noProof/>
        </w:rPr>
        <w:tab/>
      </w:r>
      <w:r w:rsidRPr="004A1FD6">
        <w:rPr>
          <w:noProof/>
        </w:rPr>
        <w:fldChar w:fldCharType="begin"/>
      </w:r>
      <w:r w:rsidRPr="004A1FD6">
        <w:rPr>
          <w:noProof/>
        </w:rPr>
        <w:instrText xml:space="preserve"> MACROBUTTON MTPlaceRef \* MERGEFORMAT </w:instrText>
      </w:r>
      <w:r w:rsidRPr="004A1FD6">
        <w:rPr>
          <w:noProof/>
        </w:rPr>
        <w:fldChar w:fldCharType="begin"/>
      </w:r>
      <w:r w:rsidRPr="004A1FD6">
        <w:rPr>
          <w:noProof/>
        </w:rPr>
        <w:instrText xml:space="preserve"> SEQ MTEqn \h \* MERGEFORMAT </w:instrText>
      </w:r>
      <w:r w:rsidRPr="004A1FD6">
        <w:rPr>
          <w:noProof/>
        </w:rPr>
        <w:fldChar w:fldCharType="end"/>
      </w:r>
      <w:r w:rsidRPr="004A1FD6">
        <w:rPr>
          <w:noProof/>
        </w:rPr>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rPr>
          <w:noProof/>
        </w:rPr>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155</w:instrText>
      </w:r>
      <w:r w:rsidRPr="004A1FD6">
        <w:rPr>
          <w:noProof/>
        </w:rPr>
        <w:fldChar w:fldCharType="end"/>
      </w:r>
      <w:r w:rsidRPr="004A1FD6">
        <w:rPr>
          <w:noProof/>
        </w:rPr>
        <w:instrText>)</w:instrText>
      </w:r>
      <w:r w:rsidRPr="004A1FD6">
        <w:rPr>
          <w:noProof/>
        </w:rPr>
        <w:fldChar w:fldCharType="end"/>
      </w:r>
    </w:p>
    <w:p w:rsidR="00D374E4" w:rsidRPr="004A1FD6" w:rsidRDefault="00D374E4" w:rsidP="00652178">
      <w:pPr>
        <w:rPr>
          <w:noProof/>
        </w:rPr>
      </w:pPr>
      <w:r w:rsidRPr="004A1FD6">
        <w:rPr>
          <w:noProof/>
        </w:rPr>
        <w:t xml:space="preserve">Defining </w:t>
      </w:r>
    </w:p>
    <w:p w:rsidR="00D374E4" w:rsidRPr="004A1FD6" w:rsidRDefault="00D374E4" w:rsidP="00652178">
      <w:r w:rsidRPr="004A1FD6">
        <w:tab/>
      </w:r>
      <w:r w:rsidR="0090260C" w:rsidRPr="004A1FD6">
        <w:rPr>
          <w:noProof/>
          <w:position w:val="-30"/>
        </w:rPr>
      </w:r>
      <w:r w:rsidR="0090260C" w:rsidRPr="004A1FD6">
        <w:rPr>
          <w:noProof/>
          <w:position w:val="-30"/>
        </w:rPr>
        <w:object w:dxaOrig="1359" w:dyaOrig="720" w14:anchorId="55DCA22A">
          <v:shape id="_x0000_i1416" type="#_x0000_t75" alt="" style="width:64.35pt;height:36pt;mso-width-percent:0;mso-height-percent:0;mso-width-percent:0;mso-height-percent:0" o:ole="">
            <v:imagedata r:id="rId799" o:title=""/>
          </v:shape>
          <o:OLEObject Type="Embed" ProgID="Equation.DSMT4" ShapeID="_x0000_i1416" DrawAspect="Content" ObjectID="_1845799996" r:id="rId80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156</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32"/>
        </w:rPr>
      </w:r>
      <w:r w:rsidR="0090260C" w:rsidRPr="004A1FD6">
        <w:rPr>
          <w:noProof/>
          <w:position w:val="-32"/>
        </w:rPr>
        <w:object w:dxaOrig="940" w:dyaOrig="760" w14:anchorId="748BF16C">
          <v:shape id="_x0000_i1417" type="#_x0000_t75" alt="" style="width:49.8pt;height:36pt;mso-width-percent:0;mso-height-percent:0;mso-width-percent:0;mso-height-percent:0" o:ole="">
            <v:imagedata r:id="rId801" o:title=""/>
          </v:shape>
          <o:OLEObject Type="Embed" ProgID="Equation.DSMT4" ShapeID="_x0000_i1417" DrawAspect="Content" ObjectID="_1845799997" r:id="rId80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157</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4"/>
        </w:rPr>
      </w:r>
      <w:r w:rsidR="0090260C" w:rsidRPr="004A1FD6">
        <w:rPr>
          <w:noProof/>
          <w:position w:val="-4"/>
        </w:rPr>
        <w:object w:dxaOrig="859" w:dyaOrig="260" w14:anchorId="6BCF62D0">
          <v:shape id="_x0000_i1418" type="#_x0000_t75" alt="" style="width:42.9pt;height:13.8pt;mso-width-percent:0;mso-height-percent:0;mso-width-percent:0;mso-height-percent:0" o:ole="">
            <v:imagedata r:id="rId803" o:title=""/>
          </v:shape>
          <o:OLEObject Type="Embed" ProgID="Equation.DSMT4" ShapeID="_x0000_i1418" DrawAspect="Content" ObjectID="_1845799998" r:id="rId80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158</w:instrText>
      </w:r>
      <w:r w:rsidRPr="004A1FD6">
        <w:rPr>
          <w:noProof/>
        </w:rPr>
        <w:fldChar w:fldCharType="end"/>
      </w:r>
      <w:r w:rsidRPr="004A1FD6">
        <w:instrText>)</w:instrText>
      </w:r>
      <w:r w:rsidRPr="004A1FD6">
        <w:fldChar w:fldCharType="end"/>
      </w:r>
    </w:p>
    <w:p w:rsidR="00D374E4" w:rsidRPr="004A1FD6" w:rsidRDefault="00D374E4" w:rsidP="00652178">
      <w:r w:rsidRPr="004A1FD6">
        <w:t>We reuse the machinery developed in ().</w:t>
      </w:r>
    </w:p>
    <w:p w:rsidR="00D374E4" w:rsidRPr="004A1FD6" w:rsidRDefault="00D374E4" w:rsidP="00652178">
      <w:r w:rsidRPr="004A1FD6">
        <w:tab/>
      </w:r>
      <w:r w:rsidR="0090260C" w:rsidRPr="004A1FD6">
        <w:rPr>
          <w:noProof/>
          <w:position w:val="-30"/>
        </w:rPr>
      </w:r>
      <w:r w:rsidR="0090260C" w:rsidRPr="004A1FD6">
        <w:rPr>
          <w:noProof/>
          <w:position w:val="-30"/>
        </w:rPr>
        <w:object w:dxaOrig="1600" w:dyaOrig="720" w14:anchorId="62F4995B">
          <v:shape id="_x0000_i1419" type="#_x0000_t75" alt="" style="width:79.65pt;height:36pt;mso-width-percent:0;mso-height-percent:0;mso-width-percent:0;mso-height-percent:0" o:ole="">
            <v:imagedata r:id="rId805" o:title=""/>
          </v:shape>
          <o:OLEObject Type="Embed" ProgID="Equation.DSMT4" ShapeID="_x0000_i1419" DrawAspect="Content" ObjectID="_1845799999" r:id="rId80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159</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ab/>
      </w:r>
      <w:r w:rsidR="0090260C" w:rsidRPr="004A1FD6">
        <w:rPr>
          <w:noProof/>
          <w:position w:val="-16"/>
        </w:rPr>
      </w:r>
      <w:r w:rsidR="0090260C" w:rsidRPr="004A1FD6">
        <w:rPr>
          <w:noProof/>
          <w:position w:val="-16"/>
        </w:rPr>
        <w:object w:dxaOrig="2320" w:dyaOrig="440" w14:anchorId="50A1D171">
          <v:shape id="_x0000_i1420" type="#_x0000_t75" alt="" style="width:115.65pt;height:22.2pt;mso-width-percent:0;mso-height-percent:0;mso-width-percent:0;mso-height-percent:0" o:ole="">
            <v:imagedata r:id="rId807" o:title=""/>
          </v:shape>
          <o:OLEObject Type="Embed" ProgID="Equation.DSMT4" ShapeID="_x0000_i1420" DrawAspect="Content" ObjectID="_1845800000" r:id="rId80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160</w:instrText>
      </w:r>
      <w:r w:rsidRPr="004A1FD6">
        <w:rPr>
          <w:noProof/>
        </w:rPr>
        <w:fldChar w:fldCharType="end"/>
      </w:r>
      <w:r w:rsidRPr="004A1FD6">
        <w:instrText>)</w:instrText>
      </w:r>
      <w:r w:rsidRPr="004A1FD6">
        <w:fldChar w:fldCharType="end"/>
      </w:r>
    </w:p>
    <w:p w:rsidR="00D374E4" w:rsidRPr="004A1FD6" w:rsidRDefault="00D374E4" w:rsidP="00652178">
      <w:r w:rsidRPr="004A1FD6">
        <w:t>And solve the Kx6 linear system</w:t>
      </w:r>
    </w:p>
    <w:p w:rsidR="00D374E4" w:rsidRPr="004A1FD6" w:rsidRDefault="00D374E4" w:rsidP="00652178">
      <w:r w:rsidRPr="004A1FD6">
        <w:tab/>
      </w:r>
      <w:r w:rsidR="0090260C" w:rsidRPr="004A1FD6">
        <w:rPr>
          <w:noProof/>
          <w:position w:val="-6"/>
        </w:rPr>
      </w:r>
      <w:r w:rsidR="0090260C" w:rsidRPr="004A1FD6">
        <w:rPr>
          <w:noProof/>
          <w:position w:val="-6"/>
        </w:rPr>
        <w:object w:dxaOrig="740" w:dyaOrig="279" w14:anchorId="161EDC99">
          <v:shape id="_x0000_i1421" type="#_x0000_t75" alt="" style="width:36pt;height:13.8pt;mso-width-percent:0;mso-height-percent:0;mso-width-percent:0;mso-height-percent:0" o:ole="">
            <v:imagedata r:id="rId809" o:title=""/>
          </v:shape>
          <o:OLEObject Type="Embed" ProgID="Equation.DSMT4" ShapeID="_x0000_i1421" DrawAspect="Content" ObjectID="_1845800001" r:id="rId81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161</w:instrText>
      </w:r>
      <w:r w:rsidRPr="004A1FD6">
        <w:rPr>
          <w:noProof/>
        </w:rPr>
        <w:fldChar w:fldCharType="end"/>
      </w:r>
      <w:r w:rsidRPr="004A1FD6">
        <w:instrText>)</w:instrText>
      </w:r>
      <w:r w:rsidRPr="004A1FD6">
        <w:fldChar w:fldCharType="end"/>
      </w:r>
    </w:p>
    <w:p w:rsidR="00D374E4" w:rsidRPr="004A1FD6" w:rsidRDefault="00D374E4" w:rsidP="00652178">
      <w:r w:rsidRPr="004A1FD6">
        <w:t>Where the data matrix is</w:t>
      </w:r>
    </w:p>
    <w:p w:rsidR="00D374E4" w:rsidRPr="004A1FD6" w:rsidRDefault="00D374E4" w:rsidP="00652178">
      <w:r w:rsidRPr="004A1FD6">
        <w:tab/>
      </w:r>
      <w:r w:rsidR="0090260C" w:rsidRPr="004A1FD6">
        <w:rPr>
          <w:noProof/>
          <w:position w:val="-68"/>
        </w:rPr>
      </w:r>
      <w:r w:rsidR="0090260C" w:rsidRPr="004A1FD6">
        <w:rPr>
          <w:noProof/>
          <w:position w:val="-68"/>
        </w:rPr>
        <w:object w:dxaOrig="2880" w:dyaOrig="1480" w14:anchorId="0CEBFA59">
          <v:shape id="_x0000_i1422" type="#_x0000_t75" alt="" style="width:2in;height:1in;mso-width-percent:0;mso-height-percent:0;mso-width-percent:0;mso-height-percent:0" o:ole="">
            <v:imagedata r:id="rId811" o:title=""/>
          </v:shape>
          <o:OLEObject Type="Embed" ProgID="Equation.DSMT4" ShapeID="_x0000_i1422" DrawAspect="Content" ObjectID="_1845800002" r:id="rId81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162</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And </w:t>
      </w:r>
      <w:r w:rsidR="0090260C" w:rsidRPr="004A1FD6">
        <w:rPr>
          <w:noProof/>
          <w:position w:val="-16"/>
        </w:rPr>
      </w:r>
      <w:r w:rsidR="0090260C" w:rsidRPr="004A1FD6">
        <w:rPr>
          <w:noProof/>
          <w:position w:val="-16"/>
        </w:rPr>
        <w:object w:dxaOrig="1380" w:dyaOrig="480" w14:anchorId="3323EDA2">
          <v:shape id="_x0000_i1423" type="#_x0000_t75" alt="" style="width:1in;height:22.2pt;mso-width-percent:0;mso-height-percent:0;mso-width-percent:0;mso-height-percent:0" o:ole="">
            <v:imagedata r:id="rId813" o:title=""/>
          </v:shape>
          <o:OLEObject Type="Embed" ProgID="Equation.DSMT4" ShapeID="_x0000_i1423" DrawAspect="Content" ObjectID="_1845800003" r:id="rId814"/>
        </w:object>
      </w:r>
      <w:r w:rsidRPr="004A1FD6">
        <w:t xml:space="preserve"> .  Adopting the notation in ()</w:t>
      </w:r>
    </w:p>
    <w:p w:rsidR="00D374E4" w:rsidRPr="004A1FD6" w:rsidRDefault="00D374E4" w:rsidP="00652178">
      <w:r w:rsidRPr="004A1FD6">
        <w:tab/>
      </w:r>
      <w:r w:rsidR="0090260C" w:rsidRPr="004A1FD6">
        <w:rPr>
          <w:noProof/>
          <w:position w:val="-54"/>
        </w:rPr>
      </w:r>
      <w:r w:rsidR="0090260C" w:rsidRPr="004A1FD6">
        <w:rPr>
          <w:noProof/>
          <w:position w:val="-54"/>
        </w:rPr>
        <w:object w:dxaOrig="2920" w:dyaOrig="1200" w14:anchorId="77507279">
          <v:shape id="_x0000_i1424" type="#_x0000_t75" alt="" style="width:2in;height:58.2pt;mso-width-percent:0;mso-height-percent:0;mso-width-percent:0;mso-height-percent:0" o:ole="">
            <v:imagedata r:id="rId815" o:title=""/>
          </v:shape>
          <o:OLEObject Type="Embed" ProgID="Equation.DSMT4" ShapeID="_x0000_i1424" DrawAspect="Content" ObjectID="_1845800004" r:id="rId81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163</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From </w:t>
      </w:r>
      <w:r w:rsidRPr="004A1FD6">
        <w:fldChar w:fldCharType="begin"/>
      </w:r>
      <w:r w:rsidRPr="004A1FD6">
        <w:instrText xml:space="preserve"> GOTOBUTTON ZEqnNum796469  \* MERGEFORMAT </w:instrText>
      </w:r>
      <w:fldSimple w:instr=" REF ZEqnNum796469 \* Charformat \! \* MERGEFORMAT ">
        <w:r w:rsidRPr="004A1FD6">
          <w:instrText>(</w:instrText>
        </w:r>
        <w:r>
          <w:instrText>1</w:instrText>
        </w:r>
        <w:r w:rsidRPr="004A1FD6">
          <w:instrText>.</w:instrText>
        </w:r>
        <w:r>
          <w:instrText>114</w:instrText>
        </w:r>
        <w:r w:rsidRPr="004A1FD6">
          <w:instrText>)</w:instrText>
        </w:r>
      </w:fldSimple>
      <w:r w:rsidRPr="004A1FD6">
        <w:fldChar w:fldCharType="end"/>
      </w:r>
      <w:r w:rsidRPr="004A1FD6">
        <w:t xml:space="preserve"> matching matrices we have</w:t>
      </w:r>
    </w:p>
    <w:p w:rsidR="00D374E4" w:rsidRPr="004A1FD6" w:rsidRDefault="00D374E4" w:rsidP="00652178">
      <w:r w:rsidRPr="004A1FD6">
        <w:tab/>
      </w:r>
      <w:r w:rsidR="0090260C" w:rsidRPr="004A1FD6">
        <w:rPr>
          <w:noProof/>
          <w:position w:val="-54"/>
        </w:rPr>
      </w:r>
      <w:r w:rsidR="0090260C" w:rsidRPr="004A1FD6">
        <w:rPr>
          <w:noProof/>
          <w:position w:val="-54"/>
        </w:rPr>
        <w:object w:dxaOrig="5300" w:dyaOrig="1200" w14:anchorId="3590C955">
          <v:shape id="_x0000_i1425" type="#_x0000_t75" alt="" style="width:267.3pt;height:58.2pt;mso-width-percent:0;mso-height-percent:0;mso-width-percent:0;mso-height-percent:0" o:ole="">
            <v:imagedata r:id="rId817" o:title=""/>
          </v:shape>
          <o:OLEObject Type="Embed" ProgID="Equation.DSMT4" ShapeID="_x0000_i1425" DrawAspect="Content" ObjectID="_1845800005" r:id="rId81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164</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36"/>
        </w:rPr>
      </w:r>
      <w:r w:rsidR="0090260C" w:rsidRPr="004A1FD6">
        <w:rPr>
          <w:noProof/>
          <w:position w:val="-36"/>
        </w:rPr>
        <w:object w:dxaOrig="1579" w:dyaOrig="840" w14:anchorId="268BF8E5">
          <v:shape id="_x0000_i1426" type="#_x0000_t75" alt="" style="width:79.65pt;height:42.9pt;mso-width-percent:0;mso-height-percent:0;mso-width-percent:0;mso-height-percent:0" o:ole="">
            <v:imagedata r:id="rId819" o:title=""/>
          </v:shape>
          <o:OLEObject Type="Embed" ProgID="Equation.DSMT4" ShapeID="_x0000_i1426" DrawAspect="Content" ObjectID="_1845800006" r:id="rId82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165</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12"/>
        </w:rPr>
      </w:r>
      <w:r w:rsidR="0090260C" w:rsidRPr="004A1FD6">
        <w:rPr>
          <w:noProof/>
          <w:position w:val="-12"/>
        </w:rPr>
        <w:object w:dxaOrig="840" w:dyaOrig="360" w14:anchorId="18017B99">
          <v:shape id="_x0000_i1427" type="#_x0000_t75" alt="" style="width:42.9pt;height:22.2pt;mso-width-percent:0;mso-height-percent:0;mso-width-percent:0;mso-height-percent:0" o:ole="">
            <v:imagedata r:id="rId821" o:title=""/>
          </v:shape>
          <o:OLEObject Type="Embed" ProgID="Equation.DSMT4" ShapeID="_x0000_i1427" DrawAspect="Content" ObjectID="_1845800007" r:id="rId82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166</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12"/>
        </w:rPr>
      </w:r>
      <w:r w:rsidR="0090260C" w:rsidRPr="004A1FD6">
        <w:rPr>
          <w:noProof/>
          <w:position w:val="-12"/>
        </w:rPr>
        <w:object w:dxaOrig="2000" w:dyaOrig="400" w14:anchorId="77CDB662">
          <v:shape id="_x0000_i1428" type="#_x0000_t75" alt="" style="width:101.1pt;height:22.2pt;mso-width-percent:0;mso-height-percent:0;mso-width-percent:0;mso-height-percent:0" o:ole="">
            <v:imagedata r:id="rId823" o:title=""/>
          </v:shape>
          <o:OLEObject Type="Embed" ProgID="Equation.DSMT4" ShapeID="_x0000_i1428" DrawAspect="Content" ObjectID="_1845800008" r:id="rId82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167</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Crossing  the first row of rho*B with the third and using </w:t>
      </w:r>
    </w:p>
    <w:p w:rsidR="00D374E4" w:rsidRPr="004A1FD6" w:rsidRDefault="00D374E4" w:rsidP="00652178">
      <w:r w:rsidRPr="004A1FD6">
        <w:tab/>
      </w:r>
      <w:r w:rsidR="0090260C" w:rsidRPr="004A1FD6">
        <w:rPr>
          <w:noProof/>
          <w:position w:val="-14"/>
        </w:rPr>
      </w:r>
      <w:r w:rsidR="0090260C" w:rsidRPr="004A1FD6">
        <w:rPr>
          <w:noProof/>
          <w:position w:val="-14"/>
        </w:rPr>
        <w:object w:dxaOrig="2700" w:dyaOrig="400" w14:anchorId="4A8084B9">
          <v:shape id="_x0000_i1429" type="#_x0000_t75" alt="" style="width:135.55pt;height:22.2pt;mso-width-percent:0;mso-height-percent:0;mso-width-percent:0;mso-height-percent:0" o:ole="">
            <v:imagedata r:id="rId825" o:title=""/>
          </v:shape>
          <o:OLEObject Type="Embed" ProgID="Equation.DSMT4" ShapeID="_x0000_i1429" DrawAspect="Content" ObjectID="_1845800009" r:id="rId82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168</w:instrText>
      </w:r>
      <w:r w:rsidRPr="004A1FD6">
        <w:rPr>
          <w:noProof/>
        </w:rPr>
        <w:fldChar w:fldCharType="end"/>
      </w:r>
      <w:r w:rsidRPr="004A1FD6">
        <w:instrText>)</w:instrText>
      </w:r>
      <w:r w:rsidRPr="004A1FD6">
        <w:fldChar w:fldCharType="end"/>
      </w:r>
    </w:p>
    <w:p w:rsidR="00D374E4" w:rsidRPr="004A1FD6" w:rsidRDefault="00D374E4" w:rsidP="00652178">
      <w:r w:rsidRPr="004A1FD6">
        <w:tab/>
      </w:r>
    </w:p>
    <w:p w:rsidR="00D374E4" w:rsidRPr="004A1FD6" w:rsidRDefault="00D374E4" w:rsidP="00652178">
      <w:r w:rsidRPr="004A1FD6">
        <w:t>Taking magnitudes,</w:t>
      </w:r>
    </w:p>
    <w:p w:rsidR="00D374E4" w:rsidRPr="004A1FD6" w:rsidRDefault="00D374E4" w:rsidP="00652178">
      <w:r w:rsidRPr="004A1FD6">
        <w:lastRenderedPageBreak/>
        <w:tab/>
      </w:r>
      <w:r w:rsidR="0090260C" w:rsidRPr="004A1FD6">
        <w:rPr>
          <w:noProof/>
          <w:position w:val="-14"/>
        </w:rPr>
      </w:r>
      <w:r w:rsidR="0090260C" w:rsidRPr="004A1FD6">
        <w:rPr>
          <w:noProof/>
          <w:position w:val="-14"/>
        </w:rPr>
        <w:object w:dxaOrig="1579" w:dyaOrig="420" w14:anchorId="5B0DC820">
          <v:shape id="_x0000_i1430" type="#_x0000_t75" alt="" style="width:79.65pt;height:22.2pt;mso-width-percent:0;mso-height-percent:0;mso-width-percent:0;mso-height-percent:0" o:ole="">
            <v:imagedata r:id="rId827" o:title=""/>
          </v:shape>
          <o:OLEObject Type="Embed" ProgID="Equation.DSMT4" ShapeID="_x0000_i1430" DrawAspect="Content" ObjectID="_1845800010" r:id="rId82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169</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30"/>
        </w:rPr>
      </w:r>
      <w:r w:rsidR="0090260C" w:rsidRPr="004A1FD6">
        <w:rPr>
          <w:noProof/>
          <w:position w:val="-30"/>
        </w:rPr>
        <w:object w:dxaOrig="1719" w:dyaOrig="680" w14:anchorId="72DB7040">
          <v:shape id="_x0000_i1431" type="#_x0000_t75" alt="" style="width:85.8pt;height:36pt;mso-width-percent:0;mso-height-percent:0;mso-width-percent:0;mso-height-percent:0" o:ole="">
            <v:imagedata r:id="rId829" o:title=""/>
          </v:shape>
          <o:OLEObject Type="Embed" ProgID="Equation.DSMT4" ShapeID="_x0000_i1431" DrawAspect="Content" ObjectID="_1845800011" r:id="rId83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170</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and back into </w:t>
      </w:r>
      <w:r w:rsidRPr="004A1FD6">
        <w:fldChar w:fldCharType="begin"/>
      </w:r>
      <w:r w:rsidRPr="004A1FD6">
        <w:instrText xml:space="preserve"> GOTOBUTTON ZEqnNum681977  \* MERGEFORMAT </w:instrText>
      </w:r>
      <w:fldSimple w:instr=" REF ZEqnNum681977 \* Charformat \! \* MERGEFORMAT ">
        <w:r w:rsidRPr="004A1FD6">
          <w:instrText>(</w:instrText>
        </w:r>
        <w:r>
          <w:instrText>1</w:instrText>
        </w:r>
        <w:r w:rsidRPr="004A1FD6">
          <w:instrText>.</w:instrText>
        </w:r>
        <w:r>
          <w:instrText>132</w:instrText>
        </w:r>
        <w:r w:rsidRPr="004A1FD6">
          <w:instrText>)</w:instrText>
        </w:r>
      </w:fldSimple>
      <w:r w:rsidRPr="004A1FD6">
        <w:fldChar w:fldCharType="end"/>
      </w:r>
      <w:r w:rsidRPr="004A1FD6">
        <w:t>substituting into yields</w:t>
      </w:r>
    </w:p>
    <w:p w:rsidR="00D374E4" w:rsidRPr="004A1FD6" w:rsidRDefault="00D374E4" w:rsidP="00652178">
      <w:r w:rsidRPr="004A1FD6">
        <w:tab/>
      </w:r>
      <w:r w:rsidRPr="004A1FD6">
        <w:tab/>
      </w:r>
      <w:r w:rsidRPr="004A1FD6">
        <w:tab/>
      </w:r>
      <w:r w:rsidRPr="004A1FD6">
        <w:tab/>
      </w:r>
      <w:r w:rsidRPr="004A1FD6">
        <w:tab/>
      </w:r>
      <w:r w:rsidRPr="004A1FD6">
        <w:tab/>
      </w:r>
      <w:r w:rsidR="0090260C" w:rsidRPr="004A1FD6">
        <w:rPr>
          <w:noProof/>
          <w:position w:val="-12"/>
        </w:rPr>
      </w:r>
      <w:r w:rsidR="0090260C" w:rsidRPr="004A1FD6">
        <w:rPr>
          <w:noProof/>
          <w:position w:val="-12"/>
        </w:rPr>
        <w:object w:dxaOrig="980" w:dyaOrig="360" w14:anchorId="0CA99F76">
          <v:shape id="_x0000_i1432" type="#_x0000_t75" alt="" style="width:51.3pt;height:22.2pt;mso-width-percent:0;mso-height-percent:0;mso-width-percent:0;mso-height-percent:0" o:ole="">
            <v:imagedata r:id="rId831" o:title=""/>
          </v:shape>
          <o:OLEObject Type="Embed" ProgID="Equation.DSMT4" ShapeID="_x0000_i1432" DrawAspect="Content" ObjectID="_1845800012" r:id="rId832"/>
        </w:object>
      </w:r>
      <w:r w:rsidRPr="004A1FD6">
        <w:t xml:space="preserve"> </w:t>
      </w:r>
      <w:r w:rsidRPr="004A1FD6">
        <w:tab/>
      </w:r>
      <w:r w:rsidRPr="004A1FD6">
        <w:tab/>
      </w:r>
      <w:r w:rsidRPr="004A1FD6">
        <w:tab/>
      </w:r>
      <w:r w:rsidRPr="004A1FD6">
        <w:tab/>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171</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pPr>
        <w:pStyle w:val="Heading3"/>
      </w:pPr>
      <w:bookmarkStart w:id="133" w:name="_Toc483993372"/>
      <w:bookmarkStart w:id="134" w:name="_Toc209787775"/>
      <w:bookmarkStart w:id="135" w:name="_Toc229857433"/>
      <w:bookmarkStart w:id="136" w:name="_Toc229926486"/>
      <w:r w:rsidRPr="004A1FD6">
        <w:t>Yaw Correction</w:t>
      </w:r>
      <w:bookmarkEnd w:id="133"/>
      <w:bookmarkEnd w:id="134"/>
      <w:bookmarkEnd w:id="135"/>
      <w:bookmarkEnd w:id="136"/>
    </w:p>
    <w:p w:rsidR="00D374E4" w:rsidRPr="004A1FD6" w:rsidRDefault="00D374E4" w:rsidP="00652178"/>
    <w:p w:rsidR="00D374E4" w:rsidRPr="004A1FD6" w:rsidRDefault="00D374E4" w:rsidP="00652178">
      <w:pPr>
        <w:rPr>
          <w:noProof/>
        </w:rPr>
      </w:pPr>
      <w:r w:rsidRPr="004A1FD6">
        <w:rPr>
          <w:noProof/>
        </w:rPr>
        <w:t xml:space="preserve">Since this method is only weakly sensitive to yaw angles, we provide an additional estimate of the yaw (rotation in the optical plane) angle of camera 2 (auxilliary).  The difference between the center disparity and the mean disparity observed about a vertical line passing through the world origin is used to compute the yaw angle.  Both the horizontal and vertical field of views must be known.  Let D be the distance in mm between the </w:t>
      </w:r>
      <w:r w:rsidR="0090260C" w:rsidRPr="004A1FD6">
        <w:rPr>
          <w:noProof/>
          <w:position w:val="-12"/>
        </w:rPr>
      </w:r>
      <w:r w:rsidR="0090260C" w:rsidRPr="004A1FD6">
        <w:rPr>
          <w:noProof/>
          <w:position w:val="-12"/>
        </w:rPr>
        <w:object w:dxaOrig="260" w:dyaOrig="360" w14:anchorId="4745AFDA">
          <v:shape id="_x0000_i1433" type="#_x0000_t75" alt="" style="width:13.8pt;height:22.2pt;mso-width-percent:0;mso-height-percent:0;mso-width-percent:0;mso-height-percent:0" o:ole="">
            <v:imagedata r:id="rId833" o:title=""/>
          </v:shape>
          <o:OLEObject Type="Embed" ProgID="Equation.DSMT4" ShapeID="_x0000_i1433" DrawAspect="Content" ObjectID="_1845800013" r:id="rId834"/>
        </w:object>
      </w:r>
      <w:r w:rsidRPr="004A1FD6">
        <w:rPr>
          <w:noProof/>
        </w:rPr>
        <w:t xml:space="preserve"> keypoints </w:t>
      </w:r>
      <w:r w:rsidR="0090260C" w:rsidRPr="004A1FD6">
        <w:rPr>
          <w:noProof/>
          <w:position w:val="-12"/>
        </w:rPr>
      </w:r>
      <w:r w:rsidR="0090260C" w:rsidRPr="004A1FD6">
        <w:rPr>
          <w:noProof/>
          <w:position w:val="-12"/>
        </w:rPr>
        <w:object w:dxaOrig="1480" w:dyaOrig="380" w14:anchorId="35C5FCDD">
          <v:shape id="_x0000_i1434" type="#_x0000_t75" alt="" style="width:1in;height:22.2pt;mso-width-percent:0;mso-height-percent:0;mso-width-percent:0;mso-height-percent:0" o:ole="">
            <v:imagedata r:id="rId835" o:title=""/>
          </v:shape>
          <o:OLEObject Type="Embed" ProgID="Equation.DSMT4" ShapeID="_x0000_i1434" DrawAspect="Content" ObjectID="_1845800014" r:id="rId836"/>
        </w:object>
      </w:r>
      <w:r w:rsidRPr="004A1FD6">
        <w:rPr>
          <w:noProof/>
        </w:rPr>
        <w:t xml:space="preserve"> located on the vertical line passing through the world origin on the chart.  Given the square size </w:t>
      </w:r>
      <w:r w:rsidR="0090260C" w:rsidRPr="004A1FD6">
        <w:rPr>
          <w:noProof/>
          <w:position w:val="-6"/>
        </w:rPr>
      </w:r>
      <w:r w:rsidR="0090260C" w:rsidRPr="004A1FD6">
        <w:rPr>
          <w:noProof/>
          <w:position w:val="-6"/>
        </w:rPr>
        <w:object w:dxaOrig="200" w:dyaOrig="220" w14:anchorId="34BA754F">
          <v:shape id="_x0000_i1435" type="#_x0000_t75" alt="" style="width:7.65pt;height:13.8pt;mso-width-percent:0;mso-height-percent:0;mso-width-percent:0;mso-height-percent:0" o:ole="">
            <v:imagedata r:id="rId837" o:title=""/>
          </v:shape>
          <o:OLEObject Type="Embed" ProgID="Equation.DSMT4" ShapeID="_x0000_i1435" DrawAspect="Content" ObjectID="_1845800015" r:id="rId838"/>
        </w:object>
      </w:r>
      <w:r w:rsidRPr="004A1FD6">
        <w:rPr>
          <w:noProof/>
        </w:rPr>
        <w:t xml:space="preserve"> the vertical length in mm of the line is</w:t>
      </w:r>
    </w:p>
    <w:p w:rsidR="00D374E4" w:rsidRPr="004A1FD6" w:rsidRDefault="00D374E4" w:rsidP="00652178">
      <w:pPr>
        <w:rPr>
          <w:noProof/>
        </w:rPr>
      </w:pPr>
      <w:r w:rsidRPr="004A1FD6">
        <w:rPr>
          <w:noProof/>
        </w:rPr>
        <w:tab/>
      </w:r>
      <w:r w:rsidR="0090260C" w:rsidRPr="004A1FD6">
        <w:rPr>
          <w:noProof/>
          <w:position w:val="-12"/>
        </w:rPr>
      </w:r>
      <w:r w:rsidR="0090260C" w:rsidRPr="004A1FD6">
        <w:rPr>
          <w:noProof/>
          <w:position w:val="-12"/>
        </w:rPr>
        <w:object w:dxaOrig="820" w:dyaOrig="360" w14:anchorId="731519F0">
          <v:shape id="_x0000_i1436" type="#_x0000_t75" alt="" style="width:42.9pt;height:22.2pt;mso-width-percent:0;mso-height-percent:0;mso-width-percent:0;mso-height-percent:0" o:ole="">
            <v:imagedata r:id="rId839" o:title=""/>
          </v:shape>
          <o:OLEObject Type="Embed" ProgID="Equation.DSMT4" ShapeID="_x0000_i1436" DrawAspect="Content" ObjectID="_1845800016" r:id="rId840"/>
        </w:object>
      </w:r>
      <w:r w:rsidRPr="004A1FD6">
        <w:rPr>
          <w:noProof/>
        </w:rPr>
        <w:t xml:space="preserve"> </w:t>
      </w:r>
      <w:r w:rsidRPr="004A1FD6">
        <w:rPr>
          <w:noProof/>
        </w:rPr>
        <w:tab/>
      </w:r>
      <w:r w:rsidRPr="004A1FD6">
        <w:rPr>
          <w:noProof/>
        </w:rPr>
        <w:fldChar w:fldCharType="begin"/>
      </w:r>
      <w:r w:rsidRPr="004A1FD6">
        <w:rPr>
          <w:noProof/>
        </w:rPr>
        <w:instrText xml:space="preserve"> MACROBUTTON MTPlaceRef \* MERGEFORMAT </w:instrText>
      </w:r>
      <w:r w:rsidRPr="004A1FD6">
        <w:rPr>
          <w:noProof/>
        </w:rPr>
        <w:fldChar w:fldCharType="begin"/>
      </w:r>
      <w:r w:rsidRPr="004A1FD6">
        <w:rPr>
          <w:noProof/>
        </w:rPr>
        <w:instrText xml:space="preserve"> SEQ MTEqn \h \* MERGEFORMAT </w:instrText>
      </w:r>
      <w:r w:rsidRPr="004A1FD6">
        <w:rPr>
          <w:noProof/>
        </w:rPr>
        <w:fldChar w:fldCharType="end"/>
      </w:r>
      <w:r w:rsidRPr="004A1FD6">
        <w:rPr>
          <w:noProof/>
        </w:rPr>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rPr>
          <w:noProof/>
        </w:rPr>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172</w:instrText>
      </w:r>
      <w:r w:rsidRPr="004A1FD6">
        <w:rPr>
          <w:noProof/>
        </w:rPr>
        <w:fldChar w:fldCharType="end"/>
      </w:r>
      <w:r w:rsidRPr="004A1FD6">
        <w:rPr>
          <w:noProof/>
        </w:rPr>
        <w:instrText>)</w:instrText>
      </w:r>
      <w:r w:rsidRPr="004A1FD6">
        <w:rPr>
          <w:noProof/>
        </w:rPr>
        <w:fldChar w:fldCharType="end"/>
      </w:r>
    </w:p>
    <w:p w:rsidR="00D374E4" w:rsidRPr="004A1FD6" w:rsidRDefault="00D374E4" w:rsidP="00652178">
      <w:pPr>
        <w:rPr>
          <w:noProof/>
        </w:rPr>
      </w:pPr>
      <w:r w:rsidRPr="004A1FD6">
        <w:rPr>
          <w:noProof/>
        </w:rPr>
        <w:t>The corresponding length of the line in pixels at the focal plane is</w:t>
      </w:r>
    </w:p>
    <w:p w:rsidR="00D374E4" w:rsidRPr="004A1FD6" w:rsidRDefault="00D374E4" w:rsidP="00652178">
      <w:pPr>
        <w:rPr>
          <w:noProof/>
        </w:rPr>
      </w:pPr>
      <w:r w:rsidRPr="004A1FD6">
        <w:rPr>
          <w:noProof/>
        </w:rPr>
        <w:tab/>
      </w:r>
      <w:r w:rsidR="0090260C" w:rsidRPr="004A1FD6">
        <w:rPr>
          <w:noProof/>
          <w:position w:val="-16"/>
        </w:rPr>
      </w:r>
      <w:r w:rsidR="0090260C" w:rsidRPr="004A1FD6">
        <w:rPr>
          <w:noProof/>
          <w:position w:val="-16"/>
        </w:rPr>
        <w:object w:dxaOrig="1540" w:dyaOrig="440" w14:anchorId="53988C7A">
          <v:shape id="_x0000_i1437" type="#_x0000_t75" alt="" style="width:78.9pt;height:22.2pt;mso-width-percent:0;mso-height-percent:0;mso-width-percent:0;mso-height-percent:0" o:ole="">
            <v:imagedata r:id="rId841" o:title=""/>
          </v:shape>
          <o:OLEObject Type="Embed" ProgID="Equation.DSMT4" ShapeID="_x0000_i1437" DrawAspect="Content" ObjectID="_1845800017" r:id="rId842"/>
        </w:object>
      </w:r>
      <w:r w:rsidRPr="004A1FD6">
        <w:rPr>
          <w:noProof/>
        </w:rPr>
        <w:t xml:space="preserve"> </w:t>
      </w:r>
      <w:r w:rsidRPr="004A1FD6">
        <w:rPr>
          <w:noProof/>
        </w:rPr>
        <w:tab/>
      </w:r>
      <w:r w:rsidRPr="004A1FD6">
        <w:rPr>
          <w:noProof/>
        </w:rPr>
        <w:fldChar w:fldCharType="begin"/>
      </w:r>
      <w:r w:rsidRPr="004A1FD6">
        <w:rPr>
          <w:noProof/>
        </w:rPr>
        <w:instrText xml:space="preserve"> MACROBUTTON MTPlaceRef \* MERGEFORMAT </w:instrText>
      </w:r>
      <w:r w:rsidRPr="004A1FD6">
        <w:rPr>
          <w:noProof/>
        </w:rPr>
        <w:fldChar w:fldCharType="begin"/>
      </w:r>
      <w:r w:rsidRPr="004A1FD6">
        <w:rPr>
          <w:noProof/>
        </w:rPr>
        <w:instrText xml:space="preserve"> SEQ MTEqn \h \* MERGEFORMAT </w:instrText>
      </w:r>
      <w:r w:rsidRPr="004A1FD6">
        <w:rPr>
          <w:noProof/>
        </w:rPr>
        <w:fldChar w:fldCharType="end"/>
      </w:r>
      <w:r w:rsidRPr="004A1FD6">
        <w:rPr>
          <w:noProof/>
        </w:rPr>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rPr>
          <w:noProof/>
        </w:rPr>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173</w:instrText>
      </w:r>
      <w:r w:rsidRPr="004A1FD6">
        <w:rPr>
          <w:noProof/>
        </w:rPr>
        <w:fldChar w:fldCharType="end"/>
      </w:r>
      <w:r w:rsidRPr="004A1FD6">
        <w:rPr>
          <w:noProof/>
        </w:rPr>
        <w:instrText>)</w:instrText>
      </w:r>
      <w:r w:rsidRPr="004A1FD6">
        <w:rPr>
          <w:noProof/>
        </w:rPr>
        <w:fldChar w:fldCharType="end"/>
      </w:r>
    </w:p>
    <w:p w:rsidR="00D374E4" w:rsidRPr="004A1FD6" w:rsidRDefault="00D374E4" w:rsidP="00652178">
      <w:pPr>
        <w:rPr>
          <w:noProof/>
        </w:rPr>
      </w:pPr>
      <w:r w:rsidRPr="004A1FD6">
        <w:rPr>
          <w:noProof/>
        </w:rPr>
        <w:t xml:space="preserve">From </w:t>
      </w:r>
      <w:r w:rsidRPr="004A1FD6">
        <w:rPr>
          <w:noProof/>
        </w:rPr>
        <w:fldChar w:fldCharType="begin"/>
      </w:r>
      <w:r w:rsidRPr="004A1FD6">
        <w:rPr>
          <w:noProof/>
        </w:rPr>
        <w:instrText xml:space="preserve"> REF _Ref410632329 \h </w:instrText>
      </w:r>
      <w:r>
        <w:rPr>
          <w:noProof/>
        </w:rPr>
        <w:instrText xml:space="preserve"> \* MERGEFORMAT </w:instrText>
      </w:r>
      <w:r w:rsidRPr="004A1FD6">
        <w:rPr>
          <w:noProof/>
        </w:rPr>
      </w:r>
      <w:r w:rsidRPr="004A1FD6">
        <w:rPr>
          <w:noProof/>
        </w:rPr>
        <w:fldChar w:fldCharType="separate"/>
      </w:r>
      <w:r w:rsidRPr="004A1FD6">
        <w:t xml:space="preserve">Figure </w:t>
      </w:r>
      <w:r>
        <w:rPr>
          <w:noProof/>
        </w:rPr>
        <w:t>17</w:t>
      </w:r>
      <w:r w:rsidRPr="004A1FD6">
        <w:rPr>
          <w:noProof/>
        </w:rPr>
        <w:fldChar w:fldCharType="end"/>
      </w:r>
      <w:r w:rsidRPr="004A1FD6">
        <w:rPr>
          <w:noProof/>
        </w:rPr>
        <w:t xml:space="preserve"> the distance in mm subtending the vertical field of view </w:t>
      </w:r>
      <w:r w:rsidR="0090260C" w:rsidRPr="004A1FD6">
        <w:rPr>
          <w:noProof/>
          <w:position w:val="-12"/>
        </w:rPr>
      </w:r>
      <w:r w:rsidR="0090260C" w:rsidRPr="004A1FD6">
        <w:rPr>
          <w:noProof/>
          <w:position w:val="-12"/>
        </w:rPr>
        <w:object w:dxaOrig="420" w:dyaOrig="380" w14:anchorId="4917AD82">
          <v:shape id="_x0000_i1438" type="#_x0000_t75" alt="" style="width:22.2pt;height:22.2pt;mso-width-percent:0;mso-height-percent:0;mso-width-percent:0;mso-height-percent:0" o:ole="">
            <v:imagedata r:id="rId843" o:title=""/>
          </v:shape>
          <o:OLEObject Type="Embed" ProgID="Equation.DSMT4" ShapeID="_x0000_i1438" DrawAspect="Content" ObjectID="_1845800018" r:id="rId844"/>
        </w:object>
      </w:r>
      <w:r w:rsidRPr="004A1FD6">
        <w:rPr>
          <w:noProof/>
        </w:rPr>
        <w:t xml:space="preserve"> is</w:t>
      </w:r>
    </w:p>
    <w:p w:rsidR="00D374E4" w:rsidRPr="004A1FD6" w:rsidRDefault="00D374E4" w:rsidP="00652178">
      <w:pPr>
        <w:rPr>
          <w:noProof/>
        </w:rPr>
      </w:pPr>
      <w:r w:rsidRPr="004A1FD6">
        <w:rPr>
          <w:noProof/>
        </w:rPr>
        <w:tab/>
      </w:r>
      <w:r w:rsidR="0090260C" w:rsidRPr="004A1FD6">
        <w:rPr>
          <w:noProof/>
          <w:position w:val="-24"/>
        </w:rPr>
      </w:r>
      <w:r w:rsidR="0090260C" w:rsidRPr="004A1FD6">
        <w:rPr>
          <w:noProof/>
          <w:position w:val="-24"/>
        </w:rPr>
        <w:object w:dxaOrig="1020" w:dyaOrig="620" w14:anchorId="34152FD7">
          <v:shape id="_x0000_i1439" type="#_x0000_t75" alt="" style="width:49.8pt;height:29.1pt;mso-width-percent:0;mso-height-percent:0;mso-width-percent:0;mso-height-percent:0" o:ole="">
            <v:imagedata r:id="rId845" o:title=""/>
          </v:shape>
          <o:OLEObject Type="Embed" ProgID="Equation.DSMT4" ShapeID="_x0000_i1439" DrawAspect="Content" ObjectID="_1845800019" r:id="rId846"/>
        </w:object>
      </w:r>
      <w:r w:rsidRPr="004A1FD6">
        <w:rPr>
          <w:noProof/>
        </w:rPr>
        <w:t xml:space="preserve"> </w:t>
      </w:r>
      <w:r w:rsidRPr="004A1FD6">
        <w:rPr>
          <w:noProof/>
        </w:rPr>
        <w:tab/>
      </w:r>
      <w:r w:rsidRPr="004A1FD6">
        <w:rPr>
          <w:noProof/>
        </w:rPr>
        <w:fldChar w:fldCharType="begin"/>
      </w:r>
      <w:r w:rsidRPr="004A1FD6">
        <w:rPr>
          <w:noProof/>
        </w:rPr>
        <w:instrText xml:space="preserve"> MACROBUTTON MTPlaceRef \* MERGEFORMAT </w:instrText>
      </w:r>
      <w:r w:rsidRPr="004A1FD6">
        <w:rPr>
          <w:noProof/>
        </w:rPr>
        <w:fldChar w:fldCharType="begin"/>
      </w:r>
      <w:r w:rsidRPr="004A1FD6">
        <w:rPr>
          <w:noProof/>
        </w:rPr>
        <w:instrText xml:space="preserve"> SEQ MTEqn \h \* MERGEFORMAT </w:instrText>
      </w:r>
      <w:r w:rsidRPr="004A1FD6">
        <w:rPr>
          <w:noProof/>
        </w:rPr>
        <w:fldChar w:fldCharType="end"/>
      </w:r>
      <w:r w:rsidRPr="004A1FD6">
        <w:rPr>
          <w:noProof/>
        </w:rPr>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rPr>
          <w:noProof/>
        </w:rPr>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174</w:instrText>
      </w:r>
      <w:r w:rsidRPr="004A1FD6">
        <w:rPr>
          <w:noProof/>
        </w:rPr>
        <w:fldChar w:fldCharType="end"/>
      </w:r>
      <w:r w:rsidRPr="004A1FD6">
        <w:rPr>
          <w:noProof/>
        </w:rPr>
        <w:instrText>)</w:instrText>
      </w:r>
      <w:r w:rsidRPr="004A1FD6">
        <w:rPr>
          <w:noProof/>
        </w:rPr>
        <w:fldChar w:fldCharType="end"/>
      </w:r>
    </w:p>
    <w:p w:rsidR="00D374E4" w:rsidRPr="004A1FD6" w:rsidRDefault="00D374E4" w:rsidP="00652178">
      <w:r w:rsidRPr="004A1FD6">
        <w:t xml:space="preserve">and the distance to the chart </w:t>
      </w:r>
      <w:r w:rsidR="0090260C" w:rsidRPr="004A1FD6">
        <w:rPr>
          <w:noProof/>
          <w:position w:val="-4"/>
        </w:rPr>
      </w:r>
      <w:r w:rsidR="0090260C" w:rsidRPr="004A1FD6">
        <w:rPr>
          <w:noProof/>
          <w:position w:val="-4"/>
        </w:rPr>
        <w:object w:dxaOrig="240" w:dyaOrig="260" w14:anchorId="42742038">
          <v:shape id="_x0000_i1440" type="#_x0000_t75" alt="" style="width:13.8pt;height:13.8pt;mso-width-percent:0;mso-height-percent:0;mso-width-percent:0;mso-height-percent:0" o:ole="">
            <v:imagedata r:id="rId847" o:title=""/>
          </v:shape>
          <o:OLEObject Type="Embed" ProgID="Equation.DSMT4" ShapeID="_x0000_i1440" DrawAspect="Content" ObjectID="_1845800020" r:id="rId848"/>
        </w:object>
      </w:r>
      <w:r w:rsidRPr="004A1FD6">
        <w:t>is</w:t>
      </w:r>
    </w:p>
    <w:p w:rsidR="00D374E4" w:rsidRPr="004A1FD6" w:rsidRDefault="00D374E4" w:rsidP="00652178">
      <w:r w:rsidRPr="004A1FD6">
        <w:tab/>
      </w:r>
      <w:r w:rsidR="0090260C" w:rsidRPr="004A1FD6">
        <w:rPr>
          <w:noProof/>
          <w:position w:val="-30"/>
        </w:rPr>
      </w:r>
      <w:r w:rsidR="0090260C" w:rsidRPr="004A1FD6">
        <w:rPr>
          <w:noProof/>
          <w:position w:val="-30"/>
        </w:rPr>
        <w:object w:dxaOrig="1840" w:dyaOrig="680" w14:anchorId="609330D7">
          <v:shape id="_x0000_i1441" type="#_x0000_t75" alt="" style="width:94.2pt;height:36pt;mso-width-percent:0;mso-height-percent:0;mso-width-percent:0;mso-height-percent:0" o:ole="">
            <v:imagedata r:id="rId849" o:title=""/>
          </v:shape>
          <o:OLEObject Type="Embed" ProgID="Equation.DSMT4" ShapeID="_x0000_i1441" DrawAspect="Content" ObjectID="_1845800021" r:id="rId85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175</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pPr>
        <w:keepNext/>
        <w:jc w:val="center"/>
      </w:pPr>
      <w:r w:rsidRPr="004A1FD6">
        <w:rPr>
          <w:noProof/>
        </w:rPr>
        <w:lastRenderedPageBreak/>
        <w:drawing>
          <wp:inline distT="0" distB="0" distL="0" distR="0" wp14:anchorId="7D1C0449" wp14:editId="36DD52BD">
            <wp:extent cx="3219450" cy="3968750"/>
            <wp:effectExtent l="0" t="0" r="0" b="0"/>
            <wp:docPr id="735112407" name="Picture 73511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5"/>
                    <pic:cNvPicPr>
                      <a:picLocks noChangeAspect="1" noChangeArrowheads="1"/>
                    </pic:cNvPicPr>
                  </pic:nvPicPr>
                  <pic:blipFill>
                    <a:blip r:embed="rId851">
                      <a:extLst>
                        <a:ext uri="{28A0092B-C50C-407E-A947-70E740481C1C}">
                          <a14:useLocalDpi xmlns:a14="http://schemas.microsoft.com/office/drawing/2010/main" val="0"/>
                        </a:ext>
                      </a:extLst>
                    </a:blip>
                    <a:srcRect/>
                    <a:stretch>
                      <a:fillRect/>
                    </a:stretch>
                  </pic:blipFill>
                  <pic:spPr bwMode="auto">
                    <a:xfrm>
                      <a:off x="0" y="0"/>
                      <a:ext cx="3219450" cy="3968750"/>
                    </a:xfrm>
                    <a:prstGeom prst="rect">
                      <a:avLst/>
                    </a:prstGeom>
                    <a:noFill/>
                    <a:ln>
                      <a:noFill/>
                    </a:ln>
                  </pic:spPr>
                </pic:pic>
              </a:graphicData>
            </a:graphic>
          </wp:inline>
        </w:drawing>
      </w:r>
    </w:p>
    <w:p w:rsidR="00D374E4" w:rsidRPr="004A1FD6" w:rsidRDefault="00D374E4" w:rsidP="00652178">
      <w:pPr>
        <w:jc w:val="center"/>
      </w:pPr>
      <w:bookmarkStart w:id="137" w:name="_Ref410632329"/>
      <w:bookmarkStart w:id="138" w:name="_Toc451344145"/>
      <w:r w:rsidRPr="004A1FD6">
        <w:t xml:space="preserve">Figure </w:t>
      </w:r>
      <w:r w:rsidRPr="004A1FD6">
        <w:rPr>
          <w:noProof/>
        </w:rPr>
        <w:fldChar w:fldCharType="begin"/>
      </w:r>
      <w:r w:rsidRPr="004A1FD6">
        <w:rPr>
          <w:noProof/>
        </w:rPr>
        <w:instrText xml:space="preserve"> SEQ Figure \* ARABIC </w:instrText>
      </w:r>
      <w:r w:rsidRPr="004A1FD6">
        <w:rPr>
          <w:noProof/>
        </w:rPr>
        <w:fldChar w:fldCharType="separate"/>
      </w:r>
      <w:r>
        <w:rPr>
          <w:noProof/>
        </w:rPr>
        <w:t>17</w:t>
      </w:r>
      <w:r w:rsidRPr="004A1FD6">
        <w:rPr>
          <w:noProof/>
        </w:rPr>
        <w:fldChar w:fldCharType="end"/>
      </w:r>
      <w:bookmarkEnd w:id="137"/>
      <w:r w:rsidRPr="004A1FD6">
        <w:t xml:space="preserve"> - Center Line Geometry</w:t>
      </w:r>
      <w:bookmarkEnd w:id="138"/>
    </w:p>
    <w:p w:rsidR="00D374E4" w:rsidRPr="004A1FD6" w:rsidRDefault="00D374E4" w:rsidP="00652178">
      <w:r w:rsidRPr="004A1FD6">
        <w:t xml:space="preserve">The horizontal distance in mm of the line subtending the horizontal field of view of the reference camera, </w:t>
      </w:r>
      <w:r w:rsidR="0090260C" w:rsidRPr="004A1FD6">
        <w:rPr>
          <w:noProof/>
          <w:position w:val="-12"/>
        </w:rPr>
      </w:r>
      <w:r w:rsidR="0090260C" w:rsidRPr="004A1FD6">
        <w:rPr>
          <w:noProof/>
          <w:position w:val="-12"/>
        </w:rPr>
        <w:object w:dxaOrig="380" w:dyaOrig="380" w14:anchorId="63BBFDFD">
          <v:shape id="_x0000_i1442" type="#_x0000_t75" alt="" style="width:22.2pt;height:22.2pt;mso-width-percent:0;mso-height-percent:0;mso-width-percent:0;mso-height-percent:0" o:ole="">
            <v:imagedata r:id="rId852" o:title=""/>
          </v:shape>
          <o:OLEObject Type="Embed" ProgID="Equation.DSMT4" ShapeID="_x0000_i1442" DrawAspect="Content" ObjectID="_1845800022" r:id="rId853"/>
        </w:object>
      </w:r>
      <w:r w:rsidRPr="004A1FD6">
        <w:t xml:space="preserve">  is </w:t>
      </w:r>
    </w:p>
    <w:p w:rsidR="00D374E4" w:rsidRPr="004A1FD6" w:rsidRDefault="00D374E4" w:rsidP="00652178">
      <w:r w:rsidRPr="004A1FD6">
        <w:tab/>
      </w:r>
      <w:r w:rsidR="0090260C" w:rsidRPr="004A1FD6">
        <w:rPr>
          <w:noProof/>
          <w:position w:val="-24"/>
        </w:rPr>
      </w:r>
      <w:r w:rsidR="0090260C" w:rsidRPr="004A1FD6">
        <w:rPr>
          <w:noProof/>
          <w:position w:val="-24"/>
        </w:rPr>
        <w:object w:dxaOrig="1579" w:dyaOrig="660" w14:anchorId="6666F470">
          <v:shape id="_x0000_i1443" type="#_x0000_t75" alt="" style="width:79.65pt;height:36pt;mso-width-percent:0;mso-height-percent:0;mso-width-percent:0;mso-height-percent:0" o:ole="">
            <v:imagedata r:id="rId854" o:title=""/>
          </v:shape>
          <o:OLEObject Type="Embed" ProgID="Equation.DSMT4" ShapeID="_x0000_i1443" DrawAspect="Content" ObjectID="_1845800023" r:id="rId85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176</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Let </w:t>
      </w:r>
    </w:p>
    <w:p w:rsidR="00D374E4" w:rsidRPr="004A1FD6" w:rsidRDefault="00D374E4" w:rsidP="00652178">
      <w:r w:rsidRPr="004A1FD6">
        <w:tab/>
      </w:r>
      <w:r w:rsidR="0090260C" w:rsidRPr="004A1FD6">
        <w:rPr>
          <w:noProof/>
          <w:position w:val="-12"/>
        </w:rPr>
      </w:r>
      <w:r w:rsidR="0090260C" w:rsidRPr="004A1FD6">
        <w:rPr>
          <w:noProof/>
          <w:position w:val="-12"/>
        </w:rPr>
        <w:object w:dxaOrig="2400" w:dyaOrig="360" w14:anchorId="53CA2E19">
          <v:shape id="_x0000_i1444" type="#_x0000_t75" alt="" style="width:123.3pt;height:22.2pt;mso-width-percent:0;mso-height-percent:0;mso-width-percent:0;mso-height-percent:0" o:ole="">
            <v:imagedata r:id="rId856" o:title=""/>
          </v:shape>
          <o:OLEObject Type="Embed" ProgID="Equation.DSMT4" ShapeID="_x0000_i1444" DrawAspect="Content" ObjectID="_1845800024" r:id="rId857"/>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177</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Be the disparity at the ijth pixel.  </w:t>
      </w:r>
      <w:r w:rsidRPr="004A1FD6">
        <w:rPr>
          <w:noProof/>
        </w:rPr>
        <w:t>The disparity at the center of the chart assuming no yawing is</w:t>
      </w:r>
    </w:p>
    <w:p w:rsidR="00D374E4" w:rsidRPr="004A1FD6" w:rsidRDefault="00D374E4" w:rsidP="00652178">
      <w:pPr>
        <w:rPr>
          <w:noProof/>
        </w:rPr>
      </w:pPr>
      <w:r w:rsidRPr="004A1FD6">
        <w:rPr>
          <w:noProof/>
        </w:rPr>
        <w:tab/>
      </w:r>
      <w:r w:rsidR="0090260C" w:rsidRPr="004A1FD6">
        <w:rPr>
          <w:noProof/>
          <w:position w:val="-30"/>
        </w:rPr>
      </w:r>
      <w:r w:rsidR="0090260C" w:rsidRPr="004A1FD6">
        <w:rPr>
          <w:noProof/>
          <w:position w:val="-30"/>
        </w:rPr>
        <w:object w:dxaOrig="1980" w:dyaOrig="680" w14:anchorId="46112A31">
          <v:shape id="_x0000_i1445" type="#_x0000_t75" alt="" style="width:100.35pt;height:36pt;mso-width-percent:0;mso-height-percent:0;mso-width-percent:0;mso-height-percent:0" o:ole="">
            <v:imagedata r:id="rId858" o:title=""/>
          </v:shape>
          <o:OLEObject Type="Embed" ProgID="Equation.DSMT4" ShapeID="_x0000_i1445" DrawAspect="Content" ObjectID="_1845800025" r:id="rId859"/>
        </w:object>
      </w:r>
      <w:r w:rsidRPr="004A1FD6">
        <w:rPr>
          <w:noProof/>
        </w:rPr>
        <w:t xml:space="preserve"> </w:t>
      </w:r>
      <w:r w:rsidRPr="004A1FD6">
        <w:rPr>
          <w:noProof/>
        </w:rPr>
        <w:tab/>
      </w:r>
      <w:r w:rsidRPr="004A1FD6">
        <w:rPr>
          <w:noProof/>
        </w:rPr>
        <w:fldChar w:fldCharType="begin"/>
      </w:r>
      <w:r w:rsidRPr="004A1FD6">
        <w:rPr>
          <w:noProof/>
        </w:rPr>
        <w:instrText xml:space="preserve"> MACROBUTTON MTPlaceRef \* MERGEFORMAT </w:instrText>
      </w:r>
      <w:r w:rsidRPr="004A1FD6">
        <w:rPr>
          <w:noProof/>
        </w:rPr>
        <w:fldChar w:fldCharType="begin"/>
      </w:r>
      <w:r w:rsidRPr="004A1FD6">
        <w:rPr>
          <w:noProof/>
        </w:rPr>
        <w:instrText xml:space="preserve"> SEQ MTEqn \h \* MERGEFORMAT </w:instrText>
      </w:r>
      <w:r w:rsidRPr="004A1FD6">
        <w:rPr>
          <w:noProof/>
        </w:rPr>
        <w:fldChar w:fldCharType="end"/>
      </w:r>
      <w:r w:rsidRPr="004A1FD6">
        <w:rPr>
          <w:noProof/>
        </w:rPr>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rPr>
          <w:noProof/>
        </w:rPr>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178</w:instrText>
      </w:r>
      <w:r w:rsidRPr="004A1FD6">
        <w:rPr>
          <w:noProof/>
        </w:rPr>
        <w:fldChar w:fldCharType="end"/>
      </w:r>
      <w:r w:rsidRPr="004A1FD6">
        <w:rPr>
          <w:noProof/>
        </w:rPr>
        <w:instrText>)</w:instrText>
      </w:r>
      <w:r w:rsidRPr="004A1FD6">
        <w:rPr>
          <w:noProof/>
        </w:rPr>
        <w:fldChar w:fldCharType="end"/>
      </w:r>
    </w:p>
    <w:p w:rsidR="00D374E4" w:rsidRPr="004A1FD6" w:rsidRDefault="00D374E4" w:rsidP="00652178">
      <w:pPr>
        <w:keepNext/>
        <w:jc w:val="center"/>
      </w:pPr>
      <w:r w:rsidRPr="004A1FD6">
        <w:rPr>
          <w:noProof/>
        </w:rPr>
        <w:lastRenderedPageBreak/>
        <w:drawing>
          <wp:inline distT="0" distB="0" distL="0" distR="0" wp14:anchorId="76068EB4" wp14:editId="749D90B7">
            <wp:extent cx="2660650" cy="3600384"/>
            <wp:effectExtent l="0" t="0" r="6350" b="0"/>
            <wp:docPr id="1446278838" name="Picture 1446278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pic:cNvPicPr>
                      <a:picLocks noChangeAspect="1" noChangeArrowheads="1"/>
                    </pic:cNvPicPr>
                  </pic:nvPicPr>
                  <pic:blipFill>
                    <a:blip r:embed="rId860" cstate="print">
                      <a:extLst>
                        <a:ext uri="{28A0092B-C50C-407E-A947-70E740481C1C}">
                          <a14:useLocalDpi xmlns:a14="http://schemas.microsoft.com/office/drawing/2010/main" val="0"/>
                        </a:ext>
                      </a:extLst>
                    </a:blip>
                    <a:srcRect/>
                    <a:stretch>
                      <a:fillRect/>
                    </a:stretch>
                  </pic:blipFill>
                  <pic:spPr bwMode="auto">
                    <a:xfrm>
                      <a:off x="0" y="0"/>
                      <a:ext cx="2668031" cy="3610372"/>
                    </a:xfrm>
                    <a:prstGeom prst="rect">
                      <a:avLst/>
                    </a:prstGeom>
                    <a:noFill/>
                    <a:ln>
                      <a:noFill/>
                    </a:ln>
                  </pic:spPr>
                </pic:pic>
              </a:graphicData>
            </a:graphic>
          </wp:inline>
        </w:drawing>
      </w:r>
    </w:p>
    <w:p w:rsidR="00D374E4" w:rsidRPr="004A1FD6" w:rsidRDefault="00D374E4" w:rsidP="00652178">
      <w:pPr>
        <w:jc w:val="center"/>
        <w:rPr>
          <w:noProof/>
        </w:rPr>
      </w:pPr>
      <w:bookmarkStart w:id="139" w:name="_Ref410633243"/>
      <w:bookmarkStart w:id="140" w:name="_Toc451344146"/>
      <w:r w:rsidRPr="004A1FD6">
        <w:t xml:space="preserve">Figure </w:t>
      </w:r>
      <w:r w:rsidRPr="004A1FD6">
        <w:rPr>
          <w:noProof/>
        </w:rPr>
        <w:fldChar w:fldCharType="begin"/>
      </w:r>
      <w:r w:rsidRPr="004A1FD6">
        <w:rPr>
          <w:noProof/>
        </w:rPr>
        <w:instrText xml:space="preserve"> SEQ Figure \* ARABIC </w:instrText>
      </w:r>
      <w:r w:rsidRPr="004A1FD6">
        <w:rPr>
          <w:noProof/>
        </w:rPr>
        <w:fldChar w:fldCharType="separate"/>
      </w:r>
      <w:r>
        <w:rPr>
          <w:noProof/>
        </w:rPr>
        <w:t>18</w:t>
      </w:r>
      <w:r w:rsidRPr="004A1FD6">
        <w:rPr>
          <w:noProof/>
        </w:rPr>
        <w:fldChar w:fldCharType="end"/>
      </w:r>
      <w:bookmarkEnd w:id="139"/>
      <w:r w:rsidRPr="004A1FD6">
        <w:t xml:space="preserve"> - Geometry for yaw calculation</w:t>
      </w:r>
      <w:bookmarkEnd w:id="140"/>
    </w:p>
    <w:p w:rsidR="00D374E4" w:rsidRPr="004A1FD6" w:rsidRDefault="00D374E4" w:rsidP="00652178">
      <w:r w:rsidRPr="004A1FD6">
        <w:t xml:space="preserve">From </w:t>
      </w:r>
      <w:r w:rsidRPr="004A1FD6">
        <w:fldChar w:fldCharType="begin"/>
      </w:r>
      <w:r w:rsidRPr="004A1FD6">
        <w:instrText xml:space="preserve"> REF _Ref410633243 \h </w:instrText>
      </w:r>
      <w:r>
        <w:instrText xml:space="preserve"> \* MERGEFORMAT </w:instrText>
      </w:r>
      <w:r w:rsidRPr="004A1FD6">
        <w:fldChar w:fldCharType="separate"/>
      </w:r>
      <w:r w:rsidRPr="004A1FD6">
        <w:t xml:space="preserve">Figure </w:t>
      </w:r>
      <w:r>
        <w:rPr>
          <w:noProof/>
        </w:rPr>
        <w:t>18</w:t>
      </w:r>
      <w:r w:rsidRPr="004A1FD6">
        <w:fldChar w:fldCharType="end"/>
      </w:r>
      <w:r w:rsidRPr="004A1FD6">
        <w:t xml:space="preserve"> the yaw tilted angle is</w:t>
      </w:r>
    </w:p>
    <w:p w:rsidR="00D374E4" w:rsidRPr="004A1FD6" w:rsidRDefault="00D374E4" w:rsidP="00652178">
      <w:r w:rsidRPr="004A1FD6">
        <w:tab/>
      </w:r>
      <w:r w:rsidR="0090260C" w:rsidRPr="004A1FD6">
        <w:rPr>
          <w:noProof/>
          <w:position w:val="-30"/>
        </w:rPr>
      </w:r>
      <w:r w:rsidR="0090260C" w:rsidRPr="004A1FD6">
        <w:rPr>
          <w:noProof/>
          <w:position w:val="-30"/>
        </w:rPr>
        <w:object w:dxaOrig="1939" w:dyaOrig="680" w14:anchorId="5BC5A9F3">
          <v:shape id="_x0000_i1446" type="#_x0000_t75" alt="" style="width:94.2pt;height:36pt;mso-width-percent:0;mso-height-percent:0;mso-width-percent:0;mso-height-percent:0" o:ole="">
            <v:imagedata r:id="rId861" o:title=""/>
          </v:shape>
          <o:OLEObject Type="Embed" ProgID="Equation.DSMT4" ShapeID="_x0000_i1446" DrawAspect="Content" ObjectID="_1845800026" r:id="rId86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179</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Where </w:t>
      </w:r>
    </w:p>
    <w:p w:rsidR="00D374E4" w:rsidRPr="004A1FD6" w:rsidRDefault="00D374E4" w:rsidP="00652178">
      <w:r w:rsidRPr="004A1FD6">
        <w:tab/>
      </w:r>
      <w:r w:rsidR="0090260C" w:rsidRPr="004A1FD6">
        <w:rPr>
          <w:noProof/>
          <w:position w:val="-10"/>
        </w:rPr>
      </w:r>
      <w:r w:rsidR="0090260C" w:rsidRPr="004A1FD6">
        <w:rPr>
          <w:noProof/>
          <w:position w:val="-10"/>
        </w:rPr>
        <w:object w:dxaOrig="2060" w:dyaOrig="380" w14:anchorId="61335C7B">
          <v:shape id="_x0000_i1447" type="#_x0000_t75" alt="" style="width:101.1pt;height:22.2pt;mso-width-percent:0;mso-height-percent:0;mso-width-percent:0;mso-height-percent:0" o:ole="">
            <v:imagedata r:id="rId863" o:title=""/>
          </v:shape>
          <o:OLEObject Type="Embed" ProgID="Equation.DSMT4" ShapeID="_x0000_i1447" DrawAspect="Content" ObjectID="_1845800027" r:id="rId86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180</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Is the residual disparity at the center due to unaccounted for yaw,  </w:t>
      </w:r>
    </w:p>
    <w:p w:rsidR="00D374E4" w:rsidRPr="004A1FD6" w:rsidRDefault="00D374E4" w:rsidP="00652178"/>
    <w:p w:rsidR="00D374E4" w:rsidRPr="004A1FD6" w:rsidRDefault="00D374E4" w:rsidP="00652178">
      <w:r w:rsidRPr="004A1FD6">
        <w:tab/>
      </w:r>
      <w:r w:rsidR="0090260C" w:rsidRPr="004A1FD6">
        <w:rPr>
          <w:noProof/>
          <w:position w:val="-30"/>
        </w:rPr>
      </w:r>
      <w:r w:rsidR="0090260C" w:rsidRPr="004A1FD6">
        <w:rPr>
          <w:noProof/>
          <w:position w:val="-30"/>
        </w:rPr>
        <w:object w:dxaOrig="2100" w:dyaOrig="720" w14:anchorId="7B47C085">
          <v:shape id="_x0000_i1448" type="#_x0000_t75" alt="" style="width:108pt;height:36pt;mso-width-percent:0;mso-height-percent:0;mso-width-percent:0;mso-height-percent:0" o:ole="">
            <v:imagedata r:id="rId865" o:title=""/>
          </v:shape>
          <o:OLEObject Type="Embed" ProgID="Equation.DSMT4" ShapeID="_x0000_i1448" DrawAspect="Content" ObjectID="_1845800028" r:id="rId86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181</w:instrText>
      </w:r>
      <w:r w:rsidRPr="004A1FD6">
        <w:rPr>
          <w:noProof/>
        </w:rPr>
        <w:fldChar w:fldCharType="end"/>
      </w:r>
      <w:r w:rsidRPr="004A1FD6">
        <w:instrText>)</w:instrText>
      </w:r>
      <w:r w:rsidRPr="004A1FD6">
        <w:fldChar w:fldCharType="end"/>
      </w:r>
    </w:p>
    <w:p w:rsidR="00D374E4" w:rsidRPr="004A1FD6" w:rsidRDefault="00D374E4" w:rsidP="00652178">
      <w:r w:rsidRPr="004A1FD6">
        <w:t>Is the measured average center disparity, Z is the depth at the center of the chart, W is the horizontal field of view in mm, and w is the sensor width in pixels.  The updated relative orientation matrix is</w:t>
      </w:r>
    </w:p>
    <w:p w:rsidR="00D374E4" w:rsidRPr="004A1FD6" w:rsidRDefault="00D374E4" w:rsidP="00652178">
      <w:r w:rsidRPr="004A1FD6">
        <w:tab/>
      </w:r>
      <w:r w:rsidR="0090260C" w:rsidRPr="004A1FD6">
        <w:rPr>
          <w:noProof/>
          <w:position w:val="-12"/>
        </w:rPr>
      </w:r>
      <w:r w:rsidR="0090260C" w:rsidRPr="004A1FD6">
        <w:rPr>
          <w:noProof/>
          <w:position w:val="-12"/>
        </w:rPr>
        <w:object w:dxaOrig="2040" w:dyaOrig="380" w14:anchorId="5C7E41B3">
          <v:shape id="_x0000_i1449" type="#_x0000_t75" alt="" style="width:100.35pt;height:22.2pt;mso-width-percent:0;mso-height-percent:0;mso-width-percent:0;mso-height-percent:0" o:ole="">
            <v:imagedata r:id="rId867" o:title=""/>
          </v:shape>
          <o:OLEObject Type="Embed" ProgID="Equation.DSMT4" ShapeID="_x0000_i1449" DrawAspect="Content" ObjectID="_1845800029" r:id="rId86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182</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pPr>
        <w:pStyle w:val="Heading3"/>
      </w:pPr>
      <w:bookmarkStart w:id="141" w:name="_Toc483993373"/>
      <w:bookmarkStart w:id="142" w:name="_Toc209787776"/>
      <w:bookmarkStart w:id="143" w:name="_Toc229857434"/>
      <w:bookmarkStart w:id="144" w:name="_Toc229926487"/>
      <w:r w:rsidRPr="004A1FD6">
        <w:t>Horizontal Offset</w:t>
      </w:r>
      <w:bookmarkEnd w:id="141"/>
      <w:bookmarkEnd w:id="142"/>
      <w:bookmarkEnd w:id="143"/>
      <w:bookmarkEnd w:id="144"/>
    </w:p>
    <w:p w:rsidR="00D374E4" w:rsidRPr="004A1FD6" w:rsidRDefault="00D374E4" w:rsidP="00652178"/>
    <w:p w:rsidR="00D374E4" w:rsidRPr="004A1FD6" w:rsidRDefault="00D374E4" w:rsidP="00652178">
      <w:r w:rsidRPr="004A1FD6">
        <w:t xml:space="preserve">Calculation of horizontal principal point relative offset.  Any deviation from zero in the principal point will appear as a fixed offset which will be manifested as an additional tilt angle </w:t>
      </w:r>
    </w:p>
    <w:p w:rsidR="00D374E4" w:rsidRPr="004A1FD6" w:rsidRDefault="00D374E4" w:rsidP="00652178">
      <w:r w:rsidRPr="004A1FD6">
        <w:tab/>
      </w:r>
      <w:r w:rsidR="0090260C" w:rsidRPr="004A1FD6">
        <w:rPr>
          <w:noProof/>
          <w:position w:val="-30"/>
        </w:rPr>
      </w:r>
      <w:r w:rsidR="0090260C" w:rsidRPr="004A1FD6">
        <w:rPr>
          <w:noProof/>
          <w:position w:val="-30"/>
        </w:rPr>
        <w:object w:dxaOrig="780" w:dyaOrig="680" w14:anchorId="350EC3D7">
          <v:shape id="_x0000_i1450" type="#_x0000_t75" alt="" style="width:36pt;height:36pt;mso-width-percent:0;mso-height-percent:0;mso-width-percent:0;mso-height-percent:0" o:ole="">
            <v:imagedata r:id="rId869" o:title=""/>
          </v:shape>
          <o:OLEObject Type="Embed" ProgID="Equation.DSMT4" ShapeID="_x0000_i1450" DrawAspect="Content" ObjectID="_1845800030" r:id="rId87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183</w:instrText>
      </w:r>
      <w:r w:rsidRPr="004A1FD6">
        <w:rPr>
          <w:noProof/>
        </w:rPr>
        <w:fldChar w:fldCharType="end"/>
      </w:r>
      <w:r w:rsidRPr="004A1FD6">
        <w:instrText>)</w:instrText>
      </w:r>
      <w:r w:rsidRPr="004A1FD6">
        <w:fldChar w:fldCharType="end"/>
      </w:r>
    </w:p>
    <w:p w:rsidR="00D374E4" w:rsidRPr="004A1FD6" w:rsidRDefault="00D374E4" w:rsidP="00652178">
      <w:r w:rsidRPr="004A1FD6">
        <w:lastRenderedPageBreak/>
        <w:t>corresponding to this offset.  Because the offset causes shifts in the same direction as the tilt we cannot recover it from the data.  Using the structure of the chart and known distance of the origin we estimate the keypoint distances and disparities</w:t>
      </w:r>
    </w:p>
    <w:p w:rsidR="00D374E4" w:rsidRPr="004A1FD6" w:rsidRDefault="00D374E4" w:rsidP="00652178">
      <w:pPr>
        <w:ind w:left="432"/>
      </w:pPr>
      <w:r w:rsidRPr="004A1FD6">
        <w:tab/>
      </w:r>
      <w:r w:rsidR="0090260C" w:rsidRPr="004A1FD6">
        <w:rPr>
          <w:noProof/>
          <w:position w:val="-30"/>
        </w:rPr>
      </w:r>
      <w:r w:rsidR="0090260C" w:rsidRPr="004A1FD6">
        <w:rPr>
          <w:noProof/>
          <w:position w:val="-30"/>
        </w:rPr>
        <w:object w:dxaOrig="1540" w:dyaOrig="720" w14:anchorId="361A63CB">
          <v:shape id="_x0000_i1451" type="#_x0000_t75" alt="" style="width:78.9pt;height:36pt;mso-width-percent:0;mso-height-percent:0;mso-width-percent:0;mso-height-percent:0" o:ole="">
            <v:imagedata r:id="rId871" o:title=""/>
          </v:shape>
          <o:OLEObject Type="Embed" ProgID="Equation.DSMT4" ShapeID="_x0000_i1451" DrawAspect="Content" ObjectID="_1845800031" r:id="rId87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184</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30"/>
        </w:rPr>
      </w:r>
      <w:r w:rsidR="0090260C" w:rsidRPr="004A1FD6">
        <w:rPr>
          <w:noProof/>
          <w:position w:val="-30"/>
        </w:rPr>
        <w:object w:dxaOrig="920" w:dyaOrig="680" w14:anchorId="39BCCE98">
          <v:shape id="_x0000_i1452" type="#_x0000_t75" alt="" style="width:43.65pt;height:36pt;mso-width-percent:0;mso-height-percent:0;mso-width-percent:0;mso-height-percent:0" o:ole="">
            <v:imagedata r:id="rId873" o:title=""/>
          </v:shape>
          <o:OLEObject Type="Embed" ProgID="Equation.DSMT4" ShapeID="_x0000_i1452" DrawAspect="Content" ObjectID="_1845800032" r:id="rId87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185</w:instrText>
      </w:r>
      <w:r w:rsidRPr="004A1FD6">
        <w:rPr>
          <w:noProof/>
        </w:rPr>
        <w:fldChar w:fldCharType="end"/>
      </w:r>
      <w:r w:rsidRPr="004A1FD6">
        <w:instrText>)</w:instrText>
      </w:r>
      <w:r w:rsidRPr="004A1FD6">
        <w:fldChar w:fldCharType="end"/>
      </w:r>
    </w:p>
    <w:p w:rsidR="00D374E4" w:rsidRPr="004A1FD6" w:rsidRDefault="00D374E4" w:rsidP="00652178">
      <w:r w:rsidRPr="004A1FD6">
        <w:t>The observed disparities are,</w:t>
      </w:r>
    </w:p>
    <w:p w:rsidR="00D374E4" w:rsidRPr="004A1FD6" w:rsidRDefault="00D374E4" w:rsidP="00652178">
      <w:r w:rsidRPr="004A1FD6">
        <w:tab/>
      </w:r>
      <w:r w:rsidR="0090260C" w:rsidRPr="004A1FD6">
        <w:rPr>
          <w:noProof/>
          <w:position w:val="-12"/>
        </w:rPr>
      </w:r>
      <w:r w:rsidR="0090260C" w:rsidRPr="004A1FD6">
        <w:rPr>
          <w:noProof/>
          <w:position w:val="-12"/>
        </w:rPr>
        <w:object w:dxaOrig="1260" w:dyaOrig="360" w14:anchorId="2C73C989">
          <v:shape id="_x0000_i1453" type="#_x0000_t75" alt="" style="width:64.35pt;height:22.2pt;mso-width-percent:0;mso-height-percent:0;mso-width-percent:0;mso-height-percent:0" o:ole="">
            <v:imagedata r:id="rId875" o:title=""/>
          </v:shape>
          <o:OLEObject Type="Embed" ProgID="Equation.DSMT4" ShapeID="_x0000_i1453" DrawAspect="Content" ObjectID="_1845800033" r:id="rId87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186</w:instrText>
      </w:r>
      <w:r w:rsidRPr="004A1FD6">
        <w:rPr>
          <w:noProof/>
        </w:rPr>
        <w:fldChar w:fldCharType="end"/>
      </w:r>
      <w:r w:rsidRPr="004A1FD6">
        <w:instrText>)</w:instrText>
      </w:r>
      <w:r w:rsidRPr="004A1FD6">
        <w:fldChar w:fldCharType="end"/>
      </w:r>
    </w:p>
    <w:p w:rsidR="00D374E4" w:rsidRPr="004A1FD6" w:rsidRDefault="00D374E4" w:rsidP="00652178">
      <w:r w:rsidRPr="004A1FD6">
        <w:t>From which we estimate the axis shift</w:t>
      </w:r>
    </w:p>
    <w:p w:rsidR="00D374E4" w:rsidRPr="004A1FD6" w:rsidRDefault="00D374E4" w:rsidP="00652178">
      <w:r w:rsidRPr="004A1FD6">
        <w:tab/>
      </w:r>
      <w:r w:rsidR="0090260C" w:rsidRPr="004A1FD6">
        <w:rPr>
          <w:noProof/>
          <w:position w:val="-28"/>
        </w:rPr>
      </w:r>
      <w:r w:rsidR="0090260C" w:rsidRPr="004A1FD6">
        <w:rPr>
          <w:noProof/>
          <w:position w:val="-28"/>
        </w:rPr>
        <w:object w:dxaOrig="2000" w:dyaOrig="680" w14:anchorId="430C8AF3">
          <v:shape id="_x0000_i1454" type="#_x0000_t75" alt="" style="width:101.1pt;height:36pt;mso-width-percent:0;mso-height-percent:0;mso-width-percent:0;mso-height-percent:0" o:ole="">
            <v:imagedata r:id="rId877" o:title=""/>
          </v:shape>
          <o:OLEObject Type="Embed" ProgID="Equation.DSMT4" ShapeID="_x0000_i1454" DrawAspect="Content" ObjectID="_1845800034" r:id="rId87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187</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867031">
      <w:pPr>
        <w:pStyle w:val="Heading3"/>
      </w:pPr>
      <w:bookmarkStart w:id="145" w:name="_Ref429493937"/>
      <w:bookmarkStart w:id="146" w:name="_Ref429493956"/>
      <w:bookmarkStart w:id="147" w:name="_Ref429493976"/>
      <w:bookmarkStart w:id="148" w:name="_Toc483993374"/>
      <w:bookmarkStart w:id="149" w:name="_Toc209787777"/>
      <w:bookmarkStart w:id="150" w:name="_Toc229857435"/>
      <w:bookmarkStart w:id="151" w:name="_Toc229926488"/>
      <w:r w:rsidRPr="004A1FD6">
        <w:t>Geometric Correction</w:t>
      </w:r>
      <w:bookmarkEnd w:id="145"/>
      <w:bookmarkEnd w:id="146"/>
      <w:bookmarkEnd w:id="147"/>
      <w:bookmarkEnd w:id="148"/>
      <w:bookmarkEnd w:id="149"/>
      <w:bookmarkEnd w:id="150"/>
      <w:bookmarkEnd w:id="151"/>
    </w:p>
    <w:p w:rsidR="00D374E4" w:rsidRPr="004A1FD6" w:rsidRDefault="00D374E4" w:rsidP="00652178"/>
    <w:p w:rsidR="00D374E4" w:rsidRPr="004A1FD6" w:rsidRDefault="00D374E4" w:rsidP="00652178">
      <w:pPr>
        <w:pStyle w:val="Heading3"/>
      </w:pPr>
      <w:bookmarkStart w:id="152" w:name="_Toc483993375"/>
      <w:bookmarkStart w:id="153" w:name="_Toc209787778"/>
      <w:bookmarkStart w:id="154" w:name="_Toc229857436"/>
      <w:bookmarkStart w:id="155" w:name="_Toc229926489"/>
      <w:r w:rsidRPr="004A1FD6">
        <w:t>Dual Chart</w:t>
      </w:r>
      <w:bookmarkEnd w:id="152"/>
      <w:bookmarkEnd w:id="153"/>
      <w:bookmarkEnd w:id="154"/>
      <w:bookmarkEnd w:id="155"/>
    </w:p>
    <w:p w:rsidR="00D374E4" w:rsidRPr="004A1FD6" w:rsidRDefault="00D374E4" w:rsidP="00652178"/>
    <w:p w:rsidR="00D374E4" w:rsidRPr="004A1FD6" w:rsidRDefault="00D374E4" w:rsidP="00652178">
      <w:r w:rsidRPr="004A1FD6">
        <w:t>Traditionally, geometric correction is included in the camera intrinsic parameters via a low order polynomial for both radial and tangential distortion.  During rectification the geometric correction is applied to both images.  The quality of the geometric undistortion depends on the degree to which the actual lens distortion matches the polynomial model.</w:t>
      </w:r>
    </w:p>
    <w:p w:rsidR="00D374E4" w:rsidRPr="004A1FD6" w:rsidRDefault="00D374E4" w:rsidP="00652178">
      <w:r w:rsidRPr="004A1FD6">
        <w:t>Alternatively, the viewpoint aligning projective transformation may be applied to a flat checkerboard chart.  Coplanar points should have equal disparity, therefore after subtracting a planar fit any remaining disparity is interpreted as geometric distortion. The residual disparity is fit through the keypoints by a suitable surface.  Low order polynomials estimated via regularized regression and thin plate splines yield good results.</w:t>
      </w:r>
    </w:p>
    <w:p w:rsidR="00D374E4" w:rsidRPr="004A1FD6" w:rsidRDefault="00D374E4" w:rsidP="00652178"/>
    <w:p w:rsidR="00D374E4" w:rsidRPr="004A1FD6" w:rsidRDefault="00D374E4" w:rsidP="00652178">
      <w:r w:rsidRPr="004A1FD6">
        <w:t>3) The geometric surface parameters account for the relative geometric distortion between aux and main lenses.  This fit is represented by n coefficients describing a polynomial surface.  This surface is applied on the aux image during rectification and therefore preserves main image quality compared with individually applying lens correction.  The standard method of lens correction calculates radial and tangential distortion coefficients and therefore assumes the observed geometric distortion conforms to this model.  Our method is not limited by a model and therefore can support arbitrary lens profiles.</w:t>
      </w:r>
    </w:p>
    <w:p w:rsidR="00D374E4" w:rsidRPr="004A1FD6" w:rsidRDefault="00D374E4" w:rsidP="00652178">
      <w:r w:rsidRPr="004A1FD6">
        <w:t>As an example, consider the estimation of a 3</w:t>
      </w:r>
      <w:r w:rsidRPr="004A1FD6">
        <w:rPr>
          <w:vertAlign w:val="superscript"/>
        </w:rPr>
        <w:t>rd</w:t>
      </w:r>
      <w:r w:rsidRPr="004A1FD6">
        <w:t xml:space="preserve"> order polynomial via least squares.  The maximum degree for all polynomial terms</w:t>
      </w:r>
      <w:r w:rsidR="0090260C" w:rsidRPr="004A1FD6">
        <w:rPr>
          <w:noProof/>
          <w:position w:val="-10"/>
        </w:rPr>
      </w:r>
      <w:r w:rsidR="0090260C" w:rsidRPr="004A1FD6">
        <w:rPr>
          <w:noProof/>
          <w:position w:val="-10"/>
        </w:rPr>
        <w:object w:dxaOrig="540" w:dyaOrig="360" w14:anchorId="279E6C06">
          <v:shape id="_x0000_i1455" type="#_x0000_t75" alt="" style="width:29.1pt;height:22.2pt;mso-width-percent:0;mso-height-percent:0;mso-width-percent:0;mso-height-percent:0" o:ole="">
            <v:imagedata r:id="rId879" o:title=""/>
          </v:shape>
          <o:OLEObject Type="Embed" ProgID="Equation.DSMT4" ShapeID="_x0000_i1455" DrawAspect="Content" ObjectID="_1845800035" r:id="rId880"/>
        </w:object>
      </w:r>
      <w:r w:rsidRPr="004A1FD6">
        <w:t xml:space="preserve">is such that </w:t>
      </w:r>
      <w:r w:rsidR="0090260C" w:rsidRPr="004A1FD6">
        <w:rPr>
          <w:noProof/>
          <w:position w:val="-6"/>
        </w:rPr>
      </w:r>
      <w:r w:rsidR="0090260C" w:rsidRPr="004A1FD6">
        <w:rPr>
          <w:noProof/>
          <w:position w:val="-6"/>
        </w:rPr>
        <w:object w:dxaOrig="920" w:dyaOrig="279" w14:anchorId="19D7151A">
          <v:shape id="_x0000_i1456" type="#_x0000_t75" alt="" style="width:43.65pt;height:13.8pt;mso-width-percent:0;mso-height-percent:0;mso-width-percent:0;mso-height-percent:0" o:ole="">
            <v:imagedata r:id="rId881" o:title=""/>
          </v:shape>
          <o:OLEObject Type="Embed" ProgID="Equation.DSMT4" ShapeID="_x0000_i1456" DrawAspect="Content" ObjectID="_1845800036" r:id="rId882"/>
        </w:object>
      </w:r>
      <w:r w:rsidRPr="004A1FD6">
        <w:t>which results in a 10 term polynomial</w:t>
      </w:r>
    </w:p>
    <w:p w:rsidR="00D374E4" w:rsidRPr="004A1FD6" w:rsidRDefault="00D374E4" w:rsidP="00652178">
      <w:r w:rsidRPr="004A1FD6">
        <w:tab/>
      </w:r>
      <w:r w:rsidR="0090260C" w:rsidRPr="004A1FD6">
        <w:rPr>
          <w:noProof/>
          <w:position w:val="-32"/>
        </w:rPr>
      </w:r>
      <w:r w:rsidR="0090260C" w:rsidRPr="004A1FD6">
        <w:rPr>
          <w:noProof/>
          <w:position w:val="-32"/>
        </w:rPr>
        <w:object w:dxaOrig="6940" w:dyaOrig="760" w14:anchorId="27305883">
          <v:shape id="_x0000_i1457" type="#_x0000_t75" alt="" style="width:346.2pt;height:36pt;mso-width-percent:0;mso-height-percent:0;mso-width-percent:0;mso-height-percent:0" o:ole="">
            <v:imagedata r:id="rId883" o:title=""/>
          </v:shape>
          <o:OLEObject Type="Embed" ProgID="Equation.DSMT4" ShapeID="_x0000_i1457" DrawAspect="Content" ObjectID="_1845800037" r:id="rId88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188</w:instrText>
      </w:r>
      <w:r w:rsidRPr="004A1FD6">
        <w:rPr>
          <w:noProof/>
        </w:rPr>
        <w:fldChar w:fldCharType="end"/>
      </w:r>
      <w:r w:rsidRPr="004A1FD6">
        <w:instrText>)</w:instrText>
      </w:r>
      <w:r w:rsidRPr="004A1FD6">
        <w:fldChar w:fldCharType="end"/>
      </w:r>
    </w:p>
    <w:p w:rsidR="00D374E4" w:rsidRPr="004A1FD6" w:rsidRDefault="00D374E4" w:rsidP="00652178">
      <w:r w:rsidRPr="004A1FD6">
        <w:lastRenderedPageBreak/>
        <w:t xml:space="preserve">From M keypoints pairs </w:t>
      </w:r>
      <w:r w:rsidR="0090260C" w:rsidRPr="004A1FD6">
        <w:rPr>
          <w:noProof/>
          <w:position w:val="-12"/>
        </w:rPr>
      </w:r>
      <w:r w:rsidR="0090260C" w:rsidRPr="004A1FD6">
        <w:rPr>
          <w:noProof/>
          <w:position w:val="-12"/>
        </w:rPr>
        <w:object w:dxaOrig="2560" w:dyaOrig="360" w14:anchorId="60F48FDD">
          <v:shape id="_x0000_i1458" type="#_x0000_t75" alt="" style="width:130.2pt;height:22.2pt;mso-width-percent:0;mso-height-percent:0;mso-width-percent:0;mso-height-percent:0" o:ole="">
            <v:imagedata r:id="rId885" o:title=""/>
          </v:shape>
          <o:OLEObject Type="Embed" ProgID="Equation.DSMT4" ShapeID="_x0000_i1458" DrawAspect="Content" ObjectID="_1845800038" r:id="rId886"/>
        </w:object>
      </w:r>
      <w:r w:rsidRPr="004A1FD6">
        <w:t>we express the disparities</w:t>
      </w:r>
      <w:r w:rsidR="0090260C" w:rsidRPr="004A1FD6">
        <w:rPr>
          <w:noProof/>
          <w:position w:val="-12"/>
        </w:rPr>
      </w:r>
      <w:r w:rsidR="0090260C" w:rsidRPr="004A1FD6">
        <w:rPr>
          <w:noProof/>
          <w:position w:val="-12"/>
        </w:rPr>
        <w:object w:dxaOrig="2100" w:dyaOrig="360" w14:anchorId="2D3FEFE2">
          <v:shape id="_x0000_i1459" type="#_x0000_t75" alt="" style="width:108pt;height:22.2pt;mso-width-percent:0;mso-height-percent:0;mso-width-percent:0;mso-height-percent:0" o:ole="">
            <v:imagedata r:id="rId887" o:title=""/>
          </v:shape>
          <o:OLEObject Type="Embed" ProgID="Equation.DSMT4" ShapeID="_x0000_i1459" DrawAspect="Content" ObjectID="_1845800039" r:id="rId888"/>
        </w:object>
      </w:r>
      <w:r w:rsidRPr="004A1FD6">
        <w:t xml:space="preserve"> at location </w:t>
      </w:r>
      <w:r w:rsidR="0090260C" w:rsidRPr="004A1FD6">
        <w:rPr>
          <w:noProof/>
          <w:position w:val="-12"/>
        </w:rPr>
      </w:r>
      <w:r w:rsidR="0090260C" w:rsidRPr="004A1FD6">
        <w:rPr>
          <w:noProof/>
          <w:position w:val="-12"/>
        </w:rPr>
        <w:object w:dxaOrig="1460" w:dyaOrig="360" w14:anchorId="741BE6B0">
          <v:shape id="_x0000_i1460" type="#_x0000_t75" alt="" style="width:1in;height:22.2pt;mso-width-percent:0;mso-height-percent:0;mso-width-percent:0;mso-height-percent:0" o:ole="">
            <v:imagedata r:id="rId889" o:title=""/>
          </v:shape>
          <o:OLEObject Type="Embed" ProgID="Equation.DSMT4" ShapeID="_x0000_i1460" DrawAspect="Content" ObjectID="_1845800040" r:id="rId890"/>
        </w:object>
      </w:r>
      <w:r w:rsidRPr="004A1FD6">
        <w:t xml:space="preserve"> in the aux image in terms of the surface as</w:t>
      </w:r>
    </w:p>
    <w:p w:rsidR="00D374E4" w:rsidRPr="004A1FD6" w:rsidRDefault="00D374E4" w:rsidP="00652178">
      <w:r w:rsidRPr="004A1FD6">
        <w:tab/>
      </w:r>
      <w:r w:rsidR="0090260C" w:rsidRPr="004A1FD6">
        <w:rPr>
          <w:noProof/>
          <w:position w:val="-12"/>
        </w:rPr>
      </w:r>
      <w:r w:rsidR="0090260C" w:rsidRPr="004A1FD6">
        <w:rPr>
          <w:noProof/>
          <w:position w:val="-12"/>
        </w:rPr>
        <w:object w:dxaOrig="3620" w:dyaOrig="360" w14:anchorId="2C4D38B9">
          <v:shape id="_x0000_i1461" type="#_x0000_t75" alt="" style="width:180pt;height:22.2pt;mso-width-percent:0;mso-height-percent:0;mso-width-percent:0;mso-height-percent:0" o:ole="">
            <v:imagedata r:id="rId891" o:title=""/>
          </v:shape>
          <o:OLEObject Type="Embed" ProgID="Equation.DSMT4" ShapeID="_x0000_i1461" DrawAspect="Content" ObjectID="_1845800041" r:id="rId89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56" w:name="ZEqnNum603963"/>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189</w:instrText>
      </w:r>
      <w:r w:rsidRPr="004A1FD6">
        <w:rPr>
          <w:noProof/>
        </w:rPr>
        <w:fldChar w:fldCharType="end"/>
      </w:r>
      <w:r w:rsidRPr="004A1FD6">
        <w:instrText>)</w:instrText>
      </w:r>
      <w:bookmarkEnd w:id="156"/>
      <w:r w:rsidRPr="004A1FD6">
        <w:fldChar w:fldCharType="end"/>
      </w:r>
    </w:p>
    <w:p w:rsidR="00D374E4" w:rsidRPr="004A1FD6" w:rsidRDefault="00D374E4" w:rsidP="00652178">
      <w:r w:rsidRPr="004A1FD6">
        <w:t xml:space="preserve">   In matrix form </w:t>
      </w:r>
      <w:r w:rsidRPr="004A1FD6">
        <w:fldChar w:fldCharType="begin"/>
      </w:r>
      <w:r w:rsidRPr="004A1FD6">
        <w:instrText xml:space="preserve"> GOTOBUTTON ZEqnNum603963  \* MERGEFORMAT </w:instrText>
      </w:r>
      <w:fldSimple w:instr=" REF ZEqnNum603963 \* Charformat \! \* MERGEFORMAT ">
        <w:r w:rsidRPr="004A1FD6">
          <w:instrText>(</w:instrText>
        </w:r>
        <w:r>
          <w:instrText>1</w:instrText>
        </w:r>
        <w:r w:rsidRPr="004A1FD6">
          <w:instrText>.</w:instrText>
        </w:r>
        <w:r>
          <w:instrText>189</w:instrText>
        </w:r>
        <w:r w:rsidRPr="004A1FD6">
          <w:instrText>)</w:instrText>
        </w:r>
      </w:fldSimple>
      <w:r w:rsidRPr="004A1FD6">
        <w:fldChar w:fldCharType="end"/>
      </w:r>
      <w:r w:rsidRPr="004A1FD6">
        <w:t xml:space="preserve"> is represented by the Mx10 system</w:t>
      </w:r>
    </w:p>
    <w:p w:rsidR="00D374E4" w:rsidRPr="004A1FD6" w:rsidRDefault="00D374E4" w:rsidP="00652178">
      <w:r w:rsidRPr="004A1FD6">
        <w:tab/>
      </w:r>
      <w:r w:rsidR="0090260C" w:rsidRPr="004A1FD6">
        <w:rPr>
          <w:noProof/>
          <w:position w:val="-6"/>
        </w:rPr>
      </w:r>
      <w:r w:rsidR="0090260C" w:rsidRPr="004A1FD6">
        <w:rPr>
          <w:noProof/>
          <w:position w:val="-6"/>
        </w:rPr>
        <w:object w:dxaOrig="760" w:dyaOrig="279" w14:anchorId="11E7796A">
          <v:shape id="_x0000_i1462" type="#_x0000_t75" alt="" style="width:36pt;height:13.8pt;mso-width-percent:0;mso-height-percent:0;mso-width-percent:0;mso-height-percent:0" o:ole="">
            <v:imagedata r:id="rId893" o:title=""/>
          </v:shape>
          <o:OLEObject Type="Embed" ProgID="Equation.DSMT4" ShapeID="_x0000_i1462" DrawAspect="Content" ObjectID="_1845800042" r:id="rId89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57" w:name="ZEqnNum946122"/>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190</w:instrText>
      </w:r>
      <w:r w:rsidRPr="004A1FD6">
        <w:rPr>
          <w:noProof/>
        </w:rPr>
        <w:fldChar w:fldCharType="end"/>
      </w:r>
      <w:r w:rsidRPr="004A1FD6">
        <w:instrText>)</w:instrText>
      </w:r>
      <w:bookmarkEnd w:id="157"/>
      <w:r w:rsidRPr="004A1FD6">
        <w:fldChar w:fldCharType="end"/>
      </w:r>
    </w:p>
    <w:p w:rsidR="00D374E4" w:rsidRPr="004A1FD6" w:rsidRDefault="00D374E4" w:rsidP="00652178">
      <w:r w:rsidRPr="004A1FD6">
        <w:t xml:space="preserve">Where the kth row of H is </w:t>
      </w:r>
    </w:p>
    <w:p w:rsidR="00D374E4" w:rsidRPr="004A1FD6" w:rsidRDefault="0090260C" w:rsidP="00652178">
      <w:pPr>
        <w:jc w:val="center"/>
      </w:pPr>
      <w:r w:rsidRPr="004A1FD6">
        <w:rPr>
          <w:noProof/>
          <w:position w:val="-16"/>
        </w:rPr>
      </w:r>
      <w:r w:rsidR="0090260C" w:rsidRPr="004A1FD6">
        <w:rPr>
          <w:noProof/>
          <w:position w:val="-16"/>
        </w:rPr>
        <w:object w:dxaOrig="8600" w:dyaOrig="440" w14:anchorId="6CA8F882">
          <v:shape id="_x0000_i1463" type="#_x0000_t75" alt="" style="width:6in;height:22.2pt;mso-width-percent:0;mso-height-percent:0;mso-width-percent:0;mso-height-percent:0" o:ole="">
            <v:imagedata r:id="rId895" o:title=""/>
          </v:shape>
          <o:OLEObject Type="Embed" ProgID="Equation.DSMT4" ShapeID="_x0000_i1463" DrawAspect="Content" ObjectID="_1845800043" r:id="rId896"/>
        </w:object>
      </w:r>
    </w:p>
    <w:p w:rsidR="00D374E4" w:rsidRPr="004A1FD6" w:rsidRDefault="00D374E4" w:rsidP="00652178">
      <w:r w:rsidRPr="004A1FD6">
        <w:t xml:space="preserve">The least squares solution for the coefficients in </w:t>
      </w:r>
      <w:r w:rsidRPr="004A1FD6">
        <w:fldChar w:fldCharType="begin"/>
      </w:r>
      <w:r w:rsidRPr="004A1FD6">
        <w:instrText xml:space="preserve"> GOTOBUTTON ZEqnNum946122  \* MERGEFORMAT </w:instrText>
      </w:r>
      <w:fldSimple w:instr=" REF ZEqnNum946122 \* Charformat \! \* MERGEFORMAT ">
        <w:r w:rsidRPr="004A1FD6">
          <w:instrText>(</w:instrText>
        </w:r>
        <w:r>
          <w:instrText>1</w:instrText>
        </w:r>
        <w:r w:rsidRPr="004A1FD6">
          <w:instrText>.</w:instrText>
        </w:r>
        <w:r>
          <w:instrText>190</w:instrText>
        </w:r>
        <w:r w:rsidRPr="004A1FD6">
          <w:instrText>)</w:instrText>
        </w:r>
      </w:fldSimple>
      <w:r w:rsidRPr="004A1FD6">
        <w:fldChar w:fldCharType="end"/>
      </w:r>
      <w:r w:rsidRPr="004A1FD6">
        <w:t xml:space="preserve"> is</w:t>
      </w:r>
    </w:p>
    <w:p w:rsidR="00D374E4" w:rsidRPr="004A1FD6" w:rsidRDefault="00D374E4" w:rsidP="00652178">
      <w:r w:rsidRPr="004A1FD6">
        <w:tab/>
      </w:r>
      <w:r w:rsidR="0090260C" w:rsidRPr="004A1FD6">
        <w:rPr>
          <w:noProof/>
          <w:position w:val="-6"/>
        </w:rPr>
      </w:r>
      <w:r w:rsidR="0090260C" w:rsidRPr="004A1FD6">
        <w:rPr>
          <w:noProof/>
          <w:position w:val="-6"/>
        </w:rPr>
        <w:object w:dxaOrig="840" w:dyaOrig="320" w14:anchorId="604AB091">
          <v:shape id="_x0000_i1464" type="#_x0000_t75" alt="" style="width:42.9pt;height:13.8pt;mso-width-percent:0;mso-height-percent:0;mso-width-percent:0;mso-height-percent:0" o:ole="">
            <v:imagedata r:id="rId897" o:title=""/>
          </v:shape>
          <o:OLEObject Type="Embed" ProgID="Equation.DSMT4" ShapeID="_x0000_i1464" DrawAspect="Content" ObjectID="_1845800044" r:id="rId89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191</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where </w:t>
      </w:r>
      <w:r w:rsidR="0090260C" w:rsidRPr="004A1FD6">
        <w:rPr>
          <w:noProof/>
          <w:position w:val="-4"/>
        </w:rPr>
      </w:r>
      <w:r w:rsidR="0090260C" w:rsidRPr="004A1FD6">
        <w:rPr>
          <w:noProof/>
          <w:position w:val="-4"/>
        </w:rPr>
        <w:object w:dxaOrig="340" w:dyaOrig="300" w14:anchorId="2B727D21">
          <v:shape id="_x0000_i1465" type="#_x0000_t75" alt="" style="width:13.8pt;height:13.8pt;mso-width-percent:0;mso-height-percent:0;mso-width-percent:0;mso-height-percent:0" o:ole="">
            <v:imagedata r:id="rId899" o:title=""/>
          </v:shape>
          <o:OLEObject Type="Embed" ProgID="Equation.DSMT4" ShapeID="_x0000_i1465" DrawAspect="Content" ObjectID="_1845800045" r:id="rId900"/>
        </w:object>
      </w:r>
      <w:r w:rsidRPr="004A1FD6">
        <w:t xml:space="preserve"> is the pseudo inverse of </w:t>
      </w:r>
      <w:r w:rsidR="0090260C" w:rsidRPr="004A1FD6">
        <w:rPr>
          <w:noProof/>
          <w:position w:val="-4"/>
        </w:rPr>
      </w:r>
      <w:r w:rsidR="0090260C" w:rsidRPr="004A1FD6">
        <w:rPr>
          <w:noProof/>
          <w:position w:val="-4"/>
        </w:rPr>
        <w:object w:dxaOrig="260" w:dyaOrig="260" w14:anchorId="79406E36">
          <v:shape id="_x0000_i1466" type="#_x0000_t75" alt="" style="width:13.8pt;height:13.8pt;mso-width-percent:0;mso-height-percent:0;mso-width-percent:0;mso-height-percent:0" o:ole="">
            <v:imagedata r:id="rId901" o:title=""/>
          </v:shape>
          <o:OLEObject Type="Embed" ProgID="Equation.DSMT4" ShapeID="_x0000_i1466" DrawAspect="Content" ObjectID="_1845800046" r:id="rId902"/>
        </w:object>
      </w:r>
      <w:r w:rsidRPr="004A1FD6">
        <w:t xml:space="preserve">.  For a point </w:t>
      </w:r>
      <w:r w:rsidR="0090260C" w:rsidRPr="004A1FD6">
        <w:rPr>
          <w:noProof/>
          <w:position w:val="-10"/>
        </w:rPr>
      </w:r>
      <w:r w:rsidR="0090260C" w:rsidRPr="004A1FD6">
        <w:rPr>
          <w:noProof/>
          <w:position w:val="-10"/>
        </w:rPr>
        <w:object w:dxaOrig="960" w:dyaOrig="320" w14:anchorId="6B3F951F">
          <v:shape id="_x0000_i1467" type="#_x0000_t75" alt="" style="width:49.8pt;height:13.8pt;mso-width-percent:0;mso-height-percent:0;mso-width-percent:0;mso-height-percent:0" o:ole="">
            <v:imagedata r:id="rId903" o:title=""/>
          </v:shape>
          <o:OLEObject Type="Embed" ProgID="Equation.DSMT4" ShapeID="_x0000_i1467" DrawAspect="Content" ObjectID="_1845800047" r:id="rId904"/>
        </w:object>
      </w:r>
      <w:r w:rsidRPr="004A1FD6">
        <w:t xml:space="preserve">  in the image the interpolated disparity is</w:t>
      </w:r>
    </w:p>
    <w:p w:rsidR="00D374E4" w:rsidRPr="004A1FD6" w:rsidRDefault="00D374E4" w:rsidP="00652178">
      <w:r w:rsidRPr="004A1FD6">
        <w:tab/>
      </w:r>
      <w:r w:rsidR="0090260C" w:rsidRPr="004A1FD6">
        <w:rPr>
          <w:noProof/>
          <w:position w:val="-10"/>
        </w:rPr>
      </w:r>
      <w:r w:rsidR="0090260C" w:rsidRPr="004A1FD6">
        <w:rPr>
          <w:noProof/>
          <w:position w:val="-10"/>
        </w:rPr>
        <w:object w:dxaOrig="1860" w:dyaOrig="380" w14:anchorId="5D0A1665">
          <v:shape id="_x0000_i1468" type="#_x0000_t75" alt="" style="width:94.2pt;height:22.2pt;mso-width-percent:0;mso-height-percent:0;mso-width-percent:0;mso-height-percent:0" o:ole="">
            <v:imagedata r:id="rId905" o:title=""/>
          </v:shape>
          <o:OLEObject Type="Embed" ProgID="Equation.DSMT4" ShapeID="_x0000_i1468" DrawAspect="Content" ObjectID="_1845800048" r:id="rId90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58" w:name="ZEqnNum888705"/>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192</w:instrText>
      </w:r>
      <w:r w:rsidRPr="004A1FD6">
        <w:rPr>
          <w:noProof/>
        </w:rPr>
        <w:fldChar w:fldCharType="end"/>
      </w:r>
      <w:r w:rsidRPr="004A1FD6">
        <w:instrText>)</w:instrText>
      </w:r>
      <w:bookmarkEnd w:id="158"/>
      <w:r w:rsidRPr="004A1FD6">
        <w:fldChar w:fldCharType="end"/>
      </w:r>
    </w:p>
    <w:p w:rsidR="00D374E4" w:rsidRPr="004A1FD6" w:rsidRDefault="00D374E4" w:rsidP="00652178">
      <w:r w:rsidRPr="004A1FD6">
        <w:t>and the updated position is</w:t>
      </w:r>
    </w:p>
    <w:p w:rsidR="00D374E4" w:rsidRPr="004A1FD6" w:rsidRDefault="00D374E4" w:rsidP="00652178">
      <w:r w:rsidRPr="004A1FD6">
        <w:tab/>
      </w:r>
      <w:r w:rsidR="0090260C" w:rsidRPr="004A1FD6">
        <w:rPr>
          <w:noProof/>
          <w:position w:val="-10"/>
        </w:rPr>
      </w:r>
      <w:r w:rsidR="0090260C" w:rsidRPr="004A1FD6">
        <w:rPr>
          <w:noProof/>
          <w:position w:val="-10"/>
        </w:rPr>
        <w:object w:dxaOrig="1440" w:dyaOrig="380" w14:anchorId="0985FAE0">
          <v:shape id="_x0000_i1469" type="#_x0000_t75" alt="" style="width:1in;height:22.2pt;mso-width-percent:0;mso-height-percent:0;mso-width-percent:0;mso-height-percent:0" o:ole="">
            <v:imagedata r:id="rId907" o:title=""/>
          </v:shape>
          <o:OLEObject Type="Embed" ProgID="Equation.DSMT4" ShapeID="_x0000_i1469" DrawAspect="Content" ObjectID="_1845800049" r:id="rId90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193</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For numerical stability we work in normalized coordinates</w:t>
      </w:r>
    </w:p>
    <w:p w:rsidR="00D374E4" w:rsidRPr="004A1FD6" w:rsidRDefault="00D374E4" w:rsidP="00652178"/>
    <w:p w:rsidR="00D374E4" w:rsidRPr="004A1FD6" w:rsidRDefault="0090260C" w:rsidP="00652178">
      <w:pPr>
        <w:jc w:val="center"/>
      </w:pPr>
      <w:r w:rsidRPr="004A1FD6">
        <w:rPr>
          <w:noProof/>
          <w:position w:val="-30"/>
        </w:rPr>
      </w:r>
      <w:r w:rsidR="0090260C" w:rsidRPr="004A1FD6">
        <w:rPr>
          <w:noProof/>
          <w:position w:val="-30"/>
        </w:rPr>
        <w:object w:dxaOrig="3180" w:dyaOrig="780" w14:anchorId="43FCADAD">
          <v:shape id="_x0000_i1470" type="#_x0000_t75" alt="" style="width:157.8pt;height:36pt;mso-width-percent:0;mso-height-percent:0;mso-width-percent:0;mso-height-percent:0" o:ole="">
            <v:imagedata r:id="rId909" o:title=""/>
          </v:shape>
          <o:OLEObject Type="Embed" ProgID="Equation.DSMT4" ShapeID="_x0000_i1470" DrawAspect="Content" ObjectID="_1845800050" r:id="rId910"/>
        </w:object>
      </w:r>
      <w:r w:rsidR="00D374E4" w:rsidRPr="004A1FD6">
        <w:t>’</w:t>
      </w:r>
    </w:p>
    <w:p w:rsidR="00D374E4" w:rsidRPr="004A1FD6" w:rsidRDefault="00D374E4" w:rsidP="00652178">
      <w:pPr>
        <w:jc w:val="center"/>
      </w:pPr>
    </w:p>
    <w:p w:rsidR="00D374E4" w:rsidRPr="004A1FD6" w:rsidRDefault="00D374E4" w:rsidP="00652178">
      <w:r w:rsidRPr="004A1FD6">
        <w:t xml:space="preserve">which can be written in terms of a normalization matrix </w:t>
      </w:r>
      <w:r w:rsidRPr="004A1FD6">
        <w:rPr>
          <w:b/>
        </w:rPr>
        <w:t xml:space="preserve"> N </w:t>
      </w:r>
      <w:r w:rsidRPr="004A1FD6">
        <w:t xml:space="preserve">via </w:t>
      </w:r>
      <w:r w:rsidR="0090260C" w:rsidRPr="004A1FD6">
        <w:rPr>
          <w:noProof/>
          <w:position w:val="-10"/>
        </w:rPr>
      </w:r>
      <w:r w:rsidR="0090260C" w:rsidRPr="004A1FD6">
        <w:rPr>
          <w:noProof/>
          <w:position w:val="-10"/>
        </w:rPr>
        <w:object w:dxaOrig="800" w:dyaOrig="360" w14:anchorId="39EBF28A">
          <v:shape id="_x0000_i1471" type="#_x0000_t75" alt="" style="width:43.65pt;height:22.2pt;mso-width-percent:0;mso-height-percent:0;mso-width-percent:0;mso-height-percent:0" o:ole="">
            <v:imagedata r:id="rId911" o:title=""/>
          </v:shape>
          <o:OLEObject Type="Embed" ProgID="Equation.DSMT4" ShapeID="_x0000_i1471" DrawAspect="Content" ObjectID="_1845800051" r:id="rId912"/>
        </w:object>
      </w:r>
      <w:r w:rsidRPr="004A1FD6">
        <w:t xml:space="preserve">.  Additionally, the geometric correction may be computed in both x and y yielding a 2D correction vector </w:t>
      </w:r>
    </w:p>
    <w:p w:rsidR="00D374E4" w:rsidRPr="004A1FD6" w:rsidRDefault="00D374E4" w:rsidP="00652178">
      <w:r w:rsidRPr="004A1FD6">
        <w:tab/>
      </w:r>
      <w:r w:rsidR="0090260C" w:rsidRPr="004A1FD6">
        <w:rPr>
          <w:noProof/>
          <w:position w:val="-32"/>
        </w:rPr>
      </w:r>
      <w:r w:rsidR="0090260C" w:rsidRPr="004A1FD6">
        <w:rPr>
          <w:noProof/>
          <w:position w:val="-32"/>
        </w:rPr>
        <w:object w:dxaOrig="2760" w:dyaOrig="760" w14:anchorId="2BE1DD49">
          <v:shape id="_x0000_i1472" type="#_x0000_t75" alt="" style="width:136.35pt;height:36pt;mso-width-percent:0;mso-height-percent:0;mso-width-percent:0;mso-height-percent:0" o:ole="">
            <v:imagedata r:id="rId913" o:title=""/>
          </v:shape>
          <o:OLEObject Type="Embed" ProgID="Equation.DSMT4" ShapeID="_x0000_i1472" DrawAspect="Content" ObjectID="_1845800052" r:id="rId91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194</w:instrText>
      </w:r>
      <w:r w:rsidRPr="004A1FD6">
        <w:rPr>
          <w:noProof/>
        </w:rPr>
        <w:fldChar w:fldCharType="end"/>
      </w:r>
      <w:r w:rsidRPr="004A1FD6">
        <w:instrText>)</w:instrText>
      </w:r>
      <w:r w:rsidRPr="004A1FD6">
        <w:fldChar w:fldCharType="end"/>
      </w:r>
    </w:p>
    <w:p w:rsidR="00D374E4" w:rsidRPr="004A1FD6" w:rsidRDefault="00D374E4" w:rsidP="00652178">
      <w:r w:rsidRPr="004A1FD6">
        <w:br w:type="page"/>
      </w:r>
    </w:p>
    <w:p w:rsidR="00D374E4" w:rsidRPr="004A1FD6" w:rsidRDefault="00D374E4" w:rsidP="00652178">
      <w:pPr>
        <w:pStyle w:val="Heading3"/>
      </w:pPr>
      <w:bookmarkStart w:id="159" w:name="_Toc483993376"/>
      <w:bookmarkStart w:id="160" w:name="_Toc209787779"/>
      <w:bookmarkStart w:id="161" w:name="_Toc229857437"/>
      <w:bookmarkStart w:id="162" w:name="_Toc229926490"/>
      <w:r w:rsidRPr="004A1FD6">
        <w:lastRenderedPageBreak/>
        <w:t>Single Chart</w:t>
      </w:r>
      <w:bookmarkEnd w:id="159"/>
      <w:bookmarkEnd w:id="160"/>
      <w:bookmarkEnd w:id="161"/>
      <w:bookmarkEnd w:id="162"/>
    </w:p>
    <w:p w:rsidR="00D374E4" w:rsidRPr="004A1FD6" w:rsidRDefault="00D374E4" w:rsidP="00652178"/>
    <w:p w:rsidR="00D374E4" w:rsidRPr="004A1FD6" w:rsidRDefault="00D374E4" w:rsidP="00652178">
      <w:r w:rsidRPr="004A1FD6">
        <w:t xml:space="preserve">We assume the handset is placed relative to the chart such that only yaw is present.  This assumption is met for example when mechanical elements are used to rigidly place a module during factory calibration.  Knowledge of the chart structure may be used to estimate true depth if a reference depth is also known.  The distance </w:t>
      </w:r>
      <w:r w:rsidR="0090260C" w:rsidRPr="004A1FD6">
        <w:rPr>
          <w:noProof/>
          <w:position w:val="-12"/>
        </w:rPr>
      </w:r>
      <w:r w:rsidR="0090260C" w:rsidRPr="004A1FD6">
        <w:rPr>
          <w:noProof/>
          <w:position w:val="-12"/>
        </w:rPr>
        <w:object w:dxaOrig="300" w:dyaOrig="360" w14:anchorId="0D6C3973">
          <v:shape id="_x0000_i1473" type="#_x0000_t75" alt="" style="width:13.8pt;height:22.2pt;mso-width-percent:0;mso-height-percent:0;mso-width-percent:0;mso-height-percent:0" o:ole="">
            <v:imagedata r:id="rId915" o:title=""/>
          </v:shape>
          <o:OLEObject Type="Embed" ProgID="Equation.DSMT4" ShapeID="_x0000_i1473" DrawAspect="Content" ObjectID="_1845800053" r:id="rId916"/>
        </w:object>
      </w:r>
      <w:r w:rsidRPr="004A1FD6">
        <w:t xml:space="preserve"> to the chart center perpendicular to the baseline, e.g. post rectification, is used as the reference distance.  The estimated disparity for the kth keypoint is </w:t>
      </w:r>
      <w:r w:rsidR="0090260C" w:rsidRPr="004A1FD6">
        <w:rPr>
          <w:noProof/>
          <w:position w:val="-12"/>
        </w:rPr>
      </w:r>
      <w:r w:rsidR="0090260C" w:rsidRPr="004A1FD6">
        <w:rPr>
          <w:noProof/>
          <w:position w:val="-12"/>
        </w:rPr>
        <w:object w:dxaOrig="279" w:dyaOrig="400" w14:anchorId="5D4A659D">
          <v:shape id="_x0000_i1474" type="#_x0000_t75" alt="" style="width:13.8pt;height:22.2pt;mso-width-percent:0;mso-height-percent:0;mso-width-percent:0;mso-height-percent:0" o:ole="">
            <v:imagedata r:id="rId917" o:title=""/>
          </v:shape>
          <o:OLEObject Type="Embed" ProgID="Equation.DSMT4" ShapeID="_x0000_i1474" DrawAspect="Content" ObjectID="_1845800054" r:id="rId918"/>
        </w:object>
      </w:r>
      <w:r w:rsidRPr="004A1FD6">
        <w:t xml:space="preserve"> from which we compute the estimated depth </w:t>
      </w:r>
      <w:r w:rsidR="0090260C" w:rsidRPr="004A1FD6">
        <w:rPr>
          <w:noProof/>
          <w:position w:val="-12"/>
        </w:rPr>
      </w:r>
      <w:r w:rsidR="0090260C" w:rsidRPr="004A1FD6">
        <w:rPr>
          <w:noProof/>
          <w:position w:val="-12"/>
        </w:rPr>
        <w:object w:dxaOrig="300" w:dyaOrig="400" w14:anchorId="642C9538">
          <v:shape id="_x0000_i1475" type="#_x0000_t75" alt="" style="width:13.8pt;height:22.2pt;mso-width-percent:0;mso-height-percent:0;mso-width-percent:0;mso-height-percent:0" o:ole="">
            <v:imagedata r:id="rId919" o:title=""/>
          </v:shape>
          <o:OLEObject Type="Embed" ProgID="Equation.DSMT4" ShapeID="_x0000_i1475" DrawAspect="Content" ObjectID="_1845800055" r:id="rId920"/>
        </w:object>
      </w:r>
      <w:r w:rsidRPr="004A1FD6">
        <w:t xml:space="preserve"> .</w:t>
      </w:r>
    </w:p>
    <w:p w:rsidR="00D374E4" w:rsidRPr="004A1FD6" w:rsidRDefault="00D374E4" w:rsidP="00652178"/>
    <w:p w:rsidR="00D374E4" w:rsidRPr="004A1FD6" w:rsidRDefault="00D374E4" w:rsidP="00652178">
      <w:r w:rsidRPr="004A1FD6">
        <w:t>Measuring in this frame to points on the left side of the chart the kth keypoint will have actual depth</w:t>
      </w:r>
    </w:p>
    <w:p w:rsidR="00D374E4" w:rsidRPr="004A1FD6" w:rsidRDefault="00D374E4" w:rsidP="00652178"/>
    <w:p w:rsidR="00D374E4" w:rsidRPr="004A1FD6" w:rsidRDefault="00D374E4" w:rsidP="00652178">
      <w:r w:rsidRPr="004A1FD6">
        <w:tab/>
      </w:r>
      <w:r w:rsidR="0090260C" w:rsidRPr="004A1FD6">
        <w:rPr>
          <w:noProof/>
          <w:position w:val="-12"/>
        </w:rPr>
      </w:r>
      <w:r w:rsidR="0090260C" w:rsidRPr="004A1FD6">
        <w:rPr>
          <w:noProof/>
          <w:position w:val="-12"/>
        </w:rPr>
        <w:object w:dxaOrig="2079" w:dyaOrig="360" w14:anchorId="56A50CDD">
          <v:shape id="_x0000_i1476" type="#_x0000_t75" alt="" style="width:101.1pt;height:22.2pt;mso-width-percent:0;mso-height-percent:0;mso-width-percent:0;mso-height-percent:0" o:ole="">
            <v:imagedata r:id="rId921" o:title=""/>
          </v:shape>
          <o:OLEObject Type="Embed" ProgID="Equation.DSMT4" ShapeID="_x0000_i1476" DrawAspect="Content" ObjectID="_1845800056" r:id="rId92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195</w:instrText>
      </w:r>
      <w:r w:rsidRPr="004A1FD6">
        <w:rPr>
          <w:noProof/>
        </w:rPr>
        <w:fldChar w:fldCharType="end"/>
      </w:r>
      <w:r w:rsidRPr="004A1FD6">
        <w:instrText>)</w:instrText>
      </w:r>
      <w:r w:rsidRPr="004A1FD6">
        <w:fldChar w:fldCharType="end"/>
      </w:r>
    </w:p>
    <w:p w:rsidR="00D374E4" w:rsidRPr="004A1FD6" w:rsidRDefault="00D374E4" w:rsidP="00652178">
      <w:r w:rsidRPr="004A1FD6">
        <w:t>Solving, using least squares for the cosine of the angle</w:t>
      </w:r>
    </w:p>
    <w:p w:rsidR="00D374E4" w:rsidRPr="004A1FD6" w:rsidRDefault="00D374E4" w:rsidP="00652178">
      <w:r w:rsidRPr="004A1FD6">
        <w:tab/>
      </w:r>
      <w:r w:rsidR="0090260C" w:rsidRPr="004A1FD6">
        <w:rPr>
          <w:noProof/>
          <w:position w:val="-28"/>
        </w:rPr>
      </w:r>
      <w:r w:rsidR="0090260C" w:rsidRPr="004A1FD6">
        <w:rPr>
          <w:noProof/>
          <w:position w:val="-28"/>
        </w:rPr>
        <w:object w:dxaOrig="4099" w:dyaOrig="680" w14:anchorId="24C78D20">
          <v:shape id="_x0000_i1477" type="#_x0000_t75" alt="" style="width:202.2pt;height:36pt;mso-width-percent:0;mso-height-percent:0;mso-width-percent:0;mso-height-percent:0" o:ole="">
            <v:imagedata r:id="rId923" o:title=""/>
          </v:shape>
          <o:OLEObject Type="Embed" ProgID="Equation.DSMT4" ShapeID="_x0000_i1477" DrawAspect="Content" ObjectID="_1845800057" r:id="rId92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196</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The correct distance is therefore </w:t>
      </w:r>
      <w:r w:rsidR="0090260C" w:rsidRPr="004A1FD6">
        <w:rPr>
          <w:noProof/>
          <w:position w:val="-12"/>
        </w:rPr>
      </w:r>
      <w:r w:rsidR="0090260C" w:rsidRPr="004A1FD6">
        <w:rPr>
          <w:noProof/>
          <w:position w:val="-12"/>
        </w:rPr>
        <w:object w:dxaOrig="620" w:dyaOrig="400" w14:anchorId="715FBFDB">
          <v:shape id="_x0000_i1478" type="#_x0000_t75" alt="" style="width:29.1pt;height:22.2pt;mso-width-percent:0;mso-height-percent:0;mso-width-percent:0;mso-height-percent:0" o:ole="">
            <v:imagedata r:id="rId925" o:title=""/>
          </v:shape>
          <o:OLEObject Type="Embed" ProgID="Equation.DSMT4" ShapeID="_x0000_i1478" DrawAspect="Content" ObjectID="_1845800058" r:id="rId926"/>
        </w:object>
      </w:r>
      <w:r w:rsidRPr="004A1FD6">
        <w:t xml:space="preserve"> .  The corresponding correct disparity is</w:t>
      </w:r>
    </w:p>
    <w:p w:rsidR="00D374E4" w:rsidRPr="004A1FD6" w:rsidRDefault="00D374E4" w:rsidP="00652178"/>
    <w:p w:rsidR="00D374E4" w:rsidRPr="004A1FD6" w:rsidRDefault="00D374E4" w:rsidP="00652178">
      <w:r w:rsidRPr="004A1FD6">
        <w:tab/>
      </w:r>
      <w:r w:rsidR="0090260C" w:rsidRPr="004A1FD6">
        <w:rPr>
          <w:noProof/>
          <w:position w:val="-30"/>
        </w:rPr>
      </w:r>
      <w:r w:rsidR="0090260C" w:rsidRPr="004A1FD6">
        <w:rPr>
          <w:noProof/>
          <w:position w:val="-30"/>
        </w:rPr>
        <w:object w:dxaOrig="840" w:dyaOrig="720" w14:anchorId="79111C1B">
          <v:shape id="_x0000_i1479" type="#_x0000_t75" alt="" style="width:42.9pt;height:36pt;mso-width-percent:0;mso-height-percent:0;mso-width-percent:0;mso-height-percent:0" o:ole="">
            <v:imagedata r:id="rId927" o:title=""/>
          </v:shape>
          <o:OLEObject Type="Embed" ProgID="Equation.DSMT4" ShapeID="_x0000_i1479" DrawAspect="Content" ObjectID="_1845800059" r:id="rId92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197</w:instrText>
      </w:r>
      <w:r w:rsidRPr="004A1FD6">
        <w:rPr>
          <w:noProof/>
        </w:rPr>
        <w:fldChar w:fldCharType="end"/>
      </w:r>
      <w:r w:rsidRPr="004A1FD6">
        <w:instrText>)</w:instrText>
      </w:r>
      <w:r w:rsidRPr="004A1FD6">
        <w:fldChar w:fldCharType="end"/>
      </w:r>
    </w:p>
    <w:p w:rsidR="00D374E4" w:rsidRPr="004A1FD6" w:rsidRDefault="00D374E4" w:rsidP="00652178">
      <w:r w:rsidRPr="004A1FD6">
        <w:t>The geometric error manifold is then</w:t>
      </w:r>
    </w:p>
    <w:p w:rsidR="00D374E4" w:rsidRPr="004A1FD6" w:rsidRDefault="00D374E4" w:rsidP="00652178">
      <w:r w:rsidRPr="004A1FD6">
        <w:tab/>
      </w:r>
      <w:r w:rsidR="0090260C" w:rsidRPr="004A1FD6">
        <w:rPr>
          <w:noProof/>
          <w:position w:val="-12"/>
        </w:rPr>
      </w:r>
      <w:r w:rsidR="0090260C" w:rsidRPr="004A1FD6">
        <w:rPr>
          <w:noProof/>
          <w:position w:val="-12"/>
        </w:rPr>
        <w:object w:dxaOrig="2060" w:dyaOrig="400" w14:anchorId="0C07C978">
          <v:shape id="_x0000_i1480" type="#_x0000_t75" alt="" style="width:101.1pt;height:22.2pt;mso-width-percent:0;mso-height-percent:0;mso-width-percent:0;mso-height-percent:0" o:ole="">
            <v:imagedata r:id="rId929" o:title=""/>
          </v:shape>
          <o:OLEObject Type="Embed" ProgID="Equation.DSMT4" ShapeID="_x0000_i1480" DrawAspect="Content" ObjectID="_1845800060" r:id="rId93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198</w:instrText>
      </w:r>
      <w:r w:rsidRPr="004A1FD6">
        <w:rPr>
          <w:noProof/>
        </w:rPr>
        <w:fldChar w:fldCharType="end"/>
      </w:r>
      <w:r w:rsidRPr="004A1FD6">
        <w:instrText>)</w:instrText>
      </w:r>
      <w:r w:rsidRPr="004A1FD6">
        <w:fldChar w:fldCharType="end"/>
      </w:r>
    </w:p>
    <w:p w:rsidR="00D374E4" w:rsidRPr="004A1FD6" w:rsidRDefault="00D374E4" w:rsidP="00652178">
      <w:r w:rsidRPr="004A1FD6">
        <w:t>as before.</w:t>
      </w:r>
    </w:p>
    <w:p w:rsidR="00D374E4" w:rsidRPr="004A1FD6" w:rsidRDefault="00D374E4" w:rsidP="00652178">
      <w:r w:rsidRPr="004A1FD6">
        <w:t>Similarly, for the right chart,</w:t>
      </w:r>
    </w:p>
    <w:p w:rsidR="00D374E4" w:rsidRPr="004A1FD6" w:rsidRDefault="00D374E4" w:rsidP="00652178">
      <w:r w:rsidRPr="004A1FD6">
        <w:tab/>
      </w:r>
      <w:r w:rsidR="0090260C" w:rsidRPr="004A1FD6">
        <w:rPr>
          <w:noProof/>
          <w:position w:val="-12"/>
        </w:rPr>
      </w:r>
      <w:r w:rsidR="0090260C" w:rsidRPr="004A1FD6">
        <w:rPr>
          <w:noProof/>
          <w:position w:val="-12"/>
        </w:rPr>
        <w:object w:dxaOrig="2920" w:dyaOrig="360" w14:anchorId="2B468CFF">
          <v:shape id="_x0000_i1481" type="#_x0000_t75" alt="" style="width:2in;height:22.2pt;mso-width-percent:0;mso-height-percent:0;mso-width-percent:0;mso-height-percent:0" o:ole="">
            <v:imagedata r:id="rId931" o:title=""/>
          </v:shape>
          <o:OLEObject Type="Embed" ProgID="Equation.DSMT4" ShapeID="_x0000_i1481" DrawAspect="Content" ObjectID="_1845800061" r:id="rId93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199</w:instrText>
      </w:r>
      <w:r w:rsidRPr="004A1FD6">
        <w:rPr>
          <w:noProof/>
        </w:rPr>
        <w:fldChar w:fldCharType="end"/>
      </w:r>
      <w:r w:rsidRPr="004A1FD6">
        <w:instrText>)</w:instrText>
      </w:r>
      <w:r w:rsidRPr="004A1FD6">
        <w:fldChar w:fldCharType="end"/>
      </w:r>
    </w:p>
    <w:p w:rsidR="00D374E4" w:rsidRPr="004A1FD6" w:rsidRDefault="00D374E4" w:rsidP="00867031">
      <w:pPr>
        <w:pStyle w:val="Heading3"/>
      </w:pPr>
      <w:bookmarkStart w:id="163" w:name="_Toc483993377"/>
      <w:bookmarkStart w:id="164" w:name="_Toc209787780"/>
      <w:bookmarkStart w:id="165" w:name="_Toc229857438"/>
      <w:bookmarkStart w:id="166" w:name="_Toc229926491"/>
      <w:r w:rsidRPr="004A1FD6">
        <w:t>Rectification</w:t>
      </w:r>
      <w:bookmarkEnd w:id="163"/>
      <w:bookmarkEnd w:id="164"/>
      <w:bookmarkEnd w:id="165"/>
      <w:bookmarkEnd w:id="166"/>
    </w:p>
    <w:p w:rsidR="00D374E4" w:rsidRPr="004A1FD6" w:rsidRDefault="00D374E4" w:rsidP="00652178"/>
    <w:p w:rsidR="00D374E4" w:rsidRPr="004A1FD6" w:rsidRDefault="00D374E4" w:rsidP="00652178">
      <w:pPr>
        <w:pStyle w:val="Heading3"/>
      </w:pPr>
      <w:bookmarkStart w:id="167" w:name="_Ref451252298"/>
      <w:bookmarkStart w:id="168" w:name="_Ref451252308"/>
      <w:bookmarkStart w:id="169" w:name="_Toc483993378"/>
      <w:bookmarkStart w:id="170" w:name="_Toc209787781"/>
      <w:bookmarkStart w:id="171" w:name="_Toc229857439"/>
      <w:bookmarkStart w:id="172" w:name="_Toc229926492"/>
      <w:r w:rsidRPr="004A1FD6">
        <w:t>Normalized focal length computation</w:t>
      </w:r>
      <w:bookmarkEnd w:id="167"/>
      <w:bookmarkEnd w:id="168"/>
      <w:bookmarkEnd w:id="169"/>
      <w:bookmarkEnd w:id="170"/>
      <w:bookmarkEnd w:id="171"/>
      <w:bookmarkEnd w:id="172"/>
    </w:p>
    <w:p w:rsidR="00D374E4" w:rsidRDefault="00D374E4" w:rsidP="00652178"/>
    <w:p w:rsidR="00D374E4" w:rsidRPr="002734B0" w:rsidRDefault="00D374E4" w:rsidP="00652178">
      <w:r w:rsidRPr="002734B0">
        <w:t xml:space="preserve">Images may be rectified at arbitrary resolution and focal length, however, the resulting scale changes must be accounted for.  The captured image for the kth camera with native sensor resolution </w:t>
      </w:r>
      <w:r w:rsidR="0090260C" w:rsidRPr="002734B0">
        <w:rPr>
          <w:noProof/>
        </w:rPr>
      </w:r>
      <w:r w:rsidR="0090260C" w:rsidRPr="002734B0">
        <w:rPr>
          <w:noProof/>
        </w:rPr>
        <w:object w:dxaOrig="300" w:dyaOrig="360" w14:anchorId="14953874">
          <v:shape id="_x0000_i1482" type="#_x0000_t75" alt="" style="width:13.8pt;height:22.2pt;mso-width-percent:0;mso-height-percent:0;mso-width-percent:0;mso-height-percent:0" o:ole="">
            <v:imagedata r:id="rId933" o:title=""/>
          </v:shape>
          <o:OLEObject Type="Embed" ProgID="Equation.DSMT4" ShapeID="_x0000_i1482" DrawAspect="Content" ObjectID="_1845800062" r:id="rId934"/>
        </w:object>
      </w:r>
      <w:r w:rsidRPr="002734B0">
        <w:t xml:space="preserve"> is scaled by the image processor to</w:t>
      </w:r>
      <w:r w:rsidR="0090260C" w:rsidRPr="002734B0">
        <w:rPr>
          <w:noProof/>
        </w:rPr>
      </w:r>
      <w:r w:rsidR="0090260C" w:rsidRPr="002734B0">
        <w:rPr>
          <w:noProof/>
        </w:rPr>
        <w:object w:dxaOrig="300" w:dyaOrig="380" w14:anchorId="07DC3622">
          <v:shape id="_x0000_i1483" type="#_x0000_t75" alt="" style="width:13.8pt;height:22.2pt;mso-width-percent:0;mso-height-percent:0;mso-width-percent:0;mso-height-percent:0" o:ole="">
            <v:imagedata r:id="rId935" o:title=""/>
          </v:shape>
          <o:OLEObject Type="Embed" ProgID="Equation.DSMT4" ShapeID="_x0000_i1483" DrawAspect="Content" ObjectID="_1845800063" r:id="rId936"/>
        </w:object>
      </w:r>
      <w:r w:rsidRPr="002734B0">
        <w:t>and then center cropped to the output resolution</w:t>
      </w:r>
      <w:r w:rsidR="0090260C" w:rsidRPr="002734B0">
        <w:rPr>
          <w:noProof/>
        </w:rPr>
      </w:r>
      <w:r w:rsidR="0090260C" w:rsidRPr="002734B0">
        <w:rPr>
          <w:noProof/>
        </w:rPr>
        <w:object w:dxaOrig="300" w:dyaOrig="380" w14:anchorId="20B482BB">
          <v:shape id="_x0000_i1484" type="#_x0000_t75" alt="" style="width:13.8pt;height:22.2pt;mso-width-percent:0;mso-height-percent:0;mso-width-percent:0;mso-height-percent:0" o:ole="">
            <v:imagedata r:id="rId937" o:title=""/>
          </v:shape>
          <o:OLEObject Type="Embed" ProgID="Equation.DSMT4" ShapeID="_x0000_i1484" DrawAspect="Content" ObjectID="_1845800064" r:id="rId938"/>
        </w:object>
      </w:r>
      <w:r w:rsidRPr="002734B0">
        <w:t xml:space="preserve">.   The lens position is adjusted by the autofocus mechanism by distance </w:t>
      </w:r>
      <w:r w:rsidR="0090260C" w:rsidRPr="002734B0">
        <w:rPr>
          <w:noProof/>
        </w:rPr>
      </w:r>
      <w:r w:rsidR="0090260C" w:rsidRPr="002734B0">
        <w:rPr>
          <w:noProof/>
        </w:rPr>
        <w:object w:dxaOrig="279" w:dyaOrig="360" w14:anchorId="758A63DF">
          <v:shape id="_x0000_i1485" type="#_x0000_t75" alt="" style="width:13.8pt;height:22.2pt;mso-width-percent:0;mso-height-percent:0;mso-width-percent:0;mso-height-percent:0" o:ole="">
            <v:imagedata r:id="rId939" o:title=""/>
          </v:shape>
          <o:OLEObject Type="Embed" ProgID="Equation.DSMT4" ShapeID="_x0000_i1485" DrawAspect="Content" ObjectID="_1845800065" r:id="rId940"/>
        </w:object>
      </w:r>
      <w:r w:rsidRPr="002734B0">
        <w:t xml:space="preserve"> as described in Section </w:t>
      </w:r>
      <w:r w:rsidRPr="002734B0">
        <w:fldChar w:fldCharType="begin"/>
      </w:r>
      <w:r w:rsidRPr="002734B0">
        <w:instrText xml:space="preserve"> REF _Ref450898492 \r \h  \* MERGEFORMAT </w:instrText>
      </w:r>
      <w:r w:rsidRPr="002734B0">
        <w:fldChar w:fldCharType="separate"/>
      </w:r>
      <w:r>
        <w:t>21.7</w:t>
      </w:r>
      <w:r w:rsidRPr="002734B0">
        <w:fldChar w:fldCharType="end"/>
      </w:r>
      <w:r w:rsidRPr="002734B0">
        <w:t xml:space="preserve"> such that the capture modified focal length becomes</w:t>
      </w:r>
    </w:p>
    <w:p w:rsidR="00D374E4" w:rsidRPr="004A1FD6" w:rsidRDefault="00D374E4" w:rsidP="00652178">
      <w:r w:rsidRPr="002734B0">
        <w:tab/>
      </w:r>
      <w:r w:rsidR="0090260C" w:rsidRPr="004A1FD6">
        <w:rPr>
          <w:noProof/>
          <w:position w:val="-12"/>
        </w:rPr>
      </w:r>
      <w:r w:rsidR="0090260C" w:rsidRPr="004A1FD6">
        <w:rPr>
          <w:noProof/>
          <w:position w:val="-12"/>
        </w:rPr>
        <w:object w:dxaOrig="1260" w:dyaOrig="380" w14:anchorId="30170F37">
          <v:shape id="_x0000_i1486" type="#_x0000_t75" alt="" style="width:64.35pt;height:22.2pt;mso-width-percent:0;mso-height-percent:0;mso-width-percent:0;mso-height-percent:0" o:ole="">
            <v:imagedata r:id="rId941" o:title=""/>
          </v:shape>
          <o:OLEObject Type="Embed" ProgID="Equation.DSMT4" ShapeID="_x0000_i1486" DrawAspect="Content" ObjectID="_1845800066" r:id="rId94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200</w:instrText>
      </w:r>
      <w:r w:rsidRPr="004A1FD6">
        <w:rPr>
          <w:noProof/>
        </w:rPr>
        <w:fldChar w:fldCharType="end"/>
      </w:r>
      <w:r w:rsidRPr="004A1FD6">
        <w:instrText>)</w:instrText>
      </w:r>
      <w:r w:rsidRPr="004A1FD6">
        <w:fldChar w:fldCharType="end"/>
      </w:r>
    </w:p>
    <w:p w:rsidR="00D374E4" w:rsidRPr="004A1FD6" w:rsidRDefault="00D374E4" w:rsidP="00652178">
      <w:r w:rsidRPr="004A1FD6">
        <w:lastRenderedPageBreak/>
        <w:t xml:space="preserve">The normalized focal length </w:t>
      </w:r>
      <w:r w:rsidR="0090260C" w:rsidRPr="004A1FD6">
        <w:rPr>
          <w:noProof/>
          <w:position w:val="-14"/>
        </w:rPr>
      </w:r>
      <w:r w:rsidR="0090260C" w:rsidRPr="004A1FD6">
        <w:rPr>
          <w:noProof/>
          <w:position w:val="-14"/>
        </w:rPr>
        <w:object w:dxaOrig="380" w:dyaOrig="400" w14:anchorId="0A2BA5F6">
          <v:shape id="_x0000_i1487" type="#_x0000_t75" alt="" style="width:22.2pt;height:22.2pt;mso-width-percent:0;mso-height-percent:0;mso-width-percent:0;mso-height-percent:0" o:ole="">
            <v:imagedata r:id="rId943" o:title=""/>
          </v:shape>
          <o:OLEObject Type="Embed" ProgID="Equation.DSMT4" ShapeID="_x0000_i1487" DrawAspect="Content" ObjectID="_1845800067" r:id="rId944"/>
        </w:object>
      </w:r>
      <w:r w:rsidRPr="004A1FD6">
        <w:t xml:space="preserve"> with respect to the resolution </w:t>
      </w:r>
      <w:r w:rsidR="0090260C" w:rsidRPr="004A1FD6">
        <w:rPr>
          <w:noProof/>
          <w:position w:val="-12"/>
        </w:rPr>
      </w:r>
      <w:r w:rsidR="0090260C" w:rsidRPr="004A1FD6">
        <w:rPr>
          <w:noProof/>
          <w:position w:val="-12"/>
        </w:rPr>
        <w:object w:dxaOrig="300" w:dyaOrig="360" w14:anchorId="253CE8D1">
          <v:shape id="_x0000_i1488" type="#_x0000_t75" alt="" style="width:13.8pt;height:22.2pt;mso-width-percent:0;mso-height-percent:0;mso-width-percent:0;mso-height-percent:0" o:ole="">
            <v:imagedata r:id="rId945" o:title=""/>
          </v:shape>
          <o:OLEObject Type="Embed" ProgID="Equation.DSMT4" ShapeID="_x0000_i1488" DrawAspect="Content" ObjectID="_1845800068" r:id="rId946"/>
        </w:object>
      </w:r>
      <w:r w:rsidRPr="004A1FD6">
        <w:t xml:space="preserve">and focal length </w:t>
      </w:r>
      <w:r w:rsidR="0090260C" w:rsidRPr="004A1FD6">
        <w:rPr>
          <w:noProof/>
          <w:position w:val="-12"/>
        </w:rPr>
      </w:r>
      <w:r w:rsidR="0090260C" w:rsidRPr="004A1FD6">
        <w:rPr>
          <w:noProof/>
          <w:position w:val="-12"/>
        </w:rPr>
        <w:object w:dxaOrig="320" w:dyaOrig="380" w14:anchorId="548F796D">
          <v:shape id="_x0000_i1489" type="#_x0000_t75" alt="" style="width:13.8pt;height:22.2pt;mso-width-percent:0;mso-height-percent:0;mso-width-percent:0;mso-height-percent:0" o:ole="">
            <v:imagedata r:id="rId947" o:title=""/>
          </v:shape>
          <o:OLEObject Type="Embed" ProgID="Equation.DSMT4" ShapeID="_x0000_i1489" DrawAspect="Content" ObjectID="_1845800069" r:id="rId948"/>
        </w:object>
      </w:r>
      <w:r w:rsidRPr="004A1FD6">
        <w:t xml:space="preserve"> at calibration is modified to </w:t>
      </w:r>
    </w:p>
    <w:p w:rsidR="00D374E4" w:rsidRPr="004A1FD6" w:rsidRDefault="00D374E4" w:rsidP="00652178">
      <w:r w:rsidRPr="004A1FD6">
        <w:tab/>
      </w:r>
      <w:r w:rsidR="0090260C" w:rsidRPr="004A1FD6">
        <w:rPr>
          <w:noProof/>
          <w:position w:val="-34"/>
        </w:rPr>
      </w:r>
      <w:r w:rsidR="0090260C" w:rsidRPr="004A1FD6">
        <w:rPr>
          <w:noProof/>
          <w:position w:val="-34"/>
        </w:rPr>
        <w:object w:dxaOrig="2040" w:dyaOrig="800" w14:anchorId="6344DBFE">
          <v:shape id="_x0000_i1490" type="#_x0000_t75" alt="" style="width:92.7pt;height:36pt;mso-width-percent:0;mso-height-percent:0;mso-width-percent:0;mso-height-percent:0" o:ole="">
            <v:imagedata r:id="rId949" o:title=""/>
          </v:shape>
          <o:OLEObject Type="Embed" ProgID="Equation.DSMT4" ShapeID="_x0000_i1490" DrawAspect="Content" ObjectID="_1845800070" r:id="rId95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73" w:name="ZEqnNum235911"/>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201</w:instrText>
      </w:r>
      <w:r w:rsidRPr="004A1FD6">
        <w:rPr>
          <w:noProof/>
        </w:rPr>
        <w:fldChar w:fldCharType="end"/>
      </w:r>
      <w:r w:rsidRPr="004A1FD6">
        <w:instrText>)</w:instrText>
      </w:r>
      <w:bookmarkEnd w:id="173"/>
      <w:r w:rsidRPr="004A1FD6">
        <w:fldChar w:fldCharType="end"/>
      </w:r>
    </w:p>
    <w:p w:rsidR="00D374E4" w:rsidRPr="004A1FD6" w:rsidRDefault="00D374E4" w:rsidP="00652178">
      <w:r w:rsidRPr="004A1FD6">
        <w:t xml:space="preserve">which accounts for both the optical and digital scale changes.  Note that only the scaled resolution </w:t>
      </w:r>
      <w:r w:rsidR="0090260C" w:rsidRPr="004A1FD6">
        <w:rPr>
          <w:noProof/>
          <w:position w:val="-12"/>
        </w:rPr>
      </w:r>
      <w:r w:rsidR="0090260C" w:rsidRPr="004A1FD6">
        <w:rPr>
          <w:noProof/>
          <w:position w:val="-12"/>
        </w:rPr>
        <w:object w:dxaOrig="300" w:dyaOrig="380" w14:anchorId="3B43EE95">
          <v:shape id="_x0000_i1491" type="#_x0000_t75" alt="" style="width:13.8pt;height:22.2pt;mso-width-percent:0;mso-height-percent:0;mso-width-percent:0;mso-height-percent:0" o:ole="">
            <v:imagedata r:id="rId935" o:title=""/>
          </v:shape>
          <o:OLEObject Type="Embed" ProgID="Equation.DSMT4" ShapeID="_x0000_i1491" DrawAspect="Content" ObjectID="_1845800071" r:id="rId951"/>
        </w:object>
      </w:r>
      <w:r w:rsidRPr="004A1FD6">
        <w:t xml:space="preserve">, not the output cropped resolution </w:t>
      </w:r>
      <w:r w:rsidR="0090260C" w:rsidRPr="004A1FD6">
        <w:rPr>
          <w:noProof/>
          <w:position w:val="-12"/>
        </w:rPr>
      </w:r>
      <w:r w:rsidR="0090260C" w:rsidRPr="004A1FD6">
        <w:rPr>
          <w:noProof/>
          <w:position w:val="-12"/>
        </w:rPr>
        <w:object w:dxaOrig="300" w:dyaOrig="380" w14:anchorId="6E630D67">
          <v:shape id="_x0000_i1492" type="#_x0000_t75" alt="" style="width:13.8pt;height:22.2pt;mso-width-percent:0;mso-height-percent:0;mso-width-percent:0;mso-height-percent:0" o:ole="">
            <v:imagedata r:id="rId937" o:title=""/>
          </v:shape>
          <o:OLEObject Type="Embed" ProgID="Equation.DSMT4" ShapeID="_x0000_i1492" DrawAspect="Content" ObjectID="_1845800072" r:id="rId952"/>
        </w:object>
      </w:r>
      <w:r w:rsidRPr="004A1FD6">
        <w:t xml:space="preserve">,  affects the normalized focal length computation due to the fact that only modification of the pixel size influences the projective. </w:t>
      </w:r>
    </w:p>
    <w:p w:rsidR="00D374E4" w:rsidRPr="004A1FD6" w:rsidRDefault="00D374E4" w:rsidP="00652178">
      <w:r w:rsidRPr="004A1FD6">
        <w:t xml:space="preserve">If the normalized focal length adjustment reported by the AF is given in terms of the ratio </w:t>
      </w:r>
      <w:r w:rsidR="0090260C" w:rsidRPr="004A1FD6">
        <w:rPr>
          <w:noProof/>
          <w:position w:val="-12"/>
        </w:rPr>
      </w:r>
      <w:r w:rsidR="0090260C" w:rsidRPr="004A1FD6">
        <w:rPr>
          <w:noProof/>
          <w:position w:val="-12"/>
        </w:rPr>
        <w:object w:dxaOrig="1200" w:dyaOrig="380" w14:anchorId="2CFDA5C0">
          <v:shape id="_x0000_i1493" type="#_x0000_t75" alt="" style="width:58.2pt;height:22.2pt;mso-width-percent:0;mso-height-percent:0;mso-width-percent:0;mso-height-percent:0" o:ole="">
            <v:imagedata r:id="rId953" o:title=""/>
          </v:shape>
          <o:OLEObject Type="Embed" ProgID="Equation.DSMT4" ShapeID="_x0000_i1493" DrawAspect="Content" ObjectID="_1845800073" r:id="rId954"/>
        </w:object>
      </w:r>
      <w:r w:rsidRPr="004A1FD6">
        <w:t xml:space="preserve"> then </w:t>
      </w:r>
      <w:r w:rsidRPr="004A1FD6">
        <w:fldChar w:fldCharType="begin"/>
      </w:r>
      <w:r w:rsidRPr="004A1FD6">
        <w:instrText xml:space="preserve"> GOTOBUTTON ZEqnNum235911  \* MERGEFORMAT </w:instrText>
      </w:r>
      <w:fldSimple w:instr=" REF ZEqnNum235911 \* Charformat \! \* MERGEFORMAT ">
        <w:r w:rsidRPr="004A1FD6">
          <w:instrText>(</w:instrText>
        </w:r>
        <w:r>
          <w:instrText>1</w:instrText>
        </w:r>
        <w:r w:rsidRPr="004A1FD6">
          <w:instrText>.</w:instrText>
        </w:r>
        <w:r>
          <w:instrText>201</w:instrText>
        </w:r>
        <w:r w:rsidRPr="004A1FD6">
          <w:instrText>)</w:instrText>
        </w:r>
      </w:fldSimple>
      <w:r w:rsidRPr="004A1FD6">
        <w:fldChar w:fldCharType="end"/>
      </w:r>
      <w:r w:rsidRPr="004A1FD6">
        <w:t xml:space="preserve"> becomes</w:t>
      </w:r>
    </w:p>
    <w:p w:rsidR="00D374E4" w:rsidRPr="004A1FD6" w:rsidRDefault="00D374E4" w:rsidP="00652178">
      <w:r w:rsidRPr="004A1FD6">
        <w:tab/>
      </w:r>
      <w:r w:rsidR="0090260C" w:rsidRPr="004A1FD6">
        <w:rPr>
          <w:noProof/>
          <w:position w:val="-34"/>
        </w:rPr>
      </w:r>
      <w:r w:rsidR="0090260C" w:rsidRPr="004A1FD6">
        <w:rPr>
          <w:noProof/>
          <w:position w:val="-34"/>
        </w:rPr>
        <w:object w:dxaOrig="2060" w:dyaOrig="800" w14:anchorId="563E74C3">
          <v:shape id="_x0000_i1494" type="#_x0000_t75" alt="" style="width:101.1pt;height:43.65pt;mso-width-percent:0;mso-height-percent:0;mso-width-percent:0;mso-height-percent:0" o:ole="">
            <v:imagedata r:id="rId955" o:title=""/>
          </v:shape>
          <o:OLEObject Type="Embed" ProgID="Equation.DSMT4" ShapeID="_x0000_i1494" DrawAspect="Content" ObjectID="_1845800074" r:id="rId95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202</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where </w:t>
      </w:r>
      <w:r w:rsidR="0090260C" w:rsidRPr="004A1FD6">
        <w:rPr>
          <w:noProof/>
          <w:position w:val="-14"/>
        </w:rPr>
      </w:r>
      <w:r w:rsidR="0090260C" w:rsidRPr="004A1FD6">
        <w:rPr>
          <w:noProof/>
          <w:position w:val="-14"/>
        </w:rPr>
        <w:object w:dxaOrig="380" w:dyaOrig="380" w14:anchorId="178ED9F6">
          <v:shape id="_x0000_i1495" type="#_x0000_t75" alt="" style="width:22.2pt;height:22.2pt;mso-width-percent:0;mso-height-percent:0;mso-width-percent:0;mso-height-percent:0" o:ole="">
            <v:imagedata r:id="rId957" o:title=""/>
          </v:shape>
          <o:OLEObject Type="Embed" ProgID="Equation.DSMT4" ShapeID="_x0000_i1495" DrawAspect="Content" ObjectID="_1845800075" r:id="rId958"/>
        </w:object>
      </w:r>
      <w:r w:rsidRPr="004A1FD6">
        <w:t xml:space="preserve"> is the ratio at calibration time.</w:t>
      </w:r>
    </w:p>
    <w:p w:rsidR="00D374E4" w:rsidRPr="004A1FD6" w:rsidRDefault="00D374E4" w:rsidP="00652178"/>
    <w:p w:rsidR="00D374E4" w:rsidRPr="004A1FD6" w:rsidRDefault="00D374E4" w:rsidP="00652178">
      <w:pPr>
        <w:pStyle w:val="Heading3"/>
      </w:pPr>
      <w:bookmarkStart w:id="174" w:name="_Toc483993379"/>
      <w:bookmarkStart w:id="175" w:name="_Toc209787782"/>
      <w:bookmarkStart w:id="176" w:name="_Toc229857440"/>
      <w:bookmarkStart w:id="177" w:name="_Toc229926493"/>
      <w:r w:rsidRPr="004A1FD6">
        <w:t>Dual Camera Correction</w:t>
      </w:r>
      <w:bookmarkEnd w:id="174"/>
      <w:bookmarkEnd w:id="175"/>
      <w:bookmarkEnd w:id="176"/>
      <w:bookmarkEnd w:id="177"/>
    </w:p>
    <w:p w:rsidR="00D374E4" w:rsidRPr="004A1FD6" w:rsidRDefault="00D374E4" w:rsidP="00652178"/>
    <w:p w:rsidR="00D374E4" w:rsidRPr="004A1FD6" w:rsidRDefault="00D374E4" w:rsidP="00652178">
      <w:r w:rsidRPr="004A1FD6">
        <w:t xml:space="preserve">In single camera correction the rectification transform is applied only to a single camera, for example if camera 1 is chosen as the reference image then camera 2 is transformed.  While this has advantages in terms of simplicity and preserves the original fidelity of one image, in most situations the method is very slightly suboptimum.  Aside a slight reduction in the joint field of view, given that depth measurements based on triangulation are computed with respect to the baseline perpendicular connecting C1 to C2, this method will result in small errors depending on the deviation of the reference camera optical axis from the baseline perpendicular.  If we define the baseline coordinate system, e.g. the module, with respect to the line connecting the camera optical centers, then all alignment errors will appear with respect to this frame.  </w:t>
      </w:r>
    </w:p>
    <w:p w:rsidR="00D374E4" w:rsidRPr="004A1FD6" w:rsidRDefault="00D374E4" w:rsidP="00652178"/>
    <w:p w:rsidR="00D374E4" w:rsidRPr="004A1FD6" w:rsidRDefault="00D374E4" w:rsidP="00652178">
      <w:pPr>
        <w:keepNext/>
        <w:jc w:val="center"/>
      </w:pPr>
      <w:r w:rsidRPr="004A1FD6">
        <w:rPr>
          <w:noProof/>
        </w:rPr>
        <w:lastRenderedPageBreak/>
        <w:drawing>
          <wp:inline distT="0" distB="0" distL="0" distR="0" wp14:anchorId="373BDAFE" wp14:editId="0E4D0137">
            <wp:extent cx="2789523" cy="3000119"/>
            <wp:effectExtent l="0" t="0" r="0" b="0"/>
            <wp:docPr id="1863496939" name="Picture 186349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90"/>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2797578" cy="3008782"/>
                    </a:xfrm>
                    <a:prstGeom prst="rect">
                      <a:avLst/>
                    </a:prstGeom>
                    <a:noFill/>
                    <a:ln>
                      <a:noFill/>
                    </a:ln>
                  </pic:spPr>
                </pic:pic>
              </a:graphicData>
            </a:graphic>
          </wp:inline>
        </w:drawing>
      </w:r>
    </w:p>
    <w:p w:rsidR="00D374E4" w:rsidRPr="004A1FD6" w:rsidRDefault="00D374E4" w:rsidP="00652178">
      <w:pPr>
        <w:jc w:val="center"/>
      </w:pPr>
      <w:bookmarkStart w:id="178" w:name="_Ref444511482"/>
      <w:bookmarkStart w:id="179" w:name="_Toc451344147"/>
      <w:r w:rsidRPr="004A1FD6">
        <w:t xml:space="preserve">Figure </w:t>
      </w:r>
      <w:r w:rsidRPr="004A1FD6">
        <w:rPr>
          <w:noProof/>
        </w:rPr>
        <w:fldChar w:fldCharType="begin"/>
      </w:r>
      <w:r w:rsidRPr="004A1FD6">
        <w:rPr>
          <w:noProof/>
        </w:rPr>
        <w:instrText xml:space="preserve"> SEQ Figure \* ARABIC </w:instrText>
      </w:r>
      <w:r w:rsidRPr="004A1FD6">
        <w:rPr>
          <w:noProof/>
        </w:rPr>
        <w:fldChar w:fldCharType="separate"/>
      </w:r>
      <w:r>
        <w:rPr>
          <w:noProof/>
        </w:rPr>
        <w:t>19</w:t>
      </w:r>
      <w:r w:rsidRPr="004A1FD6">
        <w:rPr>
          <w:noProof/>
        </w:rPr>
        <w:fldChar w:fldCharType="end"/>
      </w:r>
      <w:bookmarkEnd w:id="178"/>
      <w:r w:rsidRPr="004A1FD6">
        <w:t xml:space="preserve"> - Single Camera Correction Geometry</w:t>
      </w:r>
      <w:bookmarkEnd w:id="179"/>
    </w:p>
    <w:p w:rsidR="00D374E4" w:rsidRPr="004A1FD6" w:rsidRDefault="00D374E4" w:rsidP="00652178">
      <w:r w:rsidRPr="004A1FD6">
        <w:t xml:space="preserve">The steering of camera 2 toward 1 based on a single rotation causes an apparent shift of camera 2’s optical center.  For a yaw only correction depicted in </w:t>
      </w:r>
      <w:r w:rsidRPr="004A1FD6">
        <w:fldChar w:fldCharType="begin"/>
      </w:r>
      <w:r w:rsidRPr="004A1FD6">
        <w:instrText xml:space="preserve"> REF _Ref444511482 \h </w:instrText>
      </w:r>
      <w:r>
        <w:instrText xml:space="preserve"> \* MERGEFORMAT </w:instrText>
      </w:r>
      <w:r w:rsidRPr="004A1FD6">
        <w:fldChar w:fldCharType="separate"/>
      </w:r>
      <w:r w:rsidRPr="004A1FD6">
        <w:t xml:space="preserve">Figure </w:t>
      </w:r>
      <w:r>
        <w:rPr>
          <w:noProof/>
        </w:rPr>
        <w:t>19</w:t>
      </w:r>
      <w:r w:rsidRPr="004A1FD6">
        <w:fldChar w:fldCharType="end"/>
      </w:r>
      <w:r w:rsidRPr="004A1FD6">
        <w:t xml:space="preserve"> the shift </w:t>
      </w:r>
      <w:r w:rsidR="0090260C" w:rsidRPr="004A1FD6">
        <w:rPr>
          <w:noProof/>
          <w:position w:val="-10"/>
        </w:rPr>
      </w:r>
      <w:r w:rsidR="0090260C" w:rsidRPr="004A1FD6">
        <w:rPr>
          <w:noProof/>
          <w:position w:val="-10"/>
        </w:rPr>
        <w:object w:dxaOrig="960" w:dyaOrig="320" w14:anchorId="3B3464A3">
          <v:shape id="_x0000_i1496" type="#_x0000_t75" alt="" style="width:49.8pt;height:13.8pt;mso-width-percent:0;mso-height-percent:0;mso-width-percent:0;mso-height-percent:0" o:ole="">
            <v:imagedata r:id="rId960" o:title=""/>
          </v:shape>
          <o:OLEObject Type="Embed" ProgID="Equation.DSMT4" ShapeID="_x0000_i1496" DrawAspect="Content" ObjectID="_1845800076" r:id="rId961"/>
        </w:object>
      </w:r>
      <w:r w:rsidRPr="004A1FD6">
        <w:t xml:space="preserve"> is in the XZ plane with magnitude</w:t>
      </w:r>
    </w:p>
    <w:p w:rsidR="00D374E4" w:rsidRPr="004A1FD6" w:rsidRDefault="00D374E4" w:rsidP="00652178">
      <w:r w:rsidRPr="004A1FD6">
        <w:tab/>
      </w:r>
      <w:r w:rsidR="0090260C" w:rsidRPr="004A1FD6">
        <w:rPr>
          <w:noProof/>
          <w:position w:val="-30"/>
        </w:rPr>
      </w:r>
      <w:r w:rsidR="0090260C" w:rsidRPr="004A1FD6">
        <w:rPr>
          <w:noProof/>
          <w:position w:val="-30"/>
        </w:rPr>
        <w:object w:dxaOrig="1380" w:dyaOrig="720" w14:anchorId="4387F760">
          <v:shape id="_x0000_i1497" type="#_x0000_t75" alt="" style="width:1in;height:36pt;mso-width-percent:0;mso-height-percent:0;mso-width-percent:0;mso-height-percent:0" o:ole="">
            <v:imagedata r:id="rId962" o:title=""/>
          </v:shape>
          <o:OLEObject Type="Embed" ProgID="Equation.DSMT4" ShapeID="_x0000_i1497" DrawAspect="Content" ObjectID="_1845800077" r:id="rId96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203</w:instrText>
      </w:r>
      <w:r w:rsidRPr="004A1FD6">
        <w:rPr>
          <w:noProof/>
        </w:rPr>
        <w:fldChar w:fldCharType="end"/>
      </w:r>
      <w:r w:rsidRPr="004A1FD6">
        <w:instrText>)</w:instrText>
      </w:r>
      <w:r w:rsidRPr="004A1FD6">
        <w:fldChar w:fldCharType="end"/>
      </w:r>
    </w:p>
    <w:p w:rsidR="00D374E4" w:rsidRPr="004A1FD6" w:rsidRDefault="00D374E4" w:rsidP="00652178">
      <w:r w:rsidRPr="004A1FD6">
        <w:t>Full stereo rectification in the sense of horizontal epipolar lines involves dual camera correction.  Consider the kth camera (local) coordinate Pk is related to its world coordinates P by</w:t>
      </w:r>
    </w:p>
    <w:p w:rsidR="00D374E4" w:rsidRPr="004A1FD6" w:rsidRDefault="00D374E4" w:rsidP="00652178">
      <w:r w:rsidRPr="004A1FD6">
        <w:tab/>
      </w:r>
      <w:r w:rsidR="0090260C" w:rsidRPr="004A1FD6">
        <w:rPr>
          <w:noProof/>
          <w:position w:val="-32"/>
        </w:rPr>
      </w:r>
      <w:r w:rsidR="0090260C" w:rsidRPr="004A1FD6">
        <w:rPr>
          <w:noProof/>
          <w:position w:val="-32"/>
        </w:rPr>
        <w:object w:dxaOrig="1640" w:dyaOrig="760" w14:anchorId="2CB27471">
          <v:shape id="_x0000_i1498" type="#_x0000_t75" alt="" style="width:79.65pt;height:36pt;mso-width-percent:0;mso-height-percent:0;mso-width-percent:0;mso-height-percent:0" o:ole="">
            <v:imagedata r:id="rId964" o:title=""/>
          </v:shape>
          <o:OLEObject Type="Embed" ProgID="Equation.DSMT4" ShapeID="_x0000_i1498" DrawAspect="Content" ObjectID="_1845800078" r:id="rId96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80" w:name="ZEqnNum299618"/>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204</w:instrText>
      </w:r>
      <w:r w:rsidRPr="004A1FD6">
        <w:rPr>
          <w:noProof/>
        </w:rPr>
        <w:fldChar w:fldCharType="end"/>
      </w:r>
      <w:r w:rsidRPr="004A1FD6">
        <w:instrText>)</w:instrText>
      </w:r>
      <w:bookmarkEnd w:id="180"/>
      <w:r w:rsidRPr="004A1FD6">
        <w:fldChar w:fldCharType="end"/>
      </w:r>
    </w:p>
    <w:p w:rsidR="00D374E4" w:rsidRPr="004A1FD6" w:rsidRDefault="00D374E4" w:rsidP="00652178">
      <w:r w:rsidRPr="004A1FD6">
        <w:t xml:space="preserve">Here </w:t>
      </w:r>
      <w:r w:rsidR="0090260C" w:rsidRPr="004A1FD6">
        <w:rPr>
          <w:noProof/>
          <w:position w:val="-12"/>
        </w:rPr>
      </w:r>
      <w:r w:rsidR="0090260C" w:rsidRPr="004A1FD6">
        <w:rPr>
          <w:noProof/>
          <w:position w:val="-12"/>
        </w:rPr>
        <w:object w:dxaOrig="340" w:dyaOrig="360" w14:anchorId="4274EF64">
          <v:shape id="_x0000_i1499" type="#_x0000_t75" alt="" style="width:13.8pt;height:22.2pt;mso-width-percent:0;mso-height-percent:0;mso-width-percent:0;mso-height-percent:0" o:ole="">
            <v:imagedata r:id="rId966" o:title=""/>
          </v:shape>
          <o:OLEObject Type="Embed" ProgID="Equation.DSMT4" ShapeID="_x0000_i1499" DrawAspect="Content" ObjectID="_1845800079" r:id="rId967"/>
        </w:object>
      </w:r>
      <w:r w:rsidRPr="004A1FD6">
        <w:t xml:space="preserve"> is always defined in the world coordinate system and is therefore the matrix which rotates the world axes </w:t>
      </w:r>
      <w:r w:rsidR="0090260C" w:rsidRPr="004A1FD6">
        <w:rPr>
          <w:noProof/>
          <w:position w:val="-12"/>
        </w:rPr>
      </w:r>
      <w:r w:rsidR="0090260C" w:rsidRPr="004A1FD6">
        <w:rPr>
          <w:noProof/>
          <w:position w:val="-12"/>
        </w:rPr>
        <w:object w:dxaOrig="480" w:dyaOrig="360" w14:anchorId="69398829">
          <v:shape id="_x0000_i1500" type="#_x0000_t75" alt="" style="width:22.2pt;height:22.2pt;mso-width-percent:0;mso-height-percent:0;mso-width-percent:0;mso-height-percent:0" o:ole="">
            <v:imagedata r:id="rId968" o:title=""/>
          </v:shape>
          <o:OLEObject Type="Embed" ProgID="Equation.DSMT4" ShapeID="_x0000_i1500" DrawAspect="Content" ObjectID="_1845800080" r:id="rId969"/>
        </w:object>
      </w:r>
      <w:r w:rsidRPr="004A1FD6">
        <w:t xml:space="preserve">  to align with the camera axis </w:t>
      </w:r>
      <w:r w:rsidR="0090260C" w:rsidRPr="004A1FD6">
        <w:rPr>
          <w:noProof/>
          <w:position w:val="-12"/>
        </w:rPr>
      </w:r>
      <w:r w:rsidR="0090260C" w:rsidRPr="004A1FD6">
        <w:rPr>
          <w:noProof/>
          <w:position w:val="-12"/>
        </w:rPr>
        <w:object w:dxaOrig="540" w:dyaOrig="360" w14:anchorId="576771A4">
          <v:shape id="_x0000_i1501" type="#_x0000_t75" alt="" style="width:29.1pt;height:22.2pt;mso-width-percent:0;mso-height-percent:0;mso-width-percent:0;mso-height-percent:0" o:ole="">
            <v:imagedata r:id="rId970" o:title=""/>
          </v:shape>
          <o:OLEObject Type="Embed" ProgID="Equation.DSMT4" ShapeID="_x0000_i1501" DrawAspect="Content" ObjectID="_1845800081" r:id="rId971"/>
        </w:object>
      </w:r>
      <w:r w:rsidRPr="004A1FD6">
        <w:t xml:space="preserve">, e.g. </w:t>
      </w:r>
      <w:r w:rsidR="0090260C" w:rsidRPr="004A1FD6">
        <w:rPr>
          <w:noProof/>
          <w:position w:val="-16"/>
        </w:rPr>
      </w:r>
      <w:r w:rsidR="0090260C" w:rsidRPr="004A1FD6">
        <w:rPr>
          <w:noProof/>
          <w:position w:val="-16"/>
        </w:rPr>
        <w:object w:dxaOrig="3580" w:dyaOrig="440" w14:anchorId="56A468B8">
          <v:shape id="_x0000_i1502" type="#_x0000_t75" alt="" style="width:180pt;height:22.2pt;mso-width-percent:0;mso-height-percent:0;mso-width-percent:0;mso-height-percent:0" o:ole="">
            <v:imagedata r:id="rId972" o:title=""/>
          </v:shape>
          <o:OLEObject Type="Embed" ProgID="Equation.DSMT4" ShapeID="_x0000_i1502" DrawAspect="Content" ObjectID="_1845800082" r:id="rId973"/>
        </w:object>
      </w:r>
      <w:r w:rsidRPr="004A1FD6">
        <w:t xml:space="preserve"> .  If we define</w:t>
      </w:r>
    </w:p>
    <w:p w:rsidR="00D374E4" w:rsidRPr="004A1FD6" w:rsidRDefault="00D374E4" w:rsidP="00652178">
      <w:r w:rsidRPr="004A1FD6">
        <w:tab/>
      </w:r>
      <w:r w:rsidR="0090260C" w:rsidRPr="004A1FD6">
        <w:rPr>
          <w:noProof/>
          <w:position w:val="-30"/>
        </w:rPr>
      </w:r>
      <w:r w:rsidR="0090260C" w:rsidRPr="004A1FD6">
        <w:rPr>
          <w:noProof/>
          <w:position w:val="-30"/>
        </w:rPr>
        <w:object w:dxaOrig="1660" w:dyaOrig="720" w14:anchorId="7A11FFDA">
          <v:shape id="_x0000_i1503" type="#_x0000_t75" alt="" style="width:85.8pt;height:36pt;mso-width-percent:0;mso-height-percent:0;mso-width-percent:0;mso-height-percent:0" o:ole="">
            <v:imagedata r:id="rId974" o:title=""/>
          </v:shape>
          <o:OLEObject Type="Embed" ProgID="Equation.DSMT4" ShapeID="_x0000_i1503" DrawAspect="Content" ObjectID="_1845800083" r:id="rId97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205</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  then the estimator provides us with the matrices</w:t>
      </w:r>
    </w:p>
    <w:p w:rsidR="00D374E4" w:rsidRPr="004A1FD6" w:rsidRDefault="00D374E4" w:rsidP="00652178">
      <w:r w:rsidRPr="004A1FD6">
        <w:tab/>
      </w:r>
      <w:r w:rsidR="0090260C" w:rsidRPr="004A1FD6">
        <w:rPr>
          <w:noProof/>
          <w:position w:val="-34"/>
        </w:rPr>
      </w:r>
      <w:r w:rsidR="0090260C" w:rsidRPr="004A1FD6">
        <w:rPr>
          <w:noProof/>
          <w:position w:val="-34"/>
        </w:rPr>
        <w:object w:dxaOrig="1700" w:dyaOrig="800" w14:anchorId="25AA2318">
          <v:shape id="_x0000_i1504" type="#_x0000_t75" alt="" style="width:85.8pt;height:43.65pt;mso-width-percent:0;mso-height-percent:0;mso-width-percent:0;mso-height-percent:0" o:ole="">
            <v:imagedata r:id="rId976" o:title=""/>
          </v:shape>
          <o:OLEObject Type="Embed" ProgID="Equation.DSMT4" ShapeID="_x0000_i1504" DrawAspect="Content" ObjectID="_1845800084" r:id="rId977"/>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206</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Note, according to </w:t>
      </w:r>
      <w:r w:rsidRPr="004A1FD6">
        <w:fldChar w:fldCharType="begin"/>
      </w:r>
      <w:r w:rsidRPr="004A1FD6">
        <w:instrText xml:space="preserve"> GOTOBUTTON ZEqnNum299618  \* MERGEFORMAT </w:instrText>
      </w:r>
      <w:fldSimple w:instr=" REF ZEqnNum299618 \* Charformat \! \* MERGEFORMAT ">
        <w:r w:rsidRPr="004A1FD6">
          <w:instrText>(</w:instrText>
        </w:r>
        <w:r>
          <w:instrText>1</w:instrText>
        </w:r>
        <w:r w:rsidRPr="004A1FD6">
          <w:instrText>.</w:instrText>
        </w:r>
        <w:r>
          <w:instrText>204</w:instrText>
        </w:r>
        <w:r w:rsidRPr="004A1FD6">
          <w:instrText>)</w:instrText>
        </w:r>
      </w:fldSimple>
      <w:r w:rsidRPr="004A1FD6">
        <w:fldChar w:fldCharType="end"/>
      </w:r>
      <w:r w:rsidRPr="004A1FD6">
        <w:t xml:space="preserve"> the estimator natively provides </w:t>
      </w:r>
      <w:r w:rsidR="0090260C" w:rsidRPr="004A1FD6">
        <w:rPr>
          <w:noProof/>
          <w:position w:val="-12"/>
        </w:rPr>
      </w:r>
      <w:r w:rsidR="0090260C" w:rsidRPr="004A1FD6">
        <w:rPr>
          <w:noProof/>
          <w:position w:val="-12"/>
        </w:rPr>
        <w:object w:dxaOrig="360" w:dyaOrig="380" w14:anchorId="2B3512FA">
          <v:shape id="_x0000_i1505" type="#_x0000_t75" alt="" style="width:22.2pt;height:22.2pt;mso-width-percent:0;mso-height-percent:0;mso-width-percent:0;mso-height-percent:0" o:ole="">
            <v:imagedata r:id="rId978" o:title=""/>
          </v:shape>
          <o:OLEObject Type="Embed" ProgID="Equation.DSMT4" ShapeID="_x0000_i1505" DrawAspect="Content" ObjectID="_1845800085" r:id="rId979"/>
        </w:object>
      </w:r>
      <w:r w:rsidRPr="004A1FD6">
        <w:t xml:space="preserve"> (not </w:t>
      </w:r>
      <w:r w:rsidR="0090260C" w:rsidRPr="004A1FD6">
        <w:rPr>
          <w:noProof/>
          <w:position w:val="-12"/>
        </w:rPr>
      </w:r>
      <w:r w:rsidR="0090260C" w:rsidRPr="004A1FD6">
        <w:rPr>
          <w:noProof/>
          <w:position w:val="-12"/>
        </w:rPr>
        <w:object w:dxaOrig="340" w:dyaOrig="380" w14:anchorId="7CC0FCE2">
          <v:shape id="_x0000_i1506" type="#_x0000_t75" alt="" style="width:13.8pt;height:22.2pt;mso-width-percent:0;mso-height-percent:0;mso-width-percent:0;mso-height-percent:0" o:ole="">
            <v:imagedata r:id="rId980" o:title=""/>
          </v:shape>
          <o:OLEObject Type="Embed" ProgID="Equation.DSMT4" ShapeID="_x0000_i1506" DrawAspect="Content" ObjectID="_1845800086" r:id="rId981"/>
        </w:object>
      </w:r>
      <w:r w:rsidRPr="004A1FD6">
        <w:t xml:space="preserve">).  </w:t>
      </w:r>
    </w:p>
    <w:p w:rsidR="00D374E4" w:rsidRPr="004A1FD6" w:rsidRDefault="00D374E4" w:rsidP="00652178"/>
    <w:p w:rsidR="00D374E4" w:rsidRPr="004A1FD6" w:rsidRDefault="00D374E4" w:rsidP="00652178"/>
    <w:p w:rsidR="00D374E4" w:rsidRPr="004A1FD6" w:rsidRDefault="00D374E4" w:rsidP="00652178"/>
    <w:p w:rsidR="00D374E4" w:rsidRPr="004A1FD6" w:rsidRDefault="00D374E4" w:rsidP="00652178">
      <w:r w:rsidRPr="004A1FD6">
        <w:t xml:space="preserve">Substituting, the relationship for P2 into P1 in </w:t>
      </w:r>
      <w:r w:rsidRPr="004A1FD6">
        <w:fldChar w:fldCharType="begin"/>
      </w:r>
      <w:r w:rsidRPr="004A1FD6">
        <w:instrText xml:space="preserve"> GOTOBUTTON ZEqnNum299618  \* MERGEFORMAT </w:instrText>
      </w:r>
      <w:fldSimple w:instr=" REF ZEqnNum299618 \* Charformat \! \* MERGEFORMAT ">
        <w:r w:rsidRPr="004A1FD6">
          <w:instrText>(</w:instrText>
        </w:r>
        <w:r>
          <w:instrText>1</w:instrText>
        </w:r>
        <w:r w:rsidRPr="004A1FD6">
          <w:instrText>.</w:instrText>
        </w:r>
        <w:r>
          <w:instrText>204</w:instrText>
        </w:r>
        <w:r w:rsidRPr="004A1FD6">
          <w:instrText>)</w:instrText>
        </w:r>
      </w:fldSimple>
      <w:r w:rsidRPr="004A1FD6">
        <w:fldChar w:fldCharType="end"/>
      </w:r>
      <w:r w:rsidRPr="004A1FD6">
        <w:t>, we find the relationship between points detected in frame 2 in frame 1 coordinates are</w:t>
      </w:r>
    </w:p>
    <w:p w:rsidR="00D374E4" w:rsidRPr="004A1FD6" w:rsidRDefault="00D374E4" w:rsidP="00652178">
      <w:r w:rsidRPr="004A1FD6">
        <w:lastRenderedPageBreak/>
        <w:tab/>
      </w:r>
      <w:r w:rsidR="0090260C" w:rsidRPr="004A1FD6">
        <w:rPr>
          <w:noProof/>
          <w:position w:val="-72"/>
        </w:rPr>
      </w:r>
      <w:r w:rsidR="0090260C" w:rsidRPr="004A1FD6">
        <w:rPr>
          <w:noProof/>
          <w:position w:val="-72"/>
        </w:rPr>
        <w:object w:dxaOrig="2680" w:dyaOrig="1560" w14:anchorId="609F6FC6">
          <v:shape id="_x0000_i1507" type="#_x0000_t75" alt="" style="width:137.1pt;height:78.9pt;mso-width-percent:0;mso-height-percent:0;mso-width-percent:0;mso-height-percent:0" o:ole="">
            <v:imagedata r:id="rId982" o:title=""/>
          </v:shape>
          <o:OLEObject Type="Embed" ProgID="Equation.DSMT4" ShapeID="_x0000_i1507" DrawAspect="Content" ObjectID="_1845800087" r:id="rId98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81" w:name="ZEqnNum951396"/>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207</w:instrText>
      </w:r>
      <w:r w:rsidRPr="004A1FD6">
        <w:rPr>
          <w:noProof/>
        </w:rPr>
        <w:fldChar w:fldCharType="end"/>
      </w:r>
      <w:r w:rsidRPr="004A1FD6">
        <w:instrText>)</w:instrText>
      </w:r>
      <w:bookmarkEnd w:id="181"/>
      <w:r w:rsidRPr="004A1FD6">
        <w:fldChar w:fldCharType="end"/>
      </w:r>
    </w:p>
    <w:p w:rsidR="00D374E4" w:rsidRPr="004A1FD6" w:rsidRDefault="00D374E4" w:rsidP="00652178">
      <w:r w:rsidRPr="004A1FD6">
        <w:t>If we define the relative orientation matrix which converts points in RF2 to RF1 as</w:t>
      </w:r>
    </w:p>
    <w:p w:rsidR="00D374E4" w:rsidRPr="004A1FD6" w:rsidRDefault="00D374E4" w:rsidP="00652178">
      <w:r w:rsidRPr="004A1FD6">
        <w:tab/>
      </w:r>
      <w:r w:rsidR="0090260C" w:rsidRPr="004A1FD6">
        <w:rPr>
          <w:noProof/>
          <w:position w:val="-12"/>
        </w:rPr>
      </w:r>
      <w:r w:rsidR="0090260C" w:rsidRPr="004A1FD6">
        <w:rPr>
          <w:noProof/>
          <w:position w:val="-12"/>
        </w:rPr>
        <w:object w:dxaOrig="1040" w:dyaOrig="380" w14:anchorId="30DFBCAC">
          <v:shape id="_x0000_i1508" type="#_x0000_t75" alt="" style="width:49.8pt;height:22.2pt;mso-width-percent:0;mso-height-percent:0;mso-width-percent:0;mso-height-percent:0" o:ole="">
            <v:imagedata r:id="rId984" o:title=""/>
          </v:shape>
          <o:OLEObject Type="Embed" ProgID="Equation.DSMT4" ShapeID="_x0000_i1508" DrawAspect="Content" ObjectID="_1845800088" r:id="rId98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208</w:instrText>
      </w:r>
      <w:r w:rsidRPr="004A1FD6">
        <w:rPr>
          <w:noProof/>
        </w:rPr>
        <w:fldChar w:fldCharType="end"/>
      </w:r>
      <w:r w:rsidRPr="004A1FD6">
        <w:instrText>)</w:instrText>
      </w:r>
      <w:r w:rsidRPr="004A1FD6">
        <w:fldChar w:fldCharType="end"/>
      </w:r>
    </w:p>
    <w:p w:rsidR="00D374E4" w:rsidRPr="004A1FD6" w:rsidRDefault="00D374E4" w:rsidP="00652178">
      <w:r w:rsidRPr="004A1FD6">
        <w:t>and the relative translation vector which is specified in terms of RF1 (because R has already been applied) as</w:t>
      </w:r>
    </w:p>
    <w:p w:rsidR="00D374E4" w:rsidRPr="004A1FD6" w:rsidRDefault="00D374E4" w:rsidP="00652178">
      <w:r w:rsidRPr="004A1FD6">
        <w:tab/>
      </w:r>
      <w:r w:rsidR="0090260C" w:rsidRPr="004A1FD6">
        <w:rPr>
          <w:noProof/>
          <w:position w:val="-48"/>
        </w:rPr>
      </w:r>
      <w:r w:rsidR="0090260C" w:rsidRPr="004A1FD6">
        <w:rPr>
          <w:noProof/>
          <w:position w:val="-48"/>
        </w:rPr>
        <w:object w:dxaOrig="1660" w:dyaOrig="1140" w14:anchorId="0543DEBC">
          <v:shape id="_x0000_i1509" type="#_x0000_t75" alt="" style="width:85.8pt;height:58.2pt;mso-width-percent:0;mso-height-percent:0;mso-width-percent:0;mso-height-percent:0" o:ole="">
            <v:imagedata r:id="rId986" o:title=""/>
          </v:shape>
          <o:OLEObject Type="Embed" ProgID="Equation.DSMT4" ShapeID="_x0000_i1509" DrawAspect="Content" ObjectID="_1845800089" r:id="rId987"/>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82" w:name="ZEqnNum101754"/>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209</w:instrText>
      </w:r>
      <w:r w:rsidRPr="004A1FD6">
        <w:rPr>
          <w:noProof/>
        </w:rPr>
        <w:fldChar w:fldCharType="end"/>
      </w:r>
      <w:r w:rsidRPr="004A1FD6">
        <w:instrText>)</w:instrText>
      </w:r>
      <w:bookmarkEnd w:id="182"/>
      <w:r w:rsidRPr="004A1FD6">
        <w:fldChar w:fldCharType="end"/>
      </w:r>
    </w:p>
    <w:p w:rsidR="00D374E4" w:rsidRPr="004A1FD6" w:rsidRDefault="00D374E4" w:rsidP="00652178">
      <w:r w:rsidRPr="004A1FD6">
        <w:t>then the relative rigid body transformation is</w:t>
      </w:r>
    </w:p>
    <w:p w:rsidR="00D374E4" w:rsidRPr="004A1FD6" w:rsidRDefault="00D374E4" w:rsidP="00652178">
      <w:r w:rsidRPr="004A1FD6">
        <w:tab/>
      </w:r>
      <w:r w:rsidR="0090260C" w:rsidRPr="004A1FD6">
        <w:rPr>
          <w:noProof/>
          <w:position w:val="-30"/>
        </w:rPr>
      </w:r>
      <w:r w:rsidR="0090260C" w:rsidRPr="004A1FD6">
        <w:rPr>
          <w:noProof/>
          <w:position w:val="-30"/>
        </w:rPr>
        <w:object w:dxaOrig="2500" w:dyaOrig="720" w14:anchorId="67CE7FCD">
          <v:shape id="_x0000_i1510" type="#_x0000_t75" alt="" style="width:121.8pt;height:36pt;mso-width-percent:0;mso-height-percent:0;mso-width-percent:0;mso-height-percent:0" o:ole="">
            <v:imagedata r:id="rId988" o:title=""/>
          </v:shape>
          <o:OLEObject Type="Embed" ProgID="Equation.DSMT4" ShapeID="_x0000_i1510" DrawAspect="Content" ObjectID="_1845800090" r:id="rId989"/>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210</w:instrText>
      </w:r>
      <w:r w:rsidRPr="004A1FD6">
        <w:rPr>
          <w:noProof/>
        </w:rPr>
        <w:fldChar w:fldCharType="end"/>
      </w:r>
      <w:r w:rsidRPr="004A1FD6">
        <w:instrText>)</w:instrText>
      </w:r>
      <w:r w:rsidRPr="004A1FD6">
        <w:fldChar w:fldCharType="end"/>
      </w:r>
    </w:p>
    <w:p w:rsidR="00D374E4" w:rsidRPr="004A1FD6" w:rsidRDefault="00D374E4" w:rsidP="00652178">
      <w:r w:rsidRPr="004A1FD6">
        <w:t>The transformation from RF2 to RF1 coordinates is described by simple matrix multiplication</w:t>
      </w:r>
    </w:p>
    <w:p w:rsidR="00D374E4" w:rsidRPr="004A1FD6" w:rsidRDefault="00D374E4" w:rsidP="00652178">
      <w:r w:rsidRPr="004A1FD6">
        <w:tab/>
      </w:r>
      <w:r w:rsidR="0090260C" w:rsidRPr="004A1FD6">
        <w:rPr>
          <w:noProof/>
          <w:position w:val="-14"/>
        </w:rPr>
      </w:r>
      <w:r w:rsidR="0090260C" w:rsidRPr="004A1FD6">
        <w:rPr>
          <w:noProof/>
          <w:position w:val="-14"/>
        </w:rPr>
        <w:object w:dxaOrig="1200" w:dyaOrig="400" w14:anchorId="2912DD80">
          <v:shape id="_x0000_i1511" type="#_x0000_t75" alt="" style="width:58.2pt;height:22.2pt;mso-width-percent:0;mso-height-percent:0;mso-width-percent:0;mso-height-percent:0" o:ole="">
            <v:imagedata r:id="rId990" o:title=""/>
          </v:shape>
          <o:OLEObject Type="Embed" ProgID="Equation.DSMT4" ShapeID="_x0000_i1511" DrawAspect="Content" ObjectID="_1845800091" r:id="rId991"/>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211</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Note that </w:t>
      </w:r>
      <w:r w:rsidRPr="004A1FD6">
        <w:fldChar w:fldCharType="begin"/>
      </w:r>
      <w:r w:rsidRPr="004A1FD6">
        <w:instrText xml:space="preserve"> GOTOBUTTON ZEqnNum101754  \* MERGEFORMAT </w:instrText>
      </w:r>
      <w:fldSimple w:instr=" REF ZEqnNum101754 \* Charformat \! \* MERGEFORMAT ">
        <w:r w:rsidRPr="004A1FD6">
          <w:instrText>(</w:instrText>
        </w:r>
        <w:r>
          <w:instrText>1</w:instrText>
        </w:r>
        <w:r w:rsidRPr="004A1FD6">
          <w:instrText>.</w:instrText>
        </w:r>
        <w:r>
          <w:instrText>209</w:instrText>
        </w:r>
        <w:r w:rsidRPr="004A1FD6">
          <w:instrText>)</w:instrText>
        </w:r>
      </w:fldSimple>
      <w:r w:rsidRPr="004A1FD6">
        <w:fldChar w:fldCharType="end"/>
      </w:r>
      <w:r w:rsidRPr="004A1FD6">
        <w:t xml:space="preserve"> defines the baseline direction whose length is</w:t>
      </w:r>
      <w:r w:rsidR="0090260C" w:rsidRPr="004A1FD6">
        <w:rPr>
          <w:noProof/>
          <w:position w:val="-14"/>
        </w:rPr>
      </w:r>
      <w:r w:rsidR="0090260C" w:rsidRPr="004A1FD6">
        <w:rPr>
          <w:noProof/>
          <w:position w:val="-14"/>
        </w:rPr>
        <w:object w:dxaOrig="1880" w:dyaOrig="400" w14:anchorId="45FF52A0">
          <v:shape id="_x0000_i1512" type="#_x0000_t75" alt="" style="width:92.7pt;height:22.2pt;mso-width-percent:0;mso-height-percent:0;mso-width-percent:0;mso-height-percent:0" o:ole="">
            <v:imagedata r:id="rId992" o:title=""/>
          </v:shape>
          <o:OLEObject Type="Embed" ProgID="Equation.DSMT4" ShapeID="_x0000_i1512" DrawAspect="Content" ObjectID="_1845800092" r:id="rId993"/>
        </w:object>
      </w:r>
      <w:r w:rsidRPr="004A1FD6">
        <w:t>.</w:t>
      </w:r>
    </w:p>
    <w:p w:rsidR="00D374E4" w:rsidRPr="004A1FD6" w:rsidRDefault="00D374E4" w:rsidP="00652178">
      <w:r w:rsidRPr="004A1FD6">
        <w:t xml:space="preserve">Next, we introduce another reference frame with respect to the module.  In this frame the cameras are rigidly affixed and are mutually affected by any transformation applied to the module.  Let M1 and M2 defined above and M0 be the camera 1, camera 2, and module rigid body transforms respectively.  As always they are linked by the world coordinate system embedded in the calibration rig.  Let R10 and R20 be the rotations of the cameras with respect to the module.  Let nz1 and nz2 be the optical axes directions for the cameras, and nz0 the normal to the baseline </w:t>
      </w:r>
      <w:r w:rsidR="0090260C" w:rsidRPr="004A1FD6">
        <w:rPr>
          <w:noProof/>
          <w:position w:val="-4"/>
        </w:rPr>
      </w:r>
      <w:r w:rsidR="0090260C" w:rsidRPr="004A1FD6">
        <w:rPr>
          <w:noProof/>
          <w:position w:val="-4"/>
        </w:rPr>
        <w:object w:dxaOrig="240" w:dyaOrig="260" w14:anchorId="0F7EBA15">
          <v:shape id="_x0000_i1513" type="#_x0000_t75" alt="" style="width:13.8pt;height:13.8pt;mso-width-percent:0;mso-height-percent:0;mso-width-percent:0;mso-height-percent:0" o:ole="">
            <v:imagedata r:id="rId994" o:title=""/>
          </v:shape>
          <o:OLEObject Type="Embed" ProgID="Equation.DSMT4" ShapeID="_x0000_i1513" DrawAspect="Content" ObjectID="_1845800093" r:id="rId995"/>
        </w:object>
      </w:r>
      <w:r w:rsidRPr="004A1FD6">
        <w:t xml:space="preserve"> .  With these definitions in place we may write</w:t>
      </w:r>
    </w:p>
    <w:p w:rsidR="00D374E4" w:rsidRPr="004A1FD6" w:rsidRDefault="00D374E4" w:rsidP="00652178"/>
    <w:p w:rsidR="00D374E4" w:rsidRPr="004A1FD6" w:rsidRDefault="00D374E4" w:rsidP="00652178">
      <w:pPr>
        <w:keepNext/>
        <w:jc w:val="center"/>
      </w:pPr>
      <w:r w:rsidRPr="004A1FD6">
        <w:rPr>
          <w:noProof/>
        </w:rPr>
        <w:lastRenderedPageBreak/>
        <w:drawing>
          <wp:inline distT="0" distB="0" distL="0" distR="0" wp14:anchorId="49B83E08" wp14:editId="3C309D63">
            <wp:extent cx="3166082" cy="3305994"/>
            <wp:effectExtent l="0" t="0" r="0" b="0"/>
            <wp:docPr id="1509183984" name="Picture 1509183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59"/>
                    <pic:cNvPicPr>
                      <a:picLocks noChangeAspect="1" noChangeArrowheads="1"/>
                    </pic:cNvPicPr>
                  </pic:nvPicPr>
                  <pic:blipFill>
                    <a:blip r:embed="rId996">
                      <a:extLst>
                        <a:ext uri="{28A0092B-C50C-407E-A947-70E740481C1C}">
                          <a14:useLocalDpi xmlns:a14="http://schemas.microsoft.com/office/drawing/2010/main" val="0"/>
                        </a:ext>
                      </a:extLst>
                    </a:blip>
                    <a:srcRect/>
                    <a:stretch>
                      <a:fillRect/>
                    </a:stretch>
                  </pic:blipFill>
                  <pic:spPr bwMode="auto">
                    <a:xfrm>
                      <a:off x="0" y="0"/>
                      <a:ext cx="3167581" cy="3307560"/>
                    </a:xfrm>
                    <a:prstGeom prst="rect">
                      <a:avLst/>
                    </a:prstGeom>
                    <a:noFill/>
                    <a:ln>
                      <a:noFill/>
                    </a:ln>
                  </pic:spPr>
                </pic:pic>
              </a:graphicData>
            </a:graphic>
          </wp:inline>
        </w:drawing>
      </w:r>
    </w:p>
    <w:p w:rsidR="00D374E4" w:rsidRPr="004A1FD6" w:rsidRDefault="00D374E4" w:rsidP="00652178">
      <w:pPr>
        <w:jc w:val="center"/>
      </w:pPr>
      <w:bookmarkStart w:id="183" w:name="_Ref443988397"/>
      <w:bookmarkStart w:id="184" w:name="_Ref443988391"/>
      <w:bookmarkStart w:id="185" w:name="_Toc451344148"/>
      <w:r w:rsidRPr="004A1FD6">
        <w:t xml:space="preserve">Figure </w:t>
      </w:r>
      <w:r w:rsidRPr="004A1FD6">
        <w:rPr>
          <w:noProof/>
        </w:rPr>
        <w:fldChar w:fldCharType="begin"/>
      </w:r>
      <w:r w:rsidRPr="004A1FD6">
        <w:rPr>
          <w:noProof/>
        </w:rPr>
        <w:instrText xml:space="preserve"> SEQ Figure \* ARABIC </w:instrText>
      </w:r>
      <w:r w:rsidRPr="004A1FD6">
        <w:rPr>
          <w:noProof/>
        </w:rPr>
        <w:fldChar w:fldCharType="separate"/>
      </w:r>
      <w:r>
        <w:rPr>
          <w:noProof/>
        </w:rPr>
        <w:t>20</w:t>
      </w:r>
      <w:r w:rsidRPr="004A1FD6">
        <w:rPr>
          <w:noProof/>
        </w:rPr>
        <w:fldChar w:fldCharType="end"/>
      </w:r>
      <w:bookmarkEnd w:id="183"/>
      <w:r w:rsidRPr="004A1FD6">
        <w:t xml:space="preserve"> - Rectification Coordinate Systems</w:t>
      </w:r>
      <w:bookmarkEnd w:id="184"/>
      <w:bookmarkEnd w:id="185"/>
    </w:p>
    <w:p w:rsidR="00D374E4" w:rsidRPr="004A1FD6" w:rsidRDefault="00D374E4" w:rsidP="00652178"/>
    <w:p w:rsidR="00D374E4" w:rsidRPr="004A1FD6" w:rsidRDefault="00D374E4" w:rsidP="00652178">
      <w:r w:rsidRPr="004A1FD6">
        <w:tab/>
      </w:r>
      <w:r w:rsidR="0090260C" w:rsidRPr="004A1FD6">
        <w:rPr>
          <w:noProof/>
          <w:position w:val="-12"/>
        </w:rPr>
      </w:r>
      <w:r w:rsidR="0090260C" w:rsidRPr="004A1FD6">
        <w:rPr>
          <w:noProof/>
          <w:position w:val="-12"/>
        </w:rPr>
        <w:object w:dxaOrig="1640" w:dyaOrig="380" w14:anchorId="3012A8B2">
          <v:shape id="_x0000_i1514" type="#_x0000_t75" alt="" style="width:79.65pt;height:22.2pt;mso-width-percent:0;mso-height-percent:0;mso-width-percent:0;mso-height-percent:0" o:ole="">
            <v:imagedata r:id="rId997" o:title=""/>
          </v:shape>
          <o:OLEObject Type="Embed" ProgID="Equation.DSMT4" ShapeID="_x0000_i1514" DrawAspect="Content" ObjectID="_1845800094" r:id="rId99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86" w:name="ZEqnNum949288"/>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212</w:instrText>
      </w:r>
      <w:r w:rsidRPr="004A1FD6">
        <w:rPr>
          <w:noProof/>
        </w:rPr>
        <w:fldChar w:fldCharType="end"/>
      </w:r>
      <w:r w:rsidRPr="004A1FD6">
        <w:instrText>)</w:instrText>
      </w:r>
      <w:bookmarkEnd w:id="186"/>
      <w:r w:rsidRPr="004A1FD6">
        <w:fldChar w:fldCharType="end"/>
      </w:r>
    </w:p>
    <w:p w:rsidR="00D374E4" w:rsidRPr="004A1FD6" w:rsidRDefault="00D374E4" w:rsidP="00652178">
      <w:r w:rsidRPr="004A1FD6">
        <w:tab/>
      </w:r>
      <w:r w:rsidR="0090260C" w:rsidRPr="004A1FD6">
        <w:rPr>
          <w:noProof/>
          <w:position w:val="-30"/>
        </w:rPr>
      </w:r>
      <w:r w:rsidR="0090260C" w:rsidRPr="004A1FD6">
        <w:rPr>
          <w:noProof/>
          <w:position w:val="-30"/>
        </w:rPr>
        <w:object w:dxaOrig="2940" w:dyaOrig="720" w14:anchorId="3186CE20">
          <v:shape id="_x0000_i1515" type="#_x0000_t75" alt="" style="width:2in;height:36pt;mso-width-percent:0;mso-height-percent:0;mso-width-percent:0;mso-height-percent:0" o:ole="">
            <v:imagedata r:id="rId999" o:title=""/>
          </v:shape>
          <o:OLEObject Type="Embed" ProgID="Equation.DSMT4" ShapeID="_x0000_i1515" DrawAspect="Content" ObjectID="_1845800095" r:id="rId100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87" w:name="ZEqnNum182582"/>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213</w:instrText>
      </w:r>
      <w:r w:rsidRPr="004A1FD6">
        <w:rPr>
          <w:noProof/>
        </w:rPr>
        <w:fldChar w:fldCharType="end"/>
      </w:r>
      <w:r w:rsidRPr="004A1FD6">
        <w:instrText>)</w:instrText>
      </w:r>
      <w:bookmarkEnd w:id="187"/>
      <w:r w:rsidRPr="004A1FD6">
        <w:fldChar w:fldCharType="end"/>
      </w:r>
    </w:p>
    <w:p w:rsidR="00D374E4" w:rsidRPr="004A1FD6" w:rsidRDefault="00D374E4" w:rsidP="00652178">
      <w:r w:rsidRPr="004A1FD6">
        <w:t>Thus the relative rotation matrix is</w:t>
      </w:r>
    </w:p>
    <w:p w:rsidR="00D374E4" w:rsidRPr="004A1FD6" w:rsidRDefault="00D374E4" w:rsidP="00652178">
      <w:r w:rsidRPr="004A1FD6">
        <w:tab/>
      </w:r>
      <w:r w:rsidR="0090260C" w:rsidRPr="004A1FD6">
        <w:rPr>
          <w:noProof/>
          <w:position w:val="-12"/>
        </w:rPr>
      </w:r>
      <w:r w:rsidR="0090260C" w:rsidRPr="004A1FD6">
        <w:rPr>
          <w:noProof/>
          <w:position w:val="-12"/>
        </w:rPr>
        <w:object w:dxaOrig="3560" w:dyaOrig="400" w14:anchorId="27A3308C">
          <v:shape id="_x0000_i1516" type="#_x0000_t75" alt="" style="width:180pt;height:22.2pt;mso-width-percent:0;mso-height-percent:0;mso-width-percent:0;mso-height-percent:0" o:ole="">
            <v:imagedata r:id="rId1001" o:title=""/>
          </v:shape>
          <o:OLEObject Type="Embed" ProgID="Equation.DSMT4" ShapeID="_x0000_i1516" DrawAspect="Content" ObjectID="_1845800096" r:id="rId100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214</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Using </w:t>
      </w:r>
      <w:r w:rsidRPr="004A1FD6">
        <w:fldChar w:fldCharType="begin"/>
      </w:r>
      <w:r w:rsidRPr="004A1FD6">
        <w:instrText xml:space="preserve"> GOTOBUTTON ZEqnNum182582  \* MERGEFORMAT </w:instrText>
      </w:r>
      <w:fldSimple w:instr=" REF ZEqnNum182582 \* Charformat \! \* MERGEFORMAT ">
        <w:r w:rsidRPr="004A1FD6">
          <w:instrText>(</w:instrText>
        </w:r>
        <w:r>
          <w:instrText>1</w:instrText>
        </w:r>
        <w:r w:rsidRPr="004A1FD6">
          <w:instrText>.</w:instrText>
        </w:r>
        <w:r>
          <w:instrText>213</w:instrText>
        </w:r>
        <w:r w:rsidRPr="004A1FD6">
          <w:instrText>)</w:instrText>
        </w:r>
      </w:fldSimple>
      <w:r w:rsidRPr="004A1FD6">
        <w:fldChar w:fldCharType="end"/>
      </w:r>
      <w:r w:rsidRPr="004A1FD6">
        <w:t xml:space="preserve"> the matrix which aligns the axes of RF1 should equal the axes of RF1</w:t>
      </w:r>
    </w:p>
    <w:p w:rsidR="00D374E4" w:rsidRPr="004A1FD6" w:rsidRDefault="00D374E4" w:rsidP="00652178">
      <w:r w:rsidRPr="004A1FD6">
        <w:tab/>
      </w:r>
      <w:r w:rsidR="0090260C" w:rsidRPr="004A1FD6">
        <w:rPr>
          <w:noProof/>
          <w:position w:val="-12"/>
        </w:rPr>
      </w:r>
      <w:r w:rsidR="0090260C" w:rsidRPr="004A1FD6">
        <w:rPr>
          <w:noProof/>
          <w:position w:val="-12"/>
        </w:rPr>
        <w:object w:dxaOrig="4340" w:dyaOrig="400" w14:anchorId="60671327">
          <v:shape id="_x0000_i1517" type="#_x0000_t75" alt="" style="width:3in;height:22.2pt;mso-width-percent:0;mso-height-percent:0;mso-width-percent:0;mso-height-percent:0" o:ole="">
            <v:imagedata r:id="rId1003" o:title=""/>
          </v:shape>
          <o:OLEObject Type="Embed" ProgID="Equation.DSMT4" ShapeID="_x0000_i1517" DrawAspect="Content" ObjectID="_1845800097" r:id="rId100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215</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Using </w:t>
      </w:r>
      <w:r w:rsidRPr="004A1FD6">
        <w:fldChar w:fldCharType="begin"/>
      </w:r>
      <w:r w:rsidRPr="004A1FD6">
        <w:instrText xml:space="preserve"> GOTOBUTTON ZEqnNum299618  \* MERGEFORMAT </w:instrText>
      </w:r>
      <w:fldSimple w:instr=" REF ZEqnNum299618 \* Charformat \! \* MERGEFORMAT ">
        <w:r w:rsidRPr="004A1FD6">
          <w:instrText>(</w:instrText>
        </w:r>
        <w:r>
          <w:instrText>1</w:instrText>
        </w:r>
        <w:r w:rsidRPr="004A1FD6">
          <w:instrText>.</w:instrText>
        </w:r>
        <w:r>
          <w:instrText>204</w:instrText>
        </w:r>
        <w:r w:rsidRPr="004A1FD6">
          <w:instrText>)</w:instrText>
        </w:r>
      </w:fldSimple>
      <w:r w:rsidRPr="004A1FD6">
        <w:fldChar w:fldCharType="end"/>
      </w:r>
      <w:r w:rsidRPr="004A1FD6">
        <w:t xml:space="preserve"> in </w:t>
      </w:r>
      <w:r w:rsidRPr="004A1FD6">
        <w:fldChar w:fldCharType="begin"/>
      </w:r>
      <w:r w:rsidRPr="004A1FD6">
        <w:instrText xml:space="preserve"> GOTOBUTTON ZEqnNum949288  \* MERGEFORMAT </w:instrText>
      </w:r>
      <w:fldSimple w:instr=" REF ZEqnNum949288 \* Charformat \! \* MERGEFORMAT ">
        <w:r w:rsidRPr="004A1FD6">
          <w:instrText>(</w:instrText>
        </w:r>
        <w:r>
          <w:instrText>1</w:instrText>
        </w:r>
        <w:r w:rsidRPr="004A1FD6">
          <w:instrText>.</w:instrText>
        </w:r>
        <w:r>
          <w:instrText>212</w:instrText>
        </w:r>
        <w:r w:rsidRPr="004A1FD6">
          <w:instrText>)</w:instrText>
        </w:r>
      </w:fldSimple>
      <w:r w:rsidRPr="004A1FD6">
        <w:fldChar w:fldCharType="end"/>
      </w:r>
      <w:r w:rsidRPr="004A1FD6">
        <w:t xml:space="preserve"> we find that</w:t>
      </w:r>
    </w:p>
    <w:p w:rsidR="00D374E4" w:rsidRPr="004A1FD6" w:rsidRDefault="00D374E4" w:rsidP="00652178">
      <w:r w:rsidRPr="004A1FD6">
        <w:tab/>
      </w:r>
      <w:r w:rsidR="0090260C" w:rsidRPr="004A1FD6">
        <w:rPr>
          <w:noProof/>
          <w:position w:val="-34"/>
        </w:rPr>
      </w:r>
      <w:r w:rsidR="0090260C" w:rsidRPr="004A1FD6">
        <w:rPr>
          <w:noProof/>
          <w:position w:val="-34"/>
        </w:rPr>
        <w:object w:dxaOrig="2740" w:dyaOrig="800" w14:anchorId="3157CF72">
          <v:shape id="_x0000_i1518" type="#_x0000_t75" alt="" style="width:136.35pt;height:43.65pt;mso-width-percent:0;mso-height-percent:0;mso-width-percent:0;mso-height-percent:0" o:ole="">
            <v:imagedata r:id="rId1005" o:title=""/>
          </v:shape>
          <o:OLEObject Type="Embed" ProgID="Equation.DSMT4" ShapeID="_x0000_i1518" DrawAspect="Content" ObjectID="_1845800098" r:id="rId100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88" w:name="ZEqnNum149458"/>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216</w:instrText>
      </w:r>
      <w:r w:rsidRPr="004A1FD6">
        <w:rPr>
          <w:noProof/>
        </w:rPr>
        <w:fldChar w:fldCharType="end"/>
      </w:r>
      <w:r w:rsidRPr="004A1FD6">
        <w:instrText>)</w:instrText>
      </w:r>
      <w:bookmarkEnd w:id="188"/>
      <w:r w:rsidRPr="004A1FD6">
        <w:fldChar w:fldCharType="end"/>
      </w:r>
    </w:p>
    <w:p w:rsidR="00D374E4" w:rsidRPr="004A1FD6" w:rsidRDefault="00D374E4" w:rsidP="00652178">
      <w:r w:rsidRPr="004A1FD6">
        <w:t xml:space="preserve">Using </w:t>
      </w:r>
      <w:r w:rsidRPr="004A1FD6">
        <w:fldChar w:fldCharType="begin"/>
      </w:r>
      <w:r w:rsidRPr="004A1FD6">
        <w:instrText xml:space="preserve"> GOTOBUTTON ZEqnNum951396  \* MERGEFORMAT </w:instrText>
      </w:r>
      <w:fldSimple w:instr=" REF ZEqnNum951396 \* Charformat \! \* MERGEFORMAT ">
        <w:r w:rsidRPr="004A1FD6">
          <w:instrText>(</w:instrText>
        </w:r>
        <w:r>
          <w:instrText>1</w:instrText>
        </w:r>
        <w:r w:rsidRPr="004A1FD6">
          <w:instrText>.</w:instrText>
        </w:r>
        <w:r>
          <w:instrText>207</w:instrText>
        </w:r>
        <w:r w:rsidRPr="004A1FD6">
          <w:instrText>)</w:instrText>
        </w:r>
      </w:fldSimple>
      <w:r w:rsidRPr="004A1FD6">
        <w:fldChar w:fldCharType="end"/>
      </w:r>
      <w:r w:rsidRPr="004A1FD6">
        <w:t xml:space="preserve"> and </w:t>
      </w:r>
      <w:r w:rsidRPr="004A1FD6">
        <w:fldChar w:fldCharType="begin"/>
      </w:r>
      <w:r w:rsidRPr="004A1FD6">
        <w:instrText xml:space="preserve"> GOTOBUTTON ZEqnNum149458  \* MERGEFORMAT </w:instrText>
      </w:r>
      <w:fldSimple w:instr=" REF ZEqnNum149458 \* Charformat \! \* MERGEFORMAT ">
        <w:r w:rsidRPr="004A1FD6">
          <w:instrText>(</w:instrText>
        </w:r>
        <w:r>
          <w:instrText>1</w:instrText>
        </w:r>
        <w:r w:rsidRPr="004A1FD6">
          <w:instrText>.</w:instrText>
        </w:r>
        <w:r>
          <w:instrText>216</w:instrText>
        </w:r>
        <w:r w:rsidRPr="004A1FD6">
          <w:instrText>)</w:instrText>
        </w:r>
      </w:fldSimple>
      <w:r w:rsidRPr="004A1FD6">
        <w:fldChar w:fldCharType="end"/>
      </w:r>
      <w:r w:rsidRPr="004A1FD6">
        <w:t xml:space="preserve"> in </w:t>
      </w:r>
      <w:r w:rsidRPr="004A1FD6">
        <w:fldChar w:fldCharType="begin"/>
      </w:r>
      <w:r w:rsidRPr="004A1FD6">
        <w:instrText xml:space="preserve"> GOTOBUTTON ZEqnNum949288  \* MERGEFORMAT </w:instrText>
      </w:r>
      <w:fldSimple w:instr=" REF ZEqnNum949288 \* Charformat \! \* MERGEFORMAT ">
        <w:r w:rsidRPr="004A1FD6">
          <w:instrText>(</w:instrText>
        </w:r>
        <w:r>
          <w:instrText>1</w:instrText>
        </w:r>
        <w:r w:rsidRPr="004A1FD6">
          <w:instrText>.</w:instrText>
        </w:r>
        <w:r>
          <w:instrText>212</w:instrText>
        </w:r>
        <w:r w:rsidRPr="004A1FD6">
          <w:instrText>)</w:instrText>
        </w:r>
      </w:fldSimple>
      <w:r w:rsidRPr="004A1FD6">
        <w:fldChar w:fldCharType="end"/>
      </w:r>
    </w:p>
    <w:p w:rsidR="00D374E4" w:rsidRPr="004A1FD6" w:rsidRDefault="00D374E4" w:rsidP="00652178">
      <w:r w:rsidRPr="004A1FD6">
        <w:tab/>
      </w:r>
      <w:r w:rsidR="0090260C" w:rsidRPr="004A1FD6">
        <w:rPr>
          <w:noProof/>
          <w:position w:val="-14"/>
        </w:rPr>
      </w:r>
      <w:r w:rsidR="0090260C" w:rsidRPr="004A1FD6">
        <w:rPr>
          <w:noProof/>
          <w:position w:val="-14"/>
        </w:rPr>
        <w:object w:dxaOrig="3440" w:dyaOrig="400" w14:anchorId="69ECE102">
          <v:shape id="_x0000_i1519" type="#_x0000_t75" alt="" style="width:173.1pt;height:22.2pt;mso-width-percent:0;mso-height-percent:0;mso-width-percent:0;mso-height-percent:0" o:ole="">
            <v:imagedata r:id="rId1007" o:title=""/>
          </v:shape>
          <o:OLEObject Type="Embed" ProgID="Equation.DSMT4" ShapeID="_x0000_i1519" DrawAspect="Content" ObjectID="_1845800099" r:id="rId100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89" w:name="ZEqnNum494991"/>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217</w:instrText>
      </w:r>
      <w:r w:rsidRPr="004A1FD6">
        <w:rPr>
          <w:noProof/>
        </w:rPr>
        <w:fldChar w:fldCharType="end"/>
      </w:r>
      <w:r w:rsidRPr="004A1FD6">
        <w:instrText>)</w:instrText>
      </w:r>
      <w:bookmarkEnd w:id="189"/>
      <w:r w:rsidRPr="004A1FD6">
        <w:fldChar w:fldCharType="end"/>
      </w:r>
    </w:p>
    <w:p w:rsidR="00D374E4" w:rsidRPr="004A1FD6" w:rsidRDefault="00D374E4" w:rsidP="00652178">
      <w:r w:rsidRPr="004A1FD6">
        <w:t xml:space="preserve">Therefore the rectification matrix which aligns to the module is simply </w:t>
      </w:r>
      <w:r w:rsidR="0090260C" w:rsidRPr="004A1FD6">
        <w:rPr>
          <w:noProof/>
          <w:position w:val="-12"/>
        </w:rPr>
      </w:r>
      <w:r w:rsidR="0090260C" w:rsidRPr="004A1FD6">
        <w:rPr>
          <w:noProof/>
          <w:position w:val="-12"/>
        </w:rPr>
        <w:object w:dxaOrig="400" w:dyaOrig="360" w14:anchorId="4F4DBBD9">
          <v:shape id="_x0000_i1520" type="#_x0000_t75" alt="" style="width:22.2pt;height:22.2pt;mso-width-percent:0;mso-height-percent:0;mso-width-percent:0;mso-height-percent:0" o:ole="">
            <v:imagedata r:id="rId1009" o:title=""/>
          </v:shape>
          <o:OLEObject Type="Embed" ProgID="Equation.DSMT4" ShapeID="_x0000_i1520" DrawAspect="Content" ObjectID="_1845800100" r:id="rId1010"/>
        </w:object>
      </w:r>
      <w:r w:rsidRPr="004A1FD6">
        <w:t xml:space="preserve"> which is applied to both cameras.  In terms of axes, using </w:t>
      </w:r>
      <w:r w:rsidRPr="004A1FD6">
        <w:fldChar w:fldCharType="begin"/>
      </w:r>
      <w:r w:rsidRPr="004A1FD6">
        <w:instrText xml:space="preserve"> GOTOBUTTON ZEqnNum182582  \* MERGEFORMAT </w:instrText>
      </w:r>
      <w:fldSimple w:instr=" REF ZEqnNum182582 \* Charformat \! \* MERGEFORMAT ">
        <w:r w:rsidRPr="004A1FD6">
          <w:instrText>(</w:instrText>
        </w:r>
        <w:r>
          <w:instrText>1</w:instrText>
        </w:r>
        <w:r w:rsidRPr="004A1FD6">
          <w:instrText>.</w:instrText>
        </w:r>
        <w:r>
          <w:instrText>213</w:instrText>
        </w:r>
        <w:r w:rsidRPr="004A1FD6">
          <w:instrText>)</w:instrText>
        </w:r>
      </w:fldSimple>
      <w:r w:rsidRPr="004A1FD6">
        <w:fldChar w:fldCharType="end"/>
      </w:r>
      <w:r w:rsidRPr="004A1FD6">
        <w:t xml:space="preserve"> the module axes is related to the camera axis by the similarity transformation</w:t>
      </w:r>
    </w:p>
    <w:p w:rsidR="00D374E4" w:rsidRPr="004A1FD6" w:rsidRDefault="00D374E4" w:rsidP="00652178">
      <w:r w:rsidRPr="004A1FD6">
        <w:tab/>
      </w:r>
      <w:r w:rsidR="0090260C" w:rsidRPr="004A1FD6">
        <w:rPr>
          <w:noProof/>
          <w:position w:val="-12"/>
        </w:rPr>
      </w:r>
      <w:r w:rsidR="0090260C" w:rsidRPr="004A1FD6">
        <w:rPr>
          <w:noProof/>
          <w:position w:val="-12"/>
        </w:rPr>
        <w:object w:dxaOrig="2620" w:dyaOrig="380" w14:anchorId="61482131">
          <v:shape id="_x0000_i1521" type="#_x0000_t75" alt="" style="width:130.2pt;height:22.2pt;mso-width-percent:0;mso-height-percent:0;mso-width-percent:0;mso-height-percent:0" o:ole="">
            <v:imagedata r:id="rId1011" o:title=""/>
          </v:shape>
          <o:OLEObject Type="Embed" ProgID="Equation.DSMT4" ShapeID="_x0000_i1521" DrawAspect="Content" ObjectID="_1845800101" r:id="rId101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218</w:instrText>
      </w:r>
      <w:r w:rsidRPr="004A1FD6">
        <w:rPr>
          <w:noProof/>
        </w:rPr>
        <w:fldChar w:fldCharType="end"/>
      </w:r>
      <w:r w:rsidRPr="004A1FD6">
        <w:instrText>)</w:instrText>
      </w:r>
      <w:r w:rsidRPr="004A1FD6">
        <w:fldChar w:fldCharType="end"/>
      </w:r>
    </w:p>
    <w:p w:rsidR="00D374E4" w:rsidRPr="004A1FD6" w:rsidRDefault="00D374E4" w:rsidP="00652178">
      <w:r w:rsidRPr="004A1FD6">
        <w:fldChar w:fldCharType="begin"/>
      </w:r>
      <w:r w:rsidRPr="004A1FD6">
        <w:instrText xml:space="preserve"> REF _Ref443988397 \h </w:instrText>
      </w:r>
      <w:r>
        <w:instrText xml:space="preserve"> \* MERGEFORMAT </w:instrText>
      </w:r>
      <w:r w:rsidRPr="004A1FD6">
        <w:fldChar w:fldCharType="separate"/>
      </w:r>
      <w:r w:rsidRPr="004A1FD6">
        <w:t xml:space="preserve">Figure </w:t>
      </w:r>
      <w:r>
        <w:rPr>
          <w:noProof/>
        </w:rPr>
        <w:t>20</w:t>
      </w:r>
      <w:r w:rsidRPr="004A1FD6">
        <w:fldChar w:fldCharType="end"/>
      </w:r>
      <w:r w:rsidRPr="004A1FD6">
        <w:t xml:space="preserve"> describes the stated relationships pictorially.</w:t>
      </w:r>
    </w:p>
    <w:p w:rsidR="00D374E4" w:rsidRPr="004A1FD6" w:rsidRDefault="00D374E4" w:rsidP="00652178">
      <w:r w:rsidRPr="004A1FD6">
        <w:t xml:space="preserve">Construction of module rectification </w:t>
      </w:r>
      <w:r w:rsidR="0090260C" w:rsidRPr="004A1FD6">
        <w:rPr>
          <w:noProof/>
          <w:position w:val="-12"/>
        </w:rPr>
      </w:r>
      <w:r w:rsidR="0090260C" w:rsidRPr="004A1FD6">
        <w:rPr>
          <w:noProof/>
          <w:position w:val="-12"/>
        </w:rPr>
        <w:object w:dxaOrig="400" w:dyaOrig="400" w14:anchorId="338646D1">
          <v:shape id="_x0000_i1522" type="#_x0000_t75" alt="" style="width:22.2pt;height:22.2pt;mso-width-percent:0;mso-height-percent:0;mso-width-percent:0;mso-height-percent:0" o:ole="">
            <v:imagedata r:id="rId1013" o:title=""/>
          </v:shape>
          <o:OLEObject Type="Embed" ProgID="Equation.DSMT4" ShapeID="_x0000_i1522" DrawAspect="Content" ObjectID="_1845800102" r:id="rId1014"/>
        </w:object>
      </w:r>
      <w:r w:rsidRPr="004A1FD6">
        <w:t xml:space="preserve">matrix uses the baseline direction vector T as a reference to define two additional perpendicular directions.  The end result of the application of </w:t>
      </w:r>
      <w:r w:rsidRPr="004A1FD6">
        <w:lastRenderedPageBreak/>
        <w:t xml:space="preserve">R10 ensures that the baseline with respect to RF1 has only a horizontal component, e,.g. in </w:t>
      </w:r>
      <w:r w:rsidRPr="004A1FD6">
        <w:fldChar w:fldCharType="begin"/>
      </w:r>
      <w:r w:rsidRPr="004A1FD6">
        <w:instrText xml:space="preserve"> GOTOBUTTON ZEqnNum494991  \* MERGEFORMAT </w:instrText>
      </w:r>
      <w:fldSimple w:instr=" REF ZEqnNum494991 \* Charformat \! \* MERGEFORMAT ">
        <w:r w:rsidRPr="004A1FD6">
          <w:instrText>(</w:instrText>
        </w:r>
        <w:r>
          <w:instrText>1</w:instrText>
        </w:r>
        <w:r w:rsidRPr="004A1FD6">
          <w:instrText>.</w:instrText>
        </w:r>
        <w:r>
          <w:instrText>217</w:instrText>
        </w:r>
        <w:r w:rsidRPr="004A1FD6">
          <w:instrText>)</w:instrText>
        </w:r>
      </w:fldSimple>
      <w:r w:rsidRPr="004A1FD6">
        <w:fldChar w:fldCharType="end"/>
      </w:r>
    </w:p>
    <w:p w:rsidR="00D374E4" w:rsidRPr="004A1FD6" w:rsidRDefault="00D374E4" w:rsidP="00652178"/>
    <w:p w:rsidR="00D374E4" w:rsidRPr="004A1FD6" w:rsidRDefault="00D374E4" w:rsidP="00652178">
      <w:r w:rsidRPr="004A1FD6">
        <w:tab/>
      </w:r>
      <w:r w:rsidR="0090260C" w:rsidRPr="004A1FD6">
        <w:rPr>
          <w:noProof/>
          <w:position w:val="-52"/>
        </w:rPr>
      </w:r>
      <w:r w:rsidR="0090260C" w:rsidRPr="004A1FD6">
        <w:rPr>
          <w:noProof/>
          <w:position w:val="-52"/>
        </w:rPr>
        <w:object w:dxaOrig="1320" w:dyaOrig="1160" w14:anchorId="58C9C4D7">
          <v:shape id="_x0000_i1523" type="#_x0000_t75" alt="" style="width:64.35pt;height:58.2pt;mso-width-percent:0;mso-height-percent:0;mso-width-percent:0;mso-height-percent:0" o:ole="">
            <v:imagedata r:id="rId1015" o:title=""/>
          </v:shape>
          <o:OLEObject Type="Embed" ProgID="Equation.DSMT4" ShapeID="_x0000_i1523" DrawAspect="Content" ObjectID="_1845800103" r:id="rId101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219</w:instrText>
      </w:r>
      <w:r w:rsidRPr="004A1FD6">
        <w:rPr>
          <w:noProof/>
        </w:rPr>
        <w:fldChar w:fldCharType="end"/>
      </w:r>
      <w:r w:rsidRPr="004A1FD6">
        <w:instrText>)</w:instrText>
      </w:r>
      <w:r w:rsidRPr="004A1FD6">
        <w:fldChar w:fldCharType="end"/>
      </w:r>
    </w:p>
    <w:p w:rsidR="00D374E4" w:rsidRPr="004A1FD6" w:rsidRDefault="00D374E4" w:rsidP="00652178">
      <w:r w:rsidRPr="004A1FD6">
        <w:t>We construct the matrix as follows.  Define</w:t>
      </w:r>
    </w:p>
    <w:p w:rsidR="00D374E4" w:rsidRPr="004A1FD6" w:rsidRDefault="00D374E4" w:rsidP="00652178">
      <w:r w:rsidRPr="004A1FD6">
        <w:tab/>
      </w:r>
      <w:r w:rsidR="0090260C" w:rsidRPr="004A1FD6">
        <w:rPr>
          <w:noProof/>
          <w:position w:val="-32"/>
        </w:rPr>
      </w:r>
      <w:r w:rsidR="0090260C" w:rsidRPr="004A1FD6">
        <w:rPr>
          <w:noProof/>
          <w:position w:val="-32"/>
        </w:rPr>
        <w:object w:dxaOrig="820" w:dyaOrig="700" w14:anchorId="13F2DE0E">
          <v:shape id="_x0000_i1524" type="#_x0000_t75" alt="" style="width:42.9pt;height:36pt;mso-width-percent:0;mso-height-percent:0;mso-width-percent:0;mso-height-percent:0" o:ole="">
            <v:imagedata r:id="rId1017" o:title=""/>
          </v:shape>
          <o:OLEObject Type="Embed" ProgID="Equation.DSMT4" ShapeID="_x0000_i1524" DrawAspect="Content" ObjectID="_1845800104" r:id="rId101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220</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40"/>
        </w:rPr>
      </w:r>
      <w:r w:rsidR="0090260C" w:rsidRPr="004A1FD6">
        <w:rPr>
          <w:noProof/>
          <w:position w:val="-40"/>
        </w:rPr>
        <w:object w:dxaOrig="1860" w:dyaOrig="880" w14:anchorId="3ACB56B6">
          <v:shape id="_x0000_i1525" type="#_x0000_t75" alt="" style="width:94.2pt;height:43.65pt;mso-width-percent:0;mso-height-percent:0;mso-width-percent:0;mso-height-percent:0" o:ole="">
            <v:imagedata r:id="rId1019" o:title=""/>
          </v:shape>
          <o:OLEObject Type="Embed" ProgID="Equation.DSMT4" ShapeID="_x0000_i1525" DrawAspect="Content" ObjectID="_1845800105" r:id="rId102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221</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which is by definition such that </w:t>
      </w:r>
      <w:r w:rsidR="0090260C" w:rsidRPr="004A1FD6">
        <w:rPr>
          <w:noProof/>
          <w:position w:val="-12"/>
        </w:rPr>
      </w:r>
      <w:r w:rsidR="0090260C" w:rsidRPr="004A1FD6">
        <w:rPr>
          <w:noProof/>
          <w:position w:val="-12"/>
        </w:rPr>
        <w:object w:dxaOrig="800" w:dyaOrig="380" w14:anchorId="5D10ADDE">
          <v:shape id="_x0000_i1526" type="#_x0000_t75" alt="" style="width:43.65pt;height:22.2pt;mso-width-percent:0;mso-height-percent:0;mso-width-percent:0;mso-height-percent:0" o:ole="">
            <v:imagedata r:id="rId1021" o:title=""/>
          </v:shape>
          <o:OLEObject Type="Embed" ProgID="Equation.DSMT4" ShapeID="_x0000_i1526" DrawAspect="Content" ObjectID="_1845800106" r:id="rId1022"/>
        </w:object>
      </w:r>
      <w:r w:rsidRPr="004A1FD6">
        <w:t>, and</w:t>
      </w:r>
    </w:p>
    <w:p w:rsidR="00D374E4" w:rsidRPr="004A1FD6" w:rsidRDefault="00D374E4" w:rsidP="00652178">
      <w:r w:rsidRPr="004A1FD6">
        <w:tab/>
      </w:r>
      <w:r w:rsidR="0090260C" w:rsidRPr="004A1FD6">
        <w:rPr>
          <w:noProof/>
          <w:position w:val="-12"/>
        </w:rPr>
      </w:r>
      <w:r w:rsidR="0090260C" w:rsidRPr="004A1FD6">
        <w:rPr>
          <w:noProof/>
          <w:position w:val="-12"/>
        </w:rPr>
        <w:object w:dxaOrig="1060" w:dyaOrig="360" w14:anchorId="4A7B2D2F">
          <v:shape id="_x0000_i1527" type="#_x0000_t75" alt="" style="width:49.8pt;height:22.2pt;mso-width-percent:0;mso-height-percent:0;mso-width-percent:0;mso-height-percent:0" o:ole="">
            <v:imagedata r:id="rId1023" o:title=""/>
          </v:shape>
          <o:OLEObject Type="Embed" ProgID="Equation.DSMT4" ShapeID="_x0000_i1527" DrawAspect="Content" ObjectID="_1845800107" r:id="rId102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222</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52"/>
        </w:rPr>
      </w:r>
      <w:r w:rsidR="0090260C" w:rsidRPr="004A1FD6">
        <w:rPr>
          <w:noProof/>
          <w:position w:val="-52"/>
        </w:rPr>
        <w:object w:dxaOrig="1080" w:dyaOrig="1160" w14:anchorId="6125E337">
          <v:shape id="_x0000_i1528" type="#_x0000_t75" alt="" style="width:51.3pt;height:58.2pt;mso-width-percent:0;mso-height-percent:0;mso-width-percent:0;mso-height-percent:0" o:ole="">
            <v:imagedata r:id="rId1025" o:title=""/>
          </v:shape>
          <o:OLEObject Type="Embed" ProgID="Equation.DSMT4" ShapeID="_x0000_i1528" DrawAspect="Content" ObjectID="_1845800108" r:id="rId102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223</w:instrText>
      </w:r>
      <w:r w:rsidRPr="004A1FD6">
        <w:rPr>
          <w:noProof/>
        </w:rPr>
        <w:fldChar w:fldCharType="end"/>
      </w:r>
      <w:r w:rsidRPr="004A1FD6">
        <w:instrText>)</w:instrText>
      </w:r>
      <w:r w:rsidRPr="004A1FD6">
        <w:fldChar w:fldCharType="end"/>
      </w:r>
    </w:p>
    <w:p w:rsidR="00D374E4" w:rsidRPr="004A1FD6" w:rsidRDefault="00D374E4" w:rsidP="00652178">
      <w:pPr>
        <w:pStyle w:val="Heading3"/>
      </w:pPr>
      <w:bookmarkStart w:id="190" w:name="_Toc483993380"/>
      <w:bookmarkStart w:id="191" w:name="_Toc209787783"/>
      <w:bookmarkStart w:id="192" w:name="_Toc229857441"/>
      <w:bookmarkStart w:id="193" w:name="_Toc229926494"/>
      <w:r w:rsidRPr="004A1FD6">
        <w:t>Single Camera Correction</w:t>
      </w:r>
      <w:bookmarkEnd w:id="190"/>
      <w:bookmarkEnd w:id="191"/>
      <w:bookmarkEnd w:id="192"/>
      <w:bookmarkEnd w:id="193"/>
    </w:p>
    <w:p w:rsidR="00D374E4" w:rsidRPr="004A1FD6" w:rsidRDefault="00D374E4" w:rsidP="00652178">
      <w:pPr>
        <w:pStyle w:val="Heading3"/>
        <w:keepLines/>
        <w:spacing w:before="200" w:after="0" w:line="276" w:lineRule="auto"/>
        <w:rPr>
          <w:rFonts w:cs="Times New Roman"/>
        </w:rPr>
      </w:pPr>
      <w:bookmarkStart w:id="194" w:name="_Toc483993381"/>
      <w:bookmarkStart w:id="195" w:name="_Toc209787784"/>
      <w:bookmarkStart w:id="196" w:name="_Toc229857442"/>
      <w:bookmarkStart w:id="197" w:name="_Toc229926495"/>
      <w:r w:rsidRPr="004A1FD6">
        <w:rPr>
          <w:rFonts w:cs="Times New Roman"/>
        </w:rPr>
        <w:t>Full Calibration</w:t>
      </w:r>
      <w:bookmarkEnd w:id="194"/>
      <w:bookmarkEnd w:id="195"/>
      <w:bookmarkEnd w:id="196"/>
      <w:bookmarkEnd w:id="197"/>
    </w:p>
    <w:p w:rsidR="00D374E4" w:rsidRPr="004A1FD6" w:rsidRDefault="00D374E4" w:rsidP="00652178"/>
    <w:p w:rsidR="00D374E4" w:rsidRPr="004A1FD6" w:rsidRDefault="00D374E4" w:rsidP="00652178">
      <w:r w:rsidRPr="004A1FD6">
        <w:t>From full calibration we obtain the rectification rigid body transformation</w:t>
      </w:r>
    </w:p>
    <w:p w:rsidR="00D374E4" w:rsidRPr="004A1FD6" w:rsidRDefault="00D374E4" w:rsidP="00652178">
      <w:r w:rsidRPr="004A1FD6">
        <w:tab/>
      </w:r>
      <w:r w:rsidR="0090260C" w:rsidRPr="004A1FD6">
        <w:rPr>
          <w:noProof/>
          <w:position w:val="-14"/>
        </w:rPr>
      </w:r>
      <w:r w:rsidR="0090260C" w:rsidRPr="004A1FD6">
        <w:rPr>
          <w:noProof/>
          <w:position w:val="-14"/>
        </w:rPr>
        <w:object w:dxaOrig="1200" w:dyaOrig="400" w14:anchorId="32AF3C45">
          <v:shape id="_x0000_i1529" type="#_x0000_t75" alt="" style="width:58.2pt;height:22.2pt;mso-width-percent:0;mso-height-percent:0;mso-width-percent:0;mso-height-percent:0" o:ole="">
            <v:imagedata r:id="rId1027" o:title=""/>
          </v:shape>
          <o:OLEObject Type="Embed" ProgID="Equation.DSMT4" ShapeID="_x0000_i1529" DrawAspect="Content" ObjectID="_1845800109" r:id="rId102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224</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as well as the camera matrices </w:t>
      </w:r>
      <w:r w:rsidR="0090260C" w:rsidRPr="004A1FD6">
        <w:rPr>
          <w:noProof/>
          <w:position w:val="-12"/>
        </w:rPr>
      </w:r>
      <w:r w:rsidR="0090260C" w:rsidRPr="004A1FD6">
        <w:rPr>
          <w:noProof/>
          <w:position w:val="-12"/>
        </w:rPr>
        <w:object w:dxaOrig="360" w:dyaOrig="360" w14:anchorId="4ED28DAA">
          <v:shape id="_x0000_i1530" type="#_x0000_t75" alt="" style="width:22.2pt;height:22.2pt;mso-width-percent:0;mso-height-percent:0;mso-width-percent:0;mso-height-percent:0" o:ole="">
            <v:imagedata r:id="rId1029" o:title=""/>
          </v:shape>
          <o:OLEObject Type="Embed" ProgID="Equation.DSMT4" ShapeID="_x0000_i1530" DrawAspect="Content" ObjectID="_1845800110" r:id="rId1030"/>
        </w:object>
      </w:r>
      <w:r w:rsidRPr="004A1FD6">
        <w:t>. The goal is to use auxiliary depth information derived either from passive triangulation or active methods to overlay one image on top of another.  Depth information is used to find the camera coordinates in the reference frame for which the depth is valid.  This 3D point is then reprojected on the focal plane of camera 2.  For the camera matrices to simplify rectification we can write the optical centers as the sum of the nominal center based on image resolution and the offset as</w:t>
      </w:r>
    </w:p>
    <w:p w:rsidR="00D374E4" w:rsidRPr="004A1FD6" w:rsidRDefault="00D374E4" w:rsidP="00652178">
      <w:r w:rsidRPr="004A1FD6">
        <w:tab/>
      </w:r>
      <w:r w:rsidR="0090260C" w:rsidRPr="004A1FD6">
        <w:rPr>
          <w:noProof/>
          <w:position w:val="-58"/>
        </w:rPr>
      </w:r>
      <w:r w:rsidR="0090260C" w:rsidRPr="004A1FD6">
        <w:rPr>
          <w:noProof/>
          <w:position w:val="-58"/>
        </w:rPr>
        <w:object w:dxaOrig="1140" w:dyaOrig="1280" w14:anchorId="32808799">
          <v:shape id="_x0000_i1531" type="#_x0000_t75" alt="" style="width:58.2pt;height:64.35pt;mso-width-percent:0;mso-height-percent:0;mso-width-percent:0;mso-height-percent:0" o:ole="">
            <v:imagedata r:id="rId1031" o:title=""/>
          </v:shape>
          <o:OLEObject Type="Embed" ProgID="Equation.DSMT4" ShapeID="_x0000_i1531" DrawAspect="Content" ObjectID="_1845800111" r:id="rId103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225</w:instrText>
      </w:r>
      <w:r w:rsidRPr="004A1FD6">
        <w:rPr>
          <w:noProof/>
        </w:rPr>
        <w:fldChar w:fldCharType="end"/>
      </w:r>
      <w:r w:rsidRPr="004A1FD6">
        <w:instrText>)</w:instrText>
      </w:r>
      <w:r w:rsidRPr="004A1FD6">
        <w:fldChar w:fldCharType="end"/>
      </w:r>
    </w:p>
    <w:p w:rsidR="00D374E4" w:rsidRPr="004A1FD6" w:rsidRDefault="00D374E4" w:rsidP="00652178">
      <w:r w:rsidRPr="004A1FD6">
        <w:t>Given depth information Z1 in camera frame 1 corresponding to sensor coordinates x1,y1,f1, we first compute the camera coordinates</w:t>
      </w:r>
    </w:p>
    <w:p w:rsidR="00D374E4" w:rsidRPr="004A1FD6" w:rsidRDefault="00D374E4" w:rsidP="00652178">
      <w:r w:rsidRPr="004A1FD6">
        <w:tab/>
      </w:r>
      <w:r w:rsidR="0090260C" w:rsidRPr="004A1FD6">
        <w:rPr>
          <w:noProof/>
          <w:position w:val="-52"/>
        </w:rPr>
      </w:r>
      <w:r w:rsidR="0090260C" w:rsidRPr="004A1FD6">
        <w:rPr>
          <w:noProof/>
          <w:position w:val="-52"/>
        </w:rPr>
        <w:object w:dxaOrig="5840" w:dyaOrig="1160" w14:anchorId="0847216A">
          <v:shape id="_x0000_i1532" type="#_x0000_t75" alt="" style="width:296.45pt;height:58.2pt;mso-width-percent:0;mso-height-percent:0;mso-width-percent:0;mso-height-percent:0" o:ole="">
            <v:imagedata r:id="rId1033" o:title=""/>
          </v:shape>
          <o:OLEObject Type="Embed" ProgID="Equation.DSMT4" ShapeID="_x0000_i1532" DrawAspect="Content" ObjectID="_1845800112" r:id="rId103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226</w:instrText>
      </w:r>
      <w:r w:rsidRPr="004A1FD6">
        <w:rPr>
          <w:noProof/>
        </w:rPr>
        <w:fldChar w:fldCharType="end"/>
      </w:r>
      <w:r w:rsidRPr="004A1FD6">
        <w:instrText>)</w:instrText>
      </w:r>
      <w:r w:rsidRPr="004A1FD6">
        <w:fldChar w:fldCharType="end"/>
      </w:r>
    </w:p>
    <w:p w:rsidR="00D374E4" w:rsidRPr="004A1FD6" w:rsidRDefault="00D374E4" w:rsidP="00652178">
      <w:r w:rsidRPr="004A1FD6">
        <w:lastRenderedPageBreak/>
        <w:t>Using the relative rigid body matrix M we find the equivalent point in camera 2 frame</w:t>
      </w:r>
    </w:p>
    <w:p w:rsidR="00D374E4" w:rsidRPr="004A1FD6" w:rsidRDefault="00D374E4" w:rsidP="00652178">
      <w:r w:rsidRPr="004A1FD6">
        <w:tab/>
      </w:r>
      <w:r w:rsidR="0090260C" w:rsidRPr="004A1FD6">
        <w:rPr>
          <w:noProof/>
          <w:position w:val="-12"/>
        </w:rPr>
      </w:r>
      <w:r w:rsidR="0090260C" w:rsidRPr="004A1FD6">
        <w:rPr>
          <w:noProof/>
          <w:position w:val="-12"/>
        </w:rPr>
        <w:object w:dxaOrig="940" w:dyaOrig="360" w14:anchorId="5311346D">
          <v:shape id="_x0000_i1533" type="#_x0000_t75" alt="" style="width:43.65pt;height:22.2pt;mso-width-percent:0;mso-height-percent:0;mso-width-percent:0;mso-height-percent:0" o:ole="">
            <v:imagedata r:id="rId1035" o:title=""/>
          </v:shape>
          <o:OLEObject Type="Embed" ProgID="Equation.DSMT4" ShapeID="_x0000_i1533" DrawAspect="Content" ObjectID="_1845800113" r:id="rId103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227</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32"/>
        </w:rPr>
      </w:r>
      <w:r w:rsidR="0090260C" w:rsidRPr="004A1FD6">
        <w:rPr>
          <w:noProof/>
          <w:position w:val="-32"/>
        </w:rPr>
        <w:object w:dxaOrig="3440" w:dyaOrig="760" w14:anchorId="05129946">
          <v:shape id="_x0000_i1534" type="#_x0000_t75" alt="" style="width:173.1pt;height:36pt;mso-width-percent:0;mso-height-percent:0;mso-width-percent:0;mso-height-percent:0" o:ole="">
            <v:imagedata r:id="rId1037" o:title=""/>
          </v:shape>
          <o:OLEObject Type="Embed" ProgID="Equation.DSMT4" ShapeID="_x0000_i1534" DrawAspect="Content" ObjectID="_1845800114" r:id="rId103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228</w:instrText>
      </w:r>
      <w:r w:rsidRPr="004A1FD6">
        <w:rPr>
          <w:noProof/>
        </w:rPr>
        <w:fldChar w:fldCharType="end"/>
      </w:r>
      <w:r w:rsidRPr="004A1FD6">
        <w:instrText>)</w:instrText>
      </w:r>
      <w:r w:rsidRPr="004A1FD6">
        <w:fldChar w:fldCharType="end"/>
      </w:r>
    </w:p>
    <w:p w:rsidR="00D374E4" w:rsidRPr="004A1FD6" w:rsidRDefault="00D374E4" w:rsidP="00652178">
      <w:r w:rsidRPr="004A1FD6">
        <w:tab/>
      </w:r>
    </w:p>
    <w:p w:rsidR="00D374E4" w:rsidRPr="004A1FD6" w:rsidRDefault="00D374E4" w:rsidP="00652178">
      <w:r w:rsidRPr="004A1FD6">
        <w:t xml:space="preserve">Hence we find the digital buffer coordinates </w:t>
      </w:r>
    </w:p>
    <w:p w:rsidR="00D374E4" w:rsidRPr="004A1FD6" w:rsidRDefault="00D374E4" w:rsidP="00652178"/>
    <w:p w:rsidR="00D374E4" w:rsidRPr="004A1FD6" w:rsidRDefault="00D374E4" w:rsidP="00652178">
      <w:r w:rsidRPr="004A1FD6">
        <w:tab/>
      </w:r>
      <w:r w:rsidR="0090260C" w:rsidRPr="004A1FD6">
        <w:rPr>
          <w:noProof/>
          <w:position w:val="-34"/>
        </w:rPr>
      </w:r>
      <w:r w:rsidR="0090260C" w:rsidRPr="004A1FD6">
        <w:rPr>
          <w:noProof/>
          <w:position w:val="-34"/>
        </w:rPr>
        <w:object w:dxaOrig="2500" w:dyaOrig="800" w14:anchorId="3F7F3BA5">
          <v:shape id="_x0000_i1535" type="#_x0000_t75" alt="" style="width:121.8pt;height:43.65pt;mso-width-percent:0;mso-height-percent:0;mso-width-percent:0;mso-height-percent:0" o:ole="">
            <v:imagedata r:id="rId1039" o:title=""/>
          </v:shape>
          <o:OLEObject Type="Embed" ProgID="Equation.DSMT4" ShapeID="_x0000_i1535" DrawAspect="Content" ObjectID="_1845800115" r:id="rId104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229</w:instrText>
      </w:r>
      <w:r w:rsidRPr="004A1FD6">
        <w:rPr>
          <w:noProof/>
        </w:rPr>
        <w:fldChar w:fldCharType="end"/>
      </w:r>
      <w:r w:rsidRPr="004A1FD6">
        <w:instrText>)</w:instrText>
      </w:r>
      <w:r w:rsidRPr="004A1FD6">
        <w:fldChar w:fldCharType="end"/>
      </w:r>
    </w:p>
    <w:p w:rsidR="00D374E4" w:rsidRPr="004A1FD6" w:rsidRDefault="00D374E4" w:rsidP="00652178">
      <w:r w:rsidRPr="004A1FD6">
        <w:t>Technically, the buffer coordinates also have a rounding function which maps to nearest pixel.  During rectification interpolation is used to blur this error.</w:t>
      </w:r>
    </w:p>
    <w:p w:rsidR="00D374E4" w:rsidRPr="004A1FD6" w:rsidRDefault="00D374E4" w:rsidP="00652178">
      <w:r w:rsidRPr="004A1FD6">
        <w:t xml:space="preserve">In matrix shorthand if we use </w:t>
      </w:r>
      <w:r w:rsidR="0090260C" w:rsidRPr="004A1FD6">
        <w:rPr>
          <w:noProof/>
          <w:position w:val="-12"/>
        </w:rPr>
      </w:r>
      <w:r w:rsidR="0090260C" w:rsidRPr="004A1FD6">
        <w:rPr>
          <w:noProof/>
          <w:position w:val="-12"/>
        </w:rPr>
        <w:object w:dxaOrig="1340" w:dyaOrig="360" w14:anchorId="5B1A38B0">
          <v:shape id="_x0000_i1536" type="#_x0000_t75" alt="" style="width:65.1pt;height:22.2pt;mso-width-percent:0;mso-height-percent:0;mso-width-percent:0;mso-height-percent:0" o:ole="">
            <v:imagedata r:id="rId1041" o:title=""/>
          </v:shape>
          <o:OLEObject Type="Embed" ProgID="Equation.DSMT4" ShapeID="_x0000_i1536" DrawAspect="Content" ObjectID="_1845800116" r:id="rId1042"/>
        </w:object>
      </w:r>
      <w:r w:rsidRPr="004A1FD6">
        <w:t xml:space="preserve"> then</w:t>
      </w:r>
    </w:p>
    <w:p w:rsidR="00D374E4" w:rsidRPr="004A1FD6" w:rsidRDefault="00D374E4" w:rsidP="00652178">
      <w:r w:rsidRPr="004A1FD6">
        <w:tab/>
      </w:r>
      <w:r w:rsidR="0090260C" w:rsidRPr="004A1FD6">
        <w:rPr>
          <w:noProof/>
          <w:position w:val="-12"/>
        </w:rPr>
      </w:r>
      <w:r w:rsidR="0090260C" w:rsidRPr="004A1FD6">
        <w:rPr>
          <w:noProof/>
          <w:position w:val="-12"/>
        </w:rPr>
        <w:object w:dxaOrig="1620" w:dyaOrig="360" w14:anchorId="77A5BBC1">
          <v:shape id="_x0000_i1537" type="#_x0000_t75" alt="" style="width:78.9pt;height:22.2pt;mso-width-percent:0;mso-height-percent:0;mso-width-percent:0;mso-height-percent:0" o:ole="">
            <v:imagedata r:id="rId1043" o:title=""/>
          </v:shape>
          <o:OLEObject Type="Embed" ProgID="Equation.DSMT4" ShapeID="_x0000_i1537" DrawAspect="Content" ObjectID="_1845800117" r:id="rId104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98" w:name="ZEqnNum231736"/>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230</w:instrText>
      </w:r>
      <w:r w:rsidRPr="004A1FD6">
        <w:rPr>
          <w:noProof/>
        </w:rPr>
        <w:fldChar w:fldCharType="end"/>
      </w:r>
      <w:r w:rsidRPr="004A1FD6">
        <w:instrText>)</w:instrText>
      </w:r>
      <w:bookmarkEnd w:id="198"/>
      <w:r w:rsidRPr="004A1FD6">
        <w:fldChar w:fldCharType="end"/>
      </w:r>
    </w:p>
    <w:p w:rsidR="00D374E4" w:rsidRPr="004A1FD6" w:rsidRDefault="00D374E4" w:rsidP="00652178">
      <w:r w:rsidRPr="004A1FD6">
        <w:t xml:space="preserve">And </w:t>
      </w:r>
    </w:p>
    <w:p w:rsidR="00D374E4" w:rsidRPr="004A1FD6" w:rsidRDefault="00D374E4" w:rsidP="00652178"/>
    <w:p w:rsidR="00D374E4" w:rsidRPr="004A1FD6" w:rsidRDefault="00D374E4" w:rsidP="00652178">
      <w:r w:rsidRPr="004A1FD6">
        <w:tab/>
      </w:r>
      <w:r w:rsidR="0090260C" w:rsidRPr="004A1FD6">
        <w:rPr>
          <w:noProof/>
          <w:position w:val="-12"/>
        </w:rPr>
      </w:r>
      <w:r w:rsidR="0090260C" w:rsidRPr="004A1FD6">
        <w:rPr>
          <w:noProof/>
          <w:position w:val="-12"/>
        </w:rPr>
        <w:object w:dxaOrig="1260" w:dyaOrig="380" w14:anchorId="7FECEDD0">
          <v:shape id="_x0000_i1538" type="#_x0000_t75" alt="" style="width:64.35pt;height:22.2pt;mso-width-percent:0;mso-height-percent:0;mso-width-percent:0;mso-height-percent:0" o:ole="">
            <v:imagedata r:id="rId1045" o:title=""/>
          </v:shape>
          <o:OLEObject Type="Embed" ProgID="Equation.DSMT4" ShapeID="_x0000_i1538" DrawAspect="Content" ObjectID="_1845800118" r:id="rId104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199" w:name="ZEqnNum798613"/>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231</w:instrText>
      </w:r>
      <w:r w:rsidRPr="004A1FD6">
        <w:rPr>
          <w:noProof/>
        </w:rPr>
        <w:fldChar w:fldCharType="end"/>
      </w:r>
      <w:r w:rsidRPr="004A1FD6">
        <w:instrText>)</w:instrText>
      </w:r>
      <w:bookmarkEnd w:id="199"/>
      <w:r w:rsidRPr="004A1FD6">
        <w:fldChar w:fldCharType="end"/>
      </w:r>
    </w:p>
    <w:p w:rsidR="00D374E4" w:rsidRPr="004A1FD6" w:rsidRDefault="00D374E4" w:rsidP="00652178"/>
    <w:p w:rsidR="00D374E4" w:rsidRPr="004A1FD6" w:rsidRDefault="00D374E4" w:rsidP="00652178">
      <w:r w:rsidRPr="004A1FD6">
        <w:t xml:space="preserve">Combining </w:t>
      </w:r>
      <w:r w:rsidRPr="004A1FD6">
        <w:fldChar w:fldCharType="begin"/>
      </w:r>
      <w:r w:rsidRPr="004A1FD6">
        <w:instrText xml:space="preserve"> GOTOBUTTON ZEqnNum231736  \* MERGEFORMAT </w:instrText>
      </w:r>
      <w:fldSimple w:instr=" REF ZEqnNum231736 \* Charformat \! \* MERGEFORMAT ">
        <w:r w:rsidRPr="004A1FD6">
          <w:instrText>(</w:instrText>
        </w:r>
        <w:r>
          <w:instrText>1</w:instrText>
        </w:r>
        <w:r w:rsidRPr="004A1FD6">
          <w:instrText>.</w:instrText>
        </w:r>
        <w:r>
          <w:instrText>230</w:instrText>
        </w:r>
        <w:r w:rsidRPr="004A1FD6">
          <w:instrText>)</w:instrText>
        </w:r>
      </w:fldSimple>
      <w:r w:rsidRPr="004A1FD6">
        <w:fldChar w:fldCharType="end"/>
      </w:r>
      <w:r w:rsidRPr="004A1FD6">
        <w:t xml:space="preserve"> and </w:t>
      </w:r>
      <w:r w:rsidRPr="004A1FD6">
        <w:fldChar w:fldCharType="begin"/>
      </w:r>
      <w:r w:rsidRPr="004A1FD6">
        <w:instrText xml:space="preserve"> GOTOBUTTON ZEqnNum798613  \* MERGEFORMAT </w:instrText>
      </w:r>
      <w:fldSimple w:instr=" REF ZEqnNum798613 \* Charformat \! \* MERGEFORMAT ">
        <w:r w:rsidRPr="004A1FD6">
          <w:instrText>(</w:instrText>
        </w:r>
        <w:r>
          <w:instrText>1</w:instrText>
        </w:r>
        <w:r w:rsidRPr="004A1FD6">
          <w:instrText>.</w:instrText>
        </w:r>
        <w:r>
          <w:instrText>231</w:instrText>
        </w:r>
        <w:r w:rsidRPr="004A1FD6">
          <w:instrText>)</w:instrText>
        </w:r>
      </w:fldSimple>
      <w:r w:rsidRPr="004A1FD6">
        <w:fldChar w:fldCharType="end"/>
      </w:r>
    </w:p>
    <w:p w:rsidR="00D374E4" w:rsidRPr="004A1FD6" w:rsidRDefault="00D374E4" w:rsidP="00652178">
      <w:r w:rsidRPr="004A1FD6">
        <w:tab/>
      </w:r>
      <w:r w:rsidR="0090260C" w:rsidRPr="004A1FD6">
        <w:rPr>
          <w:noProof/>
          <w:position w:val="-12"/>
        </w:rPr>
      </w:r>
      <w:r w:rsidR="0090260C" w:rsidRPr="004A1FD6">
        <w:rPr>
          <w:noProof/>
          <w:position w:val="-12"/>
        </w:rPr>
        <w:object w:dxaOrig="2180" w:dyaOrig="380" w14:anchorId="363554C8">
          <v:shape id="_x0000_i1539" type="#_x0000_t75" alt="" style="width:108pt;height:22.2pt;mso-width-percent:0;mso-height-percent:0;mso-width-percent:0;mso-height-percent:0" o:ole="">
            <v:imagedata r:id="rId1047" o:title=""/>
          </v:shape>
          <o:OLEObject Type="Embed" ProgID="Equation.DSMT4" ShapeID="_x0000_i1539" DrawAspect="Content" ObjectID="_1845800119" r:id="rId104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232</w:instrText>
      </w:r>
      <w:r w:rsidRPr="004A1FD6">
        <w:rPr>
          <w:noProof/>
        </w:rPr>
        <w:fldChar w:fldCharType="end"/>
      </w:r>
      <w:r w:rsidRPr="004A1FD6">
        <w:instrText>)</w:instrText>
      </w:r>
      <w:r w:rsidRPr="004A1FD6">
        <w:fldChar w:fldCharType="end"/>
      </w:r>
    </w:p>
    <w:p w:rsidR="00D374E4" w:rsidRPr="004A1FD6" w:rsidRDefault="00D374E4" w:rsidP="00652178">
      <w:r w:rsidRPr="004A1FD6">
        <w:t>The rendered image in the viewpoint of camera due is constructed with a suitable interpolation scheme over all pixels in the image.</w:t>
      </w:r>
    </w:p>
    <w:p w:rsidR="00D374E4" w:rsidRPr="004A1FD6" w:rsidRDefault="00D374E4" w:rsidP="00652178">
      <w:r w:rsidRPr="004A1FD6">
        <w:t xml:space="preserve">Given calibration rigid body transformations </w:t>
      </w:r>
    </w:p>
    <w:p w:rsidR="00D374E4" w:rsidRPr="004A1FD6" w:rsidRDefault="00D374E4" w:rsidP="00652178">
      <w:r w:rsidRPr="004A1FD6">
        <w:tab/>
      </w:r>
      <w:r w:rsidR="0090260C" w:rsidRPr="004A1FD6">
        <w:rPr>
          <w:noProof/>
          <w:position w:val="-12"/>
        </w:rPr>
      </w:r>
      <w:r w:rsidR="0090260C" w:rsidRPr="004A1FD6">
        <w:rPr>
          <w:noProof/>
          <w:position w:val="-12"/>
        </w:rPr>
        <w:object w:dxaOrig="1300" w:dyaOrig="360" w14:anchorId="70E52A7C">
          <v:shape id="_x0000_i1540" type="#_x0000_t75" alt="" style="width:64.35pt;height:22.2pt;mso-width-percent:0;mso-height-percent:0;mso-width-percent:0;mso-height-percent:0" o:ole="">
            <v:imagedata r:id="rId1049" o:title=""/>
          </v:shape>
          <o:OLEObject Type="Embed" ProgID="Equation.DSMT4" ShapeID="_x0000_i1540" DrawAspect="Content" ObjectID="_1845800120" r:id="rId1050"/>
        </w:object>
      </w:r>
      <w:r w:rsidRPr="004A1FD6">
        <w:t xml:space="preserve"> </w:t>
      </w:r>
    </w:p>
    <w:p w:rsidR="00D374E4" w:rsidRPr="004A1FD6" w:rsidRDefault="00D374E4" w:rsidP="00652178">
      <w:r w:rsidRPr="004A1FD6">
        <w:t>It is easily shown that the (backward) rectification matrix</w:t>
      </w:r>
    </w:p>
    <w:p w:rsidR="00D374E4" w:rsidRPr="004A1FD6" w:rsidRDefault="00D374E4" w:rsidP="00652178">
      <w:r w:rsidRPr="004A1FD6">
        <w:tab/>
      </w:r>
      <w:r w:rsidR="0090260C" w:rsidRPr="004A1FD6">
        <w:rPr>
          <w:noProof/>
          <w:position w:val="-16"/>
        </w:rPr>
      </w:r>
      <w:r w:rsidR="0090260C" w:rsidRPr="004A1FD6">
        <w:rPr>
          <w:noProof/>
          <w:position w:val="-16"/>
        </w:rPr>
        <w:object w:dxaOrig="4300" w:dyaOrig="440" w14:anchorId="4F2D68F7">
          <v:shape id="_x0000_i1541" type="#_x0000_t75" alt="" style="width:3in;height:22.2pt;mso-width-percent:0;mso-height-percent:0;mso-width-percent:0;mso-height-percent:0" o:ole="">
            <v:imagedata r:id="rId1051" o:title=""/>
          </v:shape>
          <o:OLEObject Type="Embed" ProgID="Equation.DSMT4" ShapeID="_x0000_i1541" DrawAspect="Content" ObjectID="_1845800121" r:id="rId105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233</w:instrText>
      </w:r>
      <w:r w:rsidRPr="004A1FD6">
        <w:rPr>
          <w:noProof/>
        </w:rPr>
        <w:fldChar w:fldCharType="end"/>
      </w:r>
      <w:r w:rsidRPr="004A1FD6">
        <w:instrText>)</w:instrText>
      </w:r>
      <w:r w:rsidRPr="004A1FD6">
        <w:fldChar w:fldCharType="end"/>
      </w:r>
    </w:p>
    <w:p w:rsidR="00D374E4" w:rsidRPr="004A1FD6" w:rsidRDefault="00D374E4" w:rsidP="00652178">
      <w:pPr>
        <w:pStyle w:val="Heading3"/>
        <w:keepLines/>
        <w:spacing w:before="200" w:after="0" w:line="276" w:lineRule="auto"/>
        <w:rPr>
          <w:rFonts w:cs="Times New Roman"/>
        </w:rPr>
      </w:pPr>
      <w:bookmarkStart w:id="200" w:name="_Toc483993382"/>
      <w:bookmarkStart w:id="201" w:name="_Toc209787785"/>
      <w:bookmarkStart w:id="202" w:name="_Toc229857443"/>
      <w:bookmarkStart w:id="203" w:name="_Toc229926496"/>
      <w:r w:rsidRPr="004A1FD6">
        <w:rPr>
          <w:rFonts w:cs="Times New Roman"/>
        </w:rPr>
        <w:t>Relative Viewpoint Method</w:t>
      </w:r>
      <w:bookmarkEnd w:id="200"/>
      <w:bookmarkEnd w:id="201"/>
      <w:bookmarkEnd w:id="202"/>
      <w:bookmarkEnd w:id="203"/>
    </w:p>
    <w:p w:rsidR="00D374E4" w:rsidRPr="004A1FD6" w:rsidRDefault="00D374E4" w:rsidP="00652178"/>
    <w:p w:rsidR="00D374E4" w:rsidRPr="004A1FD6" w:rsidRDefault="00D374E4" w:rsidP="00652178">
      <w:r w:rsidRPr="004A1FD6">
        <w:t xml:space="preserve">During rectification we apply the relative transformation to the auxiliary image to render its viewpoint into the reference camera viewpoint.  </w:t>
      </w:r>
    </w:p>
    <w:p w:rsidR="00D374E4" w:rsidRPr="004A1FD6" w:rsidRDefault="00D374E4" w:rsidP="00652178">
      <w:r w:rsidRPr="004A1FD6">
        <w:t>The actual application of the correction of camera 2 to the view of camera 1 proceeds as</w:t>
      </w:r>
    </w:p>
    <w:p w:rsidR="00D374E4" w:rsidRPr="004A1FD6" w:rsidRDefault="00D374E4" w:rsidP="00652178">
      <w:r w:rsidRPr="004A1FD6">
        <w:tab/>
      </w:r>
      <w:r w:rsidR="0090260C" w:rsidRPr="004A1FD6">
        <w:rPr>
          <w:noProof/>
          <w:position w:val="-30"/>
        </w:rPr>
      </w:r>
      <w:r w:rsidR="0090260C" w:rsidRPr="004A1FD6">
        <w:rPr>
          <w:noProof/>
          <w:position w:val="-30"/>
        </w:rPr>
        <w:object w:dxaOrig="1219" w:dyaOrig="1460" w14:anchorId="2C8237F2">
          <v:shape id="_x0000_i1542" type="#_x0000_t75" alt="" style="width:58.2pt;height:1in;mso-width-percent:0;mso-height-percent:0;mso-width-percent:0;mso-height-percent:0" o:ole="">
            <v:imagedata r:id="rId1053" o:title=""/>
          </v:shape>
          <o:OLEObject Type="Embed" ProgID="Equation.DSMT4" ShapeID="_x0000_i1542" DrawAspect="Content" ObjectID="_1845800122" r:id="rId105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234</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where </w:t>
      </w:r>
      <w:r w:rsidR="0090260C" w:rsidRPr="004A1FD6">
        <w:rPr>
          <w:noProof/>
          <w:position w:val="-14"/>
        </w:rPr>
      </w:r>
      <w:r w:rsidR="0090260C" w:rsidRPr="004A1FD6">
        <w:rPr>
          <w:noProof/>
          <w:position w:val="-14"/>
        </w:rPr>
        <w:object w:dxaOrig="1840" w:dyaOrig="400" w14:anchorId="5FA109E7">
          <v:shape id="_x0000_i1543" type="#_x0000_t75" alt="" style="width:94.2pt;height:22.2pt;mso-width-percent:0;mso-height-percent:0;mso-width-percent:0;mso-height-percent:0" o:ole="">
            <v:imagedata r:id="rId1055" o:title=""/>
          </v:shape>
          <o:OLEObject Type="Embed" ProgID="Equation.DSMT4" ShapeID="_x0000_i1543" DrawAspect="Content" ObjectID="_1845800123" r:id="rId1056"/>
        </w:object>
      </w:r>
      <w:r w:rsidRPr="004A1FD6">
        <w:t xml:space="preserve"> .  To work in homogeneous coordinates with </w:t>
      </w:r>
      <w:r w:rsidR="0090260C" w:rsidRPr="004A1FD6">
        <w:rPr>
          <w:noProof/>
          <w:position w:val="-14"/>
        </w:rPr>
      </w:r>
      <w:r w:rsidR="0090260C" w:rsidRPr="004A1FD6">
        <w:rPr>
          <w:noProof/>
          <w:position w:val="-14"/>
        </w:rPr>
        <w:object w:dxaOrig="1700" w:dyaOrig="400" w14:anchorId="38C23DA8">
          <v:shape id="_x0000_i1544" type="#_x0000_t75" alt="" style="width:85.8pt;height:22.2pt;mso-width-percent:0;mso-height-percent:0;mso-width-percent:0;mso-height-percent:0" o:ole="">
            <v:imagedata r:id="rId1057" o:title=""/>
          </v:shape>
          <o:OLEObject Type="Embed" ProgID="Equation.DSMT4" ShapeID="_x0000_i1544" DrawAspect="Content" ObjectID="_1845800124" r:id="rId1058"/>
        </w:object>
      </w:r>
      <w:r w:rsidRPr="004A1FD6">
        <w:t xml:space="preserve"> we may factor out the focal lengths via the matrix</w:t>
      </w:r>
    </w:p>
    <w:p w:rsidR="00D374E4" w:rsidRPr="004A1FD6" w:rsidRDefault="00D374E4" w:rsidP="00652178">
      <w:r w:rsidRPr="004A1FD6">
        <w:lastRenderedPageBreak/>
        <w:tab/>
      </w:r>
      <w:r w:rsidR="0090260C" w:rsidRPr="004A1FD6">
        <w:rPr>
          <w:noProof/>
          <w:position w:val="-50"/>
        </w:rPr>
      </w:r>
      <w:r w:rsidR="0090260C" w:rsidRPr="004A1FD6">
        <w:rPr>
          <w:noProof/>
          <w:position w:val="-50"/>
        </w:rPr>
        <w:object w:dxaOrig="2400" w:dyaOrig="1120" w14:anchorId="15484863">
          <v:shape id="_x0000_i1545" type="#_x0000_t75" alt="" style="width:123.3pt;height:58.2pt;mso-width-percent:0;mso-height-percent:0;mso-width-percent:0;mso-height-percent:0" o:ole="">
            <v:imagedata r:id="rId1059" o:title=""/>
          </v:shape>
          <o:OLEObject Type="Embed" ProgID="Equation.DSMT4" ShapeID="_x0000_i1545" DrawAspect="Content" ObjectID="_1845800125" r:id="rId106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235</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12"/>
        </w:rPr>
      </w:r>
      <w:r w:rsidR="0090260C" w:rsidRPr="004A1FD6">
        <w:rPr>
          <w:noProof/>
          <w:position w:val="-12"/>
        </w:rPr>
        <w:object w:dxaOrig="1780" w:dyaOrig="360" w14:anchorId="58458C3A">
          <v:shape id="_x0000_i1546" type="#_x0000_t75" alt="" style="width:85.8pt;height:22.2pt;mso-width-percent:0;mso-height-percent:0;mso-width-percent:0;mso-height-percent:0" o:ole="">
            <v:imagedata r:id="rId1061" o:title=""/>
          </v:shape>
          <o:OLEObject Type="Embed" ProgID="Equation.DSMT4" ShapeID="_x0000_i1546" DrawAspect="Content" ObjectID="_1845800126" r:id="rId106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236</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where </w:t>
      </w:r>
      <w:r w:rsidR="0090260C" w:rsidRPr="004A1FD6">
        <w:rPr>
          <w:noProof/>
          <w:position w:val="-8"/>
        </w:rPr>
      </w:r>
      <w:r w:rsidR="0090260C" w:rsidRPr="004A1FD6">
        <w:rPr>
          <w:noProof/>
          <w:position w:val="-8"/>
        </w:rPr>
        <w:object w:dxaOrig="260" w:dyaOrig="279" w14:anchorId="406A1F53">
          <v:shape id="_x0000_i1547" type="#_x0000_t75" alt="" style="width:13.8pt;height:13.8pt;mso-width-percent:0;mso-height-percent:0;mso-width-percent:0;mso-height-percent:0" o:ole="">
            <v:imagedata r:id="rId1063" o:title=""/>
          </v:shape>
          <o:OLEObject Type="Embed" ProgID="Equation.DSMT4" ShapeID="_x0000_i1547" DrawAspect="Content" ObjectID="_1845800127" r:id="rId1064"/>
        </w:object>
      </w:r>
      <w:r w:rsidRPr="004A1FD6">
        <w:t xml:space="preserve"> denotes elementwise multiplication.  In S, f is the projection or destination focal length and f’ is the source or current focal length.  Using the projective mapping function defined in </w:t>
      </w:r>
      <w:r w:rsidRPr="004A1FD6">
        <w:fldChar w:fldCharType="begin"/>
      </w:r>
      <w:r w:rsidRPr="004A1FD6">
        <w:instrText xml:space="preserve"> GOTOBUTTON ZEqnNum477720  \* MERGEFORMAT </w:instrText>
      </w:r>
      <w:fldSimple w:instr=" REF ZEqnNum477720 \* Charformat \! \* MERGEFORMAT ">
        <w:r w:rsidRPr="004A1FD6">
          <w:instrText>(</w:instrText>
        </w:r>
        <w:r>
          <w:instrText>3</w:instrText>
        </w:r>
        <w:r w:rsidRPr="004A1FD6">
          <w:instrText>.</w:instrText>
        </w:r>
        <w:r>
          <w:instrText>54</w:instrText>
        </w:r>
        <w:r w:rsidRPr="004A1FD6">
          <w:instrText>)</w:instrText>
        </w:r>
      </w:fldSimple>
      <w:r w:rsidRPr="004A1FD6">
        <w:fldChar w:fldCharType="end"/>
      </w:r>
      <w:r w:rsidRPr="004A1FD6">
        <w:t xml:space="preserve"> we write the output pixel coordinates as</w:t>
      </w:r>
    </w:p>
    <w:p w:rsidR="00D374E4" w:rsidRPr="004A1FD6" w:rsidRDefault="00D374E4" w:rsidP="00652178">
      <w:r w:rsidRPr="004A1FD6">
        <w:tab/>
      </w:r>
      <w:r w:rsidR="0090260C" w:rsidRPr="004A1FD6">
        <w:rPr>
          <w:noProof/>
          <w:position w:val="-14"/>
        </w:rPr>
      </w:r>
      <w:r w:rsidR="0090260C" w:rsidRPr="004A1FD6">
        <w:rPr>
          <w:noProof/>
          <w:position w:val="-14"/>
        </w:rPr>
        <w:object w:dxaOrig="1400" w:dyaOrig="400" w14:anchorId="409EC742">
          <v:shape id="_x0000_i1548" type="#_x0000_t75" alt="" style="width:64.35pt;height:22.2pt;mso-width-percent:0;mso-height-percent:0;mso-width-percent:0;mso-height-percent:0" o:ole="">
            <v:imagedata r:id="rId1065" o:title=""/>
          </v:shape>
          <o:OLEObject Type="Embed" ProgID="Equation.DSMT4" ShapeID="_x0000_i1548" DrawAspect="Content" ObjectID="_1845800128" r:id="rId106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204" w:name="ZEqnNum566609"/>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237</w:instrText>
      </w:r>
      <w:r w:rsidRPr="004A1FD6">
        <w:rPr>
          <w:noProof/>
        </w:rPr>
        <w:fldChar w:fldCharType="end"/>
      </w:r>
      <w:r w:rsidRPr="004A1FD6">
        <w:instrText>)</w:instrText>
      </w:r>
      <w:bookmarkEnd w:id="204"/>
      <w:r w:rsidRPr="004A1FD6">
        <w:fldChar w:fldCharType="end"/>
      </w:r>
    </w:p>
    <w:p w:rsidR="00D374E4" w:rsidRPr="004A1FD6" w:rsidRDefault="00D374E4" w:rsidP="00652178"/>
    <w:p w:rsidR="00D374E4" w:rsidRPr="004A1FD6" w:rsidRDefault="00D374E4" w:rsidP="00652178">
      <w:r w:rsidRPr="004A1FD6">
        <w:t xml:space="preserve">When applying the transformation during rectification we use the inverse mapping.  With the understanding that </w:t>
      </w:r>
    </w:p>
    <w:p w:rsidR="00D374E4" w:rsidRPr="004A1FD6" w:rsidRDefault="00D374E4" w:rsidP="00652178">
      <w:r w:rsidRPr="004A1FD6">
        <w:tab/>
      </w:r>
      <w:r w:rsidR="0090260C" w:rsidRPr="004A1FD6">
        <w:rPr>
          <w:noProof/>
          <w:position w:val="-12"/>
        </w:rPr>
      </w:r>
      <w:r w:rsidR="0090260C" w:rsidRPr="004A1FD6">
        <w:rPr>
          <w:noProof/>
          <w:position w:val="-12"/>
        </w:rPr>
        <w:object w:dxaOrig="2079" w:dyaOrig="380" w14:anchorId="3F79DDF6">
          <v:shape id="_x0000_i1549" type="#_x0000_t75" alt="" style="width:101.1pt;height:22.2pt;mso-width-percent:0;mso-height-percent:0;mso-width-percent:0;mso-height-percent:0" o:ole="">
            <v:imagedata r:id="rId1067" o:title=""/>
          </v:shape>
          <o:OLEObject Type="Embed" ProgID="Equation.DSMT4" ShapeID="_x0000_i1549" DrawAspect="Content" ObjectID="_1845800129" r:id="rId106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238</w:instrText>
      </w:r>
      <w:r w:rsidRPr="004A1FD6">
        <w:rPr>
          <w:noProof/>
        </w:rPr>
        <w:fldChar w:fldCharType="end"/>
      </w:r>
      <w:r w:rsidRPr="004A1FD6">
        <w:instrText>)</w:instrText>
      </w:r>
      <w:r w:rsidRPr="004A1FD6">
        <w:fldChar w:fldCharType="end"/>
      </w:r>
    </w:p>
    <w:p w:rsidR="00D374E4" w:rsidRPr="004A1FD6" w:rsidRDefault="00D374E4" w:rsidP="00652178">
      <w:r w:rsidRPr="004A1FD6">
        <w:t>and</w:t>
      </w:r>
    </w:p>
    <w:p w:rsidR="00D374E4" w:rsidRPr="004A1FD6" w:rsidRDefault="00D374E4" w:rsidP="00652178">
      <w:r w:rsidRPr="004A1FD6">
        <w:tab/>
      </w:r>
      <w:r w:rsidR="0090260C" w:rsidRPr="004A1FD6">
        <w:rPr>
          <w:noProof/>
          <w:position w:val="-12"/>
        </w:rPr>
      </w:r>
      <w:r w:rsidR="0090260C" w:rsidRPr="004A1FD6">
        <w:rPr>
          <w:noProof/>
          <w:position w:val="-12"/>
        </w:rPr>
        <w:object w:dxaOrig="2100" w:dyaOrig="380" w14:anchorId="108A32E4">
          <v:shape id="_x0000_i1550" type="#_x0000_t75" alt="" style="width:108pt;height:22.2pt;mso-width-percent:0;mso-height-percent:0;mso-width-percent:0;mso-height-percent:0" o:ole="">
            <v:imagedata r:id="rId1069" o:title=""/>
          </v:shape>
          <o:OLEObject Type="Embed" ProgID="Equation.DSMT4" ShapeID="_x0000_i1550" DrawAspect="Content" ObjectID="_1845800130" r:id="rId107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239</w:instrText>
      </w:r>
      <w:r w:rsidRPr="004A1FD6">
        <w:rPr>
          <w:noProof/>
        </w:rPr>
        <w:fldChar w:fldCharType="end"/>
      </w:r>
      <w:r w:rsidRPr="004A1FD6">
        <w:instrText>)</w:instrText>
      </w:r>
      <w:r w:rsidRPr="004A1FD6">
        <w:fldChar w:fldCharType="end"/>
      </w:r>
    </w:p>
    <w:p w:rsidR="00D374E4" w:rsidRPr="004A1FD6" w:rsidRDefault="00D374E4" w:rsidP="00652178">
      <w:r w:rsidRPr="004A1FD6">
        <w:t>we can perform he rectification via bilinear interpolation mapping pixels in the destination image to their corresponding values in the source image.</w:t>
      </w:r>
    </w:p>
    <w:p w:rsidR="00D374E4" w:rsidRPr="004A1FD6" w:rsidRDefault="00D374E4" w:rsidP="00652178">
      <w:r w:rsidRPr="004A1FD6">
        <w:t>In terms of standard calibration notation the forward transformation is</w:t>
      </w:r>
    </w:p>
    <w:p w:rsidR="00D374E4" w:rsidRPr="004A1FD6" w:rsidRDefault="00D374E4" w:rsidP="00652178">
      <w:r w:rsidRPr="004A1FD6">
        <w:tab/>
      </w:r>
      <w:r w:rsidR="0090260C" w:rsidRPr="004A1FD6">
        <w:rPr>
          <w:noProof/>
          <w:position w:val="-16"/>
        </w:rPr>
      </w:r>
      <w:r w:rsidR="0090260C" w:rsidRPr="004A1FD6">
        <w:rPr>
          <w:noProof/>
          <w:position w:val="-16"/>
        </w:rPr>
        <w:object w:dxaOrig="1939" w:dyaOrig="440" w14:anchorId="45557DC7">
          <v:shape id="_x0000_i1551" type="#_x0000_t75" alt="" style="width:101.1pt;height:22.2pt;mso-width-percent:0;mso-height-percent:0;mso-width-percent:0;mso-height-percent:0" o:ole="">
            <v:imagedata r:id="rId1071" o:title=""/>
          </v:shape>
          <o:OLEObject Type="Embed" ProgID="Equation.DSMT4" ShapeID="_x0000_i1551" DrawAspect="Content" ObjectID="_1845800131" r:id="rId107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240</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66"/>
        </w:rPr>
      </w:r>
      <w:r w:rsidR="0090260C" w:rsidRPr="004A1FD6">
        <w:rPr>
          <w:noProof/>
          <w:position w:val="-66"/>
        </w:rPr>
        <w:object w:dxaOrig="2940" w:dyaOrig="1440" w14:anchorId="20F27A79">
          <v:shape id="_x0000_i1552" type="#_x0000_t75" alt="" style="width:2in;height:1in;mso-width-percent:0;mso-height-percent:0;mso-width-percent:0;mso-height-percent:0" o:ole="">
            <v:imagedata r:id="rId1073" o:title=""/>
          </v:shape>
          <o:OLEObject Type="Embed" ProgID="Equation.DSMT4" ShapeID="_x0000_i1552" DrawAspect="Content" ObjectID="_1845800132" r:id="rId107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241</w:instrText>
      </w:r>
      <w:r w:rsidRPr="004A1FD6">
        <w:rPr>
          <w:noProof/>
        </w:rPr>
        <w:fldChar w:fldCharType="end"/>
      </w:r>
      <w:r w:rsidRPr="004A1FD6">
        <w:instrText>)</w:instrText>
      </w:r>
      <w:r w:rsidRPr="004A1FD6">
        <w:fldChar w:fldCharType="end"/>
      </w:r>
    </w:p>
    <w:p w:rsidR="00D374E4" w:rsidRPr="004A1FD6" w:rsidRDefault="00D374E4" w:rsidP="00652178">
      <w:r w:rsidRPr="004A1FD6">
        <w:t>Including centers</w:t>
      </w:r>
    </w:p>
    <w:p w:rsidR="00D374E4" w:rsidRPr="004A1FD6" w:rsidRDefault="00D374E4" w:rsidP="00652178">
      <w:r w:rsidRPr="004A1FD6">
        <w:tab/>
      </w:r>
      <w:r w:rsidR="0090260C" w:rsidRPr="004A1FD6">
        <w:rPr>
          <w:noProof/>
          <w:position w:val="-64"/>
        </w:rPr>
      </w:r>
      <w:r w:rsidR="0090260C" w:rsidRPr="004A1FD6">
        <w:rPr>
          <w:noProof/>
          <w:position w:val="-64"/>
        </w:rPr>
        <w:object w:dxaOrig="5040" w:dyaOrig="1400" w14:anchorId="72C14F37">
          <v:shape id="_x0000_i1553" type="#_x0000_t75" alt="" style="width:252pt;height:1in;mso-width-percent:0;mso-height-percent:0;mso-width-percent:0;mso-height-percent:0" o:ole="">
            <v:imagedata r:id="rId1075" o:title=""/>
          </v:shape>
          <o:OLEObject Type="Embed" ProgID="Equation.DSMT4" ShapeID="_x0000_i1553" DrawAspect="Content" ObjectID="_1845800133" r:id="rId107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242</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64"/>
        </w:rPr>
      </w:r>
      <w:r w:rsidR="0090260C" w:rsidRPr="004A1FD6">
        <w:rPr>
          <w:noProof/>
          <w:position w:val="-64"/>
        </w:rPr>
        <w:object w:dxaOrig="5020" w:dyaOrig="1400" w14:anchorId="5A6CF194">
          <v:shape id="_x0000_i1554" type="#_x0000_t75" alt="" style="width:252pt;height:1in;mso-width-percent:0;mso-height-percent:0;mso-width-percent:0;mso-height-percent:0" o:ole="">
            <v:imagedata r:id="rId1077" o:title=""/>
          </v:shape>
          <o:OLEObject Type="Embed" ProgID="Equation.DSMT4" ShapeID="_x0000_i1554" DrawAspect="Content" ObjectID="_1845800134" r:id="rId107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243</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p w:rsidR="00D374E4" w:rsidRPr="004A1FD6" w:rsidRDefault="00D374E4" w:rsidP="00652178">
      <w:pPr>
        <w:pStyle w:val="Heading3"/>
        <w:keepLines/>
        <w:spacing w:before="200" w:after="0" w:line="276" w:lineRule="auto"/>
        <w:rPr>
          <w:rFonts w:cs="Times New Roman"/>
        </w:rPr>
      </w:pPr>
      <w:bookmarkStart w:id="205" w:name="_Toc483993383"/>
      <w:bookmarkStart w:id="206" w:name="_Toc209787786"/>
      <w:bookmarkStart w:id="207" w:name="_Toc229857444"/>
      <w:bookmarkStart w:id="208" w:name="_Toc229926497"/>
      <w:r w:rsidRPr="004A1FD6">
        <w:rPr>
          <w:rFonts w:cs="Times New Roman"/>
        </w:rPr>
        <w:t>Rectification with Geometric Correction</w:t>
      </w:r>
      <w:bookmarkEnd w:id="205"/>
      <w:bookmarkEnd w:id="206"/>
      <w:bookmarkEnd w:id="207"/>
      <w:bookmarkEnd w:id="208"/>
    </w:p>
    <w:p w:rsidR="00D374E4" w:rsidRPr="004A1FD6" w:rsidRDefault="00D374E4" w:rsidP="00652178"/>
    <w:p w:rsidR="00D374E4" w:rsidRPr="004A1FD6" w:rsidRDefault="00D374E4" w:rsidP="00652178">
      <w:r w:rsidRPr="004A1FD6">
        <w:t xml:space="preserve">The above rectification procedure may be used to accommodate the geometric correction described in </w:t>
      </w:r>
      <w:r w:rsidRPr="004A1FD6">
        <w:fldChar w:fldCharType="begin"/>
      </w:r>
      <w:r w:rsidRPr="004A1FD6">
        <w:instrText xml:space="preserve"> GOTOBUTTON ZEqnNum888705  \* MERGEFORMAT </w:instrText>
      </w:r>
      <w:fldSimple w:instr=" REF ZEqnNum888705 \* Charformat \! \* MERGEFORMAT ">
        <w:r w:rsidRPr="004A1FD6">
          <w:instrText>(</w:instrText>
        </w:r>
        <w:r>
          <w:instrText>1</w:instrText>
        </w:r>
        <w:r w:rsidRPr="004A1FD6">
          <w:instrText>.</w:instrText>
        </w:r>
        <w:r>
          <w:instrText>192</w:instrText>
        </w:r>
        <w:r w:rsidRPr="004A1FD6">
          <w:instrText>)</w:instrText>
        </w:r>
      </w:fldSimple>
      <w:r w:rsidRPr="004A1FD6">
        <w:fldChar w:fldCharType="end"/>
      </w:r>
      <w:r w:rsidRPr="004A1FD6">
        <w:t xml:space="preserve">.  The total mapping </w:t>
      </w:r>
      <w:r w:rsidRPr="004A1FD6">
        <w:fldChar w:fldCharType="begin"/>
      </w:r>
      <w:r w:rsidRPr="004A1FD6">
        <w:instrText xml:space="preserve"> GOTOBUTTON ZEqnNum566609  \* MERGEFORMAT </w:instrText>
      </w:r>
      <w:fldSimple w:instr=" REF ZEqnNum566609 \* Charformat \! \* MERGEFORMAT ">
        <w:r w:rsidRPr="004A1FD6">
          <w:instrText>(</w:instrText>
        </w:r>
        <w:r>
          <w:instrText>1</w:instrText>
        </w:r>
        <w:r w:rsidRPr="004A1FD6">
          <w:instrText>.</w:instrText>
        </w:r>
        <w:r>
          <w:instrText>237</w:instrText>
        </w:r>
        <w:r w:rsidRPr="004A1FD6">
          <w:instrText>)</w:instrText>
        </w:r>
      </w:fldSimple>
      <w:r w:rsidRPr="004A1FD6">
        <w:fldChar w:fldCharType="end"/>
      </w:r>
      <w:r w:rsidRPr="004A1FD6">
        <w:t xml:space="preserve"> becomes</w:t>
      </w:r>
    </w:p>
    <w:p w:rsidR="00D374E4" w:rsidRPr="004A1FD6" w:rsidRDefault="00D374E4" w:rsidP="00652178">
      <w:r w:rsidRPr="004A1FD6">
        <w:lastRenderedPageBreak/>
        <w:tab/>
      </w:r>
      <w:r w:rsidR="0090260C" w:rsidRPr="004A1FD6">
        <w:rPr>
          <w:noProof/>
          <w:position w:val="-14"/>
        </w:rPr>
      </w:r>
      <w:r w:rsidR="0090260C" w:rsidRPr="004A1FD6">
        <w:rPr>
          <w:noProof/>
          <w:position w:val="-14"/>
        </w:rPr>
        <w:object w:dxaOrig="2140" w:dyaOrig="400" w14:anchorId="69EA271C">
          <v:shape id="_x0000_i1555" type="#_x0000_t75" alt="" style="width:100.35pt;height:22.2pt;mso-width-percent:0;mso-height-percent:0;mso-width-percent:0;mso-height-percent:0" o:ole="">
            <v:imagedata r:id="rId1079" o:title=""/>
          </v:shape>
          <o:OLEObject Type="Embed" ProgID="Equation.DSMT4" ShapeID="_x0000_i1555" DrawAspect="Content" ObjectID="_1845800135" r:id="rId108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244</w:instrText>
      </w:r>
      <w:r w:rsidRPr="004A1FD6">
        <w:rPr>
          <w:noProof/>
        </w:rPr>
        <w:fldChar w:fldCharType="end"/>
      </w:r>
      <w:r w:rsidRPr="004A1FD6">
        <w:instrText>)</w:instrText>
      </w:r>
      <w:r w:rsidRPr="004A1FD6">
        <w:fldChar w:fldCharType="end"/>
      </w:r>
    </w:p>
    <w:p w:rsidR="00D374E4" w:rsidRPr="004A1FD6" w:rsidRDefault="00D374E4" w:rsidP="00652178">
      <w:r w:rsidRPr="004A1FD6">
        <w:t>where the geometric term is given by the fitting function</w:t>
      </w:r>
    </w:p>
    <w:p w:rsidR="00D374E4" w:rsidRPr="004A1FD6" w:rsidRDefault="00D374E4" w:rsidP="00652178">
      <w:r w:rsidRPr="004A1FD6">
        <w:tab/>
      </w:r>
      <w:r w:rsidR="0090260C" w:rsidRPr="004A1FD6">
        <w:rPr>
          <w:noProof/>
          <w:position w:val="-10"/>
        </w:rPr>
      </w:r>
      <w:r w:rsidR="0090260C" w:rsidRPr="004A1FD6">
        <w:rPr>
          <w:noProof/>
          <w:position w:val="-10"/>
        </w:rPr>
        <w:object w:dxaOrig="1540" w:dyaOrig="320" w14:anchorId="1EA93AB4">
          <v:shape id="_x0000_i1556" type="#_x0000_t75" alt="" style="width:78.9pt;height:13.8pt;mso-width-percent:0;mso-height-percent:0;mso-width-percent:0;mso-height-percent:0" o:ole="">
            <v:imagedata r:id="rId1081" o:title=""/>
          </v:shape>
          <o:OLEObject Type="Embed" ProgID="Equation.DSMT4" ShapeID="_x0000_i1556" DrawAspect="Content" ObjectID="_1845800136" r:id="rId108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245</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which is described in Section </w:t>
      </w:r>
      <w:r w:rsidRPr="004A1FD6">
        <w:fldChar w:fldCharType="begin"/>
      </w:r>
      <w:r w:rsidRPr="004A1FD6">
        <w:instrText xml:space="preserve"> REF _Ref429493976 \w \h </w:instrText>
      </w:r>
      <w:r>
        <w:instrText xml:space="preserve"> \* MERGEFORMAT </w:instrText>
      </w:r>
      <w:r w:rsidRPr="004A1FD6">
        <w:fldChar w:fldCharType="separate"/>
      </w:r>
      <w:r>
        <w:t>21.11</w:t>
      </w:r>
      <w:r w:rsidRPr="004A1FD6">
        <w:fldChar w:fldCharType="end"/>
      </w:r>
      <w:r w:rsidRPr="004A1FD6">
        <w:t>.</w:t>
      </w:r>
    </w:p>
    <w:p w:rsidR="00D374E4" w:rsidRPr="004A1FD6" w:rsidRDefault="00D374E4" w:rsidP="00652178"/>
    <w:p w:rsidR="00D374E4" w:rsidRPr="004A1FD6" w:rsidRDefault="00D374E4" w:rsidP="00652178">
      <w:pPr>
        <w:pStyle w:val="Heading3"/>
        <w:keepLines/>
        <w:spacing w:before="200" w:after="0" w:line="276" w:lineRule="auto"/>
        <w:rPr>
          <w:rFonts w:cs="Times New Roman"/>
        </w:rPr>
      </w:pPr>
      <w:bookmarkStart w:id="209" w:name="_Toc483993384"/>
      <w:bookmarkStart w:id="210" w:name="_Toc209787787"/>
      <w:bookmarkStart w:id="211" w:name="_Toc229857445"/>
      <w:bookmarkStart w:id="212" w:name="_Toc229926498"/>
      <w:r w:rsidRPr="004A1FD6">
        <w:rPr>
          <w:rFonts w:cs="Times New Roman"/>
        </w:rPr>
        <w:t>Rectification with Arbitrary Module Orientation</w:t>
      </w:r>
      <w:bookmarkEnd w:id="209"/>
      <w:bookmarkEnd w:id="210"/>
      <w:bookmarkEnd w:id="211"/>
      <w:bookmarkEnd w:id="212"/>
    </w:p>
    <w:p w:rsidR="00D374E4" w:rsidRPr="004A1FD6" w:rsidRDefault="00D374E4" w:rsidP="00652178"/>
    <w:p w:rsidR="00D374E4" w:rsidRPr="004A1FD6" w:rsidRDefault="00D374E4" w:rsidP="00652178">
      <w:r w:rsidRPr="004A1FD6">
        <w:t xml:space="preserve"> In situations where the capture viewpoint of the stereo camera module deviates from the calibration orientation by the permutation matrix </w:t>
      </w:r>
      <w:r w:rsidR="0090260C" w:rsidRPr="004A1FD6">
        <w:rPr>
          <w:noProof/>
          <w:position w:val="-4"/>
        </w:rPr>
      </w:r>
      <w:r w:rsidR="0090260C" w:rsidRPr="004A1FD6">
        <w:rPr>
          <w:noProof/>
          <w:position w:val="-4"/>
        </w:rPr>
        <w:object w:dxaOrig="220" w:dyaOrig="260" w14:anchorId="2867F2F0">
          <v:shape id="_x0000_i1557" type="#_x0000_t75" alt="" style="width:13.8pt;height:13.8pt;mso-width-percent:0;mso-height-percent:0;mso-width-percent:0;mso-height-percent:0" o:ole="">
            <v:imagedata r:id="rId1083" o:title=""/>
          </v:shape>
          <o:OLEObject Type="Embed" ProgID="Equation.DSMT4" ShapeID="_x0000_i1557" DrawAspect="Content" ObjectID="_1845800137" r:id="rId1084"/>
        </w:object>
      </w:r>
      <w:r w:rsidRPr="004A1FD6">
        <w:t xml:space="preserve"> the equations for rectification are modified by the similarity transformation between </w:t>
      </w:r>
      <w:r w:rsidRPr="004A1FD6">
        <w:rPr>
          <w:b/>
        </w:rPr>
        <w:t xml:space="preserve">M </w:t>
      </w:r>
      <w:r w:rsidRPr="004A1FD6">
        <w:t xml:space="preserve">and </w:t>
      </w:r>
      <w:r w:rsidRPr="004A1FD6">
        <w:rPr>
          <w:b/>
        </w:rPr>
        <w:t xml:space="preserve">P.  </w:t>
      </w:r>
      <w:r w:rsidRPr="004A1FD6">
        <w:t xml:space="preserve">The revised equations become </w:t>
      </w:r>
    </w:p>
    <w:p w:rsidR="00D374E4" w:rsidRPr="004A1FD6" w:rsidRDefault="00D374E4" w:rsidP="00652178">
      <w:r w:rsidRPr="004A1FD6">
        <w:tab/>
      </w:r>
      <w:r w:rsidR="0090260C" w:rsidRPr="004A1FD6">
        <w:rPr>
          <w:noProof/>
          <w:position w:val="-16"/>
        </w:rPr>
      </w:r>
      <w:r w:rsidR="0090260C" w:rsidRPr="004A1FD6">
        <w:rPr>
          <w:noProof/>
          <w:position w:val="-16"/>
        </w:rPr>
        <w:object w:dxaOrig="3220" w:dyaOrig="440" w14:anchorId="3DDDA6D2">
          <v:shape id="_x0000_i1558" type="#_x0000_t75" alt="" style="width:157.8pt;height:22.2pt;mso-width-percent:0;mso-height-percent:0;mso-width-percent:0;mso-height-percent:0" o:ole="">
            <v:imagedata r:id="rId1085" o:title=""/>
          </v:shape>
          <o:OLEObject Type="Embed" ProgID="Equation.DSMT4" ShapeID="_x0000_i1558" DrawAspect="Content" ObjectID="_1845800138" r:id="rId108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246</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For example, for a 90 clockwise rotation the P matrix is </w:t>
      </w:r>
    </w:p>
    <w:p w:rsidR="00D374E4" w:rsidRPr="004A1FD6" w:rsidRDefault="00D374E4" w:rsidP="00652178">
      <w:r w:rsidRPr="004A1FD6">
        <w:tab/>
      </w:r>
      <w:r w:rsidR="0090260C" w:rsidRPr="004A1FD6">
        <w:rPr>
          <w:noProof/>
          <w:position w:val="-50"/>
        </w:rPr>
      </w:r>
      <w:r w:rsidR="0090260C" w:rsidRPr="004A1FD6">
        <w:rPr>
          <w:noProof/>
          <w:position w:val="-50"/>
        </w:rPr>
        <w:object w:dxaOrig="1600" w:dyaOrig="1120" w14:anchorId="20685297">
          <v:shape id="_x0000_i1559" type="#_x0000_t75" alt="" style="width:79.65pt;height:58.2pt;mso-width-percent:0;mso-height-percent:0;mso-width-percent:0;mso-height-percent:0" o:ole="">
            <v:imagedata r:id="rId1087" o:title=""/>
          </v:shape>
          <o:OLEObject Type="Embed" ProgID="Equation.DSMT4" ShapeID="_x0000_i1559" DrawAspect="Content" ObjectID="_1845800139" r:id="rId1088"/>
        </w:object>
      </w:r>
      <w:r w:rsidRPr="004A1FD6">
        <w:t xml:space="preserve"> </w:t>
      </w:r>
    </w:p>
    <w:p w:rsidR="00D374E4" w:rsidRPr="004A1FD6" w:rsidRDefault="00D374E4" w:rsidP="00652178"/>
    <w:p w:rsidR="00D374E4" w:rsidRPr="004A1FD6" w:rsidRDefault="00D374E4" w:rsidP="00652178">
      <w:r w:rsidRPr="004A1FD6">
        <w:br w:type="page"/>
      </w:r>
    </w:p>
    <w:p w:rsidR="00D374E4" w:rsidRPr="004A1FD6" w:rsidRDefault="00D374E4" w:rsidP="00867031">
      <w:pPr>
        <w:pStyle w:val="Heading3"/>
      </w:pPr>
      <w:bookmarkStart w:id="213" w:name="_Toc483993385"/>
      <w:bookmarkStart w:id="214" w:name="_Toc209787788"/>
      <w:bookmarkStart w:id="215" w:name="_Toc229857446"/>
      <w:bookmarkStart w:id="216" w:name="_Toc229926499"/>
      <w:r w:rsidRPr="004A1FD6">
        <w:lastRenderedPageBreak/>
        <w:t>Calibration Using a Non-Planar Chart</w:t>
      </w:r>
      <w:bookmarkEnd w:id="213"/>
      <w:bookmarkEnd w:id="214"/>
      <w:bookmarkEnd w:id="215"/>
      <w:bookmarkEnd w:id="216"/>
    </w:p>
    <w:p w:rsidR="00D374E4" w:rsidRPr="004A1FD6" w:rsidRDefault="00D374E4" w:rsidP="00652178"/>
    <w:p w:rsidR="00D374E4" w:rsidRPr="004A1FD6" w:rsidRDefault="00D374E4" w:rsidP="00652178">
      <w:r w:rsidRPr="004A1FD6">
        <w:t>A non-planar chart contains two checkerboard planes connected at right angles.  Such a chart is contains sufficient geometric structure such that a single capture may be used for estimating calibration parameters.  The following example uses the parameters listed in ().</w:t>
      </w:r>
    </w:p>
    <w:p w:rsidR="00D374E4" w:rsidRPr="004A1FD6" w:rsidRDefault="00D374E4" w:rsidP="00652178"/>
    <w:p w:rsidR="00D374E4" w:rsidRPr="004A1FD6" w:rsidRDefault="00D374E4" w:rsidP="00652178"/>
    <w:p w:rsidR="00D374E4" w:rsidRPr="004A1FD6" w:rsidRDefault="00D374E4" w:rsidP="00652178"/>
    <w:p w:rsidR="00D374E4" w:rsidRPr="004A1FD6" w:rsidRDefault="00D374E4" w:rsidP="00652178"/>
    <w:p w:rsidR="00D374E4" w:rsidRPr="004A1FD6" w:rsidRDefault="00D374E4" w:rsidP="00652178">
      <w:pPr>
        <w:keepNext/>
      </w:pPr>
      <w:r w:rsidRPr="004A1FD6">
        <w:rPr>
          <w:noProof/>
        </w:rPr>
        <w:drawing>
          <wp:inline distT="0" distB="0" distL="0" distR="0" wp14:anchorId="5E7F7F02" wp14:editId="5C385D58">
            <wp:extent cx="5322570" cy="3992245"/>
            <wp:effectExtent l="0" t="0" r="0" b="0"/>
            <wp:docPr id="1541934671" name="Picture 1541934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74"/>
                    <pic:cNvPicPr>
                      <a:picLocks noChangeAspect="1" noChangeArrowheads="1"/>
                    </pic:cNvPicPr>
                  </pic:nvPicPr>
                  <pic:blipFill>
                    <a:blip r:embed="rId1089">
                      <a:extLst>
                        <a:ext uri="{28A0092B-C50C-407E-A947-70E740481C1C}">
                          <a14:useLocalDpi xmlns:a14="http://schemas.microsoft.com/office/drawing/2010/main" val="0"/>
                        </a:ext>
                      </a:extLst>
                    </a:blip>
                    <a:srcRect/>
                    <a:stretch>
                      <a:fillRect/>
                    </a:stretch>
                  </pic:blipFill>
                  <pic:spPr bwMode="auto">
                    <a:xfrm>
                      <a:off x="0" y="0"/>
                      <a:ext cx="5322570" cy="3992245"/>
                    </a:xfrm>
                    <a:prstGeom prst="rect">
                      <a:avLst/>
                    </a:prstGeom>
                    <a:noFill/>
                    <a:ln>
                      <a:noFill/>
                    </a:ln>
                  </pic:spPr>
                </pic:pic>
              </a:graphicData>
            </a:graphic>
          </wp:inline>
        </w:drawing>
      </w:r>
    </w:p>
    <w:p w:rsidR="00D374E4" w:rsidRPr="004A1FD6" w:rsidRDefault="00D374E4" w:rsidP="00652178">
      <w:pPr>
        <w:jc w:val="center"/>
      </w:pPr>
      <w:bookmarkStart w:id="217" w:name="_Toc451344149"/>
      <w:r w:rsidRPr="004A1FD6">
        <w:t xml:space="preserve">Figure </w:t>
      </w:r>
      <w:r w:rsidRPr="004A1FD6">
        <w:rPr>
          <w:noProof/>
        </w:rPr>
        <w:fldChar w:fldCharType="begin"/>
      </w:r>
      <w:r w:rsidRPr="004A1FD6">
        <w:rPr>
          <w:noProof/>
        </w:rPr>
        <w:instrText xml:space="preserve"> SEQ Figure \* ARABIC </w:instrText>
      </w:r>
      <w:r w:rsidRPr="004A1FD6">
        <w:rPr>
          <w:noProof/>
        </w:rPr>
        <w:fldChar w:fldCharType="separate"/>
      </w:r>
      <w:r>
        <w:rPr>
          <w:noProof/>
        </w:rPr>
        <w:t>21</w:t>
      </w:r>
      <w:r w:rsidRPr="004A1FD6">
        <w:rPr>
          <w:noProof/>
        </w:rPr>
        <w:fldChar w:fldCharType="end"/>
      </w:r>
      <w:r w:rsidRPr="004A1FD6">
        <w:t xml:space="preserve"> - L-chart geometry</w:t>
      </w:r>
      <w:bookmarkEnd w:id="217"/>
    </w:p>
    <w:p w:rsidR="00D374E4" w:rsidRPr="004A1FD6" w:rsidRDefault="00D374E4" w:rsidP="00652178"/>
    <w:tbl>
      <w:tblPr>
        <w:tblW w:w="0" w:type="auto"/>
        <w:jc w:val="center"/>
        <w:tblLook w:val="04A0" w:firstRow="1" w:lastRow="0" w:firstColumn="1" w:lastColumn="0" w:noHBand="0" w:noVBand="1"/>
      </w:tblPr>
      <w:tblGrid>
        <w:gridCol w:w="4604"/>
        <w:gridCol w:w="4756"/>
      </w:tblGrid>
      <w:tr w:rsidR="00D374E4" w:rsidRPr="004A1FD6" w:rsidTr="00003BD5">
        <w:trPr>
          <w:jc w:val="center"/>
        </w:trPr>
        <w:tc>
          <w:tcPr>
            <w:tcW w:w="4402" w:type="dxa"/>
            <w:vAlign w:val="center"/>
          </w:tcPr>
          <w:p w:rsidR="00D374E4" w:rsidRPr="004A1FD6" w:rsidRDefault="00D374E4" w:rsidP="00003BD5">
            <w:pPr>
              <w:jc w:val="center"/>
            </w:pPr>
            <w:r w:rsidRPr="004A1FD6">
              <w:rPr>
                <w:noProof/>
              </w:rPr>
              <w:drawing>
                <wp:inline distT="0" distB="0" distL="0" distR="0" wp14:anchorId="7961EF34" wp14:editId="3D228FDB">
                  <wp:extent cx="2803653" cy="2102907"/>
                  <wp:effectExtent l="0" t="0" r="0" b="0"/>
                  <wp:docPr id="691433109" name="Picture 691433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79"/>
                          <pic:cNvPicPr>
                            <a:picLocks noChangeAspect="1" noChangeArrowheads="1"/>
                          </pic:cNvPicPr>
                        </pic:nvPicPr>
                        <pic:blipFill>
                          <a:blip r:embed="rId1090">
                            <a:extLst>
                              <a:ext uri="{28A0092B-C50C-407E-A947-70E740481C1C}">
                                <a14:useLocalDpi xmlns:a14="http://schemas.microsoft.com/office/drawing/2010/main" val="0"/>
                              </a:ext>
                            </a:extLst>
                          </a:blip>
                          <a:srcRect/>
                          <a:stretch>
                            <a:fillRect/>
                          </a:stretch>
                        </pic:blipFill>
                        <pic:spPr bwMode="auto">
                          <a:xfrm>
                            <a:off x="0" y="0"/>
                            <a:ext cx="2820666" cy="2115668"/>
                          </a:xfrm>
                          <a:prstGeom prst="rect">
                            <a:avLst/>
                          </a:prstGeom>
                          <a:noFill/>
                          <a:ln>
                            <a:noFill/>
                          </a:ln>
                        </pic:spPr>
                      </pic:pic>
                    </a:graphicData>
                  </a:graphic>
                </wp:inline>
              </w:drawing>
            </w:r>
          </w:p>
        </w:tc>
        <w:tc>
          <w:tcPr>
            <w:tcW w:w="5223" w:type="dxa"/>
            <w:vAlign w:val="center"/>
          </w:tcPr>
          <w:p w:rsidR="00D374E4" w:rsidRPr="004A1FD6" w:rsidRDefault="00D374E4" w:rsidP="00003BD5">
            <w:pPr>
              <w:jc w:val="center"/>
            </w:pPr>
            <w:r w:rsidRPr="004A1FD6">
              <w:rPr>
                <w:noProof/>
              </w:rPr>
              <w:drawing>
                <wp:inline distT="0" distB="0" distL="0" distR="0" wp14:anchorId="71F5A909" wp14:editId="7862AE5C">
                  <wp:extent cx="2901208" cy="2176079"/>
                  <wp:effectExtent l="0" t="0" r="0" b="0"/>
                  <wp:docPr id="1762605108" name="Picture 1762605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78"/>
                          <pic:cNvPicPr>
                            <a:picLocks noChangeAspect="1" noChangeArrowheads="1"/>
                          </pic:cNvPicPr>
                        </pic:nvPicPr>
                        <pic:blipFill>
                          <a:blip r:embed="rId1091">
                            <a:extLst>
                              <a:ext uri="{28A0092B-C50C-407E-A947-70E740481C1C}">
                                <a14:useLocalDpi xmlns:a14="http://schemas.microsoft.com/office/drawing/2010/main" val="0"/>
                              </a:ext>
                            </a:extLst>
                          </a:blip>
                          <a:srcRect/>
                          <a:stretch>
                            <a:fillRect/>
                          </a:stretch>
                        </pic:blipFill>
                        <pic:spPr bwMode="auto">
                          <a:xfrm>
                            <a:off x="0" y="0"/>
                            <a:ext cx="2914172" cy="2185803"/>
                          </a:xfrm>
                          <a:prstGeom prst="rect">
                            <a:avLst/>
                          </a:prstGeom>
                          <a:noFill/>
                          <a:ln>
                            <a:noFill/>
                          </a:ln>
                        </pic:spPr>
                      </pic:pic>
                    </a:graphicData>
                  </a:graphic>
                </wp:inline>
              </w:drawing>
            </w:r>
          </w:p>
        </w:tc>
      </w:tr>
    </w:tbl>
    <w:p w:rsidR="00D374E4" w:rsidRPr="004A1FD6" w:rsidRDefault="00D374E4" w:rsidP="00652178"/>
    <w:p w:rsidR="00D374E4" w:rsidRPr="004A1FD6" w:rsidRDefault="00D374E4" w:rsidP="00652178">
      <w:pPr>
        <w:rPr>
          <w:noProof/>
        </w:rPr>
      </w:pPr>
      <w:r w:rsidRPr="004A1FD6">
        <w:rPr>
          <w:noProof/>
        </w:rPr>
        <w:drawing>
          <wp:inline distT="0" distB="0" distL="0" distR="0" wp14:anchorId="7CC7F56E" wp14:editId="1E1F8076">
            <wp:extent cx="5943600" cy="4550864"/>
            <wp:effectExtent l="0" t="0" r="0" b="0"/>
            <wp:docPr id="1791119201" name="Picture 1791119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65"/>
                    <pic:cNvPicPr>
                      <a:picLocks noChangeAspect="1" noChangeArrowheads="1"/>
                    </pic:cNvPicPr>
                  </pic:nvPicPr>
                  <pic:blipFill rotWithShape="1">
                    <a:blip r:embed="rId1092">
                      <a:extLst>
                        <a:ext uri="{28A0092B-C50C-407E-A947-70E740481C1C}">
                          <a14:useLocalDpi xmlns:a14="http://schemas.microsoft.com/office/drawing/2010/main" val="0"/>
                        </a:ext>
                      </a:extLst>
                    </a:blip>
                    <a:srcRect l="4268" t="3878" r="6944"/>
                    <a:stretch/>
                  </pic:blipFill>
                  <pic:spPr bwMode="auto">
                    <a:xfrm>
                      <a:off x="0" y="0"/>
                      <a:ext cx="5943600" cy="4550864"/>
                    </a:xfrm>
                    <a:prstGeom prst="rect">
                      <a:avLst/>
                    </a:prstGeom>
                    <a:noFill/>
                    <a:ln>
                      <a:noFill/>
                    </a:ln>
                    <a:extLst>
                      <a:ext uri="{53640926-AAD7-44D8-BBD7-CCE9431645EC}">
                        <a14:shadowObscured xmlns:a14="http://schemas.microsoft.com/office/drawing/2010/main"/>
                      </a:ext>
                    </a:extLst>
                  </pic:spPr>
                </pic:pic>
              </a:graphicData>
            </a:graphic>
          </wp:inline>
        </w:drawing>
      </w:r>
    </w:p>
    <w:p w:rsidR="00D374E4" w:rsidRPr="004A1FD6" w:rsidRDefault="00D374E4" w:rsidP="00652178">
      <w:pPr>
        <w:jc w:val="center"/>
      </w:pPr>
      <w:r w:rsidRPr="004A1FD6">
        <w:rPr>
          <w:noProof/>
        </w:rPr>
        <w:lastRenderedPageBreak/>
        <w:drawing>
          <wp:inline distT="0" distB="0" distL="0" distR="0" wp14:anchorId="39900051" wp14:editId="6468E7E9">
            <wp:extent cx="4933315" cy="4920018"/>
            <wp:effectExtent l="0" t="0" r="0" b="0"/>
            <wp:docPr id="532296659" name="Picture 532296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83"/>
                    <pic:cNvPicPr>
                      <a:picLocks noChangeAspect="1" noChangeArrowheads="1"/>
                    </pic:cNvPicPr>
                  </pic:nvPicPr>
                  <pic:blipFill rotWithShape="1">
                    <a:blip r:embed="rId1093">
                      <a:extLst>
                        <a:ext uri="{28A0092B-C50C-407E-A947-70E740481C1C}">
                          <a14:useLocalDpi xmlns:a14="http://schemas.microsoft.com/office/drawing/2010/main" val="0"/>
                        </a:ext>
                      </a:extLst>
                    </a:blip>
                    <a:srcRect l="29166" r="26624" b="13018"/>
                    <a:stretch/>
                  </pic:blipFill>
                  <pic:spPr bwMode="auto">
                    <a:xfrm>
                      <a:off x="0" y="0"/>
                      <a:ext cx="4937474" cy="4924166"/>
                    </a:xfrm>
                    <a:prstGeom prst="rect">
                      <a:avLst/>
                    </a:prstGeom>
                    <a:noFill/>
                    <a:ln>
                      <a:noFill/>
                    </a:ln>
                    <a:extLst>
                      <a:ext uri="{53640926-AAD7-44D8-BBD7-CCE9431645EC}">
                        <a14:shadowObscured xmlns:a14="http://schemas.microsoft.com/office/drawing/2010/main"/>
                      </a:ext>
                    </a:extLst>
                  </pic:spPr>
                </pic:pic>
              </a:graphicData>
            </a:graphic>
          </wp:inline>
        </w:drawing>
      </w:r>
    </w:p>
    <w:p w:rsidR="00D374E4" w:rsidRPr="004A1FD6" w:rsidRDefault="00D374E4" w:rsidP="00652178">
      <w:pPr>
        <w:jc w:val="center"/>
      </w:pPr>
      <w:r w:rsidRPr="004A1FD6">
        <w:rPr>
          <w:noProof/>
        </w:rPr>
        <w:lastRenderedPageBreak/>
        <w:drawing>
          <wp:inline distT="0" distB="0" distL="0" distR="0" wp14:anchorId="2795B03C" wp14:editId="3496B86D">
            <wp:extent cx="5322570" cy="3992245"/>
            <wp:effectExtent l="0" t="0" r="0" b="0"/>
            <wp:docPr id="707836482" name="Picture 707836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88"/>
                    <pic:cNvPicPr>
                      <a:picLocks noChangeAspect="1" noChangeArrowheads="1"/>
                    </pic:cNvPicPr>
                  </pic:nvPicPr>
                  <pic:blipFill>
                    <a:blip r:embed="rId1094">
                      <a:extLst>
                        <a:ext uri="{28A0092B-C50C-407E-A947-70E740481C1C}">
                          <a14:useLocalDpi xmlns:a14="http://schemas.microsoft.com/office/drawing/2010/main" val="0"/>
                        </a:ext>
                      </a:extLst>
                    </a:blip>
                    <a:srcRect/>
                    <a:stretch>
                      <a:fillRect/>
                    </a:stretch>
                  </pic:blipFill>
                  <pic:spPr bwMode="auto">
                    <a:xfrm>
                      <a:off x="0" y="0"/>
                      <a:ext cx="5322570" cy="3992245"/>
                    </a:xfrm>
                    <a:prstGeom prst="rect">
                      <a:avLst/>
                    </a:prstGeom>
                    <a:noFill/>
                    <a:ln>
                      <a:noFill/>
                    </a:ln>
                  </pic:spPr>
                </pic:pic>
              </a:graphicData>
            </a:graphic>
          </wp:inline>
        </w:drawing>
      </w:r>
    </w:p>
    <w:p w:rsidR="00D374E4" w:rsidRPr="004A1FD6" w:rsidRDefault="00D374E4" w:rsidP="00652178">
      <w:pPr>
        <w:jc w:val="center"/>
      </w:pPr>
    </w:p>
    <w:p w:rsidR="00D374E4" w:rsidRPr="004A1FD6" w:rsidRDefault="00D374E4" w:rsidP="00652178">
      <w:pPr>
        <w:jc w:val="center"/>
      </w:pPr>
      <w:r w:rsidRPr="004A1FD6">
        <w:rPr>
          <w:noProof/>
        </w:rPr>
        <w:drawing>
          <wp:inline distT="0" distB="0" distL="0" distR="0" wp14:anchorId="152E0425" wp14:editId="2161AB0D">
            <wp:extent cx="5322570" cy="3992245"/>
            <wp:effectExtent l="0" t="0" r="0" b="0"/>
            <wp:docPr id="349009155" name="Picture 349009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90"/>
                    <pic:cNvPicPr>
                      <a:picLocks noChangeAspect="1" noChangeArrowheads="1"/>
                    </pic:cNvPicPr>
                  </pic:nvPicPr>
                  <pic:blipFill>
                    <a:blip r:embed="rId1095">
                      <a:extLst>
                        <a:ext uri="{28A0092B-C50C-407E-A947-70E740481C1C}">
                          <a14:useLocalDpi xmlns:a14="http://schemas.microsoft.com/office/drawing/2010/main" val="0"/>
                        </a:ext>
                      </a:extLst>
                    </a:blip>
                    <a:srcRect/>
                    <a:stretch>
                      <a:fillRect/>
                    </a:stretch>
                  </pic:blipFill>
                  <pic:spPr bwMode="auto">
                    <a:xfrm>
                      <a:off x="0" y="0"/>
                      <a:ext cx="5322570" cy="3992245"/>
                    </a:xfrm>
                    <a:prstGeom prst="rect">
                      <a:avLst/>
                    </a:prstGeom>
                    <a:noFill/>
                    <a:ln>
                      <a:noFill/>
                    </a:ln>
                  </pic:spPr>
                </pic:pic>
              </a:graphicData>
            </a:graphic>
          </wp:inline>
        </w:drawing>
      </w:r>
    </w:p>
    <w:p w:rsidR="00D374E4" w:rsidRPr="004A1FD6" w:rsidRDefault="00D374E4" w:rsidP="00652178">
      <w:pPr>
        <w:jc w:val="center"/>
      </w:pPr>
    </w:p>
    <w:p w:rsidR="00D374E4" w:rsidRPr="004A1FD6" w:rsidRDefault="00D374E4" w:rsidP="00652178"/>
    <w:p w:rsidR="00D374E4" w:rsidRPr="004A1FD6" w:rsidRDefault="00D374E4" w:rsidP="00652178"/>
    <w:p w:rsidR="00D374E4" w:rsidRPr="004A1FD6" w:rsidRDefault="00D374E4" w:rsidP="00652178"/>
    <w:p w:rsidR="00D374E4" w:rsidRPr="004A1FD6" w:rsidRDefault="00D374E4" w:rsidP="00867031">
      <w:pPr>
        <w:pStyle w:val="Heading3"/>
      </w:pPr>
      <w:bookmarkStart w:id="218" w:name="_Toc483993386"/>
      <w:bookmarkStart w:id="219" w:name="_Toc209787789"/>
      <w:bookmarkStart w:id="220" w:name="_Toc229857447"/>
      <w:bookmarkStart w:id="221" w:name="_Toc229926500"/>
      <w:r w:rsidRPr="004A1FD6">
        <w:t>Mechanical Tolerances</w:t>
      </w:r>
      <w:bookmarkEnd w:id="218"/>
      <w:bookmarkEnd w:id="219"/>
      <w:bookmarkEnd w:id="220"/>
      <w:bookmarkEnd w:id="221"/>
    </w:p>
    <w:p w:rsidR="00D374E4" w:rsidRPr="004A1FD6" w:rsidRDefault="00D374E4" w:rsidP="00652178"/>
    <w:p w:rsidR="00D374E4" w:rsidRPr="004A1FD6" w:rsidRDefault="00D374E4" w:rsidP="00652178">
      <w:r w:rsidRPr="004A1FD6">
        <w:t>The camera module must be encased in an immobilization bulwark of sufficient rigidity such that any force resultant deformation does not cause appreciable depth error.  A force applied at one end will cause a torque which slightly rotates the camera thus inducing an inaccurate disparity reading.</w:t>
      </w:r>
    </w:p>
    <w:p w:rsidR="00D374E4" w:rsidRPr="004A1FD6" w:rsidRDefault="00D374E4" w:rsidP="00652178">
      <w:pPr>
        <w:jc w:val="center"/>
      </w:pPr>
      <w:r w:rsidRPr="004A1FD6">
        <w:br/>
      </w:r>
      <w:r w:rsidRPr="004A1FD6">
        <w:rPr>
          <w:noProof/>
        </w:rPr>
        <w:drawing>
          <wp:inline distT="0" distB="0" distL="0" distR="0" wp14:anchorId="3AEBE09F" wp14:editId="061517DF">
            <wp:extent cx="5943600" cy="3495278"/>
            <wp:effectExtent l="0" t="0" r="0" b="0"/>
            <wp:docPr id="1569609605" name="Picture 156960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96">
                      <a:extLst>
                        <a:ext uri="{28A0092B-C50C-407E-A947-70E740481C1C}">
                          <a14:useLocalDpi xmlns:a14="http://schemas.microsoft.com/office/drawing/2010/main" val="0"/>
                        </a:ext>
                      </a:extLst>
                    </a:blip>
                    <a:srcRect/>
                    <a:stretch>
                      <a:fillRect/>
                    </a:stretch>
                  </pic:blipFill>
                  <pic:spPr bwMode="auto">
                    <a:xfrm>
                      <a:off x="0" y="0"/>
                      <a:ext cx="5943600" cy="3495278"/>
                    </a:xfrm>
                    <a:prstGeom prst="rect">
                      <a:avLst/>
                    </a:prstGeom>
                    <a:noFill/>
                    <a:ln>
                      <a:noFill/>
                    </a:ln>
                  </pic:spPr>
                </pic:pic>
              </a:graphicData>
            </a:graphic>
          </wp:inline>
        </w:drawing>
      </w:r>
    </w:p>
    <w:p w:rsidR="00D374E4" w:rsidRPr="004A1FD6" w:rsidRDefault="00D374E4" w:rsidP="00652178">
      <w:r w:rsidRPr="004A1FD6">
        <w:t>A deflection angle of .02895 degrees, or equivalently a linear vertical deflection of 0.0253 mm will cause 1 cm of error at 1 meter for a baseline of 50 mm.</w:t>
      </w:r>
    </w:p>
    <w:p w:rsidR="00D374E4" w:rsidRPr="004A1FD6" w:rsidRDefault="00D374E4" w:rsidP="00652178">
      <w:pPr>
        <w:autoSpaceDE w:val="0"/>
        <w:autoSpaceDN w:val="0"/>
        <w:adjustRightInd w:val="0"/>
      </w:pPr>
      <w:r w:rsidRPr="004A1FD6">
        <w:rPr>
          <w:color w:val="000000"/>
          <w:sz w:val="20"/>
          <w:szCs w:val="20"/>
        </w:rPr>
        <w:t>B = 50;</w:t>
      </w:r>
    </w:p>
    <w:p w:rsidR="00D374E4" w:rsidRPr="004A1FD6" w:rsidRDefault="00D374E4" w:rsidP="00652178">
      <w:pPr>
        <w:autoSpaceDE w:val="0"/>
        <w:autoSpaceDN w:val="0"/>
        <w:adjustRightInd w:val="0"/>
      </w:pPr>
      <w:r w:rsidRPr="004A1FD6">
        <w:rPr>
          <w:color w:val="000000"/>
          <w:sz w:val="20"/>
          <w:szCs w:val="20"/>
        </w:rPr>
        <w:t>Z0 = 1000;</w:t>
      </w:r>
    </w:p>
    <w:p w:rsidR="00D374E4" w:rsidRPr="004A1FD6" w:rsidRDefault="00D374E4" w:rsidP="00652178">
      <w:pPr>
        <w:autoSpaceDE w:val="0"/>
        <w:autoSpaceDN w:val="0"/>
        <w:adjustRightInd w:val="0"/>
      </w:pPr>
      <w:r w:rsidRPr="004A1FD6">
        <w:rPr>
          <w:color w:val="000000"/>
          <w:sz w:val="20"/>
          <w:szCs w:val="20"/>
        </w:rPr>
        <w:t>dZ = 10;</w:t>
      </w:r>
    </w:p>
    <w:p w:rsidR="00D374E4" w:rsidRPr="004A1FD6" w:rsidRDefault="00D374E4" w:rsidP="00652178">
      <w:pPr>
        <w:autoSpaceDE w:val="0"/>
        <w:autoSpaceDN w:val="0"/>
        <w:adjustRightInd w:val="0"/>
      </w:pPr>
      <w:r w:rsidRPr="004A1FD6">
        <w:rPr>
          <w:color w:val="000000"/>
          <w:sz w:val="20"/>
          <w:szCs w:val="20"/>
        </w:rPr>
        <w:t>d = .02895*pi/180</w:t>
      </w:r>
    </w:p>
    <w:p w:rsidR="00D374E4" w:rsidRPr="004A1FD6" w:rsidRDefault="00D374E4" w:rsidP="00652178">
      <w:pPr>
        <w:autoSpaceDE w:val="0"/>
        <w:autoSpaceDN w:val="0"/>
        <w:adjustRightInd w:val="0"/>
      </w:pPr>
      <w:r w:rsidRPr="004A1FD6">
        <w:rPr>
          <w:color w:val="000000"/>
          <w:sz w:val="20"/>
          <w:szCs w:val="20"/>
        </w:rPr>
        <w:t>f = 4;</w:t>
      </w:r>
    </w:p>
    <w:p w:rsidR="00D374E4" w:rsidRPr="004A1FD6" w:rsidRDefault="00D374E4" w:rsidP="00652178">
      <w:pPr>
        <w:autoSpaceDE w:val="0"/>
        <w:autoSpaceDN w:val="0"/>
        <w:adjustRightInd w:val="0"/>
      </w:pPr>
      <w:r w:rsidRPr="004A1FD6">
        <w:rPr>
          <w:color w:val="000000"/>
          <w:sz w:val="20"/>
          <w:szCs w:val="20"/>
        </w:rPr>
        <w:t>delta_alpha = atand( (Z0+dZ)/B ) - atand(Z0/B)</w:t>
      </w:r>
    </w:p>
    <w:p w:rsidR="00D374E4" w:rsidRPr="004A1FD6" w:rsidRDefault="00D374E4" w:rsidP="00652178">
      <w:pPr>
        <w:autoSpaceDE w:val="0"/>
        <w:autoSpaceDN w:val="0"/>
        <w:adjustRightInd w:val="0"/>
      </w:pPr>
      <w:r w:rsidRPr="004A1FD6">
        <w:rPr>
          <w:color w:val="000000"/>
          <w:sz w:val="20"/>
          <w:szCs w:val="20"/>
        </w:rPr>
        <w:t xml:space="preserve"> B*delta_alpha*pi/180</w:t>
      </w:r>
    </w:p>
    <w:p w:rsidR="00D374E4" w:rsidRPr="004A1FD6" w:rsidRDefault="00D374E4" w:rsidP="00652178">
      <w:pPr>
        <w:autoSpaceDE w:val="0"/>
        <w:autoSpaceDN w:val="0"/>
        <w:adjustRightInd w:val="0"/>
      </w:pPr>
      <w:r w:rsidRPr="004A1FD6">
        <w:rPr>
          <w:color w:val="000000"/>
          <w:sz w:val="20"/>
          <w:szCs w:val="20"/>
        </w:rPr>
        <w:t xml:space="preserve"> </w:t>
      </w:r>
    </w:p>
    <w:p w:rsidR="00D374E4" w:rsidRPr="004A1FD6" w:rsidRDefault="00D374E4" w:rsidP="00652178">
      <w:pPr>
        <w:autoSpaceDE w:val="0"/>
        <w:autoSpaceDN w:val="0"/>
        <w:adjustRightInd w:val="0"/>
      </w:pPr>
      <w:r w:rsidRPr="004A1FD6">
        <w:rPr>
          <w:color w:val="000000"/>
          <w:sz w:val="20"/>
          <w:szCs w:val="20"/>
        </w:rPr>
        <w:t>Cp = [B*cos(d),-B*sin(d)];</w:t>
      </w:r>
    </w:p>
    <w:p w:rsidR="00D374E4" w:rsidRPr="004A1FD6" w:rsidRDefault="00D374E4" w:rsidP="00652178">
      <w:pPr>
        <w:autoSpaceDE w:val="0"/>
        <w:autoSpaceDN w:val="0"/>
        <w:adjustRightInd w:val="0"/>
      </w:pPr>
      <w:r w:rsidRPr="004A1FD6">
        <w:rPr>
          <w:color w:val="000000"/>
          <w:sz w:val="20"/>
          <w:szCs w:val="20"/>
        </w:rPr>
        <w:t>cp = [B*cos(d)+f*sin(d),-B*sin(d)+f*cos(d)];</w:t>
      </w:r>
    </w:p>
    <w:p w:rsidR="00D374E4" w:rsidRPr="004A1FD6" w:rsidRDefault="00D374E4" w:rsidP="00652178">
      <w:pPr>
        <w:autoSpaceDE w:val="0"/>
        <w:autoSpaceDN w:val="0"/>
        <w:adjustRightInd w:val="0"/>
      </w:pPr>
      <w:r w:rsidRPr="004A1FD6">
        <w:rPr>
          <w:color w:val="000000"/>
          <w:sz w:val="20"/>
          <w:szCs w:val="20"/>
        </w:rPr>
        <w:t>cp0 = [B,f];</w:t>
      </w:r>
    </w:p>
    <w:p w:rsidR="00D374E4" w:rsidRPr="004A1FD6" w:rsidRDefault="00D374E4" w:rsidP="00652178">
      <w:pPr>
        <w:autoSpaceDE w:val="0"/>
        <w:autoSpaceDN w:val="0"/>
        <w:adjustRightInd w:val="0"/>
      </w:pPr>
      <w:r w:rsidRPr="004A1FD6">
        <w:rPr>
          <w:color w:val="000000"/>
          <w:sz w:val="20"/>
          <w:szCs w:val="20"/>
        </w:rPr>
        <w:t>Cp0 = [B 0];</w:t>
      </w:r>
    </w:p>
    <w:p w:rsidR="00D374E4" w:rsidRPr="004A1FD6" w:rsidRDefault="00D374E4" w:rsidP="00652178">
      <w:pPr>
        <w:autoSpaceDE w:val="0"/>
        <w:autoSpaceDN w:val="0"/>
        <w:adjustRightInd w:val="0"/>
      </w:pPr>
      <w:r w:rsidRPr="004A1FD6">
        <w:rPr>
          <w:color w:val="000000"/>
          <w:sz w:val="20"/>
          <w:szCs w:val="20"/>
        </w:rPr>
        <w:t>mcp = -tan(d);</w:t>
      </w:r>
    </w:p>
    <w:p w:rsidR="00D374E4" w:rsidRPr="004A1FD6" w:rsidRDefault="00D374E4" w:rsidP="00652178">
      <w:pPr>
        <w:autoSpaceDE w:val="0"/>
        <w:autoSpaceDN w:val="0"/>
        <w:adjustRightInd w:val="0"/>
      </w:pPr>
      <w:r w:rsidRPr="004A1FD6">
        <w:rPr>
          <w:color w:val="000000"/>
          <w:sz w:val="20"/>
          <w:szCs w:val="20"/>
        </w:rPr>
        <w:t xml:space="preserve"> </w:t>
      </w:r>
    </w:p>
    <w:p w:rsidR="00D374E4" w:rsidRPr="004A1FD6" w:rsidRDefault="00D374E4" w:rsidP="00652178">
      <w:pPr>
        <w:autoSpaceDE w:val="0"/>
        <w:autoSpaceDN w:val="0"/>
        <w:adjustRightInd w:val="0"/>
      </w:pPr>
      <w:r w:rsidRPr="004A1FD6">
        <w:rPr>
          <w:color w:val="000000"/>
          <w:sz w:val="20"/>
          <w:szCs w:val="20"/>
        </w:rPr>
        <w:t>mCp = (Cp(2)-Z0)/(Cp(1)-0);</w:t>
      </w:r>
    </w:p>
    <w:p w:rsidR="00D374E4" w:rsidRPr="004A1FD6" w:rsidRDefault="00D374E4" w:rsidP="00652178">
      <w:pPr>
        <w:autoSpaceDE w:val="0"/>
        <w:autoSpaceDN w:val="0"/>
        <w:adjustRightInd w:val="0"/>
      </w:pPr>
      <w:r w:rsidRPr="004A1FD6">
        <w:rPr>
          <w:color w:val="000000"/>
          <w:sz w:val="20"/>
          <w:szCs w:val="20"/>
        </w:rPr>
        <w:lastRenderedPageBreak/>
        <w:t xml:space="preserve"> </w:t>
      </w:r>
    </w:p>
    <w:p w:rsidR="00D374E4" w:rsidRPr="004A1FD6" w:rsidRDefault="00D374E4" w:rsidP="00652178">
      <w:pPr>
        <w:autoSpaceDE w:val="0"/>
        <w:autoSpaceDN w:val="0"/>
        <w:adjustRightInd w:val="0"/>
      </w:pPr>
      <w:r w:rsidRPr="004A1FD6">
        <w:rPr>
          <w:color w:val="228B22"/>
          <w:sz w:val="20"/>
          <w:szCs w:val="20"/>
        </w:rPr>
        <w:t>%intersection of rotated system</w:t>
      </w:r>
    </w:p>
    <w:p w:rsidR="00D374E4" w:rsidRPr="004A1FD6" w:rsidRDefault="00D374E4" w:rsidP="00652178">
      <w:pPr>
        <w:autoSpaceDE w:val="0"/>
        <w:autoSpaceDN w:val="0"/>
        <w:adjustRightInd w:val="0"/>
      </w:pPr>
      <w:r w:rsidRPr="004A1FD6">
        <w:rPr>
          <w:color w:val="000000"/>
          <w:sz w:val="20"/>
          <w:szCs w:val="20"/>
        </w:rPr>
        <w:t>X1 = (cp(2)-Z0-mcp*cp(1))/(mCp-mcp)</w:t>
      </w:r>
    </w:p>
    <w:p w:rsidR="00D374E4" w:rsidRPr="004A1FD6" w:rsidRDefault="00D374E4" w:rsidP="00652178">
      <w:pPr>
        <w:autoSpaceDE w:val="0"/>
        <w:autoSpaceDN w:val="0"/>
        <w:adjustRightInd w:val="0"/>
      </w:pPr>
      <w:r w:rsidRPr="004A1FD6">
        <w:rPr>
          <w:color w:val="000000"/>
          <w:sz w:val="20"/>
          <w:szCs w:val="20"/>
        </w:rPr>
        <w:t>Z1 = mCp*X1+Z0</w:t>
      </w:r>
    </w:p>
    <w:p w:rsidR="00D374E4" w:rsidRPr="004A1FD6" w:rsidRDefault="00D374E4" w:rsidP="00652178">
      <w:pPr>
        <w:autoSpaceDE w:val="0"/>
        <w:autoSpaceDN w:val="0"/>
        <w:adjustRightInd w:val="0"/>
      </w:pPr>
      <w:r w:rsidRPr="004A1FD6">
        <w:rPr>
          <w:color w:val="000000"/>
          <w:sz w:val="20"/>
          <w:szCs w:val="20"/>
        </w:rPr>
        <w:t xml:space="preserve"> </w:t>
      </w:r>
    </w:p>
    <w:p w:rsidR="00D374E4" w:rsidRPr="004A1FD6" w:rsidRDefault="00D374E4" w:rsidP="00652178">
      <w:pPr>
        <w:autoSpaceDE w:val="0"/>
        <w:autoSpaceDN w:val="0"/>
        <w:adjustRightInd w:val="0"/>
      </w:pPr>
      <w:r w:rsidRPr="004A1FD6">
        <w:rPr>
          <w:color w:val="228B22"/>
          <w:sz w:val="20"/>
          <w:szCs w:val="20"/>
        </w:rPr>
        <w:t>%X1= (f*cos(d)-B*sin(d)-Z0-cot(d)*(B*cos(d)+f*sin(d)))/( (Z0+B*sin(d))/(B*cos(d)) - cot(d) );</w:t>
      </w:r>
    </w:p>
    <w:p w:rsidR="00D374E4" w:rsidRPr="004A1FD6" w:rsidRDefault="00D374E4" w:rsidP="00652178">
      <w:pPr>
        <w:autoSpaceDE w:val="0"/>
        <w:autoSpaceDN w:val="0"/>
        <w:adjustRightInd w:val="0"/>
      </w:pPr>
      <w:r w:rsidRPr="004A1FD6">
        <w:rPr>
          <w:color w:val="228B22"/>
          <w:sz w:val="20"/>
          <w:szCs w:val="20"/>
        </w:rPr>
        <w:t>%Z1 = Z0+ ( Z0+B*sin(d) )/(B*cos(d))*X1;</w:t>
      </w:r>
    </w:p>
    <w:p w:rsidR="00D374E4" w:rsidRPr="004A1FD6" w:rsidRDefault="00D374E4" w:rsidP="00652178">
      <w:pPr>
        <w:autoSpaceDE w:val="0"/>
        <w:autoSpaceDN w:val="0"/>
        <w:adjustRightInd w:val="0"/>
      </w:pPr>
      <w:r w:rsidRPr="004A1FD6">
        <w:rPr>
          <w:color w:val="228B22"/>
          <w:sz w:val="20"/>
          <w:szCs w:val="20"/>
        </w:rPr>
        <w:t xml:space="preserve"> </w:t>
      </w:r>
    </w:p>
    <w:p w:rsidR="00D374E4" w:rsidRPr="004A1FD6" w:rsidRDefault="00D374E4" w:rsidP="00652178">
      <w:pPr>
        <w:autoSpaceDE w:val="0"/>
        <w:autoSpaceDN w:val="0"/>
        <w:adjustRightInd w:val="0"/>
      </w:pPr>
      <w:r w:rsidRPr="004A1FD6">
        <w:rPr>
          <w:color w:val="228B22"/>
          <w:sz w:val="20"/>
          <w:szCs w:val="20"/>
        </w:rPr>
        <w:t xml:space="preserve"> </w:t>
      </w:r>
    </w:p>
    <w:p w:rsidR="00D374E4" w:rsidRPr="004A1FD6" w:rsidRDefault="00D374E4" w:rsidP="00652178">
      <w:pPr>
        <w:autoSpaceDE w:val="0"/>
        <w:autoSpaceDN w:val="0"/>
        <w:adjustRightInd w:val="0"/>
      </w:pPr>
      <w:r w:rsidRPr="004A1FD6">
        <w:rPr>
          <w:color w:val="000000"/>
          <w:sz w:val="20"/>
          <w:szCs w:val="20"/>
        </w:rPr>
        <w:t>D = sqrt( (X1-cp(1))^2 + (Z1-cp(2))^2 );</w:t>
      </w:r>
    </w:p>
    <w:p w:rsidR="00D374E4" w:rsidRPr="004A1FD6" w:rsidRDefault="00D374E4" w:rsidP="00652178">
      <w:pPr>
        <w:autoSpaceDE w:val="0"/>
        <w:autoSpaceDN w:val="0"/>
        <w:adjustRightInd w:val="0"/>
      </w:pPr>
      <w:r w:rsidRPr="004A1FD6">
        <w:rPr>
          <w:color w:val="000000"/>
          <w:sz w:val="20"/>
          <w:szCs w:val="20"/>
        </w:rPr>
        <w:t xml:space="preserve"> </w:t>
      </w:r>
    </w:p>
    <w:p w:rsidR="00D374E4" w:rsidRPr="004A1FD6" w:rsidRDefault="00D374E4" w:rsidP="00652178">
      <w:pPr>
        <w:autoSpaceDE w:val="0"/>
        <w:autoSpaceDN w:val="0"/>
        <w:adjustRightInd w:val="0"/>
      </w:pPr>
      <w:r w:rsidRPr="004A1FD6">
        <w:rPr>
          <w:color w:val="000000"/>
          <w:sz w:val="20"/>
          <w:szCs w:val="20"/>
        </w:rPr>
        <w:t>m3 = -f/D;</w:t>
      </w:r>
    </w:p>
    <w:p w:rsidR="00D374E4" w:rsidRPr="004A1FD6" w:rsidRDefault="00D374E4" w:rsidP="00652178">
      <w:pPr>
        <w:autoSpaceDE w:val="0"/>
        <w:autoSpaceDN w:val="0"/>
        <w:adjustRightInd w:val="0"/>
      </w:pPr>
      <w:r w:rsidRPr="004A1FD6">
        <w:rPr>
          <w:color w:val="000000"/>
          <w:sz w:val="20"/>
          <w:szCs w:val="20"/>
        </w:rPr>
        <w:t xml:space="preserve">Xp = 0; </w:t>
      </w:r>
      <w:r w:rsidRPr="004A1FD6">
        <w:rPr>
          <w:color w:val="228B22"/>
          <w:sz w:val="20"/>
          <w:szCs w:val="20"/>
        </w:rPr>
        <w:t>%@TX</w:t>
      </w:r>
    </w:p>
    <w:p w:rsidR="00D374E4" w:rsidRPr="004A1FD6" w:rsidRDefault="00D374E4" w:rsidP="00652178">
      <w:pPr>
        <w:autoSpaceDE w:val="0"/>
        <w:autoSpaceDN w:val="0"/>
        <w:adjustRightInd w:val="0"/>
      </w:pPr>
      <w:r w:rsidRPr="004A1FD6">
        <w:rPr>
          <w:color w:val="000000"/>
          <w:sz w:val="20"/>
          <w:szCs w:val="20"/>
        </w:rPr>
        <w:t>Zp = m3*(Xp-Cp0(1)) + Cp0(2);</w:t>
      </w:r>
    </w:p>
    <w:p w:rsidR="00D374E4" w:rsidRPr="004A1FD6" w:rsidRDefault="00D374E4" w:rsidP="00652178">
      <w:pPr>
        <w:autoSpaceDE w:val="0"/>
        <w:autoSpaceDN w:val="0"/>
        <w:adjustRightInd w:val="0"/>
      </w:pPr>
      <w:r w:rsidRPr="004A1FD6">
        <w:rPr>
          <w:color w:val="000000"/>
          <w:sz w:val="20"/>
          <w:szCs w:val="20"/>
        </w:rPr>
        <w:t>deflection = Cp(2)</w:t>
      </w:r>
    </w:p>
    <w:p w:rsidR="00D374E4" w:rsidRPr="004A1FD6" w:rsidRDefault="00D374E4" w:rsidP="00652178">
      <w:pPr>
        <w:autoSpaceDE w:val="0"/>
        <w:autoSpaceDN w:val="0"/>
        <w:adjustRightInd w:val="0"/>
      </w:pPr>
      <w:r w:rsidRPr="004A1FD6">
        <w:rPr>
          <w:color w:val="000000"/>
          <w:sz w:val="20"/>
          <w:szCs w:val="20"/>
        </w:rPr>
        <w:t>dZ = Z0-Zp</w:t>
      </w:r>
    </w:p>
    <w:p w:rsidR="00D374E4" w:rsidRPr="004A1FD6" w:rsidRDefault="00D374E4" w:rsidP="00867031">
      <w:pPr>
        <w:pStyle w:val="Heading3"/>
      </w:pPr>
      <w:r w:rsidRPr="004A1FD6">
        <w:br w:type="page"/>
      </w:r>
      <w:bookmarkStart w:id="222" w:name="_Toc483993387"/>
      <w:bookmarkStart w:id="223" w:name="_Toc209787790"/>
      <w:bookmarkStart w:id="224" w:name="_Toc229857448"/>
      <w:bookmarkStart w:id="225" w:name="_Toc229926501"/>
      <w:r w:rsidRPr="004A1FD6">
        <w:lastRenderedPageBreak/>
        <w:t>Error Analysis</w:t>
      </w:r>
      <w:bookmarkEnd w:id="222"/>
      <w:bookmarkEnd w:id="223"/>
      <w:bookmarkEnd w:id="224"/>
      <w:bookmarkEnd w:id="225"/>
    </w:p>
    <w:p w:rsidR="00D374E4" w:rsidRPr="004A1FD6" w:rsidRDefault="00D374E4" w:rsidP="00652178"/>
    <w:p w:rsidR="00D374E4" w:rsidRPr="004A1FD6" w:rsidRDefault="00D374E4" w:rsidP="00652178">
      <w:pPr>
        <w:pStyle w:val="Heading3"/>
      </w:pPr>
      <w:bookmarkStart w:id="226" w:name="_Toc483993388"/>
      <w:bookmarkStart w:id="227" w:name="_Toc209787791"/>
      <w:bookmarkStart w:id="228" w:name="_Toc229857449"/>
      <w:bookmarkStart w:id="229" w:name="_Toc229926502"/>
      <w:r w:rsidRPr="004A1FD6">
        <w:t>Yaw</w:t>
      </w:r>
      <w:bookmarkEnd w:id="226"/>
      <w:bookmarkEnd w:id="227"/>
      <w:bookmarkEnd w:id="228"/>
      <w:bookmarkEnd w:id="229"/>
    </w:p>
    <w:p w:rsidR="00D374E4" w:rsidRPr="004A1FD6" w:rsidRDefault="00D374E4" w:rsidP="00652178"/>
    <w:p w:rsidR="00D374E4" w:rsidRPr="004A1FD6" w:rsidRDefault="00D374E4" w:rsidP="00652178">
      <w:r w:rsidRPr="004A1FD6">
        <w:t xml:space="preserve">Yaw rotates an optical axis perpendicular to the vertical axis.  For small yaw </w:t>
      </w:r>
      <w:r w:rsidR="0090260C" w:rsidRPr="004A1FD6">
        <w:rPr>
          <w:noProof/>
          <w:position w:val="-10"/>
        </w:rPr>
      </w:r>
      <w:r w:rsidR="0090260C" w:rsidRPr="004A1FD6">
        <w:rPr>
          <w:noProof/>
          <w:position w:val="-10"/>
        </w:rPr>
        <w:object w:dxaOrig="240" w:dyaOrig="260" w14:anchorId="72416CE6">
          <v:shape id="_x0000_i1560" type="#_x0000_t75" alt="" style="width:13.8pt;height:13.8pt;mso-width-percent:0;mso-height-percent:0;mso-width-percent:0;mso-height-percent:0" o:ole="">
            <v:imagedata r:id="rId1097" o:title=""/>
          </v:shape>
          <o:OLEObject Type="Embed" ProgID="Equation.DSMT4" ShapeID="_x0000_i1560" DrawAspect="Content" ObjectID="_1845800140" r:id="rId1098"/>
        </w:object>
      </w:r>
      <w:r w:rsidRPr="004A1FD6">
        <w:t xml:space="preserve"> applied to Camera 2, R2 takes the form</w:t>
      </w:r>
    </w:p>
    <w:p w:rsidR="00D374E4" w:rsidRPr="004A1FD6" w:rsidRDefault="00D374E4" w:rsidP="00652178">
      <w:r w:rsidRPr="004A1FD6">
        <w:tab/>
      </w:r>
      <w:r w:rsidR="0090260C" w:rsidRPr="004A1FD6">
        <w:rPr>
          <w:noProof/>
          <w:position w:val="-50"/>
        </w:rPr>
      </w:r>
      <w:r w:rsidR="0090260C" w:rsidRPr="004A1FD6">
        <w:rPr>
          <w:noProof/>
          <w:position w:val="-50"/>
        </w:rPr>
        <w:object w:dxaOrig="1860" w:dyaOrig="1120" w14:anchorId="18FBBB64">
          <v:shape id="_x0000_i1561" type="#_x0000_t75" alt="" style="width:94.2pt;height:58.2pt;mso-width-percent:0;mso-height-percent:0;mso-width-percent:0;mso-height-percent:0" o:ole="">
            <v:imagedata r:id="rId1099" o:title=""/>
          </v:shape>
          <o:OLEObject Type="Embed" ProgID="Equation.DSMT4" ShapeID="_x0000_i1561" DrawAspect="Content" ObjectID="_1845800141" r:id="rId110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247</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Consider a plane at distance Z0=1000mm from Camera 1’s optical center at the origin with identical Camera 2 located at (-B,0,0).  The equation of the plane is Z=Z0, hence a point P on the plane wrt to Camera 1 has coordinates P = (X Y Z0), and the sensor coordinates </w:t>
      </w:r>
      <w:r w:rsidR="0090260C" w:rsidRPr="004A1FD6">
        <w:rPr>
          <w:noProof/>
          <w:position w:val="-12"/>
        </w:rPr>
      </w:r>
      <w:r w:rsidR="0090260C" w:rsidRPr="004A1FD6">
        <w:rPr>
          <w:noProof/>
          <w:position w:val="-12"/>
        </w:rPr>
        <w:object w:dxaOrig="2400" w:dyaOrig="380" w14:anchorId="0C3C72C3">
          <v:shape id="_x0000_i1562" type="#_x0000_t75" alt="" style="width:123.3pt;height:22.2pt;mso-width-percent:0;mso-height-percent:0;mso-width-percent:0;mso-height-percent:0" o:ole="">
            <v:imagedata r:id="rId1101" o:title=""/>
          </v:shape>
          <o:OLEObject Type="Embed" ProgID="Equation.DSMT4" ShapeID="_x0000_i1562" DrawAspect="Content" ObjectID="_1845800142" r:id="rId1102"/>
        </w:object>
      </w:r>
      <w:r w:rsidRPr="004A1FD6">
        <w:t xml:space="preserve"> </w:t>
      </w:r>
    </w:p>
    <w:p w:rsidR="00D374E4" w:rsidRPr="004A1FD6" w:rsidRDefault="00D374E4" w:rsidP="00652178">
      <w:r w:rsidRPr="004A1FD6">
        <w:tab/>
      </w:r>
      <w:r w:rsidR="0090260C" w:rsidRPr="004A1FD6">
        <w:rPr>
          <w:noProof/>
          <w:position w:val="-32"/>
        </w:rPr>
      </w:r>
      <w:r w:rsidR="0090260C" w:rsidRPr="004A1FD6">
        <w:rPr>
          <w:noProof/>
          <w:position w:val="-32"/>
        </w:rPr>
        <w:object w:dxaOrig="1560" w:dyaOrig="760" w14:anchorId="7B405B80">
          <v:shape id="_x0000_i1563" type="#_x0000_t75" alt="" style="width:78.9pt;height:36pt;mso-width-percent:0;mso-height-percent:0;mso-width-percent:0;mso-height-percent:0" o:ole="">
            <v:imagedata r:id="rId1103" o:title=""/>
          </v:shape>
          <o:OLEObject Type="Embed" ProgID="Equation.DSMT4" ShapeID="_x0000_i1563" DrawAspect="Content" ObjectID="_1845800143" r:id="rId110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248</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32"/>
        </w:rPr>
      </w:r>
      <w:r w:rsidR="0090260C" w:rsidRPr="004A1FD6">
        <w:rPr>
          <w:noProof/>
          <w:position w:val="-32"/>
        </w:rPr>
        <w:object w:dxaOrig="3960" w:dyaOrig="760" w14:anchorId="6A37D600">
          <v:shape id="_x0000_i1564" type="#_x0000_t75" alt="" style="width:193.8pt;height:36pt;mso-width-percent:0;mso-height-percent:0;mso-width-percent:0;mso-height-percent:0" o:ole="">
            <v:imagedata r:id="rId1105" o:title=""/>
          </v:shape>
          <o:OLEObject Type="Embed" ProgID="Equation.DSMT4" ShapeID="_x0000_i1564" DrawAspect="Content" ObjectID="_1845800144" r:id="rId110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249</w:instrText>
      </w:r>
      <w:r w:rsidRPr="004A1FD6">
        <w:rPr>
          <w:noProof/>
        </w:rPr>
        <w:fldChar w:fldCharType="end"/>
      </w:r>
      <w:r w:rsidRPr="004A1FD6">
        <w:instrText>)</w:instrText>
      </w:r>
      <w:r w:rsidRPr="004A1FD6">
        <w:fldChar w:fldCharType="end"/>
      </w:r>
    </w:p>
    <w:p w:rsidR="00D374E4" w:rsidRPr="004A1FD6" w:rsidRDefault="00D374E4" w:rsidP="00652178">
      <w:r w:rsidRPr="004A1FD6">
        <w:t>If we compute the distance assuming parallel optical axes the result is</w:t>
      </w:r>
    </w:p>
    <w:p w:rsidR="00D374E4" w:rsidRPr="004A1FD6" w:rsidRDefault="00D374E4" w:rsidP="00652178">
      <w:r w:rsidRPr="004A1FD6">
        <w:tab/>
      </w:r>
      <w:r w:rsidR="0090260C" w:rsidRPr="004A1FD6">
        <w:rPr>
          <w:noProof/>
          <w:position w:val="-60"/>
        </w:rPr>
      </w:r>
      <w:r w:rsidR="0090260C" w:rsidRPr="004A1FD6">
        <w:rPr>
          <w:noProof/>
          <w:position w:val="-60"/>
        </w:rPr>
        <w:object w:dxaOrig="2420" w:dyaOrig="980" w14:anchorId="23583CF2">
          <v:shape id="_x0000_i1565" type="#_x0000_t75" alt="" style="width:121.8pt;height:51.3pt;mso-width-percent:0;mso-height-percent:0;mso-width-percent:0;mso-height-percent:0" o:ole="">
            <v:imagedata r:id="rId1107" o:title=""/>
          </v:shape>
          <o:OLEObject Type="Embed" ProgID="Equation.DSMT4" ShapeID="_x0000_i1565" DrawAspect="Content" ObjectID="_1845800145" r:id="rId110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250</w:instrText>
      </w:r>
      <w:r w:rsidRPr="004A1FD6">
        <w:rPr>
          <w:noProof/>
        </w:rPr>
        <w:fldChar w:fldCharType="end"/>
      </w:r>
      <w:r w:rsidRPr="004A1FD6">
        <w:instrText>)</w:instrText>
      </w:r>
      <w:r w:rsidRPr="004A1FD6">
        <w:fldChar w:fldCharType="end"/>
      </w:r>
    </w:p>
    <w:p w:rsidR="00D374E4" w:rsidRPr="004A1FD6" w:rsidRDefault="00D374E4" w:rsidP="00652178">
      <w:r w:rsidRPr="004A1FD6">
        <w:t>At X=0, the depth error is</w:t>
      </w:r>
    </w:p>
    <w:p w:rsidR="00D374E4" w:rsidRPr="004A1FD6" w:rsidRDefault="00D374E4" w:rsidP="00652178">
      <w:r w:rsidRPr="004A1FD6">
        <w:tab/>
      </w:r>
      <w:r w:rsidR="0090260C" w:rsidRPr="004A1FD6">
        <w:rPr>
          <w:noProof/>
          <w:position w:val="-30"/>
        </w:rPr>
      </w:r>
      <w:r w:rsidR="0090260C" w:rsidRPr="004A1FD6">
        <w:rPr>
          <w:noProof/>
          <w:position w:val="-30"/>
        </w:rPr>
        <w:object w:dxaOrig="1540" w:dyaOrig="680" w14:anchorId="6E52A940">
          <v:shape id="_x0000_i1566" type="#_x0000_t75" alt="" style="width:78.9pt;height:36pt;mso-width-percent:0;mso-height-percent:0;mso-width-percent:0;mso-height-percent:0" o:ole="">
            <v:imagedata r:id="rId1109" o:title=""/>
          </v:shape>
          <o:OLEObject Type="Embed" ProgID="Equation.DSMT4" ShapeID="_x0000_i1566" DrawAspect="Content" ObjectID="_1845800146" r:id="rId111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251</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For a horizontal cut at Y=0, the reconstructed plane </w:t>
      </w:r>
      <w:r w:rsidR="0090260C" w:rsidRPr="004A1FD6">
        <w:rPr>
          <w:noProof/>
          <w:position w:val="-12"/>
        </w:rPr>
      </w:r>
      <w:r w:rsidR="0090260C" w:rsidRPr="004A1FD6">
        <w:rPr>
          <w:noProof/>
          <w:position w:val="-12"/>
        </w:rPr>
        <w:object w:dxaOrig="1180" w:dyaOrig="400" w14:anchorId="05B9EA4F">
          <v:shape id="_x0000_i1567" type="#_x0000_t75" alt="" style="width:58.2pt;height:22.2pt;mso-width-percent:0;mso-height-percent:0;mso-width-percent:0;mso-height-percent:0" o:ole="">
            <v:imagedata r:id="rId1111" o:title=""/>
          </v:shape>
          <o:OLEObject Type="Embed" ProgID="Equation.DSMT4" ShapeID="_x0000_i1567" DrawAspect="Content" ObjectID="_1845800147" r:id="rId1112"/>
        </w:object>
      </w:r>
      <w:r w:rsidRPr="004A1FD6">
        <w:t xml:space="preserve"> exhibits hyperbolic curvature</w:t>
      </w:r>
    </w:p>
    <w:p w:rsidR="00D374E4" w:rsidRPr="004A1FD6" w:rsidRDefault="00D374E4" w:rsidP="00652178">
      <w:r w:rsidRPr="004A1FD6">
        <w:rPr>
          <w:noProof/>
        </w:rPr>
        <w:drawing>
          <wp:inline distT="0" distB="0" distL="0" distR="0" wp14:anchorId="708A511E" wp14:editId="0556DE78">
            <wp:extent cx="5333672" cy="1391234"/>
            <wp:effectExtent l="0" t="0" r="635" b="0"/>
            <wp:docPr id="1844867698" name="Picture 1844867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3"/>
                    <a:srcRect t="33234" b="31988"/>
                    <a:stretch/>
                  </pic:blipFill>
                  <pic:spPr bwMode="auto">
                    <a:xfrm>
                      <a:off x="0" y="0"/>
                      <a:ext cx="5334000" cy="1391319"/>
                    </a:xfrm>
                    <a:prstGeom prst="rect">
                      <a:avLst/>
                    </a:prstGeom>
                    <a:ln>
                      <a:noFill/>
                    </a:ln>
                    <a:extLst>
                      <a:ext uri="{53640926-AAD7-44D8-BBD7-CCE9431645EC}">
                        <a14:shadowObscured xmlns:a14="http://schemas.microsoft.com/office/drawing/2010/main"/>
                      </a:ext>
                    </a:extLst>
                  </pic:spPr>
                </pic:pic>
              </a:graphicData>
            </a:graphic>
          </wp:inline>
        </w:drawing>
      </w:r>
    </w:p>
    <w:p w:rsidR="00D374E4" w:rsidRPr="004A1FD6" w:rsidRDefault="00D374E4" w:rsidP="00652178"/>
    <w:tbl>
      <w:tblPr>
        <w:tblW w:w="0" w:type="auto"/>
        <w:tblLook w:val="04A0" w:firstRow="1" w:lastRow="0" w:firstColumn="1" w:lastColumn="0" w:noHBand="0" w:noVBand="1"/>
      </w:tblPr>
      <w:tblGrid>
        <w:gridCol w:w="4813"/>
        <w:gridCol w:w="4547"/>
      </w:tblGrid>
      <w:tr w:rsidR="00D374E4" w:rsidRPr="004A1FD6" w:rsidTr="00003BD5">
        <w:tc>
          <w:tcPr>
            <w:tcW w:w="4675" w:type="dxa"/>
          </w:tcPr>
          <w:p w:rsidR="00D374E4" w:rsidRPr="004A1FD6" w:rsidRDefault="00D374E4" w:rsidP="00003BD5">
            <w:pPr>
              <w:jc w:val="center"/>
            </w:pPr>
            <w:r w:rsidRPr="004A1FD6">
              <w:rPr>
                <w:noProof/>
              </w:rPr>
              <w:lastRenderedPageBreak/>
              <w:drawing>
                <wp:inline distT="0" distB="0" distL="0" distR="0" wp14:anchorId="70A14ABA" wp14:editId="76BCB70E">
                  <wp:extent cx="3033508" cy="2275131"/>
                  <wp:effectExtent l="0" t="0" r="0" b="0"/>
                  <wp:docPr id="1439825751" name="Picture 1439825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4"/>
                          <a:stretch>
                            <a:fillRect/>
                          </a:stretch>
                        </pic:blipFill>
                        <pic:spPr>
                          <a:xfrm>
                            <a:off x="0" y="0"/>
                            <a:ext cx="3037880" cy="2278410"/>
                          </a:xfrm>
                          <a:prstGeom prst="rect">
                            <a:avLst/>
                          </a:prstGeom>
                        </pic:spPr>
                      </pic:pic>
                    </a:graphicData>
                  </a:graphic>
                </wp:inline>
              </w:drawing>
            </w:r>
          </w:p>
        </w:tc>
        <w:tc>
          <w:tcPr>
            <w:tcW w:w="4675" w:type="dxa"/>
          </w:tcPr>
          <w:p w:rsidR="00D374E4" w:rsidRPr="004A1FD6" w:rsidRDefault="00D374E4" w:rsidP="00003BD5">
            <w:pPr>
              <w:jc w:val="center"/>
            </w:pPr>
            <w:r w:rsidRPr="004A1FD6">
              <w:rPr>
                <w:noProof/>
              </w:rPr>
              <w:drawing>
                <wp:inline distT="0" distB="0" distL="0" distR="0" wp14:anchorId="40C78D18" wp14:editId="427CB90C">
                  <wp:extent cx="2853812" cy="2140359"/>
                  <wp:effectExtent l="0" t="0" r="3810" b="0"/>
                  <wp:docPr id="1874426344" name="Picture 1874426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5"/>
                          <a:stretch>
                            <a:fillRect/>
                          </a:stretch>
                        </pic:blipFill>
                        <pic:spPr>
                          <a:xfrm>
                            <a:off x="0" y="0"/>
                            <a:ext cx="2868343" cy="2151257"/>
                          </a:xfrm>
                          <a:prstGeom prst="rect">
                            <a:avLst/>
                          </a:prstGeom>
                        </pic:spPr>
                      </pic:pic>
                    </a:graphicData>
                  </a:graphic>
                </wp:inline>
              </w:drawing>
            </w:r>
          </w:p>
        </w:tc>
      </w:tr>
    </w:tbl>
    <w:p w:rsidR="00D374E4" w:rsidRPr="004A1FD6" w:rsidRDefault="00D374E4" w:rsidP="00652178">
      <w:pPr>
        <w:jc w:val="center"/>
      </w:pPr>
    </w:p>
    <w:p w:rsidR="00D374E4" w:rsidRPr="004A1FD6" w:rsidRDefault="00D374E4" w:rsidP="00652178">
      <w:r w:rsidRPr="004A1FD6">
        <w:t>If the distance can be estimated independently, for example using a known object and the FOV, it is possible to extract the yaw angle either by measuring the erroneous depth profile or using normal information.</w:t>
      </w:r>
    </w:p>
    <w:p w:rsidR="00D374E4" w:rsidRPr="004A1FD6" w:rsidRDefault="00D374E4" w:rsidP="00652178"/>
    <w:p w:rsidR="00D374E4" w:rsidRPr="004A1FD6" w:rsidRDefault="00D374E4" w:rsidP="00652178">
      <w:pPr>
        <w:autoSpaceDE w:val="0"/>
        <w:autoSpaceDN w:val="0"/>
        <w:adjustRightInd w:val="0"/>
        <w:rPr>
          <w:sz w:val="18"/>
          <w:szCs w:val="18"/>
        </w:rPr>
      </w:pPr>
      <w:r w:rsidRPr="004A1FD6">
        <w:rPr>
          <w:color w:val="000000"/>
          <w:sz w:val="18"/>
          <w:szCs w:val="18"/>
        </w:rPr>
        <w:t xml:space="preserve">close </w:t>
      </w:r>
      <w:r w:rsidRPr="004A1FD6">
        <w:rPr>
          <w:color w:val="A020F0"/>
          <w:sz w:val="18"/>
          <w:szCs w:val="18"/>
        </w:rPr>
        <w:t>all</w:t>
      </w:r>
      <w:r w:rsidRPr="004A1FD6">
        <w:rPr>
          <w:color w:val="000000"/>
          <w:sz w:val="18"/>
          <w:szCs w:val="18"/>
        </w:rPr>
        <w:t>;clear;</w:t>
      </w:r>
    </w:p>
    <w:p w:rsidR="00D374E4" w:rsidRPr="004A1FD6" w:rsidRDefault="00D374E4" w:rsidP="00652178">
      <w:pPr>
        <w:autoSpaceDE w:val="0"/>
        <w:autoSpaceDN w:val="0"/>
        <w:adjustRightInd w:val="0"/>
        <w:rPr>
          <w:sz w:val="18"/>
          <w:szCs w:val="18"/>
        </w:rPr>
      </w:pPr>
      <w:r w:rsidRPr="004A1FD6">
        <w:rPr>
          <w:color w:val="000000"/>
          <w:sz w:val="18"/>
          <w:szCs w:val="18"/>
        </w:rPr>
        <w:t>phi = 60;</w:t>
      </w:r>
    </w:p>
    <w:p w:rsidR="00D374E4" w:rsidRPr="004A1FD6" w:rsidRDefault="00D374E4" w:rsidP="00652178">
      <w:pPr>
        <w:autoSpaceDE w:val="0"/>
        <w:autoSpaceDN w:val="0"/>
        <w:adjustRightInd w:val="0"/>
        <w:rPr>
          <w:sz w:val="18"/>
          <w:szCs w:val="18"/>
        </w:rPr>
      </w:pPr>
      <w:r w:rsidRPr="004A1FD6">
        <w:rPr>
          <w:color w:val="000000"/>
          <w:sz w:val="18"/>
          <w:szCs w:val="18"/>
        </w:rPr>
        <w:t>Lx = 1000;</w:t>
      </w:r>
    </w:p>
    <w:p w:rsidR="00D374E4" w:rsidRPr="004A1FD6" w:rsidRDefault="00D374E4" w:rsidP="00652178">
      <w:pPr>
        <w:autoSpaceDE w:val="0"/>
        <w:autoSpaceDN w:val="0"/>
        <w:adjustRightInd w:val="0"/>
        <w:rPr>
          <w:sz w:val="18"/>
          <w:szCs w:val="18"/>
        </w:rPr>
      </w:pPr>
      <w:r w:rsidRPr="004A1FD6">
        <w:rPr>
          <w:color w:val="000000"/>
          <w:sz w:val="18"/>
          <w:szCs w:val="18"/>
        </w:rPr>
        <w:t>Ly = Lx;</w:t>
      </w:r>
    </w:p>
    <w:p w:rsidR="00D374E4" w:rsidRPr="004A1FD6" w:rsidRDefault="00D374E4" w:rsidP="00652178">
      <w:pPr>
        <w:autoSpaceDE w:val="0"/>
        <w:autoSpaceDN w:val="0"/>
        <w:adjustRightInd w:val="0"/>
        <w:rPr>
          <w:sz w:val="18"/>
          <w:szCs w:val="18"/>
        </w:rPr>
      </w:pPr>
      <w:r w:rsidRPr="004A1FD6">
        <w:rPr>
          <w:color w:val="000000"/>
          <w:sz w:val="18"/>
          <w:szCs w:val="18"/>
        </w:rPr>
        <w:t>dx = 10;</w:t>
      </w:r>
    </w:p>
    <w:p w:rsidR="00D374E4" w:rsidRPr="004A1FD6" w:rsidRDefault="00D374E4" w:rsidP="00652178">
      <w:pPr>
        <w:autoSpaceDE w:val="0"/>
        <w:autoSpaceDN w:val="0"/>
        <w:adjustRightInd w:val="0"/>
        <w:rPr>
          <w:sz w:val="18"/>
          <w:szCs w:val="18"/>
        </w:rPr>
      </w:pPr>
      <w:r w:rsidRPr="004A1FD6">
        <w:rPr>
          <w:color w:val="000000"/>
          <w:sz w:val="18"/>
          <w:szCs w:val="18"/>
        </w:rPr>
        <w:t>Z_chart = 1000;</w:t>
      </w:r>
    </w:p>
    <w:p w:rsidR="00D374E4" w:rsidRPr="004A1FD6" w:rsidRDefault="00D374E4" w:rsidP="00652178">
      <w:pPr>
        <w:autoSpaceDE w:val="0"/>
        <w:autoSpaceDN w:val="0"/>
        <w:adjustRightInd w:val="0"/>
        <w:rPr>
          <w:sz w:val="18"/>
          <w:szCs w:val="18"/>
        </w:rPr>
      </w:pPr>
      <w:r w:rsidRPr="004A1FD6">
        <w:rPr>
          <w:color w:val="000000"/>
          <w:sz w:val="18"/>
          <w:szCs w:val="18"/>
        </w:rPr>
        <w:t>B = 50;</w:t>
      </w:r>
    </w:p>
    <w:p w:rsidR="00D374E4" w:rsidRPr="004A1FD6" w:rsidRDefault="00D374E4" w:rsidP="00652178">
      <w:pPr>
        <w:autoSpaceDE w:val="0"/>
        <w:autoSpaceDN w:val="0"/>
        <w:adjustRightInd w:val="0"/>
        <w:rPr>
          <w:sz w:val="18"/>
          <w:szCs w:val="18"/>
        </w:rPr>
      </w:pPr>
      <w:r w:rsidRPr="004A1FD6">
        <w:rPr>
          <w:color w:val="000000"/>
          <w:sz w:val="18"/>
          <w:szCs w:val="18"/>
        </w:rPr>
        <w:t xml:space="preserve"> </w:t>
      </w:r>
    </w:p>
    <w:p w:rsidR="00D374E4" w:rsidRPr="004A1FD6" w:rsidRDefault="00D374E4" w:rsidP="00652178">
      <w:pPr>
        <w:autoSpaceDE w:val="0"/>
        <w:autoSpaceDN w:val="0"/>
        <w:adjustRightInd w:val="0"/>
        <w:rPr>
          <w:sz w:val="18"/>
          <w:szCs w:val="18"/>
        </w:rPr>
      </w:pPr>
      <w:r w:rsidRPr="004A1FD6">
        <w:rPr>
          <w:color w:val="000000"/>
          <w:sz w:val="18"/>
          <w:szCs w:val="18"/>
        </w:rPr>
        <w:t>n = [0 0 -1]';</w:t>
      </w:r>
    </w:p>
    <w:p w:rsidR="00D374E4" w:rsidRPr="004A1FD6" w:rsidRDefault="00D374E4" w:rsidP="00652178">
      <w:pPr>
        <w:autoSpaceDE w:val="0"/>
        <w:autoSpaceDN w:val="0"/>
        <w:adjustRightInd w:val="0"/>
        <w:rPr>
          <w:sz w:val="18"/>
          <w:szCs w:val="18"/>
        </w:rPr>
      </w:pPr>
      <w:r w:rsidRPr="004A1FD6">
        <w:rPr>
          <w:color w:val="000000"/>
          <w:sz w:val="18"/>
          <w:szCs w:val="18"/>
        </w:rPr>
        <w:t xml:space="preserve"> </w:t>
      </w:r>
    </w:p>
    <w:p w:rsidR="00D374E4" w:rsidRPr="004A1FD6" w:rsidRDefault="00D374E4" w:rsidP="00652178">
      <w:pPr>
        <w:autoSpaceDE w:val="0"/>
        <w:autoSpaceDN w:val="0"/>
        <w:adjustRightInd w:val="0"/>
        <w:rPr>
          <w:sz w:val="18"/>
          <w:szCs w:val="18"/>
        </w:rPr>
      </w:pPr>
      <w:r w:rsidRPr="004A1FD6">
        <w:rPr>
          <w:color w:val="000000"/>
          <w:sz w:val="18"/>
          <w:szCs w:val="18"/>
        </w:rPr>
        <w:t>[xx,yy] = meshgrid(-Lx/2:dx:Lx/2,-Ly/2:dx:Ly/2);</w:t>
      </w:r>
    </w:p>
    <w:p w:rsidR="00D374E4" w:rsidRPr="004A1FD6" w:rsidRDefault="00D374E4" w:rsidP="00652178">
      <w:pPr>
        <w:autoSpaceDE w:val="0"/>
        <w:autoSpaceDN w:val="0"/>
        <w:adjustRightInd w:val="0"/>
        <w:rPr>
          <w:sz w:val="18"/>
          <w:szCs w:val="18"/>
        </w:rPr>
      </w:pPr>
      <w:r w:rsidRPr="004A1FD6">
        <w:rPr>
          <w:color w:val="000000"/>
          <w:sz w:val="18"/>
          <w:szCs w:val="18"/>
        </w:rPr>
        <w:t>zz = Z_chart*ones(size(xx));</w:t>
      </w:r>
    </w:p>
    <w:p w:rsidR="00D374E4" w:rsidRPr="004A1FD6" w:rsidRDefault="00D374E4" w:rsidP="00652178">
      <w:pPr>
        <w:autoSpaceDE w:val="0"/>
        <w:autoSpaceDN w:val="0"/>
        <w:adjustRightInd w:val="0"/>
        <w:rPr>
          <w:sz w:val="18"/>
          <w:szCs w:val="18"/>
        </w:rPr>
      </w:pPr>
      <w:r w:rsidRPr="004A1FD6">
        <w:rPr>
          <w:color w:val="000000"/>
          <w:sz w:val="18"/>
          <w:szCs w:val="18"/>
        </w:rPr>
        <w:t>[N,M] = size(xx);</w:t>
      </w:r>
    </w:p>
    <w:p w:rsidR="00D374E4" w:rsidRPr="004A1FD6" w:rsidRDefault="00D374E4" w:rsidP="00652178">
      <w:pPr>
        <w:autoSpaceDE w:val="0"/>
        <w:autoSpaceDN w:val="0"/>
        <w:adjustRightInd w:val="0"/>
        <w:rPr>
          <w:sz w:val="18"/>
          <w:szCs w:val="18"/>
        </w:rPr>
      </w:pPr>
      <w:r w:rsidRPr="004A1FD6">
        <w:rPr>
          <w:color w:val="000000"/>
          <w:sz w:val="18"/>
          <w:szCs w:val="18"/>
        </w:rPr>
        <w:t>figure(1)</w:t>
      </w:r>
    </w:p>
    <w:p w:rsidR="00D374E4" w:rsidRPr="004A1FD6" w:rsidRDefault="00D374E4" w:rsidP="00652178">
      <w:pPr>
        <w:autoSpaceDE w:val="0"/>
        <w:autoSpaceDN w:val="0"/>
        <w:adjustRightInd w:val="0"/>
        <w:rPr>
          <w:sz w:val="18"/>
          <w:szCs w:val="18"/>
        </w:rPr>
      </w:pPr>
      <w:r w:rsidRPr="004A1FD6">
        <w:rPr>
          <w:color w:val="000000"/>
          <w:sz w:val="18"/>
          <w:szCs w:val="18"/>
        </w:rPr>
        <w:t>h_plane = plot3(xx(:),zz(:),yy(:),</w:t>
      </w:r>
      <w:r w:rsidRPr="004A1FD6">
        <w:rPr>
          <w:color w:val="A020F0"/>
          <w:sz w:val="18"/>
          <w:szCs w:val="18"/>
        </w:rPr>
        <w:t>'.'</w:t>
      </w:r>
      <w:r w:rsidRPr="004A1FD6">
        <w:rPr>
          <w:color w:val="000000"/>
          <w:sz w:val="18"/>
          <w:szCs w:val="18"/>
        </w:rPr>
        <w:t xml:space="preserve">);hold </w:t>
      </w:r>
      <w:r w:rsidRPr="004A1FD6">
        <w:rPr>
          <w:color w:val="A020F0"/>
          <w:sz w:val="18"/>
          <w:szCs w:val="18"/>
        </w:rPr>
        <w:t>on</w:t>
      </w:r>
      <w:r w:rsidRPr="004A1FD6">
        <w:rPr>
          <w:color w:val="000000"/>
          <w:sz w:val="18"/>
          <w:szCs w:val="18"/>
        </w:rPr>
        <w:t xml:space="preserve">;axis </w:t>
      </w:r>
      <w:r w:rsidRPr="004A1FD6">
        <w:rPr>
          <w:color w:val="A020F0"/>
          <w:sz w:val="18"/>
          <w:szCs w:val="18"/>
        </w:rPr>
        <w:t>equal</w:t>
      </w:r>
      <w:r w:rsidRPr="004A1FD6">
        <w:rPr>
          <w:color w:val="000000"/>
          <w:sz w:val="18"/>
          <w:szCs w:val="18"/>
        </w:rPr>
        <w:t>;</w:t>
      </w:r>
    </w:p>
    <w:p w:rsidR="00D374E4" w:rsidRPr="004A1FD6" w:rsidRDefault="00D374E4" w:rsidP="00652178">
      <w:pPr>
        <w:autoSpaceDE w:val="0"/>
        <w:autoSpaceDN w:val="0"/>
        <w:adjustRightInd w:val="0"/>
        <w:rPr>
          <w:sz w:val="18"/>
          <w:szCs w:val="18"/>
        </w:rPr>
      </w:pPr>
      <w:r w:rsidRPr="004A1FD6">
        <w:rPr>
          <w:color w:val="000000"/>
          <w:sz w:val="18"/>
          <w:szCs w:val="18"/>
        </w:rPr>
        <w:t>n0 = [0;0;Z_chart];</w:t>
      </w:r>
    </w:p>
    <w:p w:rsidR="00D374E4" w:rsidRPr="004A1FD6" w:rsidRDefault="00D374E4" w:rsidP="00652178">
      <w:pPr>
        <w:autoSpaceDE w:val="0"/>
        <w:autoSpaceDN w:val="0"/>
        <w:adjustRightInd w:val="0"/>
        <w:rPr>
          <w:sz w:val="18"/>
          <w:szCs w:val="18"/>
        </w:rPr>
      </w:pPr>
      <w:r w:rsidRPr="004A1FD6">
        <w:rPr>
          <w:color w:val="000000"/>
          <w:sz w:val="18"/>
          <w:szCs w:val="18"/>
        </w:rPr>
        <w:t>quiver3(n0(1),n0(3),n0(2),n(1),n(3),n(2),100,</w:t>
      </w:r>
      <w:r w:rsidRPr="004A1FD6">
        <w:rPr>
          <w:color w:val="A020F0"/>
          <w:sz w:val="18"/>
          <w:szCs w:val="18"/>
        </w:rPr>
        <w:t>'g'</w:t>
      </w:r>
      <w:r w:rsidRPr="004A1FD6">
        <w:rPr>
          <w:color w:val="000000"/>
          <w:sz w:val="18"/>
          <w:szCs w:val="18"/>
        </w:rPr>
        <w:t>);</w:t>
      </w:r>
    </w:p>
    <w:p w:rsidR="00D374E4" w:rsidRPr="004A1FD6" w:rsidRDefault="00D374E4" w:rsidP="00652178">
      <w:pPr>
        <w:autoSpaceDE w:val="0"/>
        <w:autoSpaceDN w:val="0"/>
        <w:adjustRightInd w:val="0"/>
        <w:rPr>
          <w:sz w:val="18"/>
          <w:szCs w:val="18"/>
        </w:rPr>
      </w:pPr>
      <w:r w:rsidRPr="004A1FD6">
        <w:rPr>
          <w:color w:val="000000"/>
          <w:sz w:val="18"/>
          <w:szCs w:val="18"/>
        </w:rPr>
        <w:t>set(gca,</w:t>
      </w:r>
      <w:r w:rsidRPr="004A1FD6">
        <w:rPr>
          <w:color w:val="A020F0"/>
          <w:sz w:val="18"/>
          <w:szCs w:val="18"/>
        </w:rPr>
        <w:t>'zdir'</w:t>
      </w:r>
      <w:r w:rsidRPr="004A1FD6">
        <w:rPr>
          <w:color w:val="000000"/>
          <w:sz w:val="18"/>
          <w:szCs w:val="18"/>
        </w:rPr>
        <w:t>,</w:t>
      </w:r>
      <w:r w:rsidRPr="004A1FD6">
        <w:rPr>
          <w:color w:val="A020F0"/>
          <w:sz w:val="18"/>
          <w:szCs w:val="18"/>
        </w:rPr>
        <w:t>'reverse'</w:t>
      </w:r>
      <w:r w:rsidRPr="004A1FD6">
        <w:rPr>
          <w:color w:val="000000"/>
          <w:sz w:val="18"/>
          <w:szCs w:val="18"/>
        </w:rPr>
        <w:t>)</w:t>
      </w:r>
    </w:p>
    <w:p w:rsidR="00D374E4" w:rsidRPr="004A1FD6" w:rsidRDefault="00D374E4" w:rsidP="00652178">
      <w:pPr>
        <w:autoSpaceDE w:val="0"/>
        <w:autoSpaceDN w:val="0"/>
        <w:adjustRightInd w:val="0"/>
        <w:rPr>
          <w:sz w:val="18"/>
          <w:szCs w:val="18"/>
        </w:rPr>
      </w:pPr>
      <w:r w:rsidRPr="004A1FD6">
        <w:rPr>
          <w:color w:val="000000"/>
          <w:sz w:val="18"/>
          <w:szCs w:val="18"/>
        </w:rPr>
        <w:t>xlabel(</w:t>
      </w:r>
      <w:r w:rsidRPr="004A1FD6">
        <w:rPr>
          <w:color w:val="A020F0"/>
          <w:sz w:val="18"/>
          <w:szCs w:val="18"/>
        </w:rPr>
        <w:t>'X'</w:t>
      </w:r>
      <w:r w:rsidRPr="004A1FD6">
        <w:rPr>
          <w:color w:val="000000"/>
          <w:sz w:val="18"/>
          <w:szCs w:val="18"/>
        </w:rPr>
        <w:t>);ylabel(</w:t>
      </w:r>
      <w:r w:rsidRPr="004A1FD6">
        <w:rPr>
          <w:color w:val="A020F0"/>
          <w:sz w:val="18"/>
          <w:szCs w:val="18"/>
        </w:rPr>
        <w:t>'Z'</w:t>
      </w:r>
      <w:r w:rsidRPr="004A1FD6">
        <w:rPr>
          <w:color w:val="000000"/>
          <w:sz w:val="18"/>
          <w:szCs w:val="18"/>
        </w:rPr>
        <w:t>);zlabel(</w:t>
      </w:r>
      <w:r w:rsidRPr="004A1FD6">
        <w:rPr>
          <w:color w:val="A020F0"/>
          <w:sz w:val="18"/>
          <w:szCs w:val="18"/>
        </w:rPr>
        <w:t>'Y'</w:t>
      </w:r>
      <w:r w:rsidRPr="004A1FD6">
        <w:rPr>
          <w:color w:val="000000"/>
          <w:sz w:val="18"/>
          <w:szCs w:val="18"/>
        </w:rPr>
        <w:t>);</w:t>
      </w:r>
    </w:p>
    <w:p w:rsidR="00D374E4" w:rsidRPr="004A1FD6" w:rsidRDefault="00D374E4" w:rsidP="00652178">
      <w:pPr>
        <w:autoSpaceDE w:val="0"/>
        <w:autoSpaceDN w:val="0"/>
        <w:adjustRightInd w:val="0"/>
        <w:rPr>
          <w:sz w:val="18"/>
          <w:szCs w:val="18"/>
        </w:rPr>
      </w:pPr>
      <w:r w:rsidRPr="004A1FD6">
        <w:rPr>
          <w:color w:val="000000"/>
          <w:sz w:val="18"/>
          <w:szCs w:val="18"/>
        </w:rPr>
        <w:t xml:space="preserve"> </w:t>
      </w:r>
    </w:p>
    <w:p w:rsidR="00D374E4" w:rsidRPr="004A1FD6" w:rsidRDefault="00D374E4" w:rsidP="00652178">
      <w:pPr>
        <w:autoSpaceDE w:val="0"/>
        <w:autoSpaceDN w:val="0"/>
        <w:adjustRightInd w:val="0"/>
        <w:rPr>
          <w:sz w:val="18"/>
          <w:szCs w:val="18"/>
        </w:rPr>
      </w:pPr>
      <w:r w:rsidRPr="004A1FD6">
        <w:rPr>
          <w:color w:val="000000"/>
          <w:sz w:val="18"/>
          <w:szCs w:val="18"/>
        </w:rPr>
        <w:t>P_chart = [xx(:) yy(:) zz(:)]';</w:t>
      </w:r>
    </w:p>
    <w:p w:rsidR="00D374E4" w:rsidRPr="004A1FD6" w:rsidRDefault="00D374E4" w:rsidP="00652178">
      <w:pPr>
        <w:autoSpaceDE w:val="0"/>
        <w:autoSpaceDN w:val="0"/>
        <w:adjustRightInd w:val="0"/>
        <w:rPr>
          <w:sz w:val="18"/>
          <w:szCs w:val="18"/>
        </w:rPr>
      </w:pPr>
      <w:r w:rsidRPr="004A1FD6">
        <w:rPr>
          <w:color w:val="000000"/>
          <w:sz w:val="18"/>
          <w:szCs w:val="18"/>
        </w:rPr>
        <w:t>T_chart = [0;0;Z_chart];</w:t>
      </w:r>
    </w:p>
    <w:p w:rsidR="00D374E4" w:rsidRPr="004A1FD6" w:rsidRDefault="00D374E4" w:rsidP="00652178">
      <w:pPr>
        <w:autoSpaceDE w:val="0"/>
        <w:autoSpaceDN w:val="0"/>
        <w:adjustRightInd w:val="0"/>
        <w:rPr>
          <w:sz w:val="18"/>
          <w:szCs w:val="18"/>
        </w:rPr>
      </w:pPr>
      <w:r w:rsidRPr="004A1FD6">
        <w:rPr>
          <w:color w:val="000000"/>
          <w:sz w:val="18"/>
          <w:szCs w:val="18"/>
        </w:rPr>
        <w:t xml:space="preserve"> </w:t>
      </w:r>
    </w:p>
    <w:p w:rsidR="00D374E4" w:rsidRPr="004A1FD6" w:rsidRDefault="00D374E4" w:rsidP="00652178">
      <w:pPr>
        <w:autoSpaceDE w:val="0"/>
        <w:autoSpaceDN w:val="0"/>
        <w:adjustRightInd w:val="0"/>
        <w:rPr>
          <w:sz w:val="18"/>
          <w:szCs w:val="18"/>
        </w:rPr>
      </w:pPr>
      <w:r w:rsidRPr="004A1FD6">
        <w:rPr>
          <w:color w:val="000000"/>
          <w:sz w:val="18"/>
          <w:szCs w:val="18"/>
        </w:rPr>
        <w:t xml:space="preserve"> </w:t>
      </w:r>
    </w:p>
    <w:p w:rsidR="00D374E4" w:rsidRPr="004A1FD6" w:rsidRDefault="00D374E4" w:rsidP="00652178">
      <w:pPr>
        <w:autoSpaceDE w:val="0"/>
        <w:autoSpaceDN w:val="0"/>
        <w:adjustRightInd w:val="0"/>
        <w:rPr>
          <w:sz w:val="18"/>
          <w:szCs w:val="18"/>
        </w:rPr>
      </w:pPr>
      <w:r w:rsidRPr="004A1FD6">
        <w:rPr>
          <w:color w:val="228B22"/>
          <w:sz w:val="18"/>
          <w:szCs w:val="18"/>
        </w:rPr>
        <w:t>%C2..0..C1....-&gt;+X</w:t>
      </w:r>
    </w:p>
    <w:p w:rsidR="00D374E4" w:rsidRPr="004A1FD6" w:rsidRDefault="00D374E4" w:rsidP="00652178">
      <w:pPr>
        <w:autoSpaceDE w:val="0"/>
        <w:autoSpaceDN w:val="0"/>
        <w:adjustRightInd w:val="0"/>
        <w:rPr>
          <w:sz w:val="18"/>
          <w:szCs w:val="18"/>
        </w:rPr>
      </w:pPr>
      <w:r w:rsidRPr="004A1FD6">
        <w:rPr>
          <w:color w:val="228B22"/>
          <w:sz w:val="18"/>
          <w:szCs w:val="18"/>
        </w:rPr>
        <w:t xml:space="preserve"> </w:t>
      </w:r>
    </w:p>
    <w:p w:rsidR="00D374E4" w:rsidRPr="004A1FD6" w:rsidRDefault="00D374E4" w:rsidP="00652178">
      <w:pPr>
        <w:autoSpaceDE w:val="0"/>
        <w:autoSpaceDN w:val="0"/>
        <w:adjustRightInd w:val="0"/>
        <w:rPr>
          <w:sz w:val="18"/>
          <w:szCs w:val="18"/>
        </w:rPr>
      </w:pPr>
      <w:r w:rsidRPr="004A1FD6">
        <w:rPr>
          <w:color w:val="000000"/>
          <w:sz w:val="18"/>
          <w:szCs w:val="18"/>
        </w:rPr>
        <w:t>C0 = [0 0 0]';</w:t>
      </w:r>
    </w:p>
    <w:p w:rsidR="00D374E4" w:rsidRPr="004A1FD6" w:rsidRDefault="00D374E4" w:rsidP="00652178">
      <w:pPr>
        <w:autoSpaceDE w:val="0"/>
        <w:autoSpaceDN w:val="0"/>
        <w:adjustRightInd w:val="0"/>
        <w:rPr>
          <w:sz w:val="18"/>
          <w:szCs w:val="18"/>
        </w:rPr>
      </w:pPr>
      <w:r w:rsidRPr="004A1FD6">
        <w:rPr>
          <w:color w:val="000000"/>
          <w:sz w:val="18"/>
          <w:szCs w:val="18"/>
        </w:rPr>
        <w:t>dC2 = [0 0 0]';</w:t>
      </w:r>
    </w:p>
    <w:p w:rsidR="00D374E4" w:rsidRPr="004A1FD6" w:rsidRDefault="00D374E4" w:rsidP="00652178">
      <w:pPr>
        <w:autoSpaceDE w:val="0"/>
        <w:autoSpaceDN w:val="0"/>
        <w:adjustRightInd w:val="0"/>
        <w:rPr>
          <w:sz w:val="18"/>
          <w:szCs w:val="18"/>
        </w:rPr>
      </w:pPr>
      <w:r w:rsidRPr="004A1FD6">
        <w:rPr>
          <w:color w:val="000000"/>
          <w:sz w:val="18"/>
          <w:szCs w:val="18"/>
        </w:rPr>
        <w:t>C2 = [-B 0 0]' + dC2;</w:t>
      </w:r>
    </w:p>
    <w:p w:rsidR="00D374E4" w:rsidRPr="004A1FD6" w:rsidRDefault="00D374E4" w:rsidP="00652178">
      <w:pPr>
        <w:autoSpaceDE w:val="0"/>
        <w:autoSpaceDN w:val="0"/>
        <w:adjustRightInd w:val="0"/>
        <w:rPr>
          <w:sz w:val="18"/>
          <w:szCs w:val="18"/>
        </w:rPr>
      </w:pPr>
      <w:r w:rsidRPr="004A1FD6">
        <w:rPr>
          <w:color w:val="000000"/>
          <w:sz w:val="18"/>
          <w:szCs w:val="18"/>
        </w:rPr>
        <w:t>C1 = C0;</w:t>
      </w:r>
    </w:p>
    <w:p w:rsidR="00D374E4" w:rsidRPr="004A1FD6" w:rsidRDefault="00D374E4" w:rsidP="00652178">
      <w:pPr>
        <w:autoSpaceDE w:val="0"/>
        <w:autoSpaceDN w:val="0"/>
        <w:adjustRightInd w:val="0"/>
        <w:rPr>
          <w:sz w:val="18"/>
          <w:szCs w:val="18"/>
        </w:rPr>
      </w:pPr>
      <w:r w:rsidRPr="004A1FD6">
        <w:rPr>
          <w:color w:val="000000"/>
          <w:sz w:val="18"/>
          <w:szCs w:val="18"/>
        </w:rPr>
        <w:t xml:space="preserve"> </w:t>
      </w:r>
    </w:p>
    <w:p w:rsidR="00D374E4" w:rsidRPr="004A1FD6" w:rsidRDefault="00D374E4" w:rsidP="00652178">
      <w:pPr>
        <w:autoSpaceDE w:val="0"/>
        <w:autoSpaceDN w:val="0"/>
        <w:adjustRightInd w:val="0"/>
        <w:rPr>
          <w:sz w:val="18"/>
          <w:szCs w:val="18"/>
        </w:rPr>
      </w:pPr>
      <w:r w:rsidRPr="004A1FD6">
        <w:rPr>
          <w:color w:val="000000"/>
          <w:sz w:val="18"/>
          <w:szCs w:val="18"/>
        </w:rPr>
        <w:t>phi1 = 0;</w:t>
      </w:r>
    </w:p>
    <w:p w:rsidR="00D374E4" w:rsidRPr="004A1FD6" w:rsidRDefault="00D374E4" w:rsidP="00652178">
      <w:pPr>
        <w:autoSpaceDE w:val="0"/>
        <w:autoSpaceDN w:val="0"/>
        <w:adjustRightInd w:val="0"/>
        <w:rPr>
          <w:sz w:val="18"/>
          <w:szCs w:val="18"/>
        </w:rPr>
      </w:pPr>
      <w:r w:rsidRPr="004A1FD6">
        <w:rPr>
          <w:color w:val="000000"/>
          <w:sz w:val="18"/>
          <w:szCs w:val="18"/>
        </w:rPr>
        <w:t>phi2 =0;</w:t>
      </w:r>
    </w:p>
    <w:p w:rsidR="00D374E4" w:rsidRPr="004A1FD6" w:rsidRDefault="00D374E4" w:rsidP="00652178">
      <w:pPr>
        <w:autoSpaceDE w:val="0"/>
        <w:autoSpaceDN w:val="0"/>
        <w:adjustRightInd w:val="0"/>
        <w:rPr>
          <w:sz w:val="18"/>
          <w:szCs w:val="18"/>
        </w:rPr>
      </w:pPr>
      <w:r w:rsidRPr="004A1FD6">
        <w:rPr>
          <w:color w:val="000000"/>
          <w:sz w:val="18"/>
          <w:szCs w:val="18"/>
        </w:rPr>
        <w:t>psi1 = 0;</w:t>
      </w:r>
    </w:p>
    <w:p w:rsidR="00D374E4" w:rsidRPr="004A1FD6" w:rsidRDefault="00D374E4" w:rsidP="00652178">
      <w:pPr>
        <w:autoSpaceDE w:val="0"/>
        <w:autoSpaceDN w:val="0"/>
        <w:adjustRightInd w:val="0"/>
        <w:rPr>
          <w:sz w:val="18"/>
          <w:szCs w:val="18"/>
        </w:rPr>
      </w:pPr>
      <w:r w:rsidRPr="004A1FD6">
        <w:rPr>
          <w:color w:val="000000"/>
          <w:sz w:val="18"/>
          <w:szCs w:val="18"/>
        </w:rPr>
        <w:t>psi2 = -.5;</w:t>
      </w:r>
    </w:p>
    <w:p w:rsidR="00D374E4" w:rsidRPr="004A1FD6" w:rsidRDefault="00D374E4" w:rsidP="00652178">
      <w:pPr>
        <w:autoSpaceDE w:val="0"/>
        <w:autoSpaceDN w:val="0"/>
        <w:adjustRightInd w:val="0"/>
        <w:rPr>
          <w:sz w:val="18"/>
          <w:szCs w:val="18"/>
        </w:rPr>
      </w:pPr>
      <w:r w:rsidRPr="004A1FD6">
        <w:rPr>
          <w:color w:val="000000"/>
          <w:sz w:val="18"/>
          <w:szCs w:val="18"/>
        </w:rPr>
        <w:t>theta1 = 0;</w:t>
      </w:r>
    </w:p>
    <w:p w:rsidR="00D374E4" w:rsidRPr="004A1FD6" w:rsidRDefault="00D374E4" w:rsidP="00652178">
      <w:pPr>
        <w:autoSpaceDE w:val="0"/>
        <w:autoSpaceDN w:val="0"/>
        <w:adjustRightInd w:val="0"/>
        <w:rPr>
          <w:sz w:val="18"/>
          <w:szCs w:val="18"/>
        </w:rPr>
      </w:pPr>
      <w:r w:rsidRPr="004A1FD6">
        <w:rPr>
          <w:color w:val="000000"/>
          <w:sz w:val="18"/>
          <w:szCs w:val="18"/>
        </w:rPr>
        <w:t>theta2 = 0;</w:t>
      </w:r>
    </w:p>
    <w:p w:rsidR="00D374E4" w:rsidRPr="004A1FD6" w:rsidRDefault="00D374E4" w:rsidP="00652178">
      <w:pPr>
        <w:autoSpaceDE w:val="0"/>
        <w:autoSpaceDN w:val="0"/>
        <w:adjustRightInd w:val="0"/>
        <w:rPr>
          <w:sz w:val="18"/>
          <w:szCs w:val="18"/>
        </w:rPr>
      </w:pPr>
      <w:r w:rsidRPr="004A1FD6">
        <w:rPr>
          <w:color w:val="000000"/>
          <w:sz w:val="18"/>
          <w:szCs w:val="18"/>
        </w:rPr>
        <w:t xml:space="preserve"> </w:t>
      </w:r>
    </w:p>
    <w:p w:rsidR="00D374E4" w:rsidRPr="004A1FD6" w:rsidRDefault="00D374E4" w:rsidP="00652178">
      <w:pPr>
        <w:autoSpaceDE w:val="0"/>
        <w:autoSpaceDN w:val="0"/>
        <w:adjustRightInd w:val="0"/>
        <w:rPr>
          <w:sz w:val="18"/>
          <w:szCs w:val="18"/>
        </w:rPr>
      </w:pPr>
      <w:r w:rsidRPr="004A1FD6">
        <w:rPr>
          <w:color w:val="000000"/>
          <w:sz w:val="18"/>
          <w:szCs w:val="18"/>
        </w:rPr>
        <w:lastRenderedPageBreak/>
        <w:t>omega1 = [psi1 phi1 theta1]';</w:t>
      </w:r>
    </w:p>
    <w:p w:rsidR="00D374E4" w:rsidRPr="004A1FD6" w:rsidRDefault="00D374E4" w:rsidP="00652178">
      <w:pPr>
        <w:autoSpaceDE w:val="0"/>
        <w:autoSpaceDN w:val="0"/>
        <w:adjustRightInd w:val="0"/>
        <w:rPr>
          <w:sz w:val="18"/>
          <w:szCs w:val="18"/>
        </w:rPr>
      </w:pPr>
      <w:r w:rsidRPr="004A1FD6">
        <w:rPr>
          <w:color w:val="000000"/>
          <w:sz w:val="18"/>
          <w:szCs w:val="18"/>
        </w:rPr>
        <w:t>omega2 = [psi2 phi2 theta2]';</w:t>
      </w:r>
    </w:p>
    <w:p w:rsidR="00D374E4" w:rsidRPr="004A1FD6" w:rsidRDefault="00D374E4" w:rsidP="00652178">
      <w:pPr>
        <w:autoSpaceDE w:val="0"/>
        <w:autoSpaceDN w:val="0"/>
        <w:adjustRightInd w:val="0"/>
        <w:rPr>
          <w:sz w:val="18"/>
          <w:szCs w:val="18"/>
        </w:rPr>
      </w:pPr>
      <w:r w:rsidRPr="004A1FD6">
        <w:rPr>
          <w:color w:val="000000"/>
          <w:sz w:val="18"/>
          <w:szCs w:val="18"/>
        </w:rPr>
        <w:t xml:space="preserve"> </w:t>
      </w:r>
    </w:p>
    <w:p w:rsidR="00D374E4" w:rsidRPr="004A1FD6" w:rsidRDefault="00D374E4" w:rsidP="00652178">
      <w:pPr>
        <w:autoSpaceDE w:val="0"/>
        <w:autoSpaceDN w:val="0"/>
        <w:adjustRightInd w:val="0"/>
        <w:rPr>
          <w:sz w:val="18"/>
          <w:szCs w:val="18"/>
        </w:rPr>
      </w:pPr>
      <w:r w:rsidRPr="004A1FD6">
        <w:rPr>
          <w:color w:val="000000"/>
          <w:sz w:val="18"/>
          <w:szCs w:val="18"/>
        </w:rPr>
        <w:t xml:space="preserve"> </w:t>
      </w:r>
    </w:p>
    <w:p w:rsidR="00D374E4" w:rsidRPr="004A1FD6" w:rsidRDefault="00D374E4" w:rsidP="00652178">
      <w:pPr>
        <w:autoSpaceDE w:val="0"/>
        <w:autoSpaceDN w:val="0"/>
        <w:adjustRightInd w:val="0"/>
        <w:rPr>
          <w:sz w:val="18"/>
          <w:szCs w:val="18"/>
        </w:rPr>
      </w:pPr>
      <w:r w:rsidRPr="004A1FD6">
        <w:rPr>
          <w:color w:val="000000"/>
          <w:sz w:val="18"/>
          <w:szCs w:val="18"/>
        </w:rPr>
        <w:t>R1 = get_matrix(pi/180*omega1(2),pi/180*omega1(1),pi/180*omega1(3));</w:t>
      </w:r>
    </w:p>
    <w:p w:rsidR="00D374E4" w:rsidRPr="004A1FD6" w:rsidRDefault="00D374E4" w:rsidP="00652178">
      <w:pPr>
        <w:autoSpaceDE w:val="0"/>
        <w:autoSpaceDN w:val="0"/>
        <w:adjustRightInd w:val="0"/>
        <w:rPr>
          <w:sz w:val="18"/>
          <w:szCs w:val="18"/>
        </w:rPr>
      </w:pPr>
      <w:r w:rsidRPr="004A1FD6">
        <w:rPr>
          <w:color w:val="000000"/>
          <w:sz w:val="18"/>
          <w:szCs w:val="18"/>
        </w:rPr>
        <w:t>R2 = get_matrix(pi/180*omega2(2),pi/180*omega2(1),pi/180*omega2(3));</w:t>
      </w:r>
    </w:p>
    <w:p w:rsidR="00D374E4" w:rsidRPr="004A1FD6" w:rsidRDefault="00D374E4" w:rsidP="00652178">
      <w:pPr>
        <w:autoSpaceDE w:val="0"/>
        <w:autoSpaceDN w:val="0"/>
        <w:adjustRightInd w:val="0"/>
        <w:rPr>
          <w:sz w:val="18"/>
          <w:szCs w:val="18"/>
        </w:rPr>
      </w:pPr>
      <w:r w:rsidRPr="004A1FD6">
        <w:rPr>
          <w:color w:val="000000"/>
          <w:sz w:val="18"/>
          <w:szCs w:val="18"/>
        </w:rPr>
        <w:t>n1 = R1*n;</w:t>
      </w:r>
    </w:p>
    <w:p w:rsidR="00D374E4" w:rsidRPr="004A1FD6" w:rsidRDefault="00D374E4" w:rsidP="00652178">
      <w:pPr>
        <w:autoSpaceDE w:val="0"/>
        <w:autoSpaceDN w:val="0"/>
        <w:adjustRightInd w:val="0"/>
        <w:rPr>
          <w:sz w:val="18"/>
          <w:szCs w:val="18"/>
        </w:rPr>
      </w:pPr>
      <w:r w:rsidRPr="004A1FD6">
        <w:rPr>
          <w:color w:val="000000"/>
          <w:sz w:val="18"/>
          <w:szCs w:val="18"/>
        </w:rPr>
        <w:t>p = 2e-3;</w:t>
      </w:r>
    </w:p>
    <w:p w:rsidR="00D374E4" w:rsidRPr="004A1FD6" w:rsidRDefault="00D374E4" w:rsidP="00652178">
      <w:pPr>
        <w:autoSpaceDE w:val="0"/>
        <w:autoSpaceDN w:val="0"/>
        <w:adjustRightInd w:val="0"/>
        <w:rPr>
          <w:sz w:val="18"/>
          <w:szCs w:val="18"/>
        </w:rPr>
      </w:pPr>
      <w:r w:rsidRPr="004A1FD6">
        <w:rPr>
          <w:color w:val="000000"/>
          <w:sz w:val="18"/>
          <w:szCs w:val="18"/>
        </w:rPr>
        <w:t>h = 1520;</w:t>
      </w:r>
    </w:p>
    <w:p w:rsidR="00D374E4" w:rsidRPr="004A1FD6" w:rsidRDefault="00D374E4" w:rsidP="00652178">
      <w:pPr>
        <w:autoSpaceDE w:val="0"/>
        <w:autoSpaceDN w:val="0"/>
        <w:adjustRightInd w:val="0"/>
        <w:rPr>
          <w:sz w:val="18"/>
          <w:szCs w:val="18"/>
        </w:rPr>
      </w:pPr>
      <w:r w:rsidRPr="004A1FD6">
        <w:rPr>
          <w:color w:val="000000"/>
          <w:sz w:val="18"/>
          <w:szCs w:val="18"/>
        </w:rPr>
        <w:t>w = 2688;</w:t>
      </w:r>
    </w:p>
    <w:p w:rsidR="00D374E4" w:rsidRPr="004A1FD6" w:rsidRDefault="00D374E4" w:rsidP="00652178">
      <w:pPr>
        <w:autoSpaceDE w:val="0"/>
        <w:autoSpaceDN w:val="0"/>
        <w:adjustRightInd w:val="0"/>
        <w:rPr>
          <w:sz w:val="18"/>
          <w:szCs w:val="18"/>
        </w:rPr>
      </w:pPr>
      <w:r w:rsidRPr="004A1FD6">
        <w:rPr>
          <w:color w:val="000000"/>
          <w:sz w:val="18"/>
          <w:szCs w:val="18"/>
        </w:rPr>
        <w:t>H = p*h;</w:t>
      </w:r>
    </w:p>
    <w:p w:rsidR="00D374E4" w:rsidRPr="004A1FD6" w:rsidRDefault="00D374E4" w:rsidP="00652178">
      <w:pPr>
        <w:autoSpaceDE w:val="0"/>
        <w:autoSpaceDN w:val="0"/>
        <w:adjustRightInd w:val="0"/>
        <w:rPr>
          <w:sz w:val="18"/>
          <w:szCs w:val="18"/>
        </w:rPr>
      </w:pPr>
      <w:r w:rsidRPr="004A1FD6">
        <w:rPr>
          <w:color w:val="000000"/>
          <w:sz w:val="18"/>
          <w:szCs w:val="18"/>
        </w:rPr>
        <w:t>W = p*w;</w:t>
      </w:r>
    </w:p>
    <w:p w:rsidR="00D374E4" w:rsidRPr="004A1FD6" w:rsidRDefault="00D374E4" w:rsidP="00652178">
      <w:pPr>
        <w:autoSpaceDE w:val="0"/>
        <w:autoSpaceDN w:val="0"/>
        <w:adjustRightInd w:val="0"/>
        <w:rPr>
          <w:sz w:val="18"/>
          <w:szCs w:val="18"/>
        </w:rPr>
      </w:pPr>
      <w:r w:rsidRPr="004A1FD6">
        <w:rPr>
          <w:color w:val="000000"/>
          <w:sz w:val="18"/>
          <w:szCs w:val="18"/>
        </w:rPr>
        <w:t>f = 4.47;</w:t>
      </w:r>
    </w:p>
    <w:p w:rsidR="00D374E4" w:rsidRPr="004A1FD6" w:rsidRDefault="00D374E4" w:rsidP="00652178">
      <w:pPr>
        <w:autoSpaceDE w:val="0"/>
        <w:autoSpaceDN w:val="0"/>
        <w:adjustRightInd w:val="0"/>
        <w:rPr>
          <w:sz w:val="18"/>
          <w:szCs w:val="18"/>
        </w:rPr>
      </w:pPr>
      <w:r w:rsidRPr="004A1FD6">
        <w:rPr>
          <w:color w:val="000000"/>
          <w:sz w:val="18"/>
          <w:szCs w:val="18"/>
        </w:rPr>
        <w:t>fbar = f/p;</w:t>
      </w:r>
    </w:p>
    <w:p w:rsidR="00D374E4" w:rsidRPr="004A1FD6" w:rsidRDefault="00D374E4" w:rsidP="00652178">
      <w:pPr>
        <w:autoSpaceDE w:val="0"/>
        <w:autoSpaceDN w:val="0"/>
        <w:adjustRightInd w:val="0"/>
        <w:rPr>
          <w:sz w:val="18"/>
          <w:szCs w:val="18"/>
        </w:rPr>
      </w:pPr>
      <w:r w:rsidRPr="004A1FD6">
        <w:rPr>
          <w:color w:val="000000"/>
          <w:sz w:val="18"/>
          <w:szCs w:val="18"/>
        </w:rPr>
        <w:t>c1 = [w/2;h/2];</w:t>
      </w:r>
    </w:p>
    <w:p w:rsidR="00D374E4" w:rsidRPr="004A1FD6" w:rsidRDefault="00D374E4" w:rsidP="00652178">
      <w:pPr>
        <w:autoSpaceDE w:val="0"/>
        <w:autoSpaceDN w:val="0"/>
        <w:adjustRightInd w:val="0"/>
        <w:rPr>
          <w:sz w:val="18"/>
          <w:szCs w:val="18"/>
        </w:rPr>
      </w:pPr>
      <w:r w:rsidRPr="004A1FD6">
        <w:rPr>
          <w:color w:val="000000"/>
          <w:sz w:val="18"/>
          <w:szCs w:val="18"/>
        </w:rPr>
        <w:t>c2 = [w/2;h/2];</w:t>
      </w:r>
    </w:p>
    <w:p w:rsidR="00D374E4" w:rsidRPr="004A1FD6" w:rsidRDefault="00D374E4" w:rsidP="00652178">
      <w:pPr>
        <w:autoSpaceDE w:val="0"/>
        <w:autoSpaceDN w:val="0"/>
        <w:adjustRightInd w:val="0"/>
        <w:rPr>
          <w:sz w:val="18"/>
          <w:szCs w:val="18"/>
        </w:rPr>
      </w:pPr>
      <w:r w:rsidRPr="004A1FD6">
        <w:rPr>
          <w:color w:val="000000"/>
          <w:sz w:val="18"/>
          <w:szCs w:val="18"/>
        </w:rPr>
        <w:t>K10 = [f 0 0; 0 f 0;0 0 1];</w:t>
      </w:r>
    </w:p>
    <w:p w:rsidR="00D374E4" w:rsidRPr="004A1FD6" w:rsidRDefault="00D374E4" w:rsidP="00652178">
      <w:pPr>
        <w:autoSpaceDE w:val="0"/>
        <w:autoSpaceDN w:val="0"/>
        <w:adjustRightInd w:val="0"/>
        <w:rPr>
          <w:sz w:val="18"/>
          <w:szCs w:val="18"/>
        </w:rPr>
      </w:pPr>
      <w:r w:rsidRPr="004A1FD6">
        <w:rPr>
          <w:color w:val="000000"/>
          <w:sz w:val="18"/>
          <w:szCs w:val="18"/>
        </w:rPr>
        <w:t>K1 = [fbar 0 0;0 fbar 0;0 0 1];</w:t>
      </w:r>
    </w:p>
    <w:p w:rsidR="00D374E4" w:rsidRPr="004A1FD6" w:rsidRDefault="00D374E4" w:rsidP="00652178">
      <w:pPr>
        <w:autoSpaceDE w:val="0"/>
        <w:autoSpaceDN w:val="0"/>
        <w:adjustRightInd w:val="0"/>
        <w:rPr>
          <w:sz w:val="18"/>
          <w:szCs w:val="18"/>
        </w:rPr>
      </w:pPr>
      <w:r w:rsidRPr="004A1FD6">
        <w:rPr>
          <w:color w:val="000000"/>
          <w:sz w:val="18"/>
          <w:szCs w:val="18"/>
        </w:rPr>
        <w:t>K2= K1;</w:t>
      </w:r>
    </w:p>
    <w:p w:rsidR="00D374E4" w:rsidRPr="004A1FD6" w:rsidRDefault="00D374E4" w:rsidP="00652178">
      <w:pPr>
        <w:autoSpaceDE w:val="0"/>
        <w:autoSpaceDN w:val="0"/>
        <w:adjustRightInd w:val="0"/>
        <w:rPr>
          <w:sz w:val="18"/>
          <w:szCs w:val="18"/>
        </w:rPr>
      </w:pPr>
      <w:r w:rsidRPr="004A1FD6">
        <w:rPr>
          <w:color w:val="000000"/>
          <w:sz w:val="18"/>
          <w:szCs w:val="18"/>
        </w:rPr>
        <w:t>K1inv = inv(K1);</w:t>
      </w:r>
    </w:p>
    <w:p w:rsidR="00D374E4" w:rsidRPr="004A1FD6" w:rsidRDefault="00D374E4" w:rsidP="00652178">
      <w:pPr>
        <w:autoSpaceDE w:val="0"/>
        <w:autoSpaceDN w:val="0"/>
        <w:adjustRightInd w:val="0"/>
        <w:rPr>
          <w:sz w:val="18"/>
          <w:szCs w:val="18"/>
        </w:rPr>
      </w:pPr>
      <w:r w:rsidRPr="004A1FD6">
        <w:rPr>
          <w:color w:val="000000"/>
          <w:sz w:val="18"/>
          <w:szCs w:val="18"/>
        </w:rPr>
        <w:t>K2inv = inv(K2);</w:t>
      </w:r>
    </w:p>
    <w:p w:rsidR="00D374E4" w:rsidRPr="004A1FD6" w:rsidRDefault="00D374E4" w:rsidP="00652178">
      <w:pPr>
        <w:autoSpaceDE w:val="0"/>
        <w:autoSpaceDN w:val="0"/>
        <w:adjustRightInd w:val="0"/>
        <w:rPr>
          <w:sz w:val="18"/>
          <w:szCs w:val="18"/>
        </w:rPr>
      </w:pPr>
      <w:r w:rsidRPr="004A1FD6">
        <w:rPr>
          <w:color w:val="000000"/>
          <w:sz w:val="18"/>
          <w:szCs w:val="18"/>
        </w:rPr>
        <w:t>P = P_chart;</w:t>
      </w:r>
    </w:p>
    <w:p w:rsidR="00D374E4" w:rsidRPr="004A1FD6" w:rsidRDefault="00D374E4" w:rsidP="00652178">
      <w:pPr>
        <w:autoSpaceDE w:val="0"/>
        <w:autoSpaceDN w:val="0"/>
        <w:adjustRightInd w:val="0"/>
        <w:rPr>
          <w:sz w:val="18"/>
          <w:szCs w:val="18"/>
        </w:rPr>
      </w:pPr>
      <w:r w:rsidRPr="004A1FD6">
        <w:rPr>
          <w:color w:val="0000FF"/>
          <w:sz w:val="18"/>
          <w:szCs w:val="18"/>
        </w:rPr>
        <w:t>for</w:t>
      </w:r>
      <w:r w:rsidRPr="004A1FD6">
        <w:rPr>
          <w:color w:val="000000"/>
          <w:sz w:val="18"/>
          <w:szCs w:val="18"/>
        </w:rPr>
        <w:t xml:space="preserve"> i=1:length(P)</w:t>
      </w:r>
    </w:p>
    <w:p w:rsidR="00D374E4" w:rsidRPr="004A1FD6" w:rsidRDefault="00D374E4" w:rsidP="00652178">
      <w:pPr>
        <w:autoSpaceDE w:val="0"/>
        <w:autoSpaceDN w:val="0"/>
        <w:adjustRightInd w:val="0"/>
        <w:rPr>
          <w:sz w:val="18"/>
          <w:szCs w:val="18"/>
        </w:rPr>
      </w:pPr>
      <w:r w:rsidRPr="004A1FD6">
        <w:rPr>
          <w:color w:val="000000"/>
          <w:sz w:val="18"/>
          <w:szCs w:val="18"/>
        </w:rPr>
        <w:t xml:space="preserve">    P0 = P(:,i);</w:t>
      </w:r>
    </w:p>
    <w:p w:rsidR="00D374E4" w:rsidRPr="004A1FD6" w:rsidRDefault="00D374E4" w:rsidP="00652178">
      <w:pPr>
        <w:autoSpaceDE w:val="0"/>
        <w:autoSpaceDN w:val="0"/>
        <w:adjustRightInd w:val="0"/>
        <w:rPr>
          <w:sz w:val="18"/>
          <w:szCs w:val="18"/>
        </w:rPr>
      </w:pPr>
      <w:r w:rsidRPr="004A1FD6">
        <w:rPr>
          <w:color w:val="000000"/>
          <w:sz w:val="18"/>
          <w:szCs w:val="18"/>
        </w:rPr>
        <w:t xml:space="preserve">    P1 = R1'*(P0-C1);</w:t>
      </w:r>
    </w:p>
    <w:p w:rsidR="00D374E4" w:rsidRPr="004A1FD6" w:rsidRDefault="00D374E4" w:rsidP="00652178">
      <w:pPr>
        <w:autoSpaceDE w:val="0"/>
        <w:autoSpaceDN w:val="0"/>
        <w:adjustRightInd w:val="0"/>
        <w:rPr>
          <w:sz w:val="18"/>
          <w:szCs w:val="18"/>
        </w:rPr>
      </w:pPr>
      <w:r w:rsidRPr="004A1FD6">
        <w:rPr>
          <w:color w:val="000000"/>
          <w:sz w:val="18"/>
          <w:szCs w:val="18"/>
        </w:rPr>
        <w:t xml:space="preserve">    P2 = R2'*(P0-C2);</w:t>
      </w:r>
    </w:p>
    <w:p w:rsidR="00D374E4" w:rsidRPr="004A1FD6" w:rsidRDefault="00D374E4" w:rsidP="00652178">
      <w:pPr>
        <w:autoSpaceDE w:val="0"/>
        <w:autoSpaceDN w:val="0"/>
        <w:adjustRightInd w:val="0"/>
        <w:rPr>
          <w:sz w:val="18"/>
          <w:szCs w:val="18"/>
        </w:rPr>
      </w:pPr>
      <w:r w:rsidRPr="004A1FD6">
        <w:rPr>
          <w:color w:val="000000"/>
          <w:sz w:val="18"/>
          <w:szCs w:val="18"/>
        </w:rPr>
        <w:t xml:space="preserve">    P20 = eye(3)'*(P0-C2);</w:t>
      </w:r>
    </w:p>
    <w:p w:rsidR="00D374E4" w:rsidRPr="004A1FD6" w:rsidRDefault="00D374E4" w:rsidP="00652178">
      <w:pPr>
        <w:autoSpaceDE w:val="0"/>
        <w:autoSpaceDN w:val="0"/>
        <w:adjustRightInd w:val="0"/>
        <w:rPr>
          <w:sz w:val="18"/>
          <w:szCs w:val="18"/>
        </w:rPr>
      </w:pPr>
      <w:r w:rsidRPr="004A1FD6">
        <w:rPr>
          <w:color w:val="000000"/>
          <w:sz w:val="18"/>
          <w:szCs w:val="18"/>
        </w:rPr>
        <w:t xml:space="preserve">    p1 = ProjectPoint(K1*P1);</w:t>
      </w:r>
    </w:p>
    <w:p w:rsidR="00D374E4" w:rsidRPr="004A1FD6" w:rsidRDefault="00D374E4" w:rsidP="00652178">
      <w:pPr>
        <w:autoSpaceDE w:val="0"/>
        <w:autoSpaceDN w:val="0"/>
        <w:adjustRightInd w:val="0"/>
        <w:rPr>
          <w:sz w:val="18"/>
          <w:szCs w:val="18"/>
        </w:rPr>
      </w:pPr>
      <w:r w:rsidRPr="004A1FD6">
        <w:rPr>
          <w:color w:val="000000"/>
          <w:sz w:val="18"/>
          <w:szCs w:val="18"/>
        </w:rPr>
        <w:t xml:space="preserve">    p2 = ProjectPoint(K2*P2);</w:t>
      </w:r>
    </w:p>
    <w:p w:rsidR="00D374E4" w:rsidRPr="004A1FD6" w:rsidRDefault="00D374E4" w:rsidP="00652178">
      <w:pPr>
        <w:autoSpaceDE w:val="0"/>
        <w:autoSpaceDN w:val="0"/>
        <w:adjustRightInd w:val="0"/>
        <w:rPr>
          <w:sz w:val="18"/>
          <w:szCs w:val="18"/>
        </w:rPr>
      </w:pPr>
      <w:r w:rsidRPr="004A1FD6">
        <w:rPr>
          <w:color w:val="000000"/>
          <w:sz w:val="18"/>
          <w:szCs w:val="18"/>
        </w:rPr>
        <w:t xml:space="preserve">    q1 = ProjectPoint(K10*P1);</w:t>
      </w:r>
    </w:p>
    <w:p w:rsidR="00D374E4" w:rsidRPr="004A1FD6" w:rsidRDefault="00D374E4" w:rsidP="00652178">
      <w:pPr>
        <w:autoSpaceDE w:val="0"/>
        <w:autoSpaceDN w:val="0"/>
        <w:adjustRightInd w:val="0"/>
        <w:rPr>
          <w:sz w:val="18"/>
          <w:szCs w:val="18"/>
        </w:rPr>
      </w:pPr>
      <w:r w:rsidRPr="004A1FD6">
        <w:rPr>
          <w:color w:val="000000"/>
          <w:sz w:val="18"/>
          <w:szCs w:val="18"/>
        </w:rPr>
        <w:t xml:space="preserve">    q2 = ProjectPoint(K10*P2);</w:t>
      </w:r>
    </w:p>
    <w:p w:rsidR="00D374E4" w:rsidRPr="004A1FD6" w:rsidRDefault="00D374E4" w:rsidP="00652178">
      <w:pPr>
        <w:autoSpaceDE w:val="0"/>
        <w:autoSpaceDN w:val="0"/>
        <w:adjustRightInd w:val="0"/>
        <w:rPr>
          <w:sz w:val="18"/>
          <w:szCs w:val="18"/>
        </w:rPr>
      </w:pPr>
      <w:r w:rsidRPr="004A1FD6">
        <w:rPr>
          <w:color w:val="000000"/>
          <w:sz w:val="18"/>
          <w:szCs w:val="18"/>
        </w:rPr>
        <w:t xml:space="preserve">    d(i) = p2(1)-p1(1);</w:t>
      </w:r>
    </w:p>
    <w:p w:rsidR="00D374E4" w:rsidRPr="004A1FD6" w:rsidRDefault="00D374E4" w:rsidP="00652178">
      <w:pPr>
        <w:autoSpaceDE w:val="0"/>
        <w:autoSpaceDN w:val="0"/>
        <w:adjustRightInd w:val="0"/>
        <w:rPr>
          <w:sz w:val="18"/>
          <w:szCs w:val="18"/>
        </w:rPr>
      </w:pPr>
      <w:r w:rsidRPr="004A1FD6">
        <w:rPr>
          <w:color w:val="000000"/>
          <w:sz w:val="18"/>
          <w:szCs w:val="18"/>
        </w:rPr>
        <w:t xml:space="preserve">    Zhat = fbar*B./d(i);</w:t>
      </w:r>
    </w:p>
    <w:p w:rsidR="00D374E4" w:rsidRPr="004A1FD6" w:rsidRDefault="00D374E4" w:rsidP="00652178">
      <w:pPr>
        <w:autoSpaceDE w:val="0"/>
        <w:autoSpaceDN w:val="0"/>
        <w:adjustRightInd w:val="0"/>
        <w:rPr>
          <w:sz w:val="18"/>
          <w:szCs w:val="18"/>
        </w:rPr>
      </w:pPr>
      <w:r w:rsidRPr="004A1FD6">
        <w:rPr>
          <w:color w:val="000000"/>
          <w:sz w:val="18"/>
          <w:szCs w:val="18"/>
        </w:rPr>
        <w:t xml:space="preserve">    y = pi/180*psi2;</w:t>
      </w:r>
    </w:p>
    <w:p w:rsidR="00D374E4" w:rsidRPr="004A1FD6" w:rsidRDefault="00D374E4" w:rsidP="00652178">
      <w:pPr>
        <w:autoSpaceDE w:val="0"/>
        <w:autoSpaceDN w:val="0"/>
        <w:adjustRightInd w:val="0"/>
        <w:rPr>
          <w:sz w:val="18"/>
          <w:szCs w:val="18"/>
        </w:rPr>
      </w:pPr>
      <w:r w:rsidRPr="004A1FD6">
        <w:rPr>
          <w:color w:val="000000"/>
          <w:sz w:val="18"/>
          <w:szCs w:val="18"/>
        </w:rPr>
        <w:t xml:space="preserve">    Zhat_theory = -(B)/((P1(1))/P1(3) - ((B + P1(1) - P1(3)*y))/(P1(3) + y*(B + P1(1))));</w:t>
      </w:r>
    </w:p>
    <w:p w:rsidR="00D374E4" w:rsidRPr="004A1FD6" w:rsidRDefault="00D374E4" w:rsidP="00652178">
      <w:pPr>
        <w:autoSpaceDE w:val="0"/>
        <w:autoSpaceDN w:val="0"/>
        <w:adjustRightInd w:val="0"/>
        <w:rPr>
          <w:sz w:val="18"/>
          <w:szCs w:val="18"/>
        </w:rPr>
      </w:pPr>
      <w:r w:rsidRPr="004A1FD6">
        <w:rPr>
          <w:color w:val="000000"/>
          <w:sz w:val="18"/>
          <w:szCs w:val="18"/>
        </w:rPr>
        <w:t xml:space="preserve">    Zhat_theory2 = -B/(P1(1)/P1(3)-(B+P1(1)-P1(3)*y)/P1(3)*(1-y*(B+P1(1))/P1(3)));</w:t>
      </w:r>
    </w:p>
    <w:p w:rsidR="00D374E4" w:rsidRPr="004A1FD6" w:rsidRDefault="00D374E4" w:rsidP="00652178">
      <w:pPr>
        <w:autoSpaceDE w:val="0"/>
        <w:autoSpaceDN w:val="0"/>
        <w:adjustRightInd w:val="0"/>
        <w:rPr>
          <w:sz w:val="18"/>
          <w:szCs w:val="18"/>
        </w:rPr>
      </w:pPr>
      <w:r w:rsidRPr="004A1FD6">
        <w:rPr>
          <w:color w:val="000000"/>
          <w:sz w:val="18"/>
          <w:szCs w:val="18"/>
        </w:rPr>
        <w:t xml:space="preserve">    </w:t>
      </w:r>
      <w:r w:rsidRPr="004A1FD6">
        <w:rPr>
          <w:color w:val="228B22"/>
          <w:sz w:val="18"/>
          <w:szCs w:val="18"/>
        </w:rPr>
        <w:t>%Zhat_theory3 = -B/(y - B/P1(3) - (B*y^2)/P1(3) + (B^2*y)/P1(3)^2 - (P1(1)*y^2)/P1(3) + (P1(1)^2*y)/P1(3)^2 + (2*B*P1(1)*y)/P1(3)^2);</w:t>
      </w:r>
    </w:p>
    <w:p w:rsidR="00D374E4" w:rsidRPr="004A1FD6" w:rsidRDefault="00D374E4" w:rsidP="00652178">
      <w:pPr>
        <w:autoSpaceDE w:val="0"/>
        <w:autoSpaceDN w:val="0"/>
        <w:adjustRightInd w:val="0"/>
        <w:rPr>
          <w:sz w:val="18"/>
          <w:szCs w:val="18"/>
        </w:rPr>
      </w:pPr>
      <w:r w:rsidRPr="004A1FD6">
        <w:rPr>
          <w:color w:val="000000"/>
          <w:sz w:val="18"/>
          <w:szCs w:val="18"/>
        </w:rPr>
        <w:t xml:space="preserve">    Zhat_theory3 = -B/(y - B/P1(3) + (P1(1)^2*y)/P1(3)^2 + (2*B*P1(1)*y)/P1(3)^2);</w:t>
      </w:r>
    </w:p>
    <w:p w:rsidR="00D374E4" w:rsidRPr="004A1FD6" w:rsidRDefault="00D374E4" w:rsidP="00652178">
      <w:pPr>
        <w:autoSpaceDE w:val="0"/>
        <w:autoSpaceDN w:val="0"/>
        <w:adjustRightInd w:val="0"/>
        <w:rPr>
          <w:sz w:val="18"/>
          <w:szCs w:val="18"/>
        </w:rPr>
      </w:pPr>
      <w:r w:rsidRPr="004A1FD6">
        <w:rPr>
          <w:color w:val="000000"/>
          <w:sz w:val="18"/>
          <w:szCs w:val="18"/>
        </w:rPr>
        <w:t xml:space="preserve">    Zhat_theory4 = P1(3)/(1-P1(3)*y/B);</w:t>
      </w:r>
    </w:p>
    <w:p w:rsidR="00D374E4" w:rsidRPr="004A1FD6" w:rsidRDefault="00D374E4" w:rsidP="00652178">
      <w:pPr>
        <w:autoSpaceDE w:val="0"/>
        <w:autoSpaceDN w:val="0"/>
        <w:adjustRightInd w:val="0"/>
        <w:rPr>
          <w:sz w:val="18"/>
          <w:szCs w:val="18"/>
        </w:rPr>
      </w:pPr>
      <w:r w:rsidRPr="004A1FD6">
        <w:rPr>
          <w:color w:val="000000"/>
          <w:sz w:val="18"/>
          <w:szCs w:val="18"/>
        </w:rPr>
        <w:t xml:space="preserve"> </w:t>
      </w:r>
    </w:p>
    <w:p w:rsidR="00D374E4" w:rsidRPr="004A1FD6" w:rsidRDefault="00D374E4" w:rsidP="00652178">
      <w:pPr>
        <w:autoSpaceDE w:val="0"/>
        <w:autoSpaceDN w:val="0"/>
        <w:adjustRightInd w:val="0"/>
        <w:rPr>
          <w:sz w:val="18"/>
          <w:szCs w:val="18"/>
        </w:rPr>
      </w:pPr>
      <w:r w:rsidRPr="004A1FD6">
        <w:rPr>
          <w:color w:val="000000"/>
          <w:sz w:val="18"/>
          <w:szCs w:val="18"/>
        </w:rPr>
        <w:t xml:space="preserve">    P1out(:,i) = Zhat*K1inv*p1;</w:t>
      </w:r>
    </w:p>
    <w:p w:rsidR="00D374E4" w:rsidRPr="004A1FD6" w:rsidRDefault="00D374E4" w:rsidP="00652178">
      <w:pPr>
        <w:autoSpaceDE w:val="0"/>
        <w:autoSpaceDN w:val="0"/>
        <w:adjustRightInd w:val="0"/>
        <w:rPr>
          <w:sz w:val="18"/>
          <w:szCs w:val="18"/>
        </w:rPr>
      </w:pPr>
      <w:r w:rsidRPr="004A1FD6">
        <w:rPr>
          <w:color w:val="000000"/>
          <w:sz w:val="18"/>
          <w:szCs w:val="18"/>
        </w:rPr>
        <w:t xml:space="preserve">    P1out_theory(:,i) = Zhat_theory*K1inv*p1;</w:t>
      </w:r>
    </w:p>
    <w:p w:rsidR="00D374E4" w:rsidRPr="004A1FD6" w:rsidRDefault="00D374E4" w:rsidP="00652178">
      <w:pPr>
        <w:autoSpaceDE w:val="0"/>
        <w:autoSpaceDN w:val="0"/>
        <w:adjustRightInd w:val="0"/>
        <w:rPr>
          <w:sz w:val="18"/>
          <w:szCs w:val="18"/>
        </w:rPr>
      </w:pPr>
      <w:r w:rsidRPr="004A1FD6">
        <w:rPr>
          <w:color w:val="000000"/>
          <w:sz w:val="18"/>
          <w:szCs w:val="18"/>
        </w:rPr>
        <w:t xml:space="preserve">    P1out_theory2(:,i) = Zhat_theory2*K1inv*p1;</w:t>
      </w:r>
    </w:p>
    <w:p w:rsidR="00D374E4" w:rsidRPr="004A1FD6" w:rsidRDefault="00D374E4" w:rsidP="00652178">
      <w:pPr>
        <w:autoSpaceDE w:val="0"/>
        <w:autoSpaceDN w:val="0"/>
        <w:adjustRightInd w:val="0"/>
        <w:rPr>
          <w:sz w:val="18"/>
          <w:szCs w:val="18"/>
        </w:rPr>
      </w:pPr>
      <w:r w:rsidRPr="004A1FD6">
        <w:rPr>
          <w:color w:val="000000"/>
          <w:sz w:val="18"/>
          <w:szCs w:val="18"/>
        </w:rPr>
        <w:t xml:space="preserve">    P1out_theory3(:,i) = Zhat_theory3*K1inv*p1;</w:t>
      </w:r>
    </w:p>
    <w:p w:rsidR="00D374E4" w:rsidRPr="004A1FD6" w:rsidRDefault="00D374E4" w:rsidP="00652178">
      <w:pPr>
        <w:autoSpaceDE w:val="0"/>
        <w:autoSpaceDN w:val="0"/>
        <w:adjustRightInd w:val="0"/>
        <w:rPr>
          <w:sz w:val="18"/>
          <w:szCs w:val="18"/>
        </w:rPr>
      </w:pPr>
      <w:r w:rsidRPr="004A1FD6">
        <w:rPr>
          <w:color w:val="000000"/>
          <w:sz w:val="18"/>
          <w:szCs w:val="18"/>
        </w:rPr>
        <w:t xml:space="preserve">    P1out_theory4(:,i) = Zhat_theory4*K1inv*p1;</w:t>
      </w:r>
    </w:p>
    <w:p w:rsidR="00D374E4" w:rsidRPr="004A1FD6" w:rsidRDefault="00D374E4" w:rsidP="00652178">
      <w:pPr>
        <w:autoSpaceDE w:val="0"/>
        <w:autoSpaceDN w:val="0"/>
        <w:adjustRightInd w:val="0"/>
        <w:rPr>
          <w:sz w:val="18"/>
          <w:szCs w:val="18"/>
        </w:rPr>
      </w:pPr>
      <w:r w:rsidRPr="004A1FD6">
        <w:rPr>
          <w:color w:val="000000"/>
          <w:sz w:val="18"/>
          <w:szCs w:val="18"/>
        </w:rPr>
        <w:t xml:space="preserve"> </w:t>
      </w:r>
    </w:p>
    <w:p w:rsidR="00D374E4" w:rsidRPr="004A1FD6" w:rsidRDefault="00D374E4" w:rsidP="00652178">
      <w:pPr>
        <w:autoSpaceDE w:val="0"/>
        <w:autoSpaceDN w:val="0"/>
        <w:adjustRightInd w:val="0"/>
        <w:rPr>
          <w:sz w:val="18"/>
          <w:szCs w:val="18"/>
        </w:rPr>
      </w:pPr>
      <w:r w:rsidRPr="004A1FD6">
        <w:rPr>
          <w:color w:val="000000"/>
          <w:sz w:val="18"/>
          <w:szCs w:val="18"/>
        </w:rPr>
        <w:t xml:space="preserve">    P1true(:,i) = IntersectRays([q1(1:2);f],[q2(1:2);f],R1,R2,C1,C2);</w:t>
      </w:r>
    </w:p>
    <w:p w:rsidR="00D374E4" w:rsidRPr="004A1FD6" w:rsidRDefault="00D374E4" w:rsidP="00652178">
      <w:pPr>
        <w:autoSpaceDE w:val="0"/>
        <w:autoSpaceDN w:val="0"/>
        <w:adjustRightInd w:val="0"/>
        <w:rPr>
          <w:sz w:val="18"/>
          <w:szCs w:val="18"/>
        </w:rPr>
      </w:pPr>
      <w:r w:rsidRPr="004A1FD6">
        <w:rPr>
          <w:color w:val="000000"/>
          <w:sz w:val="18"/>
          <w:szCs w:val="18"/>
        </w:rPr>
        <w:t xml:space="preserve">    P1est(:,i) = IntersectRays([q1(1:2);f],[q2(1:2);f],eye(3),eye(3),C1,C2);</w:t>
      </w:r>
    </w:p>
    <w:p w:rsidR="00D374E4" w:rsidRPr="004A1FD6" w:rsidRDefault="00D374E4" w:rsidP="00652178">
      <w:pPr>
        <w:autoSpaceDE w:val="0"/>
        <w:autoSpaceDN w:val="0"/>
        <w:adjustRightInd w:val="0"/>
        <w:rPr>
          <w:sz w:val="18"/>
          <w:szCs w:val="18"/>
        </w:rPr>
      </w:pPr>
      <w:r w:rsidRPr="004A1FD6">
        <w:rPr>
          <w:color w:val="000000"/>
          <w:sz w:val="18"/>
          <w:szCs w:val="18"/>
        </w:rPr>
        <w:t xml:space="preserve">     eZ(i) = P1true(3,i)-P1out(3,i);</w:t>
      </w:r>
    </w:p>
    <w:p w:rsidR="00D374E4" w:rsidRPr="004A1FD6" w:rsidRDefault="00D374E4" w:rsidP="00652178">
      <w:pPr>
        <w:autoSpaceDE w:val="0"/>
        <w:autoSpaceDN w:val="0"/>
        <w:adjustRightInd w:val="0"/>
        <w:rPr>
          <w:sz w:val="18"/>
          <w:szCs w:val="18"/>
        </w:rPr>
      </w:pPr>
      <w:r w:rsidRPr="004A1FD6">
        <w:rPr>
          <w:color w:val="000000"/>
          <w:sz w:val="18"/>
          <w:szCs w:val="18"/>
        </w:rPr>
        <w:t xml:space="preserve">     eZ_theory(i) = -P1true(3,i)^2*y/B/(1-P1true(3,i)*y/B);</w:t>
      </w:r>
      <w:r w:rsidRPr="004A1FD6">
        <w:rPr>
          <w:color w:val="228B22"/>
          <w:sz w:val="18"/>
          <w:szCs w:val="18"/>
        </w:rPr>
        <w:t>% - Zhat_theory;</w:t>
      </w:r>
    </w:p>
    <w:p w:rsidR="00D374E4" w:rsidRPr="004A1FD6" w:rsidRDefault="00D374E4" w:rsidP="00652178">
      <w:pPr>
        <w:autoSpaceDE w:val="0"/>
        <w:autoSpaceDN w:val="0"/>
        <w:adjustRightInd w:val="0"/>
        <w:rPr>
          <w:sz w:val="18"/>
          <w:szCs w:val="18"/>
        </w:rPr>
      </w:pPr>
      <w:r w:rsidRPr="004A1FD6">
        <w:rPr>
          <w:color w:val="228B22"/>
          <w:sz w:val="18"/>
          <w:szCs w:val="18"/>
        </w:rPr>
        <w:t xml:space="preserve"> </w:t>
      </w:r>
    </w:p>
    <w:p w:rsidR="00D374E4" w:rsidRPr="004A1FD6" w:rsidRDefault="00D374E4" w:rsidP="00652178">
      <w:pPr>
        <w:autoSpaceDE w:val="0"/>
        <w:autoSpaceDN w:val="0"/>
        <w:adjustRightInd w:val="0"/>
        <w:rPr>
          <w:sz w:val="18"/>
          <w:szCs w:val="18"/>
        </w:rPr>
      </w:pPr>
      <w:r w:rsidRPr="004A1FD6">
        <w:rPr>
          <w:color w:val="0000FF"/>
          <w:sz w:val="18"/>
          <w:szCs w:val="18"/>
        </w:rPr>
        <w:t>end</w:t>
      </w:r>
    </w:p>
    <w:p w:rsidR="00D374E4" w:rsidRPr="004A1FD6" w:rsidRDefault="00D374E4" w:rsidP="00652178">
      <w:pPr>
        <w:autoSpaceDE w:val="0"/>
        <w:autoSpaceDN w:val="0"/>
        <w:adjustRightInd w:val="0"/>
        <w:rPr>
          <w:sz w:val="18"/>
          <w:szCs w:val="18"/>
        </w:rPr>
      </w:pPr>
      <w:r w:rsidRPr="004A1FD6">
        <w:rPr>
          <w:color w:val="000000"/>
          <w:sz w:val="18"/>
          <w:szCs w:val="18"/>
        </w:rPr>
        <w:t>P1out_array = reshape(P1out',N,M,3);</w:t>
      </w:r>
    </w:p>
    <w:p w:rsidR="00D374E4" w:rsidRPr="004A1FD6" w:rsidRDefault="00D374E4" w:rsidP="00652178">
      <w:pPr>
        <w:autoSpaceDE w:val="0"/>
        <w:autoSpaceDN w:val="0"/>
        <w:adjustRightInd w:val="0"/>
        <w:rPr>
          <w:sz w:val="18"/>
          <w:szCs w:val="18"/>
        </w:rPr>
      </w:pPr>
      <w:r w:rsidRPr="004A1FD6">
        <w:rPr>
          <w:color w:val="000000"/>
          <w:sz w:val="18"/>
          <w:szCs w:val="18"/>
        </w:rPr>
        <w:t>P1out_theory_array = reshape(P1out_theory',N,M,3);</w:t>
      </w:r>
    </w:p>
    <w:p w:rsidR="00D374E4" w:rsidRPr="004A1FD6" w:rsidRDefault="00D374E4" w:rsidP="00652178">
      <w:pPr>
        <w:autoSpaceDE w:val="0"/>
        <w:autoSpaceDN w:val="0"/>
        <w:adjustRightInd w:val="0"/>
        <w:rPr>
          <w:sz w:val="18"/>
          <w:szCs w:val="18"/>
        </w:rPr>
      </w:pPr>
      <w:r w:rsidRPr="004A1FD6">
        <w:rPr>
          <w:color w:val="000000"/>
          <w:sz w:val="18"/>
          <w:szCs w:val="18"/>
        </w:rPr>
        <w:t>P1out_theory2_array = reshape(P1out_theory2',N,M,3);</w:t>
      </w:r>
    </w:p>
    <w:p w:rsidR="00D374E4" w:rsidRPr="004A1FD6" w:rsidRDefault="00D374E4" w:rsidP="00652178">
      <w:pPr>
        <w:autoSpaceDE w:val="0"/>
        <w:autoSpaceDN w:val="0"/>
        <w:adjustRightInd w:val="0"/>
        <w:rPr>
          <w:sz w:val="18"/>
          <w:szCs w:val="18"/>
        </w:rPr>
      </w:pPr>
      <w:r w:rsidRPr="004A1FD6">
        <w:rPr>
          <w:color w:val="000000"/>
          <w:sz w:val="18"/>
          <w:szCs w:val="18"/>
        </w:rPr>
        <w:t>P1out_theory3_array = reshape(P1out_theory3',N,M,3);</w:t>
      </w:r>
    </w:p>
    <w:p w:rsidR="00D374E4" w:rsidRPr="004A1FD6" w:rsidRDefault="00D374E4" w:rsidP="00652178">
      <w:pPr>
        <w:autoSpaceDE w:val="0"/>
        <w:autoSpaceDN w:val="0"/>
        <w:adjustRightInd w:val="0"/>
        <w:rPr>
          <w:sz w:val="18"/>
          <w:szCs w:val="18"/>
        </w:rPr>
      </w:pPr>
      <w:r w:rsidRPr="004A1FD6">
        <w:rPr>
          <w:color w:val="000000"/>
          <w:sz w:val="18"/>
          <w:szCs w:val="18"/>
        </w:rPr>
        <w:t>P1out_theory4_array = reshape(P1out_theory4',N,M,3);</w:t>
      </w:r>
    </w:p>
    <w:p w:rsidR="00D374E4" w:rsidRPr="004A1FD6" w:rsidRDefault="00D374E4" w:rsidP="00652178">
      <w:pPr>
        <w:autoSpaceDE w:val="0"/>
        <w:autoSpaceDN w:val="0"/>
        <w:adjustRightInd w:val="0"/>
        <w:rPr>
          <w:sz w:val="18"/>
          <w:szCs w:val="18"/>
        </w:rPr>
      </w:pPr>
      <w:r w:rsidRPr="004A1FD6">
        <w:rPr>
          <w:color w:val="000000"/>
          <w:sz w:val="18"/>
          <w:szCs w:val="18"/>
        </w:rPr>
        <w:t xml:space="preserve"> </w:t>
      </w:r>
    </w:p>
    <w:p w:rsidR="00D374E4" w:rsidRPr="004A1FD6" w:rsidRDefault="00D374E4" w:rsidP="00652178">
      <w:pPr>
        <w:autoSpaceDE w:val="0"/>
        <w:autoSpaceDN w:val="0"/>
        <w:adjustRightInd w:val="0"/>
        <w:rPr>
          <w:sz w:val="18"/>
          <w:szCs w:val="18"/>
        </w:rPr>
      </w:pPr>
      <w:r w:rsidRPr="004A1FD6">
        <w:rPr>
          <w:color w:val="000000"/>
          <w:sz w:val="18"/>
          <w:szCs w:val="18"/>
        </w:rPr>
        <w:t xml:space="preserve"> </w:t>
      </w:r>
    </w:p>
    <w:p w:rsidR="00D374E4" w:rsidRPr="004A1FD6" w:rsidRDefault="00D374E4" w:rsidP="00652178">
      <w:pPr>
        <w:autoSpaceDE w:val="0"/>
        <w:autoSpaceDN w:val="0"/>
        <w:adjustRightInd w:val="0"/>
        <w:rPr>
          <w:sz w:val="18"/>
          <w:szCs w:val="18"/>
        </w:rPr>
      </w:pPr>
      <w:r w:rsidRPr="004A1FD6">
        <w:rPr>
          <w:color w:val="000000"/>
          <w:sz w:val="18"/>
          <w:szCs w:val="18"/>
        </w:rPr>
        <w:t>a = 1+P(1,:).^2./P(3,:).^2+2*B*P(1,:)./P(3,:).^2;</w:t>
      </w:r>
    </w:p>
    <w:p w:rsidR="00D374E4" w:rsidRPr="004A1FD6" w:rsidRDefault="00D374E4" w:rsidP="00652178">
      <w:pPr>
        <w:autoSpaceDE w:val="0"/>
        <w:autoSpaceDN w:val="0"/>
        <w:adjustRightInd w:val="0"/>
        <w:rPr>
          <w:sz w:val="18"/>
          <w:szCs w:val="18"/>
        </w:rPr>
      </w:pPr>
      <w:r w:rsidRPr="004A1FD6">
        <w:rPr>
          <w:color w:val="000000"/>
          <w:sz w:val="18"/>
          <w:szCs w:val="18"/>
        </w:rPr>
        <w:t>b = B./P(3,:);</w:t>
      </w:r>
    </w:p>
    <w:p w:rsidR="00D374E4" w:rsidRPr="004A1FD6" w:rsidRDefault="00D374E4" w:rsidP="00652178">
      <w:pPr>
        <w:autoSpaceDE w:val="0"/>
        <w:autoSpaceDN w:val="0"/>
        <w:adjustRightInd w:val="0"/>
        <w:rPr>
          <w:sz w:val="18"/>
          <w:szCs w:val="18"/>
        </w:rPr>
      </w:pPr>
      <w:r w:rsidRPr="004A1FD6">
        <w:rPr>
          <w:color w:val="000000"/>
          <w:sz w:val="18"/>
          <w:szCs w:val="18"/>
        </w:rPr>
        <w:lastRenderedPageBreak/>
        <w:t>psi2hat = (b - B./P1out(3,:))./a;</w:t>
      </w:r>
    </w:p>
    <w:p w:rsidR="00D374E4" w:rsidRPr="004A1FD6" w:rsidRDefault="00D374E4" w:rsidP="00652178">
      <w:pPr>
        <w:autoSpaceDE w:val="0"/>
        <w:autoSpaceDN w:val="0"/>
        <w:adjustRightInd w:val="0"/>
        <w:rPr>
          <w:sz w:val="18"/>
          <w:szCs w:val="18"/>
        </w:rPr>
      </w:pPr>
      <w:r w:rsidRPr="004A1FD6">
        <w:rPr>
          <w:color w:val="000000"/>
          <w:sz w:val="18"/>
          <w:szCs w:val="18"/>
        </w:rPr>
        <w:t>mean(psi2hat)</w:t>
      </w:r>
    </w:p>
    <w:p w:rsidR="00D374E4" w:rsidRPr="004A1FD6" w:rsidRDefault="00D374E4" w:rsidP="00652178">
      <w:pPr>
        <w:autoSpaceDE w:val="0"/>
        <w:autoSpaceDN w:val="0"/>
        <w:adjustRightInd w:val="0"/>
        <w:rPr>
          <w:sz w:val="18"/>
          <w:szCs w:val="18"/>
        </w:rPr>
      </w:pPr>
      <w:r w:rsidRPr="004A1FD6">
        <w:rPr>
          <w:color w:val="000000"/>
          <w:sz w:val="18"/>
          <w:szCs w:val="18"/>
        </w:rPr>
        <w:t xml:space="preserve"> </w:t>
      </w:r>
    </w:p>
    <w:p w:rsidR="00D374E4" w:rsidRPr="004A1FD6" w:rsidRDefault="00D374E4" w:rsidP="00652178">
      <w:pPr>
        <w:autoSpaceDE w:val="0"/>
        <w:autoSpaceDN w:val="0"/>
        <w:adjustRightInd w:val="0"/>
        <w:rPr>
          <w:sz w:val="18"/>
          <w:szCs w:val="18"/>
        </w:rPr>
      </w:pPr>
      <w:r w:rsidRPr="004A1FD6">
        <w:rPr>
          <w:color w:val="000000"/>
          <w:sz w:val="18"/>
          <w:szCs w:val="18"/>
        </w:rPr>
        <w:t xml:space="preserve">figure(2),plot(P1out_array((N-1)/2,:,1),P1out_array((N-1)/2,:,3));hold </w:t>
      </w:r>
      <w:r w:rsidRPr="004A1FD6">
        <w:rPr>
          <w:color w:val="A020F0"/>
          <w:sz w:val="18"/>
          <w:szCs w:val="18"/>
        </w:rPr>
        <w:t>on</w:t>
      </w:r>
      <w:r w:rsidRPr="004A1FD6">
        <w:rPr>
          <w:color w:val="000000"/>
          <w:sz w:val="18"/>
          <w:szCs w:val="18"/>
        </w:rPr>
        <w:t>;</w:t>
      </w:r>
    </w:p>
    <w:p w:rsidR="00D374E4" w:rsidRPr="004A1FD6" w:rsidRDefault="00D374E4" w:rsidP="00652178">
      <w:pPr>
        <w:autoSpaceDE w:val="0"/>
        <w:autoSpaceDN w:val="0"/>
        <w:adjustRightInd w:val="0"/>
        <w:rPr>
          <w:sz w:val="18"/>
          <w:szCs w:val="18"/>
        </w:rPr>
      </w:pPr>
      <w:r w:rsidRPr="004A1FD6">
        <w:rPr>
          <w:color w:val="000000"/>
          <w:sz w:val="18"/>
          <w:szCs w:val="18"/>
        </w:rPr>
        <w:t xml:space="preserve">plot(P1out_theory_array((N-1)/2,:,1),P1out_theory_array((N-1)/2,:,3));hold </w:t>
      </w:r>
      <w:r w:rsidRPr="004A1FD6">
        <w:rPr>
          <w:color w:val="A020F0"/>
          <w:sz w:val="18"/>
          <w:szCs w:val="18"/>
        </w:rPr>
        <w:t>on</w:t>
      </w:r>
      <w:r w:rsidRPr="004A1FD6">
        <w:rPr>
          <w:color w:val="000000"/>
          <w:sz w:val="18"/>
          <w:szCs w:val="18"/>
        </w:rPr>
        <w:t>;</w:t>
      </w:r>
    </w:p>
    <w:p w:rsidR="00D374E4" w:rsidRPr="004A1FD6" w:rsidRDefault="00D374E4" w:rsidP="00652178">
      <w:pPr>
        <w:autoSpaceDE w:val="0"/>
        <w:autoSpaceDN w:val="0"/>
        <w:adjustRightInd w:val="0"/>
        <w:rPr>
          <w:sz w:val="18"/>
          <w:szCs w:val="18"/>
        </w:rPr>
      </w:pPr>
      <w:r w:rsidRPr="004A1FD6">
        <w:rPr>
          <w:color w:val="000000"/>
          <w:sz w:val="18"/>
          <w:szCs w:val="18"/>
        </w:rPr>
        <w:t xml:space="preserve">plot(P1out_theory2_array((N-1)/2,:,1),P1out_theory2_array((N-1)/2,:,3));hold </w:t>
      </w:r>
      <w:r w:rsidRPr="004A1FD6">
        <w:rPr>
          <w:color w:val="A020F0"/>
          <w:sz w:val="18"/>
          <w:szCs w:val="18"/>
        </w:rPr>
        <w:t>on</w:t>
      </w:r>
      <w:r w:rsidRPr="004A1FD6">
        <w:rPr>
          <w:color w:val="000000"/>
          <w:sz w:val="18"/>
          <w:szCs w:val="18"/>
        </w:rPr>
        <w:t>;</w:t>
      </w:r>
    </w:p>
    <w:p w:rsidR="00D374E4" w:rsidRPr="004A1FD6" w:rsidRDefault="00D374E4" w:rsidP="00652178">
      <w:pPr>
        <w:autoSpaceDE w:val="0"/>
        <w:autoSpaceDN w:val="0"/>
        <w:adjustRightInd w:val="0"/>
        <w:rPr>
          <w:sz w:val="18"/>
          <w:szCs w:val="18"/>
        </w:rPr>
      </w:pPr>
      <w:r w:rsidRPr="004A1FD6">
        <w:rPr>
          <w:color w:val="000000"/>
          <w:sz w:val="18"/>
          <w:szCs w:val="18"/>
        </w:rPr>
        <w:t xml:space="preserve">plot(P1out_theory3_array((N-1)/2,:,1),P1out_theory3_array((N-1)/2,:,3));hold </w:t>
      </w:r>
      <w:r w:rsidRPr="004A1FD6">
        <w:rPr>
          <w:color w:val="A020F0"/>
          <w:sz w:val="18"/>
          <w:szCs w:val="18"/>
        </w:rPr>
        <w:t>on</w:t>
      </w:r>
      <w:r w:rsidRPr="004A1FD6">
        <w:rPr>
          <w:color w:val="000000"/>
          <w:sz w:val="18"/>
          <w:szCs w:val="18"/>
        </w:rPr>
        <w:t>;</w:t>
      </w:r>
    </w:p>
    <w:p w:rsidR="00D374E4" w:rsidRPr="004A1FD6" w:rsidRDefault="00D374E4" w:rsidP="00652178">
      <w:pPr>
        <w:autoSpaceDE w:val="0"/>
        <w:autoSpaceDN w:val="0"/>
        <w:adjustRightInd w:val="0"/>
        <w:rPr>
          <w:sz w:val="18"/>
          <w:szCs w:val="18"/>
        </w:rPr>
      </w:pPr>
      <w:r w:rsidRPr="004A1FD6">
        <w:rPr>
          <w:color w:val="000000"/>
          <w:sz w:val="18"/>
          <w:szCs w:val="18"/>
        </w:rPr>
        <w:t xml:space="preserve">plot(P1out_theory4_array((N-1)/2,:,1),P1out_theory4_array((N-1)/2,:,3));hold </w:t>
      </w:r>
      <w:r w:rsidRPr="004A1FD6">
        <w:rPr>
          <w:color w:val="A020F0"/>
          <w:sz w:val="18"/>
          <w:szCs w:val="18"/>
        </w:rPr>
        <w:t>on</w:t>
      </w:r>
      <w:r w:rsidRPr="004A1FD6">
        <w:rPr>
          <w:color w:val="000000"/>
          <w:sz w:val="18"/>
          <w:szCs w:val="18"/>
        </w:rPr>
        <w:t>;</w:t>
      </w:r>
    </w:p>
    <w:p w:rsidR="00D374E4" w:rsidRPr="004A1FD6" w:rsidRDefault="00D374E4" w:rsidP="00652178">
      <w:pPr>
        <w:autoSpaceDE w:val="0"/>
        <w:autoSpaceDN w:val="0"/>
        <w:adjustRightInd w:val="0"/>
        <w:rPr>
          <w:sz w:val="18"/>
          <w:szCs w:val="18"/>
        </w:rPr>
      </w:pPr>
      <w:r w:rsidRPr="004A1FD6">
        <w:rPr>
          <w:color w:val="000000"/>
          <w:sz w:val="18"/>
          <w:szCs w:val="18"/>
        </w:rPr>
        <w:t xml:space="preserve"> </w:t>
      </w:r>
    </w:p>
    <w:p w:rsidR="00D374E4" w:rsidRPr="004A1FD6" w:rsidRDefault="00D374E4" w:rsidP="00652178">
      <w:pPr>
        <w:autoSpaceDE w:val="0"/>
        <w:autoSpaceDN w:val="0"/>
        <w:adjustRightInd w:val="0"/>
        <w:rPr>
          <w:sz w:val="18"/>
          <w:szCs w:val="18"/>
        </w:rPr>
      </w:pPr>
      <w:r w:rsidRPr="004A1FD6">
        <w:rPr>
          <w:color w:val="000000"/>
          <w:sz w:val="18"/>
          <w:szCs w:val="18"/>
        </w:rPr>
        <w:t xml:space="preserve"> </w:t>
      </w:r>
    </w:p>
    <w:p w:rsidR="00D374E4" w:rsidRPr="004A1FD6" w:rsidRDefault="00D374E4" w:rsidP="00652178">
      <w:pPr>
        <w:autoSpaceDE w:val="0"/>
        <w:autoSpaceDN w:val="0"/>
        <w:adjustRightInd w:val="0"/>
        <w:rPr>
          <w:sz w:val="18"/>
          <w:szCs w:val="18"/>
        </w:rPr>
      </w:pPr>
      <w:r w:rsidRPr="004A1FD6">
        <w:rPr>
          <w:color w:val="000000"/>
          <w:sz w:val="18"/>
          <w:szCs w:val="18"/>
        </w:rPr>
        <w:t xml:space="preserve">figure,plot(P1true(1,:),eZ);hold </w:t>
      </w:r>
      <w:r w:rsidRPr="004A1FD6">
        <w:rPr>
          <w:color w:val="A020F0"/>
          <w:sz w:val="18"/>
          <w:szCs w:val="18"/>
        </w:rPr>
        <w:t>on</w:t>
      </w:r>
      <w:r w:rsidRPr="004A1FD6">
        <w:rPr>
          <w:color w:val="000000"/>
          <w:sz w:val="18"/>
          <w:szCs w:val="18"/>
        </w:rPr>
        <w:t>;plot(P1true(1,:),eZ_theory);</w:t>
      </w:r>
    </w:p>
    <w:p w:rsidR="00D374E4" w:rsidRPr="004A1FD6" w:rsidRDefault="00D374E4" w:rsidP="00652178">
      <w:pPr>
        <w:autoSpaceDE w:val="0"/>
        <w:autoSpaceDN w:val="0"/>
        <w:adjustRightInd w:val="0"/>
        <w:rPr>
          <w:sz w:val="18"/>
          <w:szCs w:val="18"/>
        </w:rPr>
      </w:pPr>
      <w:r w:rsidRPr="004A1FD6">
        <w:rPr>
          <w:color w:val="000000"/>
          <w:sz w:val="18"/>
          <w:szCs w:val="18"/>
        </w:rPr>
        <w:t xml:space="preserve"> </w:t>
      </w:r>
    </w:p>
    <w:p w:rsidR="00D374E4" w:rsidRPr="004A1FD6" w:rsidRDefault="00D374E4" w:rsidP="00652178">
      <w:pPr>
        <w:autoSpaceDE w:val="0"/>
        <w:autoSpaceDN w:val="0"/>
        <w:adjustRightInd w:val="0"/>
        <w:rPr>
          <w:sz w:val="18"/>
          <w:szCs w:val="18"/>
        </w:rPr>
      </w:pPr>
      <w:r w:rsidRPr="004A1FD6">
        <w:rPr>
          <w:color w:val="000000"/>
          <w:sz w:val="18"/>
          <w:szCs w:val="18"/>
        </w:rPr>
        <w:t>figure,imagesc(reshape(P1out(3,:),size(zz)));</w:t>
      </w:r>
    </w:p>
    <w:p w:rsidR="00D374E4" w:rsidRPr="004A1FD6" w:rsidRDefault="00D374E4" w:rsidP="00652178">
      <w:pPr>
        <w:autoSpaceDE w:val="0"/>
        <w:autoSpaceDN w:val="0"/>
        <w:adjustRightInd w:val="0"/>
        <w:rPr>
          <w:sz w:val="18"/>
          <w:szCs w:val="18"/>
        </w:rPr>
      </w:pPr>
      <w:r w:rsidRPr="004A1FD6">
        <w:rPr>
          <w:color w:val="000000"/>
          <w:sz w:val="18"/>
          <w:szCs w:val="18"/>
        </w:rPr>
        <w:t xml:space="preserve"> </w:t>
      </w:r>
    </w:p>
    <w:p w:rsidR="00D374E4" w:rsidRPr="004A1FD6" w:rsidRDefault="00D374E4" w:rsidP="00652178">
      <w:pPr>
        <w:autoSpaceDE w:val="0"/>
        <w:autoSpaceDN w:val="0"/>
        <w:adjustRightInd w:val="0"/>
        <w:rPr>
          <w:sz w:val="18"/>
          <w:szCs w:val="18"/>
        </w:rPr>
      </w:pPr>
      <w:r w:rsidRPr="004A1FD6">
        <w:rPr>
          <w:color w:val="000000"/>
          <w:sz w:val="18"/>
          <w:szCs w:val="18"/>
        </w:rPr>
        <w:t xml:space="preserve"> </w:t>
      </w:r>
    </w:p>
    <w:p w:rsidR="00D374E4" w:rsidRPr="004A1FD6" w:rsidRDefault="00D374E4" w:rsidP="00652178">
      <w:pPr>
        <w:autoSpaceDE w:val="0"/>
        <w:autoSpaceDN w:val="0"/>
        <w:adjustRightInd w:val="0"/>
        <w:rPr>
          <w:sz w:val="18"/>
          <w:szCs w:val="18"/>
        </w:rPr>
      </w:pPr>
      <w:r w:rsidRPr="004A1FD6">
        <w:rPr>
          <w:color w:val="228B22"/>
          <w:sz w:val="18"/>
          <w:szCs w:val="18"/>
        </w:rPr>
        <w:t xml:space="preserve">%plot reconstructed pointcloud </w:t>
      </w:r>
    </w:p>
    <w:p w:rsidR="00D374E4" w:rsidRPr="004A1FD6" w:rsidRDefault="00D374E4" w:rsidP="00652178">
      <w:pPr>
        <w:autoSpaceDE w:val="0"/>
        <w:autoSpaceDN w:val="0"/>
        <w:adjustRightInd w:val="0"/>
        <w:rPr>
          <w:sz w:val="18"/>
          <w:szCs w:val="18"/>
        </w:rPr>
      </w:pPr>
      <w:r w:rsidRPr="004A1FD6">
        <w:rPr>
          <w:color w:val="000000"/>
          <w:sz w:val="18"/>
          <w:szCs w:val="18"/>
        </w:rPr>
        <w:t>figure,</w:t>
      </w:r>
    </w:p>
    <w:p w:rsidR="00D374E4" w:rsidRPr="004A1FD6" w:rsidRDefault="00D374E4" w:rsidP="00652178">
      <w:pPr>
        <w:autoSpaceDE w:val="0"/>
        <w:autoSpaceDN w:val="0"/>
        <w:adjustRightInd w:val="0"/>
        <w:rPr>
          <w:sz w:val="18"/>
          <w:szCs w:val="18"/>
        </w:rPr>
      </w:pPr>
      <w:r w:rsidRPr="004A1FD6">
        <w:rPr>
          <w:color w:val="000000"/>
          <w:sz w:val="18"/>
          <w:szCs w:val="18"/>
        </w:rPr>
        <w:t>plot3(P1out(1,:),P1out(3,:),P1out(2,:),</w:t>
      </w:r>
      <w:r w:rsidRPr="004A1FD6">
        <w:rPr>
          <w:color w:val="A020F0"/>
          <w:sz w:val="18"/>
          <w:szCs w:val="18"/>
        </w:rPr>
        <w:t>'.'</w:t>
      </w:r>
      <w:r w:rsidRPr="004A1FD6">
        <w:rPr>
          <w:color w:val="000000"/>
          <w:sz w:val="18"/>
          <w:szCs w:val="18"/>
        </w:rPr>
        <w:t xml:space="preserve">);axis </w:t>
      </w:r>
      <w:r w:rsidRPr="004A1FD6">
        <w:rPr>
          <w:color w:val="A020F0"/>
          <w:sz w:val="18"/>
          <w:szCs w:val="18"/>
        </w:rPr>
        <w:t>equal</w:t>
      </w:r>
      <w:r w:rsidRPr="004A1FD6">
        <w:rPr>
          <w:color w:val="000000"/>
          <w:sz w:val="18"/>
          <w:szCs w:val="18"/>
        </w:rPr>
        <w:t xml:space="preserve">;hold </w:t>
      </w:r>
      <w:r w:rsidRPr="004A1FD6">
        <w:rPr>
          <w:color w:val="A020F0"/>
          <w:sz w:val="18"/>
          <w:szCs w:val="18"/>
        </w:rPr>
        <w:t>on</w:t>
      </w:r>
      <w:r w:rsidRPr="004A1FD6">
        <w:rPr>
          <w:color w:val="000000"/>
          <w:sz w:val="18"/>
          <w:szCs w:val="18"/>
        </w:rPr>
        <w:t>;</w:t>
      </w:r>
    </w:p>
    <w:p w:rsidR="00D374E4" w:rsidRPr="004A1FD6" w:rsidRDefault="00D374E4" w:rsidP="00652178">
      <w:pPr>
        <w:autoSpaceDE w:val="0"/>
        <w:autoSpaceDN w:val="0"/>
        <w:adjustRightInd w:val="0"/>
        <w:rPr>
          <w:sz w:val="18"/>
          <w:szCs w:val="18"/>
        </w:rPr>
      </w:pPr>
      <w:r w:rsidRPr="004A1FD6">
        <w:rPr>
          <w:color w:val="000000"/>
          <w:sz w:val="18"/>
          <w:szCs w:val="18"/>
        </w:rPr>
        <w:t>quiver3(P1out(1,(N*M-1)/2),P1out(3,(N*M-1)/2),P1out(2,(N*M-1)/2),n1(1,:),n1(3,:),n1(2,:),100);</w:t>
      </w:r>
    </w:p>
    <w:p w:rsidR="00D374E4" w:rsidRPr="004A1FD6" w:rsidRDefault="00D374E4" w:rsidP="00652178">
      <w:pPr>
        <w:autoSpaceDE w:val="0"/>
        <w:autoSpaceDN w:val="0"/>
        <w:adjustRightInd w:val="0"/>
        <w:rPr>
          <w:sz w:val="18"/>
          <w:szCs w:val="18"/>
        </w:rPr>
      </w:pPr>
      <w:r w:rsidRPr="004A1FD6">
        <w:rPr>
          <w:color w:val="000000"/>
          <w:sz w:val="18"/>
          <w:szCs w:val="18"/>
        </w:rPr>
        <w:t>set(gca,</w:t>
      </w:r>
      <w:r w:rsidRPr="004A1FD6">
        <w:rPr>
          <w:color w:val="A020F0"/>
          <w:sz w:val="18"/>
          <w:szCs w:val="18"/>
        </w:rPr>
        <w:t>'zdir'</w:t>
      </w:r>
      <w:r w:rsidRPr="004A1FD6">
        <w:rPr>
          <w:color w:val="000000"/>
          <w:sz w:val="18"/>
          <w:szCs w:val="18"/>
        </w:rPr>
        <w:t>,</w:t>
      </w:r>
      <w:r w:rsidRPr="004A1FD6">
        <w:rPr>
          <w:color w:val="A020F0"/>
          <w:sz w:val="18"/>
          <w:szCs w:val="18"/>
        </w:rPr>
        <w:t>'reverse'</w:t>
      </w:r>
      <w:r w:rsidRPr="004A1FD6">
        <w:rPr>
          <w:color w:val="000000"/>
          <w:sz w:val="18"/>
          <w:szCs w:val="18"/>
        </w:rPr>
        <w:t>)</w:t>
      </w:r>
    </w:p>
    <w:p w:rsidR="00D374E4" w:rsidRPr="004A1FD6" w:rsidRDefault="00D374E4" w:rsidP="00652178">
      <w:pPr>
        <w:autoSpaceDE w:val="0"/>
        <w:autoSpaceDN w:val="0"/>
        <w:adjustRightInd w:val="0"/>
        <w:rPr>
          <w:sz w:val="18"/>
          <w:szCs w:val="18"/>
        </w:rPr>
      </w:pPr>
      <w:r w:rsidRPr="004A1FD6">
        <w:rPr>
          <w:color w:val="000000"/>
          <w:sz w:val="18"/>
          <w:szCs w:val="18"/>
        </w:rPr>
        <w:t>xlabel(</w:t>
      </w:r>
      <w:r w:rsidRPr="004A1FD6">
        <w:rPr>
          <w:color w:val="A020F0"/>
          <w:sz w:val="18"/>
          <w:szCs w:val="18"/>
        </w:rPr>
        <w:t>'X'</w:t>
      </w:r>
      <w:r w:rsidRPr="004A1FD6">
        <w:rPr>
          <w:color w:val="000000"/>
          <w:sz w:val="18"/>
          <w:szCs w:val="18"/>
        </w:rPr>
        <w:t>);ylabel(</w:t>
      </w:r>
      <w:r w:rsidRPr="004A1FD6">
        <w:rPr>
          <w:color w:val="A020F0"/>
          <w:sz w:val="18"/>
          <w:szCs w:val="18"/>
        </w:rPr>
        <w:t>'Z'</w:t>
      </w:r>
      <w:r w:rsidRPr="004A1FD6">
        <w:rPr>
          <w:color w:val="000000"/>
          <w:sz w:val="18"/>
          <w:szCs w:val="18"/>
        </w:rPr>
        <w:t>);zlabel(</w:t>
      </w:r>
      <w:r w:rsidRPr="004A1FD6">
        <w:rPr>
          <w:color w:val="A020F0"/>
          <w:sz w:val="18"/>
          <w:szCs w:val="18"/>
        </w:rPr>
        <w:t>'Y'</w:t>
      </w:r>
      <w:r w:rsidRPr="004A1FD6">
        <w:rPr>
          <w:color w:val="000000"/>
          <w:sz w:val="18"/>
          <w:szCs w:val="18"/>
        </w:rPr>
        <w:t>);</w:t>
      </w:r>
    </w:p>
    <w:p w:rsidR="00D374E4" w:rsidRPr="004A1FD6" w:rsidRDefault="00D374E4" w:rsidP="00652178">
      <w:pPr>
        <w:autoSpaceDE w:val="0"/>
        <w:autoSpaceDN w:val="0"/>
        <w:adjustRightInd w:val="0"/>
        <w:rPr>
          <w:sz w:val="18"/>
          <w:szCs w:val="18"/>
        </w:rPr>
      </w:pPr>
      <w:r w:rsidRPr="004A1FD6">
        <w:rPr>
          <w:color w:val="000000"/>
          <w:sz w:val="18"/>
          <w:szCs w:val="18"/>
        </w:rPr>
        <w:t xml:space="preserve"> </w:t>
      </w:r>
    </w:p>
    <w:p w:rsidR="00D374E4" w:rsidRPr="004A1FD6" w:rsidRDefault="00D374E4" w:rsidP="00652178">
      <w:pPr>
        <w:rPr>
          <w:sz w:val="18"/>
          <w:szCs w:val="18"/>
        </w:rPr>
      </w:pPr>
      <w:r w:rsidRPr="004A1FD6">
        <w:rPr>
          <w:sz w:val="18"/>
          <w:szCs w:val="18"/>
        </w:rPr>
        <w:br w:type="page"/>
      </w:r>
    </w:p>
    <w:p w:rsidR="00D374E4" w:rsidRPr="004A1FD6" w:rsidRDefault="00D374E4" w:rsidP="00867031">
      <w:pPr>
        <w:pStyle w:val="Heading3"/>
      </w:pPr>
      <w:bookmarkStart w:id="230" w:name="_Toc209787792"/>
      <w:bookmarkStart w:id="231" w:name="_Toc229857450"/>
      <w:bookmarkStart w:id="232" w:name="_Toc229926503"/>
      <w:r w:rsidRPr="004A1FD6">
        <w:lastRenderedPageBreak/>
        <w:t>Realtime Calibration</w:t>
      </w:r>
      <w:bookmarkEnd w:id="230"/>
      <w:bookmarkEnd w:id="231"/>
      <w:bookmarkEnd w:id="232"/>
    </w:p>
    <w:p w:rsidR="00D374E4" w:rsidRPr="004A1FD6" w:rsidRDefault="00D374E4" w:rsidP="00652178"/>
    <w:p w:rsidR="00D374E4" w:rsidRPr="004A1FD6" w:rsidRDefault="00D374E4" w:rsidP="00652178">
      <w:r w:rsidRPr="004A1FD6">
        <w:t>Realtime, self, or online calibration is the process of calibrating a system without a specialized calibration rig.</w:t>
      </w:r>
    </w:p>
    <w:p w:rsidR="00D374E4" w:rsidRPr="004A1FD6" w:rsidRDefault="00D374E4" w:rsidP="00652178"/>
    <w:p w:rsidR="00D374E4" w:rsidRPr="004A1FD6" w:rsidRDefault="00D374E4" w:rsidP="00652178">
      <w:r w:rsidRPr="004A1FD6">
        <w:br w:type="page"/>
      </w:r>
    </w:p>
    <w:p w:rsidR="00D374E4" w:rsidRPr="004A1FD6" w:rsidRDefault="00D374E4" w:rsidP="00867031">
      <w:pPr>
        <w:pStyle w:val="Heading3"/>
      </w:pPr>
      <w:bookmarkStart w:id="233" w:name="_Toc483993389"/>
      <w:bookmarkStart w:id="234" w:name="_Toc209787793"/>
      <w:bookmarkStart w:id="235" w:name="_Toc229857451"/>
      <w:bookmarkStart w:id="236" w:name="_Toc229926504"/>
      <w:r w:rsidRPr="004A1FD6">
        <w:lastRenderedPageBreak/>
        <w:t>Rotation Matrices</w:t>
      </w:r>
      <w:bookmarkEnd w:id="233"/>
      <w:bookmarkEnd w:id="234"/>
      <w:bookmarkEnd w:id="235"/>
      <w:bookmarkEnd w:id="236"/>
    </w:p>
    <w:p w:rsidR="00D374E4" w:rsidRPr="004A1FD6" w:rsidRDefault="00D374E4" w:rsidP="00652178"/>
    <w:p w:rsidR="00D374E4" w:rsidRPr="004A1FD6" w:rsidRDefault="00D374E4" w:rsidP="00652178">
      <w:r w:rsidRPr="004A1FD6">
        <w:t>Rotation matrices are defined with respect to a right handed coordinate system.  The Euler matrices which rotate a vector about one of the three canonical axes according to the right hand rule (fingers curling around thumb pointed in positive direction of axis gives positive rotation) are</w:t>
      </w:r>
    </w:p>
    <w:p w:rsidR="00D374E4" w:rsidRPr="004A1FD6" w:rsidRDefault="00D374E4" w:rsidP="00652178">
      <w:r w:rsidRPr="004A1FD6">
        <w:tab/>
      </w:r>
      <w:r w:rsidR="0090260C" w:rsidRPr="004A1FD6">
        <w:rPr>
          <w:noProof/>
          <w:position w:val="-50"/>
        </w:rPr>
      </w:r>
      <w:r w:rsidR="0090260C" w:rsidRPr="004A1FD6">
        <w:rPr>
          <w:noProof/>
          <w:position w:val="-50"/>
        </w:rPr>
        <w:object w:dxaOrig="2120" w:dyaOrig="1120" w14:anchorId="45D3C758">
          <v:shape id="_x0000_i1568" type="#_x0000_t75" alt="" style="width:108pt;height:58.2pt;mso-width-percent:0;mso-height-percent:0;mso-width-percent:0;mso-height-percent:0" o:ole="">
            <v:imagedata r:id="rId1116" o:title=""/>
          </v:shape>
          <o:OLEObject Type="Embed" ProgID="Equation.DSMT4" ShapeID="_x0000_i1568" DrawAspect="Content" ObjectID="_1845800148" r:id="rId1117"/>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252</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50"/>
        </w:rPr>
      </w:r>
      <w:r w:rsidR="0090260C" w:rsidRPr="004A1FD6">
        <w:rPr>
          <w:noProof/>
          <w:position w:val="-50"/>
        </w:rPr>
        <w:object w:dxaOrig="1900" w:dyaOrig="1120" w14:anchorId="7529B1E3">
          <v:shape id="_x0000_i1569" type="#_x0000_t75" alt="" style="width:94.2pt;height:58.2pt;mso-width-percent:0;mso-height-percent:0;mso-width-percent:0;mso-height-percent:0" o:ole="">
            <v:imagedata r:id="rId1118" o:title=""/>
          </v:shape>
          <o:OLEObject Type="Embed" ProgID="Equation.DSMT4" ShapeID="_x0000_i1569" DrawAspect="Content" ObjectID="_1845800149" r:id="rId1119"/>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253</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52"/>
        </w:rPr>
      </w:r>
      <w:r w:rsidR="0090260C" w:rsidRPr="004A1FD6">
        <w:rPr>
          <w:noProof/>
          <w:position w:val="-52"/>
        </w:rPr>
        <w:object w:dxaOrig="1980" w:dyaOrig="1160" w14:anchorId="4ADCD7A0">
          <v:shape id="_x0000_i1570" type="#_x0000_t75" alt="" style="width:100.35pt;height:58.2pt;mso-width-percent:0;mso-height-percent:0;mso-width-percent:0;mso-height-percent:0" o:ole="">
            <v:imagedata r:id="rId1120" o:title=""/>
          </v:shape>
          <o:OLEObject Type="Embed" ProgID="Equation.DSMT4" ShapeID="_x0000_i1570" DrawAspect="Content" ObjectID="_1845800150" r:id="rId1121"/>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254</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which define rotation about the X,Y,Z axes, respectively.</w:t>
      </w:r>
    </w:p>
    <w:p w:rsidR="00D374E4" w:rsidRPr="004A1FD6" w:rsidRDefault="00D374E4" w:rsidP="00652178">
      <w:r w:rsidRPr="004A1FD6">
        <w:t>Example: Rotation about Y-axis</w:t>
      </w:r>
    </w:p>
    <w:p w:rsidR="00D374E4" w:rsidRPr="004A1FD6" w:rsidRDefault="00D374E4" w:rsidP="00652178">
      <w:r w:rsidRPr="004A1FD6">
        <w:t>Rotation about the Y-axis rotates vectors in a clockwise fashion according to the right hand rule.  If the direction of significance is along the Z-axis such a rotation is known as yaw.</w:t>
      </w:r>
    </w:p>
    <w:p w:rsidR="00D374E4" w:rsidRPr="004A1FD6" w:rsidRDefault="00D374E4" w:rsidP="00652178"/>
    <w:p w:rsidR="00D374E4" w:rsidRPr="004A1FD6" w:rsidRDefault="00D374E4" w:rsidP="00652178">
      <w:pPr>
        <w:jc w:val="center"/>
      </w:pPr>
      <w:r w:rsidRPr="004A1FD6">
        <w:rPr>
          <w:noProof/>
        </w:rPr>
        <w:drawing>
          <wp:inline distT="0" distB="0" distL="0" distR="0" wp14:anchorId="2AE76130" wp14:editId="0988352C">
            <wp:extent cx="2731135" cy="1597025"/>
            <wp:effectExtent l="0" t="0" r="0" b="0"/>
            <wp:docPr id="358762562" name="Picture 358762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70"/>
                    <pic:cNvPicPr>
                      <a:picLocks noChangeAspect="1" noChangeArrowheads="1"/>
                    </pic:cNvPicPr>
                  </pic:nvPicPr>
                  <pic:blipFill>
                    <a:blip r:embed="rId1122">
                      <a:extLst>
                        <a:ext uri="{28A0092B-C50C-407E-A947-70E740481C1C}">
                          <a14:useLocalDpi xmlns:a14="http://schemas.microsoft.com/office/drawing/2010/main" val="0"/>
                        </a:ext>
                      </a:extLst>
                    </a:blip>
                    <a:srcRect/>
                    <a:stretch>
                      <a:fillRect/>
                    </a:stretch>
                  </pic:blipFill>
                  <pic:spPr bwMode="auto">
                    <a:xfrm>
                      <a:off x="0" y="0"/>
                      <a:ext cx="2731135" cy="1597025"/>
                    </a:xfrm>
                    <a:prstGeom prst="rect">
                      <a:avLst/>
                    </a:prstGeom>
                    <a:noFill/>
                    <a:ln>
                      <a:noFill/>
                    </a:ln>
                  </pic:spPr>
                </pic:pic>
              </a:graphicData>
            </a:graphic>
          </wp:inline>
        </w:drawing>
      </w:r>
    </w:p>
    <w:p w:rsidR="00D374E4" w:rsidRPr="004A1FD6" w:rsidRDefault="00D374E4" w:rsidP="00652178">
      <w:r w:rsidRPr="004A1FD6">
        <w:t xml:space="preserve">Since directions perpendicular to the rotation axis are unaffected, the Y-axis is unchanged and the columns of the result form the linear transformation with respect to the original basis. </w:t>
      </w:r>
    </w:p>
    <w:p w:rsidR="00D374E4" w:rsidRPr="004A1FD6" w:rsidRDefault="00D374E4" w:rsidP="00652178"/>
    <w:p w:rsidR="00D374E4" w:rsidRPr="004A1FD6" w:rsidRDefault="00D374E4" w:rsidP="00652178">
      <w:pPr>
        <w:jc w:val="center"/>
      </w:pPr>
      <w:r w:rsidRPr="004A1FD6">
        <w:rPr>
          <w:noProof/>
        </w:rPr>
        <w:drawing>
          <wp:inline distT="0" distB="0" distL="0" distR="0" wp14:anchorId="496C9E71" wp14:editId="67073D80">
            <wp:extent cx="4577715" cy="1484630"/>
            <wp:effectExtent l="0" t="0" r="0" b="0"/>
            <wp:docPr id="1420030550" name="Picture 1420030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45"/>
                    <pic:cNvPicPr>
                      <a:picLocks noChangeAspect="1" noChangeArrowheads="1"/>
                    </pic:cNvPicPr>
                  </pic:nvPicPr>
                  <pic:blipFill>
                    <a:blip r:embed="rId1123">
                      <a:extLst>
                        <a:ext uri="{28A0092B-C50C-407E-A947-70E740481C1C}">
                          <a14:useLocalDpi xmlns:a14="http://schemas.microsoft.com/office/drawing/2010/main" val="0"/>
                        </a:ext>
                      </a:extLst>
                    </a:blip>
                    <a:srcRect/>
                    <a:stretch>
                      <a:fillRect/>
                    </a:stretch>
                  </pic:blipFill>
                  <pic:spPr bwMode="auto">
                    <a:xfrm>
                      <a:off x="0" y="0"/>
                      <a:ext cx="4577715" cy="1484630"/>
                    </a:xfrm>
                    <a:prstGeom prst="rect">
                      <a:avLst/>
                    </a:prstGeom>
                    <a:noFill/>
                    <a:ln>
                      <a:noFill/>
                    </a:ln>
                  </pic:spPr>
                </pic:pic>
              </a:graphicData>
            </a:graphic>
          </wp:inline>
        </w:drawing>
      </w:r>
    </w:p>
    <w:p w:rsidR="00D374E4" w:rsidRPr="004A1FD6" w:rsidRDefault="00D374E4" w:rsidP="00652178">
      <w:pPr>
        <w:jc w:val="center"/>
      </w:pPr>
    </w:p>
    <w:p w:rsidR="00D374E4" w:rsidRPr="004A1FD6" w:rsidRDefault="00D374E4" w:rsidP="00652178">
      <w:r w:rsidRPr="004A1FD6">
        <w:lastRenderedPageBreak/>
        <w:t xml:space="preserve">To find the coordinates of a point in one coordinate system with respect to another first translate the source point by the shift in coordinate frame centers (the center is written source variables as addition between quantities expressed in different coordinate systems is meaningless), ie </w:t>
      </w:r>
      <w:r w:rsidR="0090260C" w:rsidRPr="004A1FD6">
        <w:rPr>
          <w:noProof/>
          <w:position w:val="-12"/>
        </w:rPr>
      </w:r>
      <w:r w:rsidR="0090260C" w:rsidRPr="004A1FD6">
        <w:rPr>
          <w:noProof/>
          <w:position w:val="-12"/>
        </w:rPr>
        <w:object w:dxaOrig="2020" w:dyaOrig="360" w14:anchorId="1BCF3949">
          <v:shape id="_x0000_i1571" type="#_x0000_t75" alt="" style="width:101.1pt;height:22.2pt;mso-width-percent:0;mso-height-percent:0;mso-width-percent:0;mso-height-percent:0" o:ole="">
            <v:imagedata r:id="rId1124" o:title=""/>
          </v:shape>
          <o:OLEObject Type="Embed" ProgID="Equation.DSMT4" ShapeID="_x0000_i1571" DrawAspect="Content" ObjectID="_1845800151" r:id="rId1125"/>
        </w:object>
      </w:r>
      <w:r w:rsidRPr="004A1FD6">
        <w:t>.  Next find the distances along each of the destination axes by projecting the point onto the destination axes written in terms of the source coordinate system, ie.</w:t>
      </w:r>
      <w:r w:rsidR="0090260C" w:rsidRPr="004A1FD6">
        <w:rPr>
          <w:noProof/>
          <w:position w:val="-14"/>
        </w:rPr>
      </w:r>
      <w:r w:rsidR="0090260C" w:rsidRPr="004A1FD6">
        <w:rPr>
          <w:noProof/>
          <w:position w:val="-14"/>
        </w:rPr>
        <w:object w:dxaOrig="2760" w:dyaOrig="380" w14:anchorId="4F005D98">
          <v:shape id="_x0000_i1572" type="#_x0000_t75" alt="" style="width:136.35pt;height:22.2pt;mso-width-percent:0;mso-height-percent:0;mso-width-percent:0;mso-height-percent:0" o:ole="">
            <v:imagedata r:id="rId1126" o:title=""/>
          </v:shape>
          <o:OLEObject Type="Embed" ProgID="Equation.DSMT4" ShapeID="_x0000_i1572" DrawAspect="Content" ObjectID="_1845800152" r:id="rId1127"/>
        </w:object>
      </w:r>
      <w:r w:rsidRPr="004A1FD6">
        <w:t xml:space="preserve"> .  In the destination system the point is</w:t>
      </w:r>
    </w:p>
    <w:p w:rsidR="00D374E4" w:rsidRPr="004A1FD6" w:rsidRDefault="00D374E4" w:rsidP="00652178">
      <w:r w:rsidRPr="004A1FD6">
        <w:tab/>
      </w:r>
      <w:r w:rsidR="0090260C" w:rsidRPr="004A1FD6">
        <w:rPr>
          <w:noProof/>
          <w:position w:val="-12"/>
        </w:rPr>
      </w:r>
      <w:r w:rsidR="0090260C" w:rsidRPr="004A1FD6">
        <w:rPr>
          <w:noProof/>
          <w:position w:val="-12"/>
        </w:rPr>
        <w:object w:dxaOrig="1880" w:dyaOrig="380" w14:anchorId="6E51A4B5">
          <v:shape id="_x0000_i1573" type="#_x0000_t75" alt="" style="width:92.7pt;height:22.2pt;mso-width-percent:0;mso-height-percent:0;mso-width-percent:0;mso-height-percent:0" o:ole="">
            <v:imagedata r:id="rId1128" o:title=""/>
          </v:shape>
          <o:OLEObject Type="Embed" ProgID="Equation.DSMT4" ShapeID="_x0000_i1573" DrawAspect="Content" ObjectID="_1845800153" r:id="rId1129"/>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255</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To check this consider the point </w:t>
      </w:r>
      <w:r w:rsidR="0090260C" w:rsidRPr="004A1FD6">
        <w:rPr>
          <w:noProof/>
          <w:position w:val="-10"/>
        </w:rPr>
      </w:r>
      <w:r w:rsidR="0090260C" w:rsidRPr="004A1FD6">
        <w:rPr>
          <w:noProof/>
          <w:position w:val="-10"/>
        </w:rPr>
        <w:object w:dxaOrig="1400" w:dyaOrig="320" w14:anchorId="2B3C6A65">
          <v:shape id="_x0000_i1574" type="#_x0000_t75" alt="" style="width:1in;height:13.8pt;mso-width-percent:0;mso-height-percent:0;mso-width-percent:0;mso-height-percent:0" o:ole="">
            <v:imagedata r:id="rId1130" o:title=""/>
          </v:shape>
          <o:OLEObject Type="Embed" ProgID="Equation.DSMT4" ShapeID="_x0000_i1574" DrawAspect="Content" ObjectID="_1845800154" r:id="rId1131"/>
        </w:object>
      </w:r>
      <w:r w:rsidRPr="004A1FD6">
        <w:t xml:space="preserve"> under </w:t>
      </w:r>
      <w:r w:rsidR="0090260C" w:rsidRPr="004A1FD6">
        <w:rPr>
          <w:noProof/>
          <w:position w:val="-6"/>
        </w:rPr>
      </w:r>
      <w:r w:rsidR="0090260C" w:rsidRPr="004A1FD6">
        <w:rPr>
          <w:noProof/>
          <w:position w:val="-6"/>
        </w:rPr>
        <w:object w:dxaOrig="580" w:dyaOrig="279" w14:anchorId="3A5D0782">
          <v:shape id="_x0000_i1575" type="#_x0000_t75" alt="" style="width:29.1pt;height:13.8pt;mso-width-percent:0;mso-height-percent:0;mso-width-percent:0;mso-height-percent:0" o:ole="">
            <v:imagedata r:id="rId1132" o:title=""/>
          </v:shape>
          <o:OLEObject Type="Embed" ProgID="Equation.DSMT4" ShapeID="_x0000_i1575" DrawAspect="Content" ObjectID="_1845800155" r:id="rId1133"/>
        </w:object>
      </w:r>
      <w:r w:rsidRPr="004A1FD6">
        <w:t xml:space="preserve"> , then solving for P0 gives (0,0,Z) as expected.  Next, with C=0, consider </w:t>
      </w:r>
      <w:r w:rsidR="0090260C" w:rsidRPr="004A1FD6">
        <w:rPr>
          <w:noProof/>
          <w:position w:val="-14"/>
        </w:rPr>
      </w:r>
      <w:r w:rsidR="0090260C" w:rsidRPr="004A1FD6">
        <w:rPr>
          <w:noProof/>
          <w:position w:val="-14"/>
        </w:rPr>
        <w:object w:dxaOrig="1380" w:dyaOrig="380" w14:anchorId="7A0F7B76">
          <v:shape id="_x0000_i1576" type="#_x0000_t75" alt="" style="width:1in;height:22.2pt;mso-width-percent:0;mso-height-percent:0;mso-width-percent:0;mso-height-percent:0" o:ole="">
            <v:imagedata r:id="rId1134" o:title=""/>
          </v:shape>
          <o:OLEObject Type="Embed" ProgID="Equation.DSMT4" ShapeID="_x0000_i1576" DrawAspect="Content" ObjectID="_1845800156" r:id="rId1135"/>
        </w:object>
      </w:r>
      <w:r w:rsidRPr="004A1FD6">
        <w:t xml:space="preserve">in destination coordinates which should yield 2X rotation in P0 coordinates.  Indeed </w:t>
      </w:r>
      <w:r w:rsidR="0090260C" w:rsidRPr="004A1FD6">
        <w:rPr>
          <w:noProof/>
          <w:position w:val="-14"/>
        </w:rPr>
      </w:r>
      <w:r w:rsidR="0090260C" w:rsidRPr="004A1FD6">
        <w:rPr>
          <w:noProof/>
          <w:position w:val="-14"/>
        </w:rPr>
        <w:object w:dxaOrig="4140" w:dyaOrig="400" w14:anchorId="09C72581">
          <v:shape id="_x0000_i1577" type="#_x0000_t75" alt="" style="width:208.35pt;height:22.2pt;mso-width-percent:0;mso-height-percent:0;mso-width-percent:0;mso-height-percent:0" o:ole="">
            <v:imagedata r:id="rId1136" o:title=""/>
          </v:shape>
          <o:OLEObject Type="Embed" ProgID="Equation.DSMT4" ShapeID="_x0000_i1577" DrawAspect="Content" ObjectID="_1845800157" r:id="rId1137"/>
        </w:object>
      </w:r>
      <w:r w:rsidRPr="004A1FD6">
        <w:t xml:space="preserve">  </w:t>
      </w:r>
      <w:r w:rsidRPr="004A1FD6">
        <w:br w:type="page"/>
      </w:r>
    </w:p>
    <w:p w:rsidR="00D374E4" w:rsidRPr="004A1FD6" w:rsidRDefault="00D374E4" w:rsidP="00652178"/>
    <w:p w:rsidR="00D374E4" w:rsidRPr="004A1FD6" w:rsidRDefault="00D374E4" w:rsidP="00867031">
      <w:pPr>
        <w:pStyle w:val="Heading3"/>
      </w:pPr>
      <w:bookmarkStart w:id="237" w:name="_Toc483993390"/>
      <w:bookmarkStart w:id="238" w:name="_Toc209787794"/>
      <w:bookmarkStart w:id="239" w:name="_Toc229857452"/>
      <w:bookmarkStart w:id="240" w:name="_Toc229926505"/>
      <w:r w:rsidRPr="004A1FD6">
        <w:t>Coordinate Transformation</w:t>
      </w:r>
      <w:bookmarkEnd w:id="237"/>
      <w:bookmarkEnd w:id="238"/>
      <w:bookmarkEnd w:id="239"/>
      <w:bookmarkEnd w:id="240"/>
    </w:p>
    <w:p w:rsidR="00D374E4" w:rsidRPr="004A1FD6" w:rsidRDefault="00D374E4" w:rsidP="00652178"/>
    <w:p w:rsidR="00D374E4" w:rsidRPr="004A1FD6" w:rsidRDefault="00D374E4" w:rsidP="00652178">
      <w:r w:rsidRPr="004A1FD6">
        <w:t>Orthonormal basis vectors u, and v, e.g. coordinate axes, with respective coordinates eta,xi</w:t>
      </w:r>
    </w:p>
    <w:p w:rsidR="00D374E4" w:rsidRPr="004A1FD6" w:rsidRDefault="00D374E4" w:rsidP="00652178">
      <w:r w:rsidRPr="004A1FD6">
        <w:tab/>
      </w:r>
      <w:r w:rsidR="0090260C" w:rsidRPr="004A1FD6">
        <w:rPr>
          <w:noProof/>
          <w:position w:val="-12"/>
        </w:rPr>
      </w:r>
      <w:r w:rsidR="0090260C" w:rsidRPr="004A1FD6">
        <w:rPr>
          <w:noProof/>
          <w:position w:val="-12"/>
        </w:rPr>
        <w:object w:dxaOrig="2060" w:dyaOrig="360" w14:anchorId="039D072C">
          <v:shape id="_x0000_i1578" type="#_x0000_t75" alt="" style="width:101.1pt;height:22.2pt;mso-width-percent:0;mso-height-percent:0;mso-width-percent:0;mso-height-percent:0" o:ole="">
            <v:imagedata r:id="rId1138" o:title=""/>
          </v:shape>
          <o:OLEObject Type="Embed" ProgID="Equation.DSMT4" ShapeID="_x0000_i1578" DrawAspect="Content" ObjectID="_1845800158" r:id="rId1139"/>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256</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12"/>
        </w:rPr>
      </w:r>
      <w:r w:rsidR="0090260C" w:rsidRPr="004A1FD6">
        <w:rPr>
          <w:noProof/>
          <w:position w:val="-12"/>
        </w:rPr>
        <w:object w:dxaOrig="2100" w:dyaOrig="360" w14:anchorId="4BBB1E69">
          <v:shape id="_x0000_i1579" type="#_x0000_t75" alt="" style="width:108pt;height:22.2pt;mso-width-percent:0;mso-height-percent:0;mso-width-percent:0;mso-height-percent:0" o:ole="">
            <v:imagedata r:id="rId1140" o:title=""/>
          </v:shape>
          <o:OLEObject Type="Embed" ProgID="Equation.DSMT4" ShapeID="_x0000_i1579" DrawAspect="Content" ObjectID="_1845800159" r:id="rId1141"/>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257</w:instrText>
      </w:r>
      <w:r w:rsidRPr="004A1FD6">
        <w:rPr>
          <w:noProof/>
        </w:rPr>
        <w:fldChar w:fldCharType="end"/>
      </w:r>
      <w:r w:rsidRPr="004A1FD6">
        <w:instrText>)</w:instrText>
      </w:r>
      <w:r w:rsidRPr="004A1FD6">
        <w:fldChar w:fldCharType="end"/>
      </w:r>
    </w:p>
    <w:p w:rsidR="00D374E4" w:rsidRPr="004A1FD6" w:rsidRDefault="00D374E4" w:rsidP="00652178">
      <w:r w:rsidRPr="004A1FD6">
        <w:t>Since x is the same point in space we may arrive at its location with respect to any basis.  Equating () and (), and applying orthonormality we find the coordinates are related by</w:t>
      </w:r>
    </w:p>
    <w:p w:rsidR="00D374E4" w:rsidRPr="004A1FD6" w:rsidRDefault="00D374E4" w:rsidP="00652178">
      <w:r w:rsidRPr="004A1FD6">
        <w:tab/>
      </w:r>
      <w:r w:rsidR="0090260C" w:rsidRPr="004A1FD6">
        <w:rPr>
          <w:noProof/>
          <w:position w:val="-52"/>
        </w:rPr>
      </w:r>
      <w:r w:rsidR="0090260C" w:rsidRPr="004A1FD6">
        <w:rPr>
          <w:noProof/>
          <w:position w:val="-52"/>
        </w:rPr>
        <w:object w:dxaOrig="3240" w:dyaOrig="1160" w14:anchorId="2F13EC1C">
          <v:shape id="_x0000_i1580" type="#_x0000_t75" alt="" style="width:165.45pt;height:58.2pt;mso-width-percent:0;mso-height-percent:0;mso-width-percent:0;mso-height-percent:0" o:ole="">
            <v:imagedata r:id="rId1142" o:title=""/>
          </v:shape>
          <o:OLEObject Type="Embed" ProgID="Equation.DSMT4" ShapeID="_x0000_i1580" DrawAspect="Content" ObjectID="_1845800160" r:id="rId114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241" w:name="ZEqnNum152634"/>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258</w:instrText>
      </w:r>
      <w:r w:rsidRPr="004A1FD6">
        <w:rPr>
          <w:noProof/>
        </w:rPr>
        <w:fldChar w:fldCharType="end"/>
      </w:r>
      <w:r w:rsidRPr="004A1FD6">
        <w:instrText>)</w:instrText>
      </w:r>
      <w:bookmarkEnd w:id="241"/>
      <w:r w:rsidRPr="004A1FD6">
        <w:fldChar w:fldCharType="end"/>
      </w:r>
    </w:p>
    <w:p w:rsidR="00D374E4" w:rsidRPr="004A1FD6" w:rsidRDefault="00D374E4" w:rsidP="00652178">
      <w:r w:rsidRPr="004A1FD6">
        <w:t xml:space="preserve">where </w:t>
      </w:r>
    </w:p>
    <w:p w:rsidR="00D374E4" w:rsidRPr="004A1FD6" w:rsidRDefault="00D374E4" w:rsidP="00652178">
      <w:r w:rsidRPr="004A1FD6">
        <w:tab/>
      </w:r>
      <w:r w:rsidR="0090260C" w:rsidRPr="004A1FD6">
        <w:rPr>
          <w:noProof/>
          <w:position w:val="-14"/>
        </w:rPr>
      </w:r>
      <w:r w:rsidR="0090260C" w:rsidRPr="004A1FD6">
        <w:rPr>
          <w:noProof/>
          <w:position w:val="-14"/>
        </w:rPr>
        <w:object w:dxaOrig="1320" w:dyaOrig="400" w14:anchorId="35436B27">
          <v:shape id="_x0000_i1581" type="#_x0000_t75" alt="" style="width:64.35pt;height:22.2pt;mso-width-percent:0;mso-height-percent:0;mso-width-percent:0;mso-height-percent:0" o:ole="">
            <v:imagedata r:id="rId1144" o:title=""/>
          </v:shape>
          <o:OLEObject Type="Embed" ProgID="Equation.DSMT4" ShapeID="_x0000_i1581" DrawAspect="Content" ObjectID="_1845800161" r:id="rId114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259</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is the angle between vectors vi and uj.  If we collect the coordinates into an ordered list then we can write </w:t>
      </w:r>
      <w:r w:rsidRPr="004A1FD6">
        <w:fldChar w:fldCharType="begin"/>
      </w:r>
      <w:r w:rsidRPr="004A1FD6">
        <w:instrText xml:space="preserve"> GOTOBUTTON ZEqnNum152634  \* MERGEFORMAT </w:instrText>
      </w:r>
      <w:fldSimple w:instr=" REF ZEqnNum152634 \* Charformat \! \* MERGEFORMAT ">
        <w:r w:rsidRPr="004A1FD6">
          <w:instrText>(</w:instrText>
        </w:r>
        <w:r>
          <w:instrText>1</w:instrText>
        </w:r>
        <w:r w:rsidRPr="004A1FD6">
          <w:instrText>.</w:instrText>
        </w:r>
        <w:r>
          <w:instrText>258</w:instrText>
        </w:r>
        <w:r w:rsidRPr="004A1FD6">
          <w:instrText>)</w:instrText>
        </w:r>
      </w:fldSimple>
      <w:r w:rsidRPr="004A1FD6">
        <w:fldChar w:fldCharType="end"/>
      </w:r>
      <w:r w:rsidRPr="004A1FD6">
        <w:t xml:space="preserve"> as</w:t>
      </w:r>
    </w:p>
    <w:p w:rsidR="00D374E4" w:rsidRPr="004A1FD6" w:rsidRDefault="00D374E4" w:rsidP="00652178">
      <w:r w:rsidRPr="004A1FD6">
        <w:tab/>
      </w:r>
      <w:r w:rsidR="0090260C" w:rsidRPr="004A1FD6">
        <w:rPr>
          <w:noProof/>
          <w:position w:val="-12"/>
        </w:rPr>
      </w:r>
      <w:r w:rsidR="0090260C" w:rsidRPr="004A1FD6">
        <w:rPr>
          <w:noProof/>
          <w:position w:val="-12"/>
        </w:rPr>
        <w:object w:dxaOrig="1180" w:dyaOrig="360" w14:anchorId="2587DC03">
          <v:shape id="_x0000_i1582" type="#_x0000_t75" alt="" style="width:58.2pt;height:22.2pt;mso-width-percent:0;mso-height-percent:0;mso-width-percent:0;mso-height-percent:0" o:ole="">
            <v:imagedata r:id="rId1146" o:title=""/>
          </v:shape>
          <o:OLEObject Type="Embed" ProgID="Equation.DSMT4" ShapeID="_x0000_i1582" DrawAspect="Content" ObjectID="_1845800162" r:id="rId1147"/>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260</w:instrText>
      </w:r>
      <w:r w:rsidRPr="004A1FD6">
        <w:rPr>
          <w:noProof/>
        </w:rPr>
        <w:fldChar w:fldCharType="end"/>
      </w:r>
      <w:r w:rsidRPr="004A1FD6">
        <w:instrText>)</w:instrText>
      </w:r>
      <w:r w:rsidRPr="004A1FD6">
        <w:fldChar w:fldCharType="end"/>
      </w:r>
    </w:p>
    <w:p w:rsidR="00D374E4" w:rsidRPr="004A1FD6" w:rsidRDefault="00D374E4" w:rsidP="00652178">
      <w:r w:rsidRPr="004A1FD6">
        <w:t>where the subscript indicates which basis the coordinates are with respect to.</w:t>
      </w:r>
    </w:p>
    <w:p w:rsidR="00D374E4" w:rsidRPr="004A1FD6" w:rsidRDefault="00D374E4" w:rsidP="00652178">
      <w:r w:rsidRPr="004A1FD6">
        <w:t>Example: 2D rotation.</w:t>
      </w:r>
    </w:p>
    <w:p w:rsidR="00D374E4" w:rsidRPr="004A1FD6" w:rsidRDefault="00D374E4" w:rsidP="00652178">
      <w:r w:rsidRPr="004A1FD6">
        <w:t xml:space="preserve">Let </w:t>
      </w:r>
      <w:r w:rsidR="0090260C" w:rsidRPr="004A1FD6">
        <w:rPr>
          <w:noProof/>
          <w:position w:val="-12"/>
        </w:rPr>
      </w:r>
      <w:r w:rsidR="0090260C" w:rsidRPr="004A1FD6">
        <w:rPr>
          <w:noProof/>
          <w:position w:val="-12"/>
        </w:rPr>
        <w:object w:dxaOrig="1960" w:dyaOrig="360" w14:anchorId="4CD5C8A3">
          <v:shape id="_x0000_i1583" type="#_x0000_t75" alt="" style="width:101.1pt;height:22.2pt;mso-width-percent:0;mso-height-percent:0;mso-width-percent:0;mso-height-percent:0" o:ole="">
            <v:imagedata r:id="rId1148" o:title=""/>
          </v:shape>
          <o:OLEObject Type="Embed" ProgID="Equation.DSMT4" ShapeID="_x0000_i1583" DrawAspect="Content" ObjectID="_1845800163" r:id="rId1149"/>
        </w:object>
      </w:r>
      <w:r w:rsidRPr="004A1FD6">
        <w:t xml:space="preserve"> be the standard basis and </w:t>
      </w:r>
      <w:r w:rsidR="0090260C" w:rsidRPr="004A1FD6">
        <w:rPr>
          <w:noProof/>
          <w:position w:val="-12"/>
        </w:rPr>
      </w:r>
      <w:r w:rsidR="0090260C" w:rsidRPr="004A1FD6">
        <w:rPr>
          <w:noProof/>
          <w:position w:val="-12"/>
        </w:rPr>
        <w:object w:dxaOrig="3620" w:dyaOrig="360" w14:anchorId="641B15EC">
          <v:shape id="_x0000_i1584" type="#_x0000_t75" alt="" style="width:180pt;height:22.2pt;mso-width-percent:0;mso-height-percent:0;mso-width-percent:0;mso-height-percent:0" o:ole="">
            <v:imagedata r:id="rId1150" o:title=""/>
          </v:shape>
          <o:OLEObject Type="Embed" ProgID="Equation.DSMT4" ShapeID="_x0000_i1584" DrawAspect="Content" ObjectID="_1845800164" r:id="rId1151"/>
        </w:object>
      </w:r>
      <w:r w:rsidRPr="004A1FD6">
        <w:t xml:space="preserve"> be the counter clockwise rotation of u1 and u2 in the xz plane.  Then from </w:t>
      </w:r>
      <w:r w:rsidRPr="004A1FD6">
        <w:fldChar w:fldCharType="begin"/>
      </w:r>
      <w:r w:rsidRPr="004A1FD6">
        <w:instrText xml:space="preserve"> GOTOBUTTON ZEqnNum152634  \* MERGEFORMAT </w:instrText>
      </w:r>
      <w:fldSimple w:instr=" REF ZEqnNum152634 \* Charformat \! \* MERGEFORMAT ">
        <w:r w:rsidRPr="004A1FD6">
          <w:instrText>(</w:instrText>
        </w:r>
        <w:r>
          <w:instrText>1</w:instrText>
        </w:r>
        <w:r w:rsidRPr="004A1FD6">
          <w:instrText>.</w:instrText>
        </w:r>
        <w:r>
          <w:instrText>258</w:instrText>
        </w:r>
        <w:r w:rsidRPr="004A1FD6">
          <w:instrText>)</w:instrText>
        </w:r>
      </w:fldSimple>
      <w:r w:rsidRPr="004A1FD6">
        <w:fldChar w:fldCharType="end"/>
      </w:r>
    </w:p>
    <w:p w:rsidR="00D374E4" w:rsidRPr="004A1FD6" w:rsidRDefault="00D374E4" w:rsidP="00652178">
      <w:r w:rsidRPr="004A1FD6">
        <w:tab/>
      </w:r>
      <w:r w:rsidR="0090260C" w:rsidRPr="004A1FD6">
        <w:rPr>
          <w:noProof/>
          <w:position w:val="-30"/>
        </w:rPr>
      </w:r>
      <w:r w:rsidR="0090260C" w:rsidRPr="004A1FD6">
        <w:rPr>
          <w:noProof/>
          <w:position w:val="-30"/>
        </w:rPr>
        <w:object w:dxaOrig="2340" w:dyaOrig="720" w14:anchorId="6BC55553">
          <v:shape id="_x0000_i1585" type="#_x0000_t75" alt="" style="width:114.9pt;height:36pt;mso-width-percent:0;mso-height-percent:0;mso-width-percent:0;mso-height-percent:0" o:ole="">
            <v:imagedata r:id="rId1152" o:title=""/>
          </v:shape>
          <o:OLEObject Type="Embed" ProgID="Equation.DSMT4" ShapeID="_x0000_i1585" DrawAspect="Content" ObjectID="_1845800165" r:id="rId115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261</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 xml:space="preserve">as illustrated in (). </w:t>
      </w:r>
    </w:p>
    <w:p w:rsidR="00D374E4" w:rsidRPr="004A1FD6" w:rsidRDefault="00D374E4" w:rsidP="00652178">
      <w:pPr>
        <w:jc w:val="center"/>
      </w:pPr>
      <w:r w:rsidRPr="004A1FD6">
        <w:rPr>
          <w:noProof/>
        </w:rPr>
        <w:drawing>
          <wp:inline distT="0" distB="0" distL="0" distR="0" wp14:anchorId="6EFA0C39" wp14:editId="09B3D00F">
            <wp:extent cx="2654300" cy="2138795"/>
            <wp:effectExtent l="0" t="0" r="0" b="0"/>
            <wp:docPr id="2077100271" name="Picture 2077100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8"/>
                    <pic:cNvPicPr>
                      <a:picLocks noChangeAspect="1" noChangeArrowheads="1"/>
                    </pic:cNvPicPr>
                  </pic:nvPicPr>
                  <pic:blipFill>
                    <a:blip r:embed="rId1154">
                      <a:extLst>
                        <a:ext uri="{28A0092B-C50C-407E-A947-70E740481C1C}">
                          <a14:useLocalDpi xmlns:a14="http://schemas.microsoft.com/office/drawing/2010/main" val="0"/>
                        </a:ext>
                      </a:extLst>
                    </a:blip>
                    <a:srcRect/>
                    <a:stretch>
                      <a:fillRect/>
                    </a:stretch>
                  </pic:blipFill>
                  <pic:spPr bwMode="auto">
                    <a:xfrm>
                      <a:off x="0" y="0"/>
                      <a:ext cx="2654300" cy="2138795"/>
                    </a:xfrm>
                    <a:prstGeom prst="rect">
                      <a:avLst/>
                    </a:prstGeom>
                    <a:noFill/>
                    <a:ln>
                      <a:noFill/>
                    </a:ln>
                  </pic:spPr>
                </pic:pic>
              </a:graphicData>
            </a:graphic>
          </wp:inline>
        </w:drawing>
      </w:r>
    </w:p>
    <w:p w:rsidR="00D374E4" w:rsidRPr="004A1FD6" w:rsidRDefault="00D374E4" w:rsidP="00652178"/>
    <w:p w:rsidR="00D374E4" w:rsidRPr="004A1FD6" w:rsidRDefault="00D374E4" w:rsidP="00652178">
      <w:r w:rsidRPr="004A1FD6">
        <w:t xml:space="preserve">If a third basis is added </w:t>
      </w:r>
      <w:r w:rsidR="0090260C" w:rsidRPr="004A1FD6">
        <w:rPr>
          <w:noProof/>
          <w:position w:val="-12"/>
        </w:rPr>
      </w:r>
      <w:r w:rsidR="0090260C" w:rsidRPr="004A1FD6">
        <w:rPr>
          <w:noProof/>
          <w:position w:val="-12"/>
        </w:rPr>
        <w:object w:dxaOrig="1040" w:dyaOrig="360" w14:anchorId="524191C3">
          <v:shape id="_x0000_i1586" type="#_x0000_t75" alt="" style="width:49.8pt;height:22.2pt;mso-width-percent:0;mso-height-percent:0;mso-width-percent:0;mso-height-percent:0" o:ole="">
            <v:imagedata r:id="rId1155" o:title=""/>
          </v:shape>
          <o:OLEObject Type="Embed" ProgID="Equation.DSMT4" ShapeID="_x0000_i1586" DrawAspect="Content" ObjectID="_1845800166" r:id="rId1156"/>
        </w:object>
      </w:r>
      <w:r w:rsidRPr="004A1FD6">
        <w:t xml:space="preserve">, with coordinates </w:t>
      </w:r>
      <w:r w:rsidR="0090260C" w:rsidRPr="004A1FD6">
        <w:rPr>
          <w:noProof/>
          <w:position w:val="-12"/>
        </w:rPr>
      </w:r>
      <w:r w:rsidR="0090260C" w:rsidRPr="004A1FD6">
        <w:rPr>
          <w:noProof/>
          <w:position w:val="-12"/>
        </w:rPr>
        <w:object w:dxaOrig="999" w:dyaOrig="360" w14:anchorId="6336384E">
          <v:shape id="_x0000_i1587" type="#_x0000_t75" alt="" style="width:49.8pt;height:22.2pt;mso-width-percent:0;mso-height-percent:0;mso-width-percent:0;mso-height-percent:0" o:ole="">
            <v:imagedata r:id="rId1157" o:title=""/>
          </v:shape>
          <o:OLEObject Type="Embed" ProgID="Equation.DSMT4" ShapeID="_x0000_i1587" DrawAspect="Content" ObjectID="_1845800167" r:id="rId1158"/>
        </w:object>
      </w:r>
      <w:r w:rsidRPr="004A1FD6">
        <w:t xml:space="preserve"> then converting from 2 to 3 can be done through 1 via</w:t>
      </w:r>
    </w:p>
    <w:p w:rsidR="00D374E4" w:rsidRPr="004A1FD6" w:rsidRDefault="00D374E4" w:rsidP="00652178">
      <w:r w:rsidRPr="004A1FD6">
        <w:lastRenderedPageBreak/>
        <w:tab/>
      </w:r>
      <w:r w:rsidR="0090260C" w:rsidRPr="004A1FD6">
        <w:rPr>
          <w:noProof/>
          <w:position w:val="-12"/>
        </w:rPr>
      </w:r>
      <w:r w:rsidR="0090260C" w:rsidRPr="004A1FD6">
        <w:rPr>
          <w:noProof/>
          <w:position w:val="-12"/>
        </w:rPr>
        <w:object w:dxaOrig="1719" w:dyaOrig="360" w14:anchorId="5004203F">
          <v:shape id="_x0000_i1588" type="#_x0000_t75" alt="" style="width:85.8pt;height:22.2pt;mso-width-percent:0;mso-height-percent:0;mso-width-percent:0;mso-height-percent:0" o:ole="">
            <v:imagedata r:id="rId1159" o:title=""/>
          </v:shape>
          <o:OLEObject Type="Embed" ProgID="Equation.DSMT4" ShapeID="_x0000_i1588" DrawAspect="Content" ObjectID="_1845800168" r:id="rId116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262</w:instrText>
      </w:r>
      <w:r w:rsidRPr="004A1FD6">
        <w:rPr>
          <w:noProof/>
        </w:rPr>
        <w:fldChar w:fldCharType="end"/>
      </w:r>
      <w:r w:rsidRPr="004A1FD6">
        <w:instrText>)</w:instrText>
      </w:r>
      <w:r w:rsidRPr="004A1FD6">
        <w:fldChar w:fldCharType="end"/>
      </w:r>
    </w:p>
    <w:p w:rsidR="00D374E4" w:rsidRPr="004A1FD6" w:rsidRDefault="00D374E4" w:rsidP="00652178">
      <w:r w:rsidRPr="004A1FD6">
        <w:t>If 1 is the standard basis, then</w:t>
      </w:r>
    </w:p>
    <w:p w:rsidR="00D374E4" w:rsidRPr="004A1FD6" w:rsidRDefault="00D374E4" w:rsidP="00652178">
      <w:r w:rsidRPr="004A1FD6">
        <w:tab/>
      </w:r>
      <w:r w:rsidR="0090260C" w:rsidRPr="004A1FD6">
        <w:rPr>
          <w:noProof/>
          <w:position w:val="-32"/>
        </w:rPr>
      </w:r>
      <w:r w:rsidR="0090260C" w:rsidRPr="004A1FD6">
        <w:rPr>
          <w:noProof/>
          <w:position w:val="-32"/>
        </w:rPr>
        <w:object w:dxaOrig="2200" w:dyaOrig="760" w14:anchorId="01C6FFFA">
          <v:shape id="_x0000_i1589" type="#_x0000_t75" alt="" style="width:108pt;height:36pt;mso-width-percent:0;mso-height-percent:0;mso-width-percent:0;mso-height-percent:0" o:ole="">
            <v:imagedata r:id="rId1161" o:title=""/>
          </v:shape>
          <o:OLEObject Type="Embed" ProgID="Equation.DSMT4" ShapeID="_x0000_i1589" DrawAspect="Content" ObjectID="_1845800169" r:id="rId116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263</w:instrText>
      </w:r>
      <w:r w:rsidRPr="004A1FD6">
        <w:rPr>
          <w:noProof/>
        </w:rPr>
        <w:fldChar w:fldCharType="end"/>
      </w:r>
      <w:r w:rsidRPr="004A1FD6">
        <w:instrText>)</w:instrText>
      </w:r>
      <w:r w:rsidRPr="004A1FD6">
        <w:fldChar w:fldCharType="end"/>
      </w:r>
    </w:p>
    <w:p w:rsidR="00D374E4" w:rsidRPr="004A1FD6" w:rsidRDefault="00D374E4" w:rsidP="00652178">
      <w:r w:rsidRPr="004A1FD6">
        <w:br w:type="page"/>
      </w:r>
    </w:p>
    <w:p w:rsidR="00D374E4" w:rsidRPr="004A1FD6" w:rsidRDefault="00D374E4" w:rsidP="00652178"/>
    <w:p w:rsidR="00D374E4" w:rsidRPr="004A1FD6" w:rsidRDefault="00D374E4" w:rsidP="00867031">
      <w:pPr>
        <w:pStyle w:val="Heading3"/>
      </w:pPr>
      <w:bookmarkStart w:id="242" w:name="_Toc483993391"/>
      <w:bookmarkStart w:id="243" w:name="_Toc209787795"/>
      <w:bookmarkStart w:id="244" w:name="_Toc229857453"/>
      <w:bookmarkStart w:id="245" w:name="_Toc229926506"/>
      <w:r w:rsidRPr="004A1FD6">
        <w:t>Applying Image Transformations</w:t>
      </w:r>
      <w:bookmarkEnd w:id="242"/>
      <w:bookmarkEnd w:id="243"/>
      <w:bookmarkEnd w:id="244"/>
      <w:bookmarkEnd w:id="245"/>
      <w:r w:rsidRPr="004A1FD6">
        <w:br/>
      </w:r>
    </w:p>
    <w:p w:rsidR="00D374E4" w:rsidRPr="004A1FD6" w:rsidRDefault="00D374E4" w:rsidP="00652178">
      <w:r w:rsidRPr="004A1FD6">
        <w:t>There are two parts to applying a spatial transform: 1) specifying the new pixel location by a spatial mapping function, and 2) determining the corresponding intensity value at the mapped location.  Task one is typically some type of geometric transformation such as translation, rotation, or projection.  Task two is accomplished by a resampling operation such as nearest neighbor or bilinear interpolation.</w:t>
      </w:r>
    </w:p>
    <w:p w:rsidR="00D374E4" w:rsidRPr="004A1FD6" w:rsidRDefault="00D374E4" w:rsidP="00652178">
      <w:r w:rsidRPr="004A1FD6">
        <w:t xml:space="preserve">The forward spatial mapping directly relates corresponding pixels </w:t>
      </w:r>
      <w:r w:rsidR="0090260C" w:rsidRPr="004A1FD6">
        <w:rPr>
          <w:noProof/>
          <w:position w:val="-12"/>
        </w:rPr>
      </w:r>
      <w:r w:rsidR="0090260C" w:rsidRPr="004A1FD6">
        <w:rPr>
          <w:noProof/>
          <w:position w:val="-12"/>
        </w:rPr>
        <w:object w:dxaOrig="639" w:dyaOrig="360" w14:anchorId="7EF4CF72">
          <v:shape id="_x0000_i1590" type="#_x0000_t75" alt="" style="width:29.1pt;height:22.2pt;mso-width-percent:0;mso-height-percent:0;mso-width-percent:0;mso-height-percent:0" o:ole="">
            <v:imagedata r:id="rId1163" o:title=""/>
          </v:shape>
          <o:OLEObject Type="Embed" ProgID="Equation.DSMT4" ShapeID="_x0000_i1590" DrawAspect="Content" ObjectID="_1845800170" r:id="rId1164"/>
        </w:object>
      </w:r>
      <w:r w:rsidRPr="004A1FD6">
        <w:t xml:space="preserve">  in a source or original image S1 to generally non-integer coordinates </w:t>
      </w:r>
      <w:r w:rsidR="0090260C" w:rsidRPr="004A1FD6">
        <w:rPr>
          <w:noProof/>
          <w:position w:val="-12"/>
        </w:rPr>
      </w:r>
      <w:r w:rsidR="0090260C" w:rsidRPr="004A1FD6">
        <w:rPr>
          <w:noProof/>
          <w:position w:val="-12"/>
        </w:rPr>
        <w:object w:dxaOrig="760" w:dyaOrig="360" w14:anchorId="45AA44A2">
          <v:shape id="_x0000_i1591" type="#_x0000_t75" alt="" style="width:36pt;height:22.2pt;mso-width-percent:0;mso-height-percent:0;mso-width-percent:0;mso-height-percent:0" o:ole="">
            <v:imagedata r:id="rId1165" o:title=""/>
          </v:shape>
          <o:OLEObject Type="Embed" ProgID="Equation.DSMT4" ShapeID="_x0000_i1591" DrawAspect="Content" ObjectID="_1845800171" r:id="rId1166"/>
        </w:object>
      </w:r>
      <w:r w:rsidRPr="004A1FD6">
        <w:t xml:space="preserve"> in a destination or deformed image S2 by a function </w:t>
      </w:r>
    </w:p>
    <w:p w:rsidR="00D374E4" w:rsidRPr="004A1FD6" w:rsidRDefault="00D374E4" w:rsidP="00652178">
      <w:r w:rsidRPr="004A1FD6">
        <w:tab/>
      </w:r>
      <w:r w:rsidR="0090260C" w:rsidRPr="004A1FD6">
        <w:rPr>
          <w:noProof/>
          <w:position w:val="-32"/>
        </w:rPr>
      </w:r>
      <w:r w:rsidR="0090260C" w:rsidRPr="004A1FD6">
        <w:rPr>
          <w:noProof/>
          <w:position w:val="-32"/>
        </w:rPr>
        <w:object w:dxaOrig="1340" w:dyaOrig="760" w14:anchorId="1B561259">
          <v:shape id="_x0000_i1592" type="#_x0000_t75" alt="" style="width:65.1pt;height:36pt;mso-width-percent:0;mso-height-percent:0;mso-width-percent:0;mso-height-percent:0" o:ole="">
            <v:imagedata r:id="rId1167" o:title=""/>
          </v:shape>
          <o:OLEObject Type="Embed" ProgID="Equation.DSMT4" ShapeID="_x0000_i1592" DrawAspect="Content" ObjectID="_1845800172" r:id="rId116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264</w:instrText>
      </w:r>
      <w:r w:rsidRPr="004A1FD6">
        <w:rPr>
          <w:noProof/>
        </w:rPr>
        <w:fldChar w:fldCharType="end"/>
      </w:r>
      <w:r w:rsidRPr="004A1FD6">
        <w:instrText>)</w:instrText>
      </w:r>
      <w:r w:rsidRPr="004A1FD6">
        <w:fldChar w:fldCharType="end"/>
      </w:r>
    </w:p>
    <w:p w:rsidR="00D374E4" w:rsidRPr="004A1FD6" w:rsidRDefault="00D374E4" w:rsidP="00652178">
      <w:r w:rsidRPr="004A1FD6">
        <w:t>Using the nearest neighbor intensity value in the source image the complete mapping takes the form</w:t>
      </w:r>
    </w:p>
    <w:p w:rsidR="00D374E4" w:rsidRPr="004A1FD6" w:rsidRDefault="00D374E4" w:rsidP="00652178">
      <w:r w:rsidRPr="004A1FD6">
        <w:tab/>
      </w:r>
      <w:r w:rsidR="0090260C" w:rsidRPr="004A1FD6">
        <w:rPr>
          <w:noProof/>
          <w:position w:val="-14"/>
        </w:rPr>
      </w:r>
      <w:r w:rsidR="0090260C" w:rsidRPr="004A1FD6">
        <w:rPr>
          <w:noProof/>
          <w:position w:val="-14"/>
        </w:rPr>
        <w:object w:dxaOrig="2460" w:dyaOrig="400" w14:anchorId="441F77FB">
          <v:shape id="_x0000_i1593" type="#_x0000_t75" alt="" style="width:123.3pt;height:22.2pt;mso-width-percent:0;mso-height-percent:0;mso-width-percent:0;mso-height-percent:0" o:ole="">
            <v:imagedata r:id="rId1169" o:title=""/>
          </v:shape>
          <o:OLEObject Type="Embed" ProgID="Equation.DSMT4" ShapeID="_x0000_i1593" DrawAspect="Content" ObjectID="_1845800173" r:id="rId117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265</w:instrText>
      </w:r>
      <w:r w:rsidRPr="004A1FD6">
        <w:rPr>
          <w:noProof/>
        </w:rPr>
        <w:fldChar w:fldCharType="end"/>
      </w:r>
      <w:r w:rsidRPr="004A1FD6">
        <w:instrText>)</w:instrText>
      </w:r>
      <w:r w:rsidRPr="004A1FD6">
        <w:fldChar w:fldCharType="end"/>
      </w:r>
    </w:p>
    <w:p w:rsidR="00D374E4" w:rsidRPr="004A1FD6" w:rsidRDefault="00D374E4" w:rsidP="00652178">
      <w:r w:rsidRPr="004A1FD6">
        <w:t>This approach suffers from the creation of undesirable gaps or holes, e.g. no information in the source for a given output location, and overlaps, e.g. non-unique mappings between input and output pixels in some regions.  ,We find the coordinate in image 1 which maps to coordinate in source image 2 which we are generating such that</w:t>
      </w:r>
    </w:p>
    <w:p w:rsidR="00D374E4" w:rsidRPr="004A1FD6" w:rsidRDefault="00D374E4" w:rsidP="00652178">
      <w:r w:rsidRPr="004A1FD6">
        <w:tab/>
      </w:r>
      <w:r w:rsidR="0090260C" w:rsidRPr="004A1FD6">
        <w:rPr>
          <w:noProof/>
          <w:position w:val="-40"/>
        </w:rPr>
      </w:r>
      <w:r w:rsidR="0090260C" w:rsidRPr="004A1FD6">
        <w:rPr>
          <w:noProof/>
          <w:position w:val="-40"/>
        </w:rPr>
        <w:object w:dxaOrig="1440" w:dyaOrig="920" w14:anchorId="77D0A20D">
          <v:shape id="_x0000_i1594" type="#_x0000_t75" alt="" style="width:1in;height:43.65pt;mso-width-percent:0;mso-height-percent:0;mso-width-percent:0;mso-height-percent:0" o:ole="">
            <v:imagedata r:id="rId1171" o:title=""/>
          </v:shape>
          <o:OLEObject Type="Embed" ProgID="Equation.DSMT4" ShapeID="_x0000_i1594" DrawAspect="Content" ObjectID="_1845800174" r:id="rId117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266</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If </w:t>
      </w:r>
      <w:r w:rsidR="0090260C" w:rsidRPr="004A1FD6">
        <w:rPr>
          <w:noProof/>
          <w:position w:val="-12"/>
        </w:rPr>
      </w:r>
      <w:r w:rsidR="0090260C" w:rsidRPr="004A1FD6">
        <w:rPr>
          <w:noProof/>
          <w:position w:val="-12"/>
        </w:rPr>
        <w:object w:dxaOrig="1719" w:dyaOrig="360" w14:anchorId="1E6F633B">
          <v:shape id="_x0000_i1595" type="#_x0000_t75" alt="" style="width:85.8pt;height:22.2pt;mso-width-percent:0;mso-height-percent:0;mso-width-percent:0;mso-height-percent:0" o:ole="">
            <v:imagedata r:id="rId1173" o:title=""/>
          </v:shape>
          <o:OLEObject Type="Embed" ProgID="Equation.DSMT4" ShapeID="_x0000_i1595" DrawAspect="Content" ObjectID="_1845800175" r:id="rId1174"/>
        </w:object>
      </w:r>
      <w:r w:rsidRPr="004A1FD6">
        <w:t xml:space="preserve"> , then </w:t>
      </w:r>
      <w:r w:rsidR="0090260C" w:rsidRPr="004A1FD6">
        <w:rPr>
          <w:noProof/>
          <w:position w:val="-12"/>
        </w:rPr>
      </w:r>
      <w:r w:rsidR="0090260C" w:rsidRPr="004A1FD6">
        <w:rPr>
          <w:noProof/>
          <w:position w:val="-12"/>
        </w:rPr>
        <w:object w:dxaOrig="1120" w:dyaOrig="380" w14:anchorId="25DC18DC">
          <v:shape id="_x0000_i1596" type="#_x0000_t75" alt="" style="width:58.2pt;height:22.2pt;mso-width-percent:0;mso-height-percent:0;mso-width-percent:0;mso-height-percent:0" o:ole="">
            <v:imagedata r:id="rId1175" o:title=""/>
          </v:shape>
          <o:OLEObject Type="Embed" ProgID="Equation.DSMT4" ShapeID="_x0000_i1596" DrawAspect="Content" ObjectID="_1845800176" r:id="rId1176"/>
        </w:object>
      </w:r>
      <w:r w:rsidRPr="004A1FD6">
        <w:t xml:space="preserve">, where </w:t>
      </w:r>
      <w:r w:rsidR="0090260C" w:rsidRPr="004A1FD6">
        <w:rPr>
          <w:noProof/>
          <w:position w:val="-10"/>
        </w:rPr>
      </w:r>
      <w:r w:rsidR="0090260C" w:rsidRPr="004A1FD6">
        <w:rPr>
          <w:noProof/>
          <w:position w:val="-10"/>
        </w:rPr>
        <w:object w:dxaOrig="820" w:dyaOrig="360" w14:anchorId="61C1700B">
          <v:shape id="_x0000_i1597" type="#_x0000_t75" alt="" style="width:36pt;height:13.8pt;mso-width-percent:0;mso-height-percent:0;mso-width-percent:0;mso-height-percent:0" o:ole="">
            <v:imagedata r:id="rId1177" o:title=""/>
          </v:shape>
          <o:OLEObject Type="Embed" ProgID="Equation.DSMT4" ShapeID="_x0000_i1597" DrawAspect="Content" ObjectID="_1845800177" r:id="rId1178"/>
        </w:object>
      </w:r>
      <w:r w:rsidRPr="004A1FD6">
        <w:t xml:space="preserve"> is the matrix supplied for the transformation routine which will accomplish </w:t>
      </w:r>
      <w:r w:rsidR="0090260C" w:rsidRPr="004A1FD6">
        <w:rPr>
          <w:noProof/>
          <w:position w:val="-4"/>
        </w:rPr>
      </w:r>
      <w:r w:rsidR="0090260C" w:rsidRPr="004A1FD6">
        <w:rPr>
          <w:noProof/>
          <w:position w:val="-4"/>
        </w:rPr>
        <w:object w:dxaOrig="300" w:dyaOrig="260" w14:anchorId="3A42EF3B">
          <v:shape id="_x0000_i1598" type="#_x0000_t75" alt="" style="width:13.8pt;height:13.8pt;mso-width-percent:0;mso-height-percent:0;mso-width-percent:0;mso-height-percent:0" o:ole="">
            <v:imagedata r:id="rId1179" o:title=""/>
          </v:shape>
          <o:OLEObject Type="Embed" ProgID="Equation.DSMT4" ShapeID="_x0000_i1598" DrawAspect="Content" ObjectID="_1845800178" r:id="rId1180"/>
        </w:object>
      </w:r>
      <w:r w:rsidRPr="004A1FD6">
        <w:t>.</w:t>
      </w:r>
    </w:p>
    <w:p w:rsidR="00D374E4" w:rsidRPr="004A1FD6" w:rsidRDefault="00D374E4" w:rsidP="00652178">
      <w:r w:rsidRPr="004A1FD6">
        <w:br w:type="page"/>
      </w:r>
    </w:p>
    <w:p w:rsidR="00D374E4" w:rsidRPr="004A1FD6" w:rsidRDefault="00D374E4" w:rsidP="00652178"/>
    <w:p w:rsidR="00D374E4" w:rsidRPr="004A1FD6" w:rsidRDefault="00D374E4" w:rsidP="00867031">
      <w:pPr>
        <w:pStyle w:val="Heading3"/>
      </w:pPr>
      <w:bookmarkStart w:id="246" w:name="_Toc483993392"/>
      <w:bookmarkStart w:id="247" w:name="_Toc209787796"/>
      <w:bookmarkStart w:id="248" w:name="_Toc229857454"/>
      <w:bookmarkStart w:id="249" w:name="_Toc229926507"/>
      <w:r w:rsidRPr="004A1FD6">
        <w:t>2-D Calibration</w:t>
      </w:r>
      <w:bookmarkEnd w:id="246"/>
      <w:bookmarkEnd w:id="247"/>
      <w:bookmarkEnd w:id="248"/>
      <w:bookmarkEnd w:id="249"/>
    </w:p>
    <w:p w:rsidR="00D374E4" w:rsidRPr="004A1FD6" w:rsidRDefault="00D374E4" w:rsidP="00652178"/>
    <w:p w:rsidR="00D374E4" w:rsidRPr="004A1FD6" w:rsidRDefault="00D374E4" w:rsidP="00652178">
      <w:r w:rsidRPr="004A1FD6">
        <w:t xml:space="preserve">Stereo cameras in two dimensions provide a conceptual understanding of calibration which is intuitive and easy to visualize.   Consider two pinhole cameras with focal lengths </w:t>
      </w:r>
      <w:r w:rsidR="0090260C" w:rsidRPr="004A1FD6">
        <w:rPr>
          <w:noProof/>
          <w:position w:val="-12"/>
        </w:rPr>
      </w:r>
      <w:r w:rsidR="0090260C" w:rsidRPr="004A1FD6">
        <w:rPr>
          <w:noProof/>
          <w:position w:val="-12"/>
        </w:rPr>
        <w:object w:dxaOrig="279" w:dyaOrig="360" w14:anchorId="21064838">
          <v:shape id="_x0000_i1599" type="#_x0000_t75" alt="" style="width:13.8pt;height:22.2pt;mso-width-percent:0;mso-height-percent:0;mso-width-percent:0;mso-height-percent:0" o:ole="">
            <v:imagedata r:id="rId1181" o:title=""/>
          </v:shape>
          <o:OLEObject Type="Embed" ProgID="Equation.DSMT4" ShapeID="_x0000_i1599" DrawAspect="Content" ObjectID="_1845800179" r:id="rId1182"/>
        </w:object>
      </w:r>
      <w:r w:rsidRPr="004A1FD6">
        <w:t xml:space="preserve">and optical centers </w:t>
      </w:r>
      <w:r w:rsidR="0090260C" w:rsidRPr="004A1FD6">
        <w:rPr>
          <w:noProof/>
          <w:position w:val="-12"/>
        </w:rPr>
      </w:r>
      <w:r w:rsidR="0090260C" w:rsidRPr="004A1FD6">
        <w:rPr>
          <w:noProof/>
          <w:position w:val="-12"/>
        </w:rPr>
        <w:object w:dxaOrig="320" w:dyaOrig="360" w14:anchorId="610A96C6">
          <v:shape id="_x0000_i1600" type="#_x0000_t75" alt="" style="width:13.8pt;height:22.2pt;mso-width-percent:0;mso-height-percent:0;mso-width-percent:0;mso-height-percent:0" o:ole="">
            <v:imagedata r:id="rId1183" o:title=""/>
          </v:shape>
          <o:OLEObject Type="Embed" ProgID="Equation.DSMT4" ShapeID="_x0000_i1600" DrawAspect="Content" ObjectID="_1845800180" r:id="rId1184"/>
        </w:object>
      </w:r>
      <w:r w:rsidRPr="004A1FD6">
        <w:t xml:space="preserve"> defined wrt to a world coordinate system.  The baseline separation is</w:t>
      </w:r>
    </w:p>
    <w:p w:rsidR="00D374E4" w:rsidRPr="004A1FD6" w:rsidRDefault="00D374E4" w:rsidP="00652178">
      <w:r w:rsidRPr="004A1FD6">
        <w:tab/>
      </w:r>
      <w:r w:rsidR="0090260C" w:rsidRPr="004A1FD6">
        <w:rPr>
          <w:noProof/>
          <w:position w:val="-14"/>
        </w:rPr>
      </w:r>
      <w:r w:rsidR="0090260C" w:rsidRPr="004A1FD6">
        <w:rPr>
          <w:noProof/>
          <w:position w:val="-14"/>
        </w:rPr>
        <w:object w:dxaOrig="1340" w:dyaOrig="400" w14:anchorId="3548CFA9">
          <v:shape id="_x0000_i1601" type="#_x0000_t75" alt="" style="width:65.1pt;height:22.2pt;mso-width-percent:0;mso-height-percent:0;mso-width-percent:0;mso-height-percent:0" o:ole="">
            <v:imagedata r:id="rId1185" o:title=""/>
          </v:shape>
          <o:OLEObject Type="Embed" ProgID="Equation.DSMT4" ShapeID="_x0000_i1601" DrawAspect="Content" ObjectID="_1845800181" r:id="rId118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267</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The world coordinates representing a 2-D point </w:t>
      </w:r>
      <w:r w:rsidR="0090260C" w:rsidRPr="004A1FD6">
        <w:rPr>
          <w:noProof/>
          <w:position w:val="-4"/>
        </w:rPr>
      </w:r>
      <w:r w:rsidR="0090260C" w:rsidRPr="004A1FD6">
        <w:rPr>
          <w:noProof/>
          <w:position w:val="-4"/>
        </w:rPr>
        <w:object w:dxaOrig="220" w:dyaOrig="260" w14:anchorId="2B9CA417">
          <v:shape id="_x0000_i1602" type="#_x0000_t75" alt="" style="width:13.8pt;height:13.8pt;mso-width-percent:0;mso-height-percent:0;mso-width-percent:0;mso-height-percent:0" o:ole="">
            <v:imagedata r:id="rId1187" o:title=""/>
          </v:shape>
          <o:OLEObject Type="Embed" ProgID="Equation.DSMT4" ShapeID="_x0000_i1602" DrawAspect="Content" ObjectID="_1845800182" r:id="rId1188"/>
        </w:object>
      </w:r>
      <w:r w:rsidRPr="004A1FD6">
        <w:t xml:space="preserve"> are </w:t>
      </w:r>
      <w:r w:rsidR="0090260C" w:rsidRPr="004A1FD6">
        <w:rPr>
          <w:noProof/>
          <w:position w:val="-12"/>
        </w:rPr>
      </w:r>
      <w:r w:rsidR="0090260C" w:rsidRPr="004A1FD6">
        <w:rPr>
          <w:noProof/>
          <w:position w:val="-12"/>
        </w:rPr>
        <w:object w:dxaOrig="1320" w:dyaOrig="360" w14:anchorId="17AC8E9E">
          <v:shape id="_x0000_i1603" type="#_x0000_t75" alt="" style="width:64.35pt;height:22.2pt;mso-width-percent:0;mso-height-percent:0;mso-width-percent:0;mso-height-percent:0" o:ole="">
            <v:imagedata r:id="rId1189" o:title=""/>
          </v:shape>
          <o:OLEObject Type="Embed" ProgID="Equation.DSMT4" ShapeID="_x0000_i1603" DrawAspect="Content" ObjectID="_1845800183" r:id="rId1190"/>
        </w:object>
      </w:r>
      <w:r w:rsidRPr="004A1FD6">
        <w:t xml:space="preserve"> and the local coordinates of the kth camera are </w:t>
      </w:r>
      <w:r w:rsidR="0090260C" w:rsidRPr="004A1FD6">
        <w:rPr>
          <w:noProof/>
          <w:position w:val="-12"/>
        </w:rPr>
      </w:r>
      <w:r w:rsidR="0090260C" w:rsidRPr="004A1FD6">
        <w:rPr>
          <w:noProof/>
          <w:position w:val="-12"/>
        </w:rPr>
        <w:object w:dxaOrig="1340" w:dyaOrig="360" w14:anchorId="4E271C51">
          <v:shape id="_x0000_i1604" type="#_x0000_t75" alt="" style="width:65.1pt;height:22.2pt;mso-width-percent:0;mso-height-percent:0;mso-width-percent:0;mso-height-percent:0" o:ole="">
            <v:imagedata r:id="rId1191" o:title=""/>
          </v:shape>
          <o:OLEObject Type="Embed" ProgID="Equation.DSMT4" ShapeID="_x0000_i1604" DrawAspect="Content" ObjectID="_1845800184" r:id="rId1192"/>
        </w:object>
      </w:r>
      <w:r w:rsidRPr="004A1FD6">
        <w:t xml:space="preserve">.  The kth camera is rotated counter clockwise wrt C0 by </w:t>
      </w:r>
      <w:r w:rsidR="0090260C" w:rsidRPr="004A1FD6">
        <w:rPr>
          <w:noProof/>
          <w:position w:val="-12"/>
        </w:rPr>
      </w:r>
      <w:r w:rsidR="0090260C" w:rsidRPr="004A1FD6">
        <w:rPr>
          <w:noProof/>
          <w:position w:val="-12"/>
        </w:rPr>
        <w:object w:dxaOrig="260" w:dyaOrig="360" w14:anchorId="4BDD078F">
          <v:shape id="_x0000_i1605" type="#_x0000_t75" alt="" style="width:13.8pt;height:22.2pt;mso-width-percent:0;mso-height-percent:0;mso-width-percent:0;mso-height-percent:0" o:ole="">
            <v:imagedata r:id="rId1193" o:title=""/>
          </v:shape>
          <o:OLEObject Type="Embed" ProgID="Equation.DSMT4" ShapeID="_x0000_i1605" DrawAspect="Content" ObjectID="_1845800185" r:id="rId1194"/>
        </w:object>
      </w:r>
      <w:r w:rsidRPr="004A1FD6">
        <w:t xml:space="preserve"> .  From section () the transformation matrices are</w:t>
      </w:r>
    </w:p>
    <w:p w:rsidR="00D374E4" w:rsidRPr="004A1FD6" w:rsidRDefault="00D374E4" w:rsidP="00652178">
      <w:r w:rsidRPr="004A1FD6">
        <w:tab/>
      </w:r>
      <w:r w:rsidR="0090260C" w:rsidRPr="004A1FD6">
        <w:rPr>
          <w:noProof/>
          <w:position w:val="-32"/>
        </w:rPr>
      </w:r>
      <w:r w:rsidR="0090260C" w:rsidRPr="004A1FD6">
        <w:rPr>
          <w:noProof/>
          <w:position w:val="-32"/>
        </w:rPr>
        <w:object w:dxaOrig="3060" w:dyaOrig="760" w14:anchorId="081A3BD0">
          <v:shape id="_x0000_i1606" type="#_x0000_t75" alt="" style="width:150.9pt;height:36pt;mso-width-percent:0;mso-height-percent:0;mso-width-percent:0;mso-height-percent:0" o:ole="">
            <v:imagedata r:id="rId1195" o:title=""/>
          </v:shape>
          <o:OLEObject Type="Embed" ProgID="Equation.DSMT4" ShapeID="_x0000_i1606" DrawAspect="Content" ObjectID="_1845800186" r:id="rId119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268</w:instrText>
      </w:r>
      <w:r w:rsidRPr="004A1FD6">
        <w:rPr>
          <w:noProof/>
        </w:rPr>
        <w:fldChar w:fldCharType="end"/>
      </w:r>
      <w:r w:rsidRPr="004A1FD6">
        <w:instrText>)</w:instrText>
      </w:r>
      <w:r w:rsidRPr="004A1FD6">
        <w:fldChar w:fldCharType="end"/>
      </w:r>
    </w:p>
    <w:p w:rsidR="00D374E4" w:rsidRPr="004A1FD6" w:rsidRDefault="00D374E4" w:rsidP="00652178">
      <w:r w:rsidRPr="004A1FD6">
        <w:t>Which is the standard ccw rotation matrix.</w:t>
      </w:r>
    </w:p>
    <w:p w:rsidR="00D374E4" w:rsidRPr="004A1FD6" w:rsidRDefault="00D374E4" w:rsidP="00652178">
      <w:r w:rsidRPr="004A1FD6">
        <w:t>Coordinates of the point P0 in C0 frame in Ck frame are therefore</w:t>
      </w:r>
    </w:p>
    <w:p w:rsidR="00D374E4" w:rsidRPr="004A1FD6" w:rsidRDefault="00D374E4" w:rsidP="00652178">
      <w:r w:rsidRPr="004A1FD6">
        <w:tab/>
      </w:r>
      <w:r w:rsidR="0090260C" w:rsidRPr="004A1FD6">
        <w:rPr>
          <w:noProof/>
          <w:position w:val="-12"/>
        </w:rPr>
      </w:r>
      <w:r w:rsidR="0090260C" w:rsidRPr="004A1FD6">
        <w:rPr>
          <w:noProof/>
          <w:position w:val="-12"/>
        </w:rPr>
        <w:object w:dxaOrig="1760" w:dyaOrig="380" w14:anchorId="3C8A63F1">
          <v:shape id="_x0000_i1607" type="#_x0000_t75" alt="" style="width:85.8pt;height:22.2pt;mso-width-percent:0;mso-height-percent:0;mso-width-percent:0;mso-height-percent:0" o:ole="">
            <v:imagedata r:id="rId1197" o:title=""/>
          </v:shape>
          <o:OLEObject Type="Embed" ProgID="Equation.DSMT4" ShapeID="_x0000_i1607" DrawAspect="Content" ObjectID="_1845800187" r:id="rId119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269</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The points Pk are projected on the focal planes at </w:t>
      </w:r>
      <w:r w:rsidR="0090260C" w:rsidRPr="004A1FD6">
        <w:rPr>
          <w:noProof/>
          <w:position w:val="-12"/>
        </w:rPr>
      </w:r>
      <w:r w:rsidR="0090260C" w:rsidRPr="004A1FD6">
        <w:rPr>
          <w:noProof/>
          <w:position w:val="-12"/>
        </w:rPr>
        <w:object w:dxaOrig="760" w:dyaOrig="360" w14:anchorId="526DB711">
          <v:shape id="_x0000_i1608" type="#_x0000_t75" alt="" style="width:36pt;height:22.2pt;mso-width-percent:0;mso-height-percent:0;mso-width-percent:0;mso-height-percent:0" o:ole="">
            <v:imagedata r:id="rId1199" o:title=""/>
          </v:shape>
          <o:OLEObject Type="Embed" ProgID="Equation.DSMT4" ShapeID="_x0000_i1608" DrawAspect="Content" ObjectID="_1845800188" r:id="rId1200"/>
        </w:object>
      </w:r>
      <w:r w:rsidRPr="004A1FD6">
        <w:t xml:space="preserve"> via the pinhole projection equation</w:t>
      </w:r>
    </w:p>
    <w:p w:rsidR="00D374E4" w:rsidRPr="004A1FD6" w:rsidRDefault="00D374E4" w:rsidP="00652178">
      <w:r w:rsidRPr="004A1FD6">
        <w:tab/>
      </w:r>
      <w:r w:rsidR="0090260C" w:rsidRPr="004A1FD6">
        <w:rPr>
          <w:noProof/>
          <w:position w:val="-30"/>
        </w:rPr>
      </w:r>
      <w:r w:rsidR="0090260C" w:rsidRPr="004A1FD6">
        <w:rPr>
          <w:noProof/>
          <w:position w:val="-30"/>
        </w:rPr>
        <w:object w:dxaOrig="1120" w:dyaOrig="680" w14:anchorId="7B7357D4">
          <v:shape id="_x0000_i1609" type="#_x0000_t75" alt="" style="width:58.2pt;height:36pt;mso-width-percent:0;mso-height-percent:0;mso-width-percent:0;mso-height-percent:0" o:ole="">
            <v:imagedata r:id="rId1201" o:title=""/>
          </v:shape>
          <o:OLEObject Type="Embed" ProgID="Equation.DSMT4" ShapeID="_x0000_i1609" DrawAspect="Content" ObjectID="_1845800189" r:id="rId120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270</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To form the points on the sensor frame </w:t>
      </w:r>
      <w:r w:rsidR="0090260C" w:rsidRPr="004A1FD6">
        <w:rPr>
          <w:noProof/>
          <w:position w:val="-12"/>
        </w:rPr>
      </w:r>
      <w:r w:rsidR="0090260C" w:rsidRPr="004A1FD6">
        <w:rPr>
          <w:noProof/>
          <w:position w:val="-12"/>
        </w:rPr>
        <w:object w:dxaOrig="1240" w:dyaOrig="360" w14:anchorId="1A3C3A4E">
          <v:shape id="_x0000_i1610" type="#_x0000_t75" alt="" style="width:64.35pt;height:22.2pt;mso-width-percent:0;mso-height-percent:0;mso-width-percent:0;mso-height-percent:0" o:ole="">
            <v:imagedata r:id="rId1203" o:title=""/>
          </v:shape>
          <o:OLEObject Type="Embed" ProgID="Equation.DSMT4" ShapeID="_x0000_i1610" DrawAspect="Content" ObjectID="_1845800190" r:id="rId1204"/>
        </w:object>
      </w:r>
      <w:r w:rsidRPr="004A1FD6">
        <w:t xml:space="preserve">.  The world coorindates are </w:t>
      </w:r>
    </w:p>
    <w:p w:rsidR="00D374E4" w:rsidRPr="004A1FD6" w:rsidRDefault="00D374E4" w:rsidP="00652178">
      <w:r w:rsidRPr="004A1FD6">
        <w:tab/>
      </w:r>
      <w:r w:rsidR="0090260C" w:rsidRPr="004A1FD6">
        <w:rPr>
          <w:noProof/>
          <w:position w:val="-14"/>
        </w:rPr>
      </w:r>
      <w:r w:rsidR="0090260C" w:rsidRPr="004A1FD6">
        <w:rPr>
          <w:noProof/>
          <w:position w:val="-14"/>
        </w:rPr>
        <w:object w:dxaOrig="1640" w:dyaOrig="380" w14:anchorId="69428DCF">
          <v:shape id="_x0000_i1611" type="#_x0000_t75" alt="" style="width:79.65pt;height:22.2pt;mso-width-percent:0;mso-height-percent:0;mso-width-percent:0;mso-height-percent:0" o:ole="">
            <v:imagedata r:id="rId1205" o:title=""/>
          </v:shape>
          <o:OLEObject Type="Embed" ProgID="Equation.DSMT4" ShapeID="_x0000_i1611" DrawAspect="Content" ObjectID="_1845800191" r:id="rId120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271</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The corrected coordinates, e.g. coordinates of p2 wrt C1 are found by first converting p2 to C0, and then to C1, via the transformation </w:t>
      </w:r>
    </w:p>
    <w:p w:rsidR="00D374E4" w:rsidRPr="004A1FD6" w:rsidRDefault="00D374E4" w:rsidP="00652178">
      <w:r w:rsidRPr="004A1FD6">
        <w:tab/>
      </w:r>
      <w:r w:rsidR="0090260C" w:rsidRPr="004A1FD6">
        <w:rPr>
          <w:noProof/>
          <w:position w:val="-12"/>
        </w:rPr>
      </w:r>
      <w:r w:rsidR="0090260C" w:rsidRPr="004A1FD6">
        <w:rPr>
          <w:noProof/>
          <w:position w:val="-12"/>
        </w:rPr>
        <w:object w:dxaOrig="2299" w:dyaOrig="380" w14:anchorId="796ED269">
          <v:shape id="_x0000_i1612" type="#_x0000_t75" alt="" style="width:115.65pt;height:22.2pt;mso-width-percent:0;mso-height-percent:0;mso-width-percent:0;mso-height-percent:0" o:ole="">
            <v:imagedata r:id="rId1207" o:title=""/>
          </v:shape>
          <o:OLEObject Type="Embed" ProgID="Equation.DSMT4" ShapeID="_x0000_i1612" DrawAspect="Content" ObjectID="_1845800192" r:id="rId120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272</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The reprojected coordinates of p2 wrt C1 on the plane at </w:t>
      </w:r>
      <w:r w:rsidR="0090260C" w:rsidRPr="004A1FD6">
        <w:rPr>
          <w:noProof/>
          <w:position w:val="-12"/>
        </w:rPr>
      </w:r>
      <w:r w:rsidR="0090260C" w:rsidRPr="004A1FD6">
        <w:rPr>
          <w:noProof/>
          <w:position w:val="-12"/>
        </w:rPr>
        <w:object w:dxaOrig="279" w:dyaOrig="360" w14:anchorId="0F59F7B0">
          <v:shape id="_x0000_i1613" type="#_x0000_t75" alt="" style="width:13.8pt;height:22.2pt;mso-width-percent:0;mso-height-percent:0;mso-width-percent:0;mso-height-percent:0" o:ole="">
            <v:imagedata r:id="rId1209" o:title=""/>
          </v:shape>
          <o:OLEObject Type="Embed" ProgID="Equation.DSMT4" ShapeID="_x0000_i1613" DrawAspect="Content" ObjectID="_1845800193" r:id="rId1210"/>
        </w:object>
      </w:r>
      <w:r w:rsidRPr="004A1FD6">
        <w:t xml:space="preserve"> is</w:t>
      </w:r>
    </w:p>
    <w:p w:rsidR="00D374E4" w:rsidRPr="004A1FD6" w:rsidRDefault="00D374E4" w:rsidP="00652178">
      <w:r w:rsidRPr="004A1FD6">
        <w:tab/>
      </w:r>
      <w:r w:rsidR="0090260C" w:rsidRPr="004A1FD6">
        <w:rPr>
          <w:noProof/>
          <w:position w:val="-32"/>
        </w:rPr>
      </w:r>
      <w:r w:rsidR="0090260C" w:rsidRPr="004A1FD6">
        <w:rPr>
          <w:noProof/>
          <w:position w:val="-32"/>
        </w:rPr>
        <w:object w:dxaOrig="1080" w:dyaOrig="760" w14:anchorId="0954D0B5">
          <v:shape id="_x0000_i1614" type="#_x0000_t75" alt="" style="width:58.2pt;height:36pt;mso-width-percent:0;mso-height-percent:0;mso-width-percent:0;mso-height-percent:0" o:ole="">
            <v:imagedata r:id="rId1211" o:title=""/>
          </v:shape>
          <o:OLEObject Type="Embed" ProgID="Equation.DSMT4" ShapeID="_x0000_i1614" DrawAspect="Content" ObjectID="_1845800194" r:id="rId121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273</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Where </w:t>
      </w:r>
      <w:r w:rsidR="0090260C" w:rsidRPr="004A1FD6">
        <w:rPr>
          <w:noProof/>
          <w:position w:val="-12"/>
        </w:rPr>
      </w:r>
      <w:r w:rsidR="0090260C" w:rsidRPr="004A1FD6">
        <w:rPr>
          <w:noProof/>
          <w:position w:val="-12"/>
        </w:rPr>
        <w:object w:dxaOrig="1240" w:dyaOrig="360" w14:anchorId="0206CB9F">
          <v:shape id="_x0000_i1615" type="#_x0000_t75" alt="" style="width:64.35pt;height:22.2pt;mso-width-percent:0;mso-height-percent:0;mso-width-percent:0;mso-height-percent:0" o:ole="">
            <v:imagedata r:id="rId1213" o:title=""/>
          </v:shape>
          <o:OLEObject Type="Embed" ProgID="Equation.DSMT4" ShapeID="_x0000_i1615" DrawAspect="Content" ObjectID="_1845800195" r:id="rId1214"/>
        </w:object>
      </w:r>
      <w:r w:rsidRPr="004A1FD6">
        <w:t xml:space="preserve"> and </w:t>
      </w:r>
      <w:r w:rsidR="0090260C" w:rsidRPr="004A1FD6">
        <w:rPr>
          <w:noProof/>
          <w:position w:val="-12"/>
        </w:rPr>
      </w:r>
      <w:r w:rsidR="0090260C" w:rsidRPr="004A1FD6">
        <w:rPr>
          <w:noProof/>
          <w:position w:val="-12"/>
        </w:rPr>
        <w:object w:dxaOrig="1320" w:dyaOrig="400" w14:anchorId="710161B5">
          <v:shape id="_x0000_i1616" type="#_x0000_t75" alt="" style="width:64.35pt;height:22.2pt;mso-width-percent:0;mso-height-percent:0;mso-width-percent:0;mso-height-percent:0" o:ole="">
            <v:imagedata r:id="rId1215" o:title=""/>
          </v:shape>
          <o:OLEObject Type="Embed" ProgID="Equation.DSMT4" ShapeID="_x0000_i1616" DrawAspect="Content" ObjectID="_1845800196" r:id="rId1216"/>
        </w:object>
      </w:r>
      <w:r w:rsidRPr="004A1FD6">
        <w:t xml:space="preserve"> is</w:t>
      </w:r>
    </w:p>
    <w:p w:rsidR="00D374E4" w:rsidRPr="004A1FD6" w:rsidRDefault="00D374E4" w:rsidP="00652178">
      <w:r w:rsidRPr="004A1FD6">
        <w:tab/>
      </w:r>
      <w:r w:rsidR="0090260C" w:rsidRPr="004A1FD6">
        <w:rPr>
          <w:noProof/>
          <w:position w:val="-12"/>
        </w:rPr>
      </w:r>
      <w:r w:rsidR="0090260C" w:rsidRPr="004A1FD6">
        <w:rPr>
          <w:noProof/>
          <w:position w:val="-12"/>
        </w:rPr>
        <w:object w:dxaOrig="920" w:dyaOrig="400" w14:anchorId="07A15C54">
          <v:shape id="_x0000_i1617" type="#_x0000_t75" alt="" style="width:43.65pt;height:22.2pt;mso-width-percent:0;mso-height-percent:0;mso-width-percent:0;mso-height-percent:0" o:ole="">
            <v:imagedata r:id="rId1217" o:title=""/>
          </v:shape>
          <o:OLEObject Type="Embed" ProgID="Equation.DSMT4" ShapeID="_x0000_i1617" DrawAspect="Content" ObjectID="_1845800197" r:id="rId121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274</w:instrText>
      </w:r>
      <w:r w:rsidRPr="004A1FD6">
        <w:rPr>
          <w:noProof/>
        </w:rPr>
        <w:fldChar w:fldCharType="end"/>
      </w:r>
      <w:r w:rsidRPr="004A1FD6">
        <w:instrText>)</w:instrText>
      </w:r>
      <w:r w:rsidRPr="004A1FD6">
        <w:fldChar w:fldCharType="end"/>
      </w:r>
    </w:p>
    <w:p w:rsidR="00D374E4" w:rsidRPr="004A1FD6" w:rsidRDefault="00D374E4" w:rsidP="00652178">
      <w:r w:rsidRPr="004A1FD6">
        <w:t>In world coordinates this point is</w:t>
      </w:r>
    </w:p>
    <w:p w:rsidR="00D374E4" w:rsidRPr="004A1FD6" w:rsidRDefault="00D374E4" w:rsidP="00652178">
      <w:r w:rsidRPr="004A1FD6">
        <w:tab/>
      </w:r>
      <w:r w:rsidR="0090260C" w:rsidRPr="004A1FD6">
        <w:rPr>
          <w:noProof/>
          <w:position w:val="-14"/>
        </w:rPr>
      </w:r>
      <w:r w:rsidR="0090260C" w:rsidRPr="004A1FD6">
        <w:rPr>
          <w:noProof/>
          <w:position w:val="-14"/>
        </w:rPr>
        <w:object w:dxaOrig="1600" w:dyaOrig="380" w14:anchorId="7712003A">
          <v:shape id="_x0000_i1618" type="#_x0000_t75" alt="" style="width:79.65pt;height:22.2pt;mso-width-percent:0;mso-height-percent:0;mso-width-percent:0;mso-height-percent:0" o:ole="">
            <v:imagedata r:id="rId1219" o:title=""/>
          </v:shape>
          <o:OLEObject Type="Embed" ProgID="Equation.DSMT4" ShapeID="_x0000_i1618" DrawAspect="Content" ObjectID="_1845800198" r:id="rId122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275</w:instrText>
      </w:r>
      <w:r w:rsidRPr="004A1FD6">
        <w:rPr>
          <w:noProof/>
        </w:rPr>
        <w:fldChar w:fldCharType="end"/>
      </w:r>
      <w:r w:rsidRPr="004A1FD6">
        <w:instrText>)</w:instrText>
      </w:r>
      <w:r w:rsidRPr="004A1FD6">
        <w:fldChar w:fldCharType="end"/>
      </w:r>
    </w:p>
    <w:p w:rsidR="00D374E4" w:rsidRPr="004A1FD6" w:rsidRDefault="00D374E4" w:rsidP="00652178">
      <w:pPr>
        <w:jc w:val="both"/>
      </w:pPr>
      <w:r w:rsidRPr="004A1FD6">
        <w:t xml:space="preserve">We may also find the point </w:t>
      </w:r>
      <w:r w:rsidR="0090260C" w:rsidRPr="004A1FD6">
        <w:rPr>
          <w:noProof/>
          <w:position w:val="-14"/>
        </w:rPr>
      </w:r>
      <w:r w:rsidR="0090260C" w:rsidRPr="004A1FD6">
        <w:rPr>
          <w:noProof/>
          <w:position w:val="-14"/>
        </w:rPr>
        <w:object w:dxaOrig="1300" w:dyaOrig="380" w14:anchorId="6FD6CDD1">
          <v:shape id="_x0000_i1619" type="#_x0000_t75" alt="" style="width:64.35pt;height:22.2pt;mso-width-percent:0;mso-height-percent:0;mso-width-percent:0;mso-height-percent:0" o:ole="">
            <v:imagedata r:id="rId1221" o:title=""/>
          </v:shape>
          <o:OLEObject Type="Embed" ProgID="Equation.DSMT4" ShapeID="_x0000_i1619" DrawAspect="Content" ObjectID="_1845800199" r:id="rId1222"/>
        </w:object>
      </w:r>
      <w:r w:rsidRPr="004A1FD6">
        <w:t xml:space="preserve"> which is the point along the ray intersecting the focal plane f1 in the C2 and the point </w:t>
      </w:r>
      <w:r w:rsidR="0090260C" w:rsidRPr="004A1FD6">
        <w:rPr>
          <w:noProof/>
          <w:position w:val="-14"/>
        </w:rPr>
      </w:r>
      <w:r w:rsidR="0090260C" w:rsidRPr="004A1FD6">
        <w:rPr>
          <w:noProof/>
          <w:position w:val="-14"/>
        </w:rPr>
        <w:object w:dxaOrig="1460" w:dyaOrig="380" w14:anchorId="64A57630">
          <v:shape id="_x0000_i1620" type="#_x0000_t75" alt="" style="width:1in;height:22.2pt;mso-width-percent:0;mso-height-percent:0;mso-width-percent:0;mso-height-percent:0" o:ole="">
            <v:imagedata r:id="rId1223" o:title=""/>
          </v:shape>
          <o:OLEObject Type="Embed" ProgID="Equation.DSMT4" ShapeID="_x0000_i1620" DrawAspect="Content" ObjectID="_1845800200" r:id="rId1224"/>
        </w:object>
      </w:r>
      <w:r w:rsidRPr="004A1FD6">
        <w:t>along the ray intersecting f2 where</w:t>
      </w:r>
    </w:p>
    <w:p w:rsidR="00D374E4" w:rsidRPr="004A1FD6" w:rsidRDefault="00D374E4" w:rsidP="00652178">
      <w:r w:rsidRPr="004A1FD6">
        <w:lastRenderedPageBreak/>
        <w:tab/>
      </w:r>
      <w:r w:rsidR="0090260C" w:rsidRPr="004A1FD6">
        <w:rPr>
          <w:noProof/>
          <w:position w:val="-32"/>
        </w:rPr>
      </w:r>
      <w:r w:rsidR="0090260C" w:rsidRPr="004A1FD6">
        <w:rPr>
          <w:noProof/>
          <w:position w:val="-32"/>
        </w:rPr>
        <w:object w:dxaOrig="1219" w:dyaOrig="760" w14:anchorId="243CACA1">
          <v:shape id="_x0000_i1621" type="#_x0000_t75" alt="" style="width:58.2pt;height:36pt;mso-width-percent:0;mso-height-percent:0;mso-width-percent:0;mso-height-percent:0" o:ole="">
            <v:imagedata r:id="rId1225" o:title=""/>
          </v:shape>
          <o:OLEObject Type="Embed" ProgID="Equation.DSMT4" ShapeID="_x0000_i1621" DrawAspect="Content" ObjectID="_1845800201" r:id="rId122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276</w:instrText>
      </w:r>
      <w:r w:rsidRPr="004A1FD6">
        <w:rPr>
          <w:noProof/>
        </w:rPr>
        <w:fldChar w:fldCharType="end"/>
      </w:r>
      <w:r w:rsidRPr="004A1FD6">
        <w:instrText>)</w:instrText>
      </w:r>
      <w:r w:rsidRPr="004A1FD6">
        <w:fldChar w:fldCharType="end"/>
      </w:r>
    </w:p>
    <w:p w:rsidR="00D374E4" w:rsidRPr="004A1FD6" w:rsidRDefault="00D374E4" w:rsidP="00652178">
      <w:r w:rsidRPr="004A1FD6">
        <w:tab/>
      </w:r>
    </w:p>
    <w:p w:rsidR="00D374E4" w:rsidRPr="004A1FD6" w:rsidRDefault="00D374E4" w:rsidP="00652178">
      <w:r w:rsidRPr="004A1FD6">
        <w:t>In accordance with pinhole geometry the magnification corresponding to the intersection of the ray with the focal planes in C2 at f1 and f2 is</w:t>
      </w:r>
    </w:p>
    <w:p w:rsidR="00D374E4" w:rsidRPr="004A1FD6" w:rsidRDefault="00D374E4" w:rsidP="00652178">
      <w:r w:rsidRPr="004A1FD6">
        <w:tab/>
      </w:r>
      <w:r w:rsidR="0090260C" w:rsidRPr="004A1FD6">
        <w:rPr>
          <w:noProof/>
          <w:position w:val="-32"/>
        </w:rPr>
      </w:r>
      <w:r w:rsidR="0090260C" w:rsidRPr="004A1FD6">
        <w:rPr>
          <w:noProof/>
          <w:position w:val="-32"/>
        </w:rPr>
        <w:object w:dxaOrig="1359" w:dyaOrig="720" w14:anchorId="045AC7B0">
          <v:shape id="_x0000_i1622" type="#_x0000_t75" alt="" style="width:64.35pt;height:36pt;mso-width-percent:0;mso-height-percent:0;mso-width-percent:0;mso-height-percent:0" o:ole="">
            <v:imagedata r:id="rId1227" o:title=""/>
          </v:shape>
          <o:OLEObject Type="Embed" ProgID="Equation.DSMT4" ShapeID="_x0000_i1622" DrawAspect="Content" ObjectID="_1845800202" r:id="rId122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277</w:instrText>
      </w:r>
      <w:r w:rsidRPr="004A1FD6">
        <w:rPr>
          <w:noProof/>
        </w:rPr>
        <w:fldChar w:fldCharType="end"/>
      </w:r>
      <w:r w:rsidRPr="004A1FD6">
        <w:instrText>)</w:instrText>
      </w:r>
      <w:r w:rsidRPr="004A1FD6">
        <w:fldChar w:fldCharType="end"/>
      </w:r>
    </w:p>
    <w:p w:rsidR="00D374E4" w:rsidRPr="004A1FD6" w:rsidRDefault="00D374E4" w:rsidP="00652178">
      <w:r w:rsidRPr="004A1FD6">
        <w:t>And the distance between is</w:t>
      </w:r>
    </w:p>
    <w:p w:rsidR="00D374E4" w:rsidRPr="004A1FD6" w:rsidRDefault="00D374E4" w:rsidP="00652178">
      <w:r w:rsidRPr="004A1FD6">
        <w:tab/>
      </w:r>
      <w:r w:rsidR="0090260C" w:rsidRPr="004A1FD6">
        <w:rPr>
          <w:noProof/>
          <w:position w:val="-16"/>
        </w:rPr>
      </w:r>
      <w:r w:rsidR="0090260C" w:rsidRPr="004A1FD6">
        <w:rPr>
          <w:noProof/>
          <w:position w:val="-16"/>
        </w:rPr>
        <w:object w:dxaOrig="2320" w:dyaOrig="440" w14:anchorId="2D3B06BA">
          <v:shape id="_x0000_i1623" type="#_x0000_t75" alt="" style="width:115.65pt;height:22.2pt;mso-width-percent:0;mso-height-percent:0;mso-width-percent:0;mso-height-percent:0" o:ole="">
            <v:imagedata r:id="rId1229" o:title=""/>
          </v:shape>
          <o:OLEObject Type="Embed" ProgID="Equation.DSMT4" ShapeID="_x0000_i1623" DrawAspect="Content" ObjectID="_1845800203" r:id="rId123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278</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pPr>
        <w:jc w:val="center"/>
      </w:pPr>
      <w:r w:rsidRPr="004A1FD6">
        <w:rPr>
          <w:noProof/>
        </w:rPr>
        <w:lastRenderedPageBreak/>
        <w:drawing>
          <wp:inline distT="0" distB="0" distL="0" distR="0" wp14:anchorId="11BC8001" wp14:editId="07876E73">
            <wp:extent cx="4705350" cy="6832471"/>
            <wp:effectExtent l="0" t="0" r="0" b="6985"/>
            <wp:docPr id="1356900463" name="Picture 135690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0"/>
                    <pic:cNvPicPr>
                      <a:picLocks noChangeAspect="1" noChangeArrowheads="1"/>
                    </pic:cNvPicPr>
                  </pic:nvPicPr>
                  <pic:blipFill rotWithShape="1">
                    <a:blip r:embed="rId1231">
                      <a:extLst>
                        <a:ext uri="{28A0092B-C50C-407E-A947-70E740481C1C}">
                          <a14:useLocalDpi xmlns:a14="http://schemas.microsoft.com/office/drawing/2010/main" val="0"/>
                        </a:ext>
                      </a:extLst>
                    </a:blip>
                    <a:srcRect l="34081" r="30983"/>
                    <a:stretch/>
                  </pic:blipFill>
                  <pic:spPr bwMode="auto">
                    <a:xfrm>
                      <a:off x="0" y="0"/>
                      <a:ext cx="4705350" cy="6832471"/>
                    </a:xfrm>
                    <a:prstGeom prst="rect">
                      <a:avLst/>
                    </a:prstGeom>
                    <a:noFill/>
                    <a:ln>
                      <a:noFill/>
                    </a:ln>
                    <a:extLst>
                      <a:ext uri="{53640926-AAD7-44D8-BBD7-CCE9431645EC}">
                        <a14:shadowObscured xmlns:a14="http://schemas.microsoft.com/office/drawing/2010/main"/>
                      </a:ext>
                    </a:extLst>
                  </pic:spPr>
                </pic:pic>
              </a:graphicData>
            </a:graphic>
          </wp:inline>
        </w:drawing>
      </w:r>
      <w:r w:rsidRPr="004A1FD6">
        <w:rPr>
          <w:noProof/>
        </w:rPr>
        <w:lastRenderedPageBreak/>
        <w:drawing>
          <wp:inline distT="0" distB="0" distL="0" distR="0" wp14:anchorId="71A4DB36" wp14:editId="5C7A919D">
            <wp:extent cx="3651250" cy="5910752"/>
            <wp:effectExtent l="0" t="0" r="6350" b="0"/>
            <wp:docPr id="1087908419" name="Picture 1087908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9"/>
                    <pic:cNvPicPr>
                      <a:picLocks noChangeAspect="1" noChangeArrowheads="1"/>
                    </pic:cNvPicPr>
                  </pic:nvPicPr>
                  <pic:blipFill rotWithShape="1">
                    <a:blip r:embed="rId1232">
                      <a:extLst>
                        <a:ext uri="{28A0092B-C50C-407E-A947-70E740481C1C}">
                          <a14:useLocalDpi xmlns:a14="http://schemas.microsoft.com/office/drawing/2010/main" val="0"/>
                        </a:ext>
                      </a:extLst>
                    </a:blip>
                    <a:srcRect l="35717" r="31981"/>
                    <a:stretch/>
                  </pic:blipFill>
                  <pic:spPr bwMode="auto">
                    <a:xfrm>
                      <a:off x="0" y="0"/>
                      <a:ext cx="3655458" cy="5917564"/>
                    </a:xfrm>
                    <a:prstGeom prst="rect">
                      <a:avLst/>
                    </a:prstGeom>
                    <a:noFill/>
                    <a:ln>
                      <a:noFill/>
                    </a:ln>
                    <a:extLst>
                      <a:ext uri="{53640926-AAD7-44D8-BBD7-CCE9431645EC}">
                        <a14:shadowObscured xmlns:a14="http://schemas.microsoft.com/office/drawing/2010/main"/>
                      </a:ext>
                    </a:extLst>
                  </pic:spPr>
                </pic:pic>
              </a:graphicData>
            </a:graphic>
          </wp:inline>
        </w:drawing>
      </w:r>
    </w:p>
    <w:p w:rsidR="00D374E4" w:rsidRPr="004A1FD6" w:rsidRDefault="00D374E4" w:rsidP="00652178">
      <w:pPr>
        <w:jc w:val="center"/>
      </w:pPr>
    </w:p>
    <w:p w:rsidR="00D374E4" w:rsidRPr="004A1FD6" w:rsidRDefault="00D374E4" w:rsidP="00652178">
      <w:r w:rsidRPr="004A1FD6">
        <w:br w:type="page"/>
      </w:r>
    </w:p>
    <w:p w:rsidR="00D374E4" w:rsidRPr="004A1FD6" w:rsidRDefault="00D374E4" w:rsidP="00867031">
      <w:pPr>
        <w:pStyle w:val="Heading3"/>
      </w:pPr>
      <w:bookmarkStart w:id="250" w:name="_Toc483993393"/>
      <w:bookmarkStart w:id="251" w:name="_Toc209787797"/>
      <w:bookmarkStart w:id="252" w:name="_Toc229857455"/>
      <w:bookmarkStart w:id="253" w:name="_Toc229926508"/>
      <w:r w:rsidRPr="004A1FD6">
        <w:lastRenderedPageBreak/>
        <w:t>Least Squares Solution of Homogeneous Equations</w:t>
      </w:r>
      <w:bookmarkEnd w:id="250"/>
      <w:bookmarkEnd w:id="251"/>
      <w:bookmarkEnd w:id="252"/>
      <w:bookmarkEnd w:id="253"/>
    </w:p>
    <w:p w:rsidR="00D374E4" w:rsidRPr="004A1FD6" w:rsidRDefault="00D374E4" w:rsidP="00652178"/>
    <w:p w:rsidR="00D374E4" w:rsidRPr="004A1FD6" w:rsidRDefault="00D374E4" w:rsidP="00652178">
      <w:r w:rsidRPr="004A1FD6">
        <w:t>The least squares solution to the overdetermined linear system</w:t>
      </w:r>
    </w:p>
    <w:p w:rsidR="00D374E4" w:rsidRPr="004A1FD6" w:rsidRDefault="00D374E4" w:rsidP="00652178">
      <w:r w:rsidRPr="004A1FD6">
        <w:tab/>
      </w:r>
      <w:r w:rsidR="0090260C" w:rsidRPr="004A1FD6">
        <w:rPr>
          <w:noProof/>
          <w:position w:val="-6"/>
        </w:rPr>
      </w:r>
      <w:r w:rsidR="0090260C" w:rsidRPr="004A1FD6">
        <w:rPr>
          <w:noProof/>
          <w:position w:val="-6"/>
        </w:rPr>
        <w:object w:dxaOrig="740" w:dyaOrig="279" w14:anchorId="65311C8F">
          <v:shape id="_x0000_i1624" type="#_x0000_t75" alt="" style="width:36pt;height:13.8pt;mso-width-percent:0;mso-height-percent:0;mso-width-percent:0;mso-height-percent:0" o:ole="">
            <v:imagedata r:id="rId1233" o:title=""/>
          </v:shape>
          <o:OLEObject Type="Embed" ProgID="Equation.DSMT4" ShapeID="_x0000_i1624" DrawAspect="Content" ObjectID="_1845800204" r:id="rId123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279</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minimizes the distance from the column space of A to b, e.g. </w:t>
      </w:r>
      <w:r w:rsidR="0090260C" w:rsidRPr="004A1FD6">
        <w:rPr>
          <w:noProof/>
          <w:position w:val="-14"/>
        </w:rPr>
      </w:r>
      <w:r w:rsidR="0090260C" w:rsidRPr="004A1FD6">
        <w:rPr>
          <w:noProof/>
          <w:position w:val="-14"/>
        </w:rPr>
        <w:object w:dxaOrig="859" w:dyaOrig="400" w14:anchorId="289FE452">
          <v:shape id="_x0000_i1625" type="#_x0000_t75" alt="" style="width:42.9pt;height:22.2pt;mso-width-percent:0;mso-height-percent:0;mso-width-percent:0;mso-height-percent:0" o:ole="">
            <v:imagedata r:id="rId1235" o:title=""/>
          </v:shape>
          <o:OLEObject Type="Embed" ProgID="Equation.DSMT4" ShapeID="_x0000_i1625" DrawAspect="Content" ObjectID="_1845800205" r:id="rId1236"/>
        </w:object>
      </w:r>
      <w:r w:rsidRPr="004A1FD6">
        <w:t>.  The so called homogenous system has b=0 in which case the minimizing solution is trivial.  Therefore a constraint must be applied in order to yield a useful solution.  A convenient constraint is to require x to have unit norm.  In this case we solve the constrained minimization problem</w:t>
      </w:r>
    </w:p>
    <w:p w:rsidR="00D374E4" w:rsidRPr="004A1FD6" w:rsidRDefault="00D374E4" w:rsidP="00652178">
      <w:r w:rsidRPr="004A1FD6">
        <w:tab/>
      </w:r>
      <w:r w:rsidR="0090260C" w:rsidRPr="004A1FD6">
        <w:rPr>
          <w:noProof/>
          <w:position w:val="-34"/>
        </w:rPr>
      </w:r>
      <w:r w:rsidR="0090260C" w:rsidRPr="004A1FD6">
        <w:rPr>
          <w:noProof/>
          <w:position w:val="-34"/>
        </w:rPr>
        <w:object w:dxaOrig="920" w:dyaOrig="800" w14:anchorId="391AA6E6">
          <v:shape id="_x0000_i1626" type="#_x0000_t75" alt="" style="width:43.65pt;height:43.65pt;mso-width-percent:0;mso-height-percent:0;mso-width-percent:0;mso-height-percent:0" o:ole="">
            <v:imagedata r:id="rId1237" o:title=""/>
          </v:shape>
          <o:OLEObject Type="Embed" ProgID="Equation.DSMT4" ShapeID="_x0000_i1626" DrawAspect="Content" ObjectID="_1845800206" r:id="rId123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280</w:instrText>
      </w:r>
      <w:r w:rsidRPr="004A1FD6">
        <w:rPr>
          <w:noProof/>
        </w:rPr>
        <w:fldChar w:fldCharType="end"/>
      </w:r>
      <w:r w:rsidRPr="004A1FD6">
        <w:instrText>)</w:instrText>
      </w:r>
      <w:r w:rsidRPr="004A1FD6">
        <w:fldChar w:fldCharType="end"/>
      </w:r>
    </w:p>
    <w:p w:rsidR="00D374E4" w:rsidRPr="004A1FD6" w:rsidRDefault="00D374E4" w:rsidP="00652178">
      <w:r w:rsidRPr="004A1FD6">
        <w:t>Diagonalizing the symmetric matrix A’A using its eigendecomposition</w:t>
      </w:r>
      <w:r w:rsidR="0090260C" w:rsidRPr="004A1FD6">
        <w:rPr>
          <w:noProof/>
          <w:position w:val="-4"/>
        </w:rPr>
      </w:r>
      <w:r w:rsidR="0090260C" w:rsidRPr="004A1FD6">
        <w:rPr>
          <w:noProof/>
          <w:position w:val="-4"/>
        </w:rPr>
        <w:object w:dxaOrig="1359" w:dyaOrig="300" w14:anchorId="5A268165">
          <v:shape id="_x0000_i1627" type="#_x0000_t75" alt="" style="width:64.35pt;height:13.8pt;mso-width-percent:0;mso-height-percent:0;mso-width-percent:0;mso-height-percent:0" o:ole="">
            <v:imagedata r:id="rId1239" o:title=""/>
          </v:shape>
          <o:OLEObject Type="Embed" ProgID="Equation.DSMT4" ShapeID="_x0000_i1627" DrawAspect="Content" ObjectID="_1845800207" r:id="rId1240"/>
        </w:object>
      </w:r>
      <w:r w:rsidRPr="004A1FD6">
        <w:t xml:space="preserve"> ,</w:t>
      </w:r>
      <w:r w:rsidR="0090260C" w:rsidRPr="004A1FD6">
        <w:rPr>
          <w:noProof/>
          <w:position w:val="-12"/>
        </w:rPr>
      </w:r>
      <w:r w:rsidR="0090260C" w:rsidRPr="004A1FD6">
        <w:rPr>
          <w:noProof/>
          <w:position w:val="-12"/>
        </w:rPr>
        <w:object w:dxaOrig="1920" w:dyaOrig="360" w14:anchorId="0F996EAD">
          <v:shape id="_x0000_i1628" type="#_x0000_t75" alt="" style="width:95pt;height:22.2pt;mso-width-percent:0;mso-height-percent:0;mso-width-percent:0;mso-height-percent:0" o:ole="">
            <v:imagedata r:id="rId1241" o:title=""/>
          </v:shape>
          <o:OLEObject Type="Embed" ProgID="Equation.DSMT4" ShapeID="_x0000_i1628" DrawAspect="Content" ObjectID="_1845800208" r:id="rId1242"/>
        </w:object>
      </w:r>
      <w:r w:rsidRPr="004A1FD6">
        <w:t xml:space="preserve"> </w:t>
      </w:r>
    </w:p>
    <w:p w:rsidR="00D374E4" w:rsidRPr="004A1FD6" w:rsidRDefault="00D374E4" w:rsidP="00652178">
      <w:r w:rsidRPr="004A1FD6">
        <w:tab/>
      </w:r>
      <w:r w:rsidR="0090260C" w:rsidRPr="004A1FD6">
        <w:rPr>
          <w:noProof/>
          <w:position w:val="-90"/>
        </w:rPr>
      </w:r>
      <w:r w:rsidR="0090260C" w:rsidRPr="004A1FD6">
        <w:rPr>
          <w:noProof/>
          <w:position w:val="-90"/>
        </w:rPr>
        <w:object w:dxaOrig="1800" w:dyaOrig="1920" w14:anchorId="4E3DC0EA">
          <v:shape id="_x0000_i1629" type="#_x0000_t75" alt="" style="width:94.2pt;height:95pt;mso-width-percent:0;mso-height-percent:0;mso-width-percent:0;mso-height-percent:0" o:ole="">
            <v:imagedata r:id="rId1243" o:title=""/>
          </v:shape>
          <o:OLEObject Type="Embed" ProgID="Equation.DSMT4" ShapeID="_x0000_i1629" DrawAspect="Content" ObjectID="_1845800209" r:id="rId124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254" w:name="ZEqnNum421992"/>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281</w:instrText>
      </w:r>
      <w:r w:rsidRPr="004A1FD6">
        <w:rPr>
          <w:noProof/>
        </w:rPr>
        <w:fldChar w:fldCharType="end"/>
      </w:r>
      <w:r w:rsidRPr="004A1FD6">
        <w:instrText>)</w:instrText>
      </w:r>
      <w:bookmarkEnd w:id="254"/>
      <w:r w:rsidRPr="004A1FD6">
        <w:fldChar w:fldCharType="end"/>
      </w:r>
    </w:p>
    <w:p w:rsidR="00D374E4" w:rsidRPr="004A1FD6" w:rsidRDefault="00D374E4" w:rsidP="00652178">
      <w:r w:rsidRPr="004A1FD6">
        <w:t xml:space="preserve">Where the rotation </w:t>
      </w:r>
      <w:r w:rsidR="0090260C" w:rsidRPr="004A1FD6">
        <w:rPr>
          <w:noProof/>
          <w:position w:val="-10"/>
        </w:rPr>
      </w:r>
      <w:r w:rsidR="0090260C" w:rsidRPr="004A1FD6">
        <w:rPr>
          <w:noProof/>
          <w:position w:val="-10"/>
        </w:rPr>
        <w:object w:dxaOrig="820" w:dyaOrig="360" w14:anchorId="5F5BE3AE">
          <v:shape id="_x0000_i1630" type="#_x0000_t75" alt="" style="width:42.9pt;height:22.2pt;mso-width-percent:0;mso-height-percent:0;mso-width-percent:0;mso-height-percent:0" o:ole="">
            <v:imagedata r:id="rId1245" o:title=""/>
          </v:shape>
          <o:OLEObject Type="Embed" ProgID="Equation.DSMT4" ShapeID="_x0000_i1630" DrawAspect="Content" ObjectID="_1845800210" r:id="rId1246"/>
        </w:object>
      </w:r>
      <w:r w:rsidRPr="004A1FD6">
        <w:t xml:space="preserve"> does not change the magnitude of x, </w:t>
      </w:r>
      <w:r w:rsidR="0090260C" w:rsidRPr="004A1FD6">
        <w:rPr>
          <w:noProof/>
          <w:position w:val="-14"/>
        </w:rPr>
      </w:r>
      <w:r w:rsidR="0090260C" w:rsidRPr="004A1FD6">
        <w:rPr>
          <w:noProof/>
          <w:position w:val="-14"/>
        </w:rPr>
        <w:object w:dxaOrig="1160" w:dyaOrig="400" w14:anchorId="56198A7C">
          <v:shape id="_x0000_i1631" type="#_x0000_t75" alt="" style="width:58.2pt;height:22.2pt;mso-width-percent:0;mso-height-percent:0;mso-width-percent:0;mso-height-percent:0" o:ole="">
            <v:imagedata r:id="rId1247" o:title=""/>
          </v:shape>
          <o:OLEObject Type="Embed" ProgID="Equation.DSMT4" ShapeID="_x0000_i1631" DrawAspect="Content" ObjectID="_1845800211" r:id="rId1248"/>
        </w:object>
      </w:r>
      <w:r w:rsidRPr="004A1FD6">
        <w:t xml:space="preserve"> .  Therefore we find </w:t>
      </w:r>
      <w:r w:rsidRPr="004A1FD6">
        <w:fldChar w:fldCharType="begin"/>
      </w:r>
      <w:r w:rsidRPr="004A1FD6">
        <w:instrText xml:space="preserve"> GOTOBUTTON ZEqnNum421992  \* MERGEFORMAT </w:instrText>
      </w:r>
      <w:fldSimple w:instr=" REF ZEqnNum421992 \* Charformat \! \* MERGEFORMAT ">
        <w:r w:rsidRPr="004A1FD6">
          <w:instrText>(</w:instrText>
        </w:r>
        <w:r>
          <w:instrText>1</w:instrText>
        </w:r>
        <w:r w:rsidRPr="004A1FD6">
          <w:instrText>.</w:instrText>
        </w:r>
        <w:r>
          <w:instrText>281</w:instrText>
        </w:r>
        <w:r w:rsidRPr="004A1FD6">
          <w:instrText>)</w:instrText>
        </w:r>
      </w:fldSimple>
      <w:r w:rsidRPr="004A1FD6">
        <w:fldChar w:fldCharType="end"/>
      </w:r>
      <w:r w:rsidRPr="004A1FD6">
        <w:t xml:space="preserve"> is bounded by</w:t>
      </w:r>
    </w:p>
    <w:p w:rsidR="00D374E4" w:rsidRPr="004A1FD6" w:rsidRDefault="00D374E4" w:rsidP="00652178">
      <w:r w:rsidRPr="004A1FD6">
        <w:tab/>
      </w:r>
      <w:r w:rsidR="0090260C" w:rsidRPr="004A1FD6">
        <w:rPr>
          <w:noProof/>
          <w:position w:val="-14"/>
        </w:rPr>
      </w:r>
      <w:r w:rsidR="0090260C" w:rsidRPr="004A1FD6">
        <w:rPr>
          <w:noProof/>
          <w:position w:val="-14"/>
        </w:rPr>
        <w:object w:dxaOrig="1420" w:dyaOrig="400" w14:anchorId="0A058FD7">
          <v:shape id="_x0000_i1632" type="#_x0000_t75" alt="" style="width:1in;height:22.2pt;mso-width-percent:0;mso-height-percent:0;mso-width-percent:0;mso-height-percent:0" o:ole="">
            <v:imagedata r:id="rId1249" o:title=""/>
          </v:shape>
          <o:OLEObject Type="Embed" ProgID="Equation.DSMT4" ShapeID="_x0000_i1632" DrawAspect="Content" ObjectID="_1845800212" r:id="rId125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282</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where </w:t>
      </w:r>
      <w:r w:rsidR="0090260C" w:rsidRPr="004A1FD6">
        <w:rPr>
          <w:noProof/>
          <w:position w:val="-12"/>
        </w:rPr>
      </w:r>
      <w:r w:rsidR="0090260C" w:rsidRPr="004A1FD6">
        <w:rPr>
          <w:noProof/>
          <w:position w:val="-12"/>
        </w:rPr>
        <w:object w:dxaOrig="240" w:dyaOrig="360" w14:anchorId="4F88E8D3">
          <v:shape id="_x0000_i1633" type="#_x0000_t75" alt="" style="width:13.8pt;height:22.2pt;mso-width-percent:0;mso-height-percent:0;mso-width-percent:0;mso-height-percent:0" o:ole="">
            <v:imagedata r:id="rId1251" o:title=""/>
          </v:shape>
          <o:OLEObject Type="Embed" ProgID="Equation.DSMT4" ShapeID="_x0000_i1633" DrawAspect="Content" ObjectID="_1845800213" r:id="rId1252"/>
        </w:object>
      </w:r>
      <w:r w:rsidRPr="004A1FD6">
        <w:t xml:space="preserve"> and </w:t>
      </w:r>
      <w:r w:rsidR="0090260C" w:rsidRPr="004A1FD6">
        <w:rPr>
          <w:noProof/>
          <w:position w:val="-12"/>
        </w:rPr>
      </w:r>
      <w:r w:rsidR="0090260C" w:rsidRPr="004A1FD6">
        <w:rPr>
          <w:noProof/>
          <w:position w:val="-12"/>
        </w:rPr>
        <w:object w:dxaOrig="320" w:dyaOrig="360" w14:anchorId="34D7312D">
          <v:shape id="_x0000_i1634" type="#_x0000_t75" alt="" style="width:13.8pt;height:22.2pt;mso-width-percent:0;mso-height-percent:0;mso-width-percent:0;mso-height-percent:0" o:ole="">
            <v:imagedata r:id="rId1253" o:title=""/>
          </v:shape>
          <o:OLEObject Type="Embed" ProgID="Equation.DSMT4" ShapeID="_x0000_i1634" DrawAspect="Content" ObjectID="_1845800214" r:id="rId1254"/>
        </w:object>
      </w:r>
      <w:r w:rsidRPr="004A1FD6">
        <w:t xml:space="preserve">are the min and max eigenvalues, respectively.  The minimum occurs for </w:t>
      </w:r>
      <w:r w:rsidR="0090260C" w:rsidRPr="004A1FD6">
        <w:rPr>
          <w:noProof/>
          <w:position w:val="-10"/>
        </w:rPr>
      </w:r>
      <w:r w:rsidR="0090260C" w:rsidRPr="004A1FD6">
        <w:rPr>
          <w:noProof/>
          <w:position w:val="-10"/>
        </w:rPr>
        <w:object w:dxaOrig="1480" w:dyaOrig="320" w14:anchorId="422473CB">
          <v:shape id="_x0000_i1635" type="#_x0000_t75" alt="" style="width:1in;height:13.8pt;mso-width-percent:0;mso-height-percent:0;mso-width-percent:0;mso-height-percent:0" o:ole="">
            <v:imagedata r:id="rId1255" o:title=""/>
          </v:shape>
          <o:OLEObject Type="Embed" ProgID="Equation.DSMT4" ShapeID="_x0000_i1635" DrawAspect="Content" ObjectID="_1845800215" r:id="rId1256"/>
        </w:object>
      </w:r>
      <w:r w:rsidRPr="004A1FD6">
        <w:t xml:space="preserve"> or equivalently </w:t>
      </w:r>
      <w:r w:rsidR="0090260C" w:rsidRPr="004A1FD6">
        <w:rPr>
          <w:noProof/>
          <w:position w:val="-12"/>
        </w:rPr>
      </w:r>
      <w:r w:rsidR="0090260C" w:rsidRPr="004A1FD6">
        <w:rPr>
          <w:noProof/>
          <w:position w:val="-12"/>
        </w:rPr>
        <w:object w:dxaOrig="600" w:dyaOrig="360" w14:anchorId="0C61F3DD">
          <v:shape id="_x0000_i1636" type="#_x0000_t75" alt="" style="width:29.1pt;height:22.2pt;mso-width-percent:0;mso-height-percent:0;mso-width-percent:0;mso-height-percent:0" o:ole="">
            <v:imagedata r:id="rId1257" o:title=""/>
          </v:shape>
          <o:OLEObject Type="Embed" ProgID="Equation.DSMT4" ShapeID="_x0000_i1636" DrawAspect="Content" ObjectID="_1845800216" r:id="rId1258"/>
        </w:object>
      </w:r>
      <w:r w:rsidRPr="004A1FD6">
        <w:t xml:space="preserve"> .  In other words the solution is the eigenvector corresponding to the smallest eigenvector of (p.d.) A’A which is geometrically is the minor axis of the quadratic form  </w:t>
      </w:r>
      <w:r w:rsidRPr="004A1FD6">
        <w:fldChar w:fldCharType="begin"/>
      </w:r>
      <w:r w:rsidRPr="004A1FD6">
        <w:instrText xml:space="preserve"> GOTOBUTTON ZEqnNum421992  \* MERGEFORMAT </w:instrText>
      </w:r>
      <w:fldSimple w:instr=" REF ZEqnNum421992 \* Charformat \! \* MERGEFORMAT ">
        <w:r w:rsidRPr="004A1FD6">
          <w:instrText>(</w:instrText>
        </w:r>
        <w:r>
          <w:instrText>1</w:instrText>
        </w:r>
        <w:r w:rsidRPr="004A1FD6">
          <w:instrText>.</w:instrText>
        </w:r>
        <w:r>
          <w:instrText>281</w:instrText>
        </w:r>
        <w:r w:rsidRPr="004A1FD6">
          <w:instrText>)</w:instrText>
        </w:r>
      </w:fldSimple>
      <w:r w:rsidRPr="004A1FD6">
        <w:fldChar w:fldCharType="end"/>
      </w:r>
      <w:r w:rsidRPr="004A1FD6">
        <w:t xml:space="preserve"> which traces out a hyperellipse.</w:t>
      </w:r>
      <w:r w:rsidRPr="004A1FD6">
        <w:br w:type="page"/>
      </w:r>
    </w:p>
    <w:p w:rsidR="00D374E4" w:rsidRPr="004A1FD6" w:rsidRDefault="00867031" w:rsidP="00867031">
      <w:pPr>
        <w:pStyle w:val="Heading3"/>
      </w:pPr>
      <w:bookmarkStart w:id="255" w:name="_Toc483993394"/>
      <w:bookmarkStart w:id="256" w:name="_Toc209787798"/>
      <w:bookmarkStart w:id="257" w:name="_Toc229857456"/>
      <w:bookmarkStart w:id="258" w:name="_Toc229926509"/>
      <w:r>
        <w:lastRenderedPageBreak/>
        <w:t xml:space="preserve"> </w:t>
      </w:r>
      <w:r w:rsidR="00D374E4" w:rsidRPr="004A1FD6">
        <w:t>L-Chart Simulation Code</w:t>
      </w:r>
      <w:bookmarkEnd w:id="255"/>
      <w:bookmarkEnd w:id="256"/>
      <w:bookmarkEnd w:id="257"/>
      <w:bookmarkEnd w:id="258"/>
    </w:p>
    <w:p w:rsidR="00D374E4" w:rsidRPr="004A1FD6" w:rsidRDefault="00D374E4" w:rsidP="00652178">
      <w:pPr>
        <w:autoSpaceDE w:val="0"/>
        <w:autoSpaceDN w:val="0"/>
        <w:adjustRightInd w:val="0"/>
        <w:rPr>
          <w:sz w:val="16"/>
          <w:szCs w:val="16"/>
        </w:rPr>
      </w:pPr>
      <w:r w:rsidRPr="004A1FD6">
        <w:rPr>
          <w:color w:val="000000"/>
          <w:sz w:val="16"/>
          <w:szCs w:val="16"/>
        </w:rPr>
        <w:t xml:space="preserve">clear;close </w:t>
      </w:r>
      <w:r w:rsidRPr="004A1FD6">
        <w:rPr>
          <w:color w:val="A020F0"/>
          <w:sz w:val="16"/>
          <w:szCs w:val="16"/>
        </w:rPr>
        <w:t>all</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228B22"/>
          <w:sz w:val="16"/>
          <w:szCs w:val="16"/>
        </w:rPr>
        <w:t>%Y down, Z toward camera, X right</w:t>
      </w:r>
    </w:p>
    <w:p w:rsidR="00D374E4" w:rsidRPr="004A1FD6" w:rsidRDefault="00D374E4" w:rsidP="00652178">
      <w:pPr>
        <w:autoSpaceDE w:val="0"/>
        <w:autoSpaceDN w:val="0"/>
        <w:adjustRightInd w:val="0"/>
        <w:rPr>
          <w:sz w:val="16"/>
          <w:szCs w:val="16"/>
        </w:rPr>
      </w:pPr>
      <w:r w:rsidRPr="004A1FD6">
        <w:rPr>
          <w:color w:val="228B22"/>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L = 50.8;</w:t>
      </w:r>
    </w:p>
    <w:p w:rsidR="00D374E4" w:rsidRPr="004A1FD6" w:rsidRDefault="00D374E4" w:rsidP="00652178">
      <w:pPr>
        <w:autoSpaceDE w:val="0"/>
        <w:autoSpaceDN w:val="0"/>
        <w:adjustRightInd w:val="0"/>
        <w:rPr>
          <w:sz w:val="16"/>
          <w:szCs w:val="16"/>
        </w:rPr>
      </w:pPr>
      <w:r w:rsidRPr="004A1FD6">
        <w:rPr>
          <w:color w:val="000000"/>
          <w:sz w:val="16"/>
          <w:szCs w:val="16"/>
        </w:rPr>
        <w:t>N = 15;</w:t>
      </w:r>
    </w:p>
    <w:p w:rsidR="00D374E4" w:rsidRPr="004A1FD6" w:rsidRDefault="00D374E4" w:rsidP="00652178">
      <w:pPr>
        <w:autoSpaceDE w:val="0"/>
        <w:autoSpaceDN w:val="0"/>
        <w:adjustRightInd w:val="0"/>
        <w:rPr>
          <w:sz w:val="16"/>
          <w:szCs w:val="16"/>
        </w:rPr>
      </w:pPr>
      <w:r w:rsidRPr="004A1FD6">
        <w:rPr>
          <w:color w:val="000000"/>
          <w:sz w:val="16"/>
          <w:szCs w:val="16"/>
        </w:rPr>
        <w:t>B = 30;</w:t>
      </w:r>
    </w:p>
    <w:p w:rsidR="00D374E4" w:rsidRPr="004A1FD6" w:rsidRDefault="00D374E4" w:rsidP="00652178">
      <w:pPr>
        <w:autoSpaceDE w:val="0"/>
        <w:autoSpaceDN w:val="0"/>
        <w:adjustRightInd w:val="0"/>
        <w:rPr>
          <w:sz w:val="16"/>
          <w:szCs w:val="16"/>
        </w:rPr>
      </w:pPr>
      <w:r w:rsidRPr="004A1FD6">
        <w:rPr>
          <w:color w:val="000000"/>
          <w:sz w:val="16"/>
          <w:szCs w:val="16"/>
        </w:rPr>
        <w:t>Z1 = 1000;</w:t>
      </w:r>
    </w:p>
    <w:p w:rsidR="00D374E4" w:rsidRPr="004A1FD6" w:rsidRDefault="00D374E4" w:rsidP="00652178">
      <w:pPr>
        <w:autoSpaceDE w:val="0"/>
        <w:autoSpaceDN w:val="0"/>
        <w:adjustRightInd w:val="0"/>
        <w:rPr>
          <w:sz w:val="16"/>
          <w:szCs w:val="16"/>
        </w:rPr>
      </w:pPr>
      <w:r w:rsidRPr="004A1FD6">
        <w:rPr>
          <w:color w:val="000000"/>
          <w:sz w:val="16"/>
          <w:szCs w:val="16"/>
        </w:rPr>
        <w:t>Z2 = Z1;</w:t>
      </w:r>
    </w:p>
    <w:p w:rsidR="00D374E4" w:rsidRPr="004A1FD6" w:rsidRDefault="00D374E4" w:rsidP="00652178">
      <w:pPr>
        <w:autoSpaceDE w:val="0"/>
        <w:autoSpaceDN w:val="0"/>
        <w:adjustRightInd w:val="0"/>
        <w:rPr>
          <w:sz w:val="16"/>
          <w:szCs w:val="16"/>
        </w:rPr>
      </w:pPr>
      <w:r w:rsidRPr="004A1FD6">
        <w:rPr>
          <w:color w:val="000000"/>
          <w:sz w:val="16"/>
          <w:szCs w:val="16"/>
        </w:rPr>
        <w:t>f1 = 5;</w:t>
      </w:r>
    </w:p>
    <w:p w:rsidR="00D374E4" w:rsidRPr="004A1FD6" w:rsidRDefault="00D374E4" w:rsidP="00652178">
      <w:pPr>
        <w:autoSpaceDE w:val="0"/>
        <w:autoSpaceDN w:val="0"/>
        <w:adjustRightInd w:val="0"/>
        <w:rPr>
          <w:sz w:val="16"/>
          <w:szCs w:val="16"/>
        </w:rPr>
      </w:pPr>
      <w:r w:rsidRPr="004A1FD6">
        <w:rPr>
          <w:color w:val="000000"/>
          <w:sz w:val="16"/>
          <w:szCs w:val="16"/>
        </w:rPr>
        <w:t>f2 = 2.5;</w:t>
      </w:r>
    </w:p>
    <w:p w:rsidR="00D374E4" w:rsidRPr="004A1FD6" w:rsidRDefault="00D374E4" w:rsidP="00652178">
      <w:pPr>
        <w:autoSpaceDE w:val="0"/>
        <w:autoSpaceDN w:val="0"/>
        <w:adjustRightInd w:val="0"/>
        <w:rPr>
          <w:sz w:val="16"/>
          <w:szCs w:val="16"/>
        </w:rPr>
      </w:pPr>
      <w:r w:rsidRPr="004A1FD6">
        <w:rPr>
          <w:color w:val="000000"/>
          <w:sz w:val="16"/>
          <w:szCs w:val="16"/>
        </w:rPr>
        <w:t>D1 = 4000/1280;</w:t>
      </w:r>
    </w:p>
    <w:p w:rsidR="00D374E4" w:rsidRPr="004A1FD6" w:rsidRDefault="00D374E4" w:rsidP="00652178">
      <w:pPr>
        <w:autoSpaceDE w:val="0"/>
        <w:autoSpaceDN w:val="0"/>
        <w:adjustRightInd w:val="0"/>
        <w:rPr>
          <w:sz w:val="16"/>
          <w:szCs w:val="16"/>
        </w:rPr>
      </w:pPr>
      <w:r w:rsidRPr="004A1FD6">
        <w:rPr>
          <w:color w:val="000000"/>
          <w:sz w:val="16"/>
          <w:szCs w:val="16"/>
        </w:rPr>
        <w:t>D2 = 1920/1280;</w:t>
      </w:r>
    </w:p>
    <w:p w:rsidR="00D374E4" w:rsidRPr="004A1FD6" w:rsidRDefault="00D374E4" w:rsidP="00652178">
      <w:pPr>
        <w:autoSpaceDE w:val="0"/>
        <w:autoSpaceDN w:val="0"/>
        <w:adjustRightInd w:val="0"/>
        <w:rPr>
          <w:sz w:val="16"/>
          <w:szCs w:val="16"/>
        </w:rPr>
      </w:pPr>
      <w:r w:rsidRPr="004A1FD6">
        <w:rPr>
          <w:color w:val="000000"/>
          <w:sz w:val="16"/>
          <w:szCs w:val="16"/>
        </w:rPr>
        <w:t>a1 = 1.12e-3*D1;</w:t>
      </w:r>
    </w:p>
    <w:p w:rsidR="00D374E4" w:rsidRPr="004A1FD6" w:rsidRDefault="00D374E4" w:rsidP="00652178">
      <w:pPr>
        <w:autoSpaceDE w:val="0"/>
        <w:autoSpaceDN w:val="0"/>
        <w:adjustRightInd w:val="0"/>
        <w:rPr>
          <w:sz w:val="16"/>
          <w:szCs w:val="16"/>
        </w:rPr>
      </w:pPr>
      <w:r w:rsidRPr="004A1FD6">
        <w:rPr>
          <w:color w:val="000000"/>
          <w:sz w:val="16"/>
          <w:szCs w:val="16"/>
        </w:rPr>
        <w:t>b1 = a1;</w:t>
      </w:r>
    </w:p>
    <w:p w:rsidR="00D374E4" w:rsidRPr="004A1FD6" w:rsidRDefault="00D374E4" w:rsidP="00652178">
      <w:pPr>
        <w:autoSpaceDE w:val="0"/>
        <w:autoSpaceDN w:val="0"/>
        <w:adjustRightInd w:val="0"/>
        <w:rPr>
          <w:sz w:val="16"/>
          <w:szCs w:val="16"/>
        </w:rPr>
      </w:pPr>
      <w:r w:rsidRPr="004A1FD6">
        <w:rPr>
          <w:color w:val="000000"/>
          <w:sz w:val="16"/>
          <w:szCs w:val="16"/>
        </w:rPr>
        <w:t>a2 = 2e-3*D2;</w:t>
      </w:r>
    </w:p>
    <w:p w:rsidR="00D374E4" w:rsidRPr="004A1FD6" w:rsidRDefault="00D374E4" w:rsidP="00652178">
      <w:pPr>
        <w:autoSpaceDE w:val="0"/>
        <w:autoSpaceDN w:val="0"/>
        <w:adjustRightInd w:val="0"/>
        <w:rPr>
          <w:sz w:val="16"/>
          <w:szCs w:val="16"/>
        </w:rPr>
      </w:pPr>
      <w:r w:rsidRPr="004A1FD6">
        <w:rPr>
          <w:color w:val="000000"/>
          <w:sz w:val="16"/>
          <w:szCs w:val="16"/>
        </w:rPr>
        <w:t>b2 = a2;</w:t>
      </w:r>
    </w:p>
    <w:p w:rsidR="00D374E4" w:rsidRPr="004A1FD6" w:rsidRDefault="00D374E4" w:rsidP="00652178">
      <w:pPr>
        <w:autoSpaceDE w:val="0"/>
        <w:autoSpaceDN w:val="0"/>
        <w:adjustRightInd w:val="0"/>
        <w:rPr>
          <w:sz w:val="16"/>
          <w:szCs w:val="16"/>
        </w:rPr>
      </w:pPr>
      <w:r w:rsidRPr="004A1FD6">
        <w:rPr>
          <w:color w:val="000000"/>
          <w:sz w:val="16"/>
          <w:szCs w:val="16"/>
        </w:rPr>
        <w:t>R0 =get_matrix(0,-pi/4,0);</w:t>
      </w:r>
      <w:r w:rsidRPr="004A1FD6">
        <w:rPr>
          <w:color w:val="228B22"/>
          <w:sz w:val="16"/>
          <w:szCs w:val="16"/>
        </w:rPr>
        <w:t xml:space="preserve">%right hand rule about y axis </w:t>
      </w:r>
    </w:p>
    <w:p w:rsidR="00D374E4" w:rsidRPr="004A1FD6" w:rsidRDefault="00D374E4" w:rsidP="00652178">
      <w:pPr>
        <w:autoSpaceDE w:val="0"/>
        <w:autoSpaceDN w:val="0"/>
        <w:adjustRightInd w:val="0"/>
        <w:rPr>
          <w:sz w:val="16"/>
          <w:szCs w:val="16"/>
        </w:rPr>
      </w:pPr>
      <w:r w:rsidRPr="004A1FD6">
        <w:rPr>
          <w:color w:val="228B22"/>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dC1 = [0 0 0]';</w:t>
      </w:r>
    </w:p>
    <w:p w:rsidR="00D374E4" w:rsidRPr="004A1FD6" w:rsidRDefault="00D374E4" w:rsidP="00652178">
      <w:pPr>
        <w:autoSpaceDE w:val="0"/>
        <w:autoSpaceDN w:val="0"/>
        <w:adjustRightInd w:val="0"/>
        <w:rPr>
          <w:sz w:val="16"/>
          <w:szCs w:val="16"/>
        </w:rPr>
      </w:pPr>
      <w:r w:rsidRPr="004A1FD6">
        <w:rPr>
          <w:color w:val="000000"/>
          <w:sz w:val="16"/>
          <w:szCs w:val="16"/>
        </w:rPr>
        <w:t>dC2 = [0;0;0];</w:t>
      </w:r>
    </w:p>
    <w:p w:rsidR="00D374E4" w:rsidRPr="004A1FD6" w:rsidRDefault="00D374E4" w:rsidP="00652178">
      <w:pPr>
        <w:autoSpaceDE w:val="0"/>
        <w:autoSpaceDN w:val="0"/>
        <w:adjustRightInd w:val="0"/>
        <w:rPr>
          <w:sz w:val="16"/>
          <w:szCs w:val="16"/>
        </w:rPr>
      </w:pPr>
      <w:r w:rsidRPr="004A1FD6">
        <w:rPr>
          <w:color w:val="000000"/>
          <w:sz w:val="16"/>
          <w:szCs w:val="16"/>
        </w:rPr>
        <w:t>C0 = R0*[0;0;Z1];</w:t>
      </w:r>
    </w:p>
    <w:p w:rsidR="00D374E4" w:rsidRPr="004A1FD6" w:rsidRDefault="00D374E4" w:rsidP="00652178">
      <w:pPr>
        <w:autoSpaceDE w:val="0"/>
        <w:autoSpaceDN w:val="0"/>
        <w:adjustRightInd w:val="0"/>
        <w:rPr>
          <w:sz w:val="16"/>
          <w:szCs w:val="16"/>
        </w:rPr>
      </w:pPr>
      <w:r w:rsidRPr="004A1FD6">
        <w:rPr>
          <w:color w:val="000000"/>
          <w:sz w:val="16"/>
          <w:szCs w:val="16"/>
        </w:rPr>
        <w:t>C1 = R0*[B/2 0 Z1]' + dC1;</w:t>
      </w:r>
    </w:p>
    <w:p w:rsidR="00D374E4" w:rsidRPr="004A1FD6" w:rsidRDefault="00D374E4" w:rsidP="00652178">
      <w:pPr>
        <w:autoSpaceDE w:val="0"/>
        <w:autoSpaceDN w:val="0"/>
        <w:adjustRightInd w:val="0"/>
        <w:rPr>
          <w:sz w:val="16"/>
          <w:szCs w:val="16"/>
        </w:rPr>
      </w:pPr>
      <w:r w:rsidRPr="004A1FD6">
        <w:rPr>
          <w:color w:val="000000"/>
          <w:sz w:val="16"/>
          <w:szCs w:val="16"/>
        </w:rPr>
        <w:t>C2 = R0*[-B/2 0 Z2]'  + dC2;</w:t>
      </w:r>
    </w:p>
    <w:p w:rsidR="00D374E4" w:rsidRPr="004A1FD6" w:rsidRDefault="00D374E4" w:rsidP="00652178">
      <w:pPr>
        <w:autoSpaceDE w:val="0"/>
        <w:autoSpaceDN w:val="0"/>
        <w:adjustRightInd w:val="0"/>
        <w:rPr>
          <w:sz w:val="16"/>
          <w:szCs w:val="16"/>
        </w:rPr>
      </w:pPr>
      <w:r w:rsidRPr="004A1FD6">
        <w:rPr>
          <w:color w:val="000000"/>
          <w:sz w:val="16"/>
          <w:szCs w:val="16"/>
        </w:rPr>
        <w:t>h1 = 3000/D1;</w:t>
      </w:r>
    </w:p>
    <w:p w:rsidR="00D374E4" w:rsidRPr="004A1FD6" w:rsidRDefault="00D374E4" w:rsidP="00652178">
      <w:pPr>
        <w:autoSpaceDE w:val="0"/>
        <w:autoSpaceDN w:val="0"/>
        <w:adjustRightInd w:val="0"/>
        <w:rPr>
          <w:sz w:val="16"/>
          <w:szCs w:val="16"/>
        </w:rPr>
      </w:pPr>
      <w:r w:rsidRPr="004A1FD6">
        <w:rPr>
          <w:color w:val="000000"/>
          <w:sz w:val="16"/>
          <w:szCs w:val="16"/>
        </w:rPr>
        <w:t>w1 = 4000/D1;</w:t>
      </w:r>
    </w:p>
    <w:p w:rsidR="00D374E4" w:rsidRPr="004A1FD6" w:rsidRDefault="00D374E4" w:rsidP="00652178">
      <w:pPr>
        <w:autoSpaceDE w:val="0"/>
        <w:autoSpaceDN w:val="0"/>
        <w:adjustRightInd w:val="0"/>
        <w:rPr>
          <w:sz w:val="16"/>
          <w:szCs w:val="16"/>
        </w:rPr>
      </w:pPr>
      <w:r w:rsidRPr="004A1FD6">
        <w:rPr>
          <w:color w:val="000000"/>
          <w:sz w:val="16"/>
          <w:szCs w:val="16"/>
        </w:rPr>
        <w:t>h2 = 1080/D2;</w:t>
      </w:r>
    </w:p>
    <w:p w:rsidR="00D374E4" w:rsidRPr="004A1FD6" w:rsidRDefault="00D374E4" w:rsidP="00652178">
      <w:pPr>
        <w:autoSpaceDE w:val="0"/>
        <w:autoSpaceDN w:val="0"/>
        <w:adjustRightInd w:val="0"/>
        <w:rPr>
          <w:sz w:val="16"/>
          <w:szCs w:val="16"/>
        </w:rPr>
      </w:pPr>
      <w:r w:rsidRPr="004A1FD6">
        <w:rPr>
          <w:color w:val="000000"/>
          <w:sz w:val="16"/>
          <w:szCs w:val="16"/>
        </w:rPr>
        <w:t>w2 = 1920/D2;</w:t>
      </w:r>
    </w:p>
    <w:p w:rsidR="00D374E4" w:rsidRPr="004A1FD6" w:rsidRDefault="00D374E4" w:rsidP="00652178">
      <w:pPr>
        <w:autoSpaceDE w:val="0"/>
        <w:autoSpaceDN w:val="0"/>
        <w:adjustRightInd w:val="0"/>
        <w:rPr>
          <w:sz w:val="16"/>
          <w:szCs w:val="16"/>
        </w:rPr>
      </w:pPr>
      <w:r w:rsidRPr="004A1FD6">
        <w:rPr>
          <w:color w:val="000000"/>
          <w:sz w:val="16"/>
          <w:szCs w:val="16"/>
        </w:rPr>
        <w:t>Vfov1 = 2*atan(h1*a1/(2*f1));</w:t>
      </w:r>
    </w:p>
    <w:p w:rsidR="00D374E4" w:rsidRPr="004A1FD6" w:rsidRDefault="00D374E4" w:rsidP="00652178">
      <w:pPr>
        <w:autoSpaceDE w:val="0"/>
        <w:autoSpaceDN w:val="0"/>
        <w:adjustRightInd w:val="0"/>
        <w:rPr>
          <w:sz w:val="16"/>
          <w:szCs w:val="16"/>
        </w:rPr>
      </w:pPr>
      <w:r w:rsidRPr="004A1FD6">
        <w:rPr>
          <w:color w:val="000000"/>
          <w:sz w:val="16"/>
          <w:szCs w:val="16"/>
        </w:rPr>
        <w:t>Vfov2 = 2*atan(h2*a2/(2*f2));</w:t>
      </w:r>
    </w:p>
    <w:p w:rsidR="00D374E4" w:rsidRPr="004A1FD6" w:rsidRDefault="00D374E4" w:rsidP="00652178">
      <w:pPr>
        <w:autoSpaceDE w:val="0"/>
        <w:autoSpaceDN w:val="0"/>
        <w:adjustRightInd w:val="0"/>
        <w:rPr>
          <w:sz w:val="16"/>
          <w:szCs w:val="16"/>
        </w:rPr>
      </w:pPr>
      <w:r w:rsidRPr="004A1FD6">
        <w:rPr>
          <w:color w:val="000000"/>
          <w:sz w:val="16"/>
          <w:szCs w:val="16"/>
        </w:rPr>
        <w:t>Hfov1 = 2*atan(w1*a1/(2*f1));</w:t>
      </w:r>
    </w:p>
    <w:p w:rsidR="00D374E4" w:rsidRPr="004A1FD6" w:rsidRDefault="00D374E4" w:rsidP="00652178">
      <w:pPr>
        <w:autoSpaceDE w:val="0"/>
        <w:autoSpaceDN w:val="0"/>
        <w:adjustRightInd w:val="0"/>
        <w:rPr>
          <w:sz w:val="16"/>
          <w:szCs w:val="16"/>
        </w:rPr>
      </w:pPr>
      <w:r w:rsidRPr="004A1FD6">
        <w:rPr>
          <w:color w:val="000000"/>
          <w:sz w:val="16"/>
          <w:szCs w:val="16"/>
        </w:rPr>
        <w:t>Hfov2 = 2*atan(w2*a2/(2*f2));</w:t>
      </w:r>
    </w:p>
    <w:p w:rsidR="00D374E4" w:rsidRPr="004A1FD6" w:rsidRDefault="00D374E4" w:rsidP="00652178">
      <w:pPr>
        <w:autoSpaceDE w:val="0"/>
        <w:autoSpaceDN w:val="0"/>
        <w:adjustRightInd w:val="0"/>
        <w:rPr>
          <w:sz w:val="16"/>
          <w:szCs w:val="16"/>
        </w:rPr>
      </w:pPr>
      <w:r w:rsidRPr="004A1FD6">
        <w:rPr>
          <w:color w:val="000000"/>
          <w:sz w:val="16"/>
          <w:szCs w:val="16"/>
        </w:rPr>
        <w:t>dc1 = 0;</w:t>
      </w:r>
    </w:p>
    <w:p w:rsidR="00D374E4" w:rsidRPr="004A1FD6" w:rsidRDefault="00D374E4" w:rsidP="00652178">
      <w:pPr>
        <w:autoSpaceDE w:val="0"/>
        <w:autoSpaceDN w:val="0"/>
        <w:adjustRightInd w:val="0"/>
        <w:rPr>
          <w:sz w:val="16"/>
          <w:szCs w:val="16"/>
        </w:rPr>
      </w:pPr>
      <w:r w:rsidRPr="004A1FD6">
        <w:rPr>
          <w:color w:val="000000"/>
          <w:sz w:val="16"/>
          <w:szCs w:val="16"/>
        </w:rPr>
        <w:t>dc2 = dc1;</w:t>
      </w:r>
    </w:p>
    <w:p w:rsidR="00D374E4" w:rsidRPr="004A1FD6" w:rsidRDefault="00D374E4" w:rsidP="00652178">
      <w:pPr>
        <w:autoSpaceDE w:val="0"/>
        <w:autoSpaceDN w:val="0"/>
        <w:adjustRightInd w:val="0"/>
        <w:rPr>
          <w:sz w:val="16"/>
          <w:szCs w:val="16"/>
        </w:rPr>
      </w:pPr>
      <w:r w:rsidRPr="004A1FD6">
        <w:rPr>
          <w:color w:val="000000"/>
          <w:sz w:val="16"/>
          <w:szCs w:val="16"/>
        </w:rPr>
        <w:t xml:space="preserve">p10 = dc1*[a1;b1]; </w:t>
      </w:r>
      <w:r w:rsidRPr="004A1FD6">
        <w:rPr>
          <w:color w:val="228B22"/>
          <w:sz w:val="16"/>
          <w:szCs w:val="16"/>
        </w:rPr>
        <w:t>%center offset in mm</w:t>
      </w:r>
    </w:p>
    <w:p w:rsidR="00D374E4" w:rsidRPr="004A1FD6" w:rsidRDefault="00D374E4" w:rsidP="00652178">
      <w:pPr>
        <w:autoSpaceDE w:val="0"/>
        <w:autoSpaceDN w:val="0"/>
        <w:adjustRightInd w:val="0"/>
        <w:rPr>
          <w:sz w:val="16"/>
          <w:szCs w:val="16"/>
        </w:rPr>
      </w:pPr>
      <w:r w:rsidRPr="004A1FD6">
        <w:rPr>
          <w:color w:val="000000"/>
          <w:sz w:val="16"/>
          <w:szCs w:val="16"/>
        </w:rPr>
        <w:t>p20 = dc2*[a2;b2];</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c10 = p10./[a1;b1];</w:t>
      </w:r>
    </w:p>
    <w:p w:rsidR="00D374E4" w:rsidRPr="004A1FD6" w:rsidRDefault="00D374E4" w:rsidP="00652178">
      <w:pPr>
        <w:autoSpaceDE w:val="0"/>
        <w:autoSpaceDN w:val="0"/>
        <w:adjustRightInd w:val="0"/>
        <w:rPr>
          <w:sz w:val="16"/>
          <w:szCs w:val="16"/>
        </w:rPr>
      </w:pPr>
      <w:r w:rsidRPr="004A1FD6">
        <w:rPr>
          <w:color w:val="000000"/>
          <w:sz w:val="16"/>
          <w:szCs w:val="16"/>
        </w:rPr>
        <w:t>c20 = p20./[a2;b2];</w:t>
      </w:r>
    </w:p>
    <w:p w:rsidR="00D374E4" w:rsidRPr="004A1FD6" w:rsidRDefault="00D374E4" w:rsidP="00652178">
      <w:pPr>
        <w:autoSpaceDE w:val="0"/>
        <w:autoSpaceDN w:val="0"/>
        <w:adjustRightInd w:val="0"/>
        <w:rPr>
          <w:sz w:val="16"/>
          <w:szCs w:val="16"/>
        </w:rPr>
      </w:pPr>
      <w:r w:rsidRPr="004A1FD6">
        <w:rPr>
          <w:color w:val="000000"/>
          <w:sz w:val="16"/>
          <w:szCs w:val="16"/>
        </w:rPr>
        <w:t>c1 = 0.5*[w1 h1]' + c10;</w:t>
      </w:r>
    </w:p>
    <w:p w:rsidR="00D374E4" w:rsidRPr="004A1FD6" w:rsidRDefault="00D374E4" w:rsidP="00652178">
      <w:pPr>
        <w:autoSpaceDE w:val="0"/>
        <w:autoSpaceDN w:val="0"/>
        <w:adjustRightInd w:val="0"/>
        <w:rPr>
          <w:sz w:val="16"/>
          <w:szCs w:val="16"/>
        </w:rPr>
      </w:pPr>
      <w:r w:rsidRPr="004A1FD6">
        <w:rPr>
          <w:color w:val="000000"/>
          <w:sz w:val="16"/>
          <w:szCs w:val="16"/>
        </w:rPr>
        <w:t>c2 = 0.5*[w2 h2]' + c20;</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nz = [0 0 1]';nx = [1 0 0]';ny = [0 1 0]';</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228B22"/>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theta1 = 4/2*pi/180*[1;1;1];</w:t>
      </w:r>
    </w:p>
    <w:p w:rsidR="00D374E4" w:rsidRPr="004A1FD6" w:rsidRDefault="00D374E4" w:rsidP="00652178">
      <w:pPr>
        <w:autoSpaceDE w:val="0"/>
        <w:autoSpaceDN w:val="0"/>
        <w:adjustRightInd w:val="0"/>
        <w:rPr>
          <w:sz w:val="16"/>
          <w:szCs w:val="16"/>
        </w:rPr>
      </w:pPr>
      <w:r w:rsidRPr="004A1FD6">
        <w:rPr>
          <w:color w:val="000000"/>
          <w:sz w:val="16"/>
          <w:szCs w:val="16"/>
        </w:rPr>
        <w:t xml:space="preserve"> theta2 = -4/2*pi/180*[1;1;1];</w:t>
      </w:r>
    </w:p>
    <w:p w:rsidR="00D374E4" w:rsidRPr="004A1FD6" w:rsidRDefault="00D374E4" w:rsidP="00652178">
      <w:pPr>
        <w:autoSpaceDE w:val="0"/>
        <w:autoSpaceDN w:val="0"/>
        <w:adjustRightInd w:val="0"/>
        <w:rPr>
          <w:sz w:val="16"/>
          <w:szCs w:val="16"/>
        </w:rPr>
      </w:pPr>
      <w:r w:rsidRPr="004A1FD6">
        <w:rPr>
          <w:color w:val="000000"/>
          <w:sz w:val="16"/>
          <w:szCs w:val="16"/>
        </w:rPr>
        <w:t>R10 = get_matrix(theta1(1),theta1(2),theta1(3));</w:t>
      </w:r>
    </w:p>
    <w:p w:rsidR="00D374E4" w:rsidRPr="004A1FD6" w:rsidRDefault="00D374E4" w:rsidP="00652178">
      <w:pPr>
        <w:autoSpaceDE w:val="0"/>
        <w:autoSpaceDN w:val="0"/>
        <w:adjustRightInd w:val="0"/>
        <w:rPr>
          <w:sz w:val="16"/>
          <w:szCs w:val="16"/>
        </w:rPr>
      </w:pPr>
      <w:r w:rsidRPr="004A1FD6">
        <w:rPr>
          <w:color w:val="000000"/>
          <w:sz w:val="16"/>
          <w:szCs w:val="16"/>
        </w:rPr>
        <w:t>R20 = get_matrix(theta2(1),theta2(2),theta2(3));</w:t>
      </w:r>
    </w:p>
    <w:p w:rsidR="00D374E4" w:rsidRPr="004A1FD6" w:rsidRDefault="00D374E4" w:rsidP="00652178">
      <w:pPr>
        <w:autoSpaceDE w:val="0"/>
        <w:autoSpaceDN w:val="0"/>
        <w:adjustRightInd w:val="0"/>
        <w:rPr>
          <w:sz w:val="16"/>
          <w:szCs w:val="16"/>
        </w:rPr>
      </w:pPr>
      <w:r w:rsidRPr="004A1FD6">
        <w:rPr>
          <w:color w:val="000000"/>
          <w:sz w:val="16"/>
          <w:szCs w:val="16"/>
        </w:rPr>
        <w:t>R1 =  R0*get_matrix(0,0,0)*R10;</w:t>
      </w:r>
    </w:p>
    <w:p w:rsidR="00D374E4" w:rsidRPr="004A1FD6" w:rsidRDefault="00D374E4" w:rsidP="00652178">
      <w:pPr>
        <w:autoSpaceDE w:val="0"/>
        <w:autoSpaceDN w:val="0"/>
        <w:adjustRightInd w:val="0"/>
        <w:rPr>
          <w:sz w:val="16"/>
          <w:szCs w:val="16"/>
        </w:rPr>
      </w:pPr>
      <w:r w:rsidRPr="004A1FD6">
        <w:rPr>
          <w:color w:val="000000"/>
          <w:sz w:val="16"/>
          <w:szCs w:val="16"/>
        </w:rPr>
        <w:t>R2 =  R0*get_matrix(0,0,0)*R20;</w:t>
      </w:r>
    </w:p>
    <w:p w:rsidR="00D374E4" w:rsidRPr="004A1FD6" w:rsidRDefault="00D374E4" w:rsidP="00652178">
      <w:pPr>
        <w:autoSpaceDE w:val="0"/>
        <w:autoSpaceDN w:val="0"/>
        <w:adjustRightInd w:val="0"/>
        <w:rPr>
          <w:sz w:val="16"/>
          <w:szCs w:val="16"/>
        </w:rPr>
      </w:pPr>
      <w:r w:rsidRPr="004A1FD6">
        <w:rPr>
          <w:color w:val="000000"/>
          <w:sz w:val="16"/>
          <w:szCs w:val="16"/>
        </w:rPr>
        <w:t>T1 = -R1'*C1;</w:t>
      </w:r>
    </w:p>
    <w:p w:rsidR="00D374E4" w:rsidRPr="004A1FD6" w:rsidRDefault="00D374E4" w:rsidP="00652178">
      <w:pPr>
        <w:autoSpaceDE w:val="0"/>
        <w:autoSpaceDN w:val="0"/>
        <w:adjustRightInd w:val="0"/>
        <w:rPr>
          <w:sz w:val="16"/>
          <w:szCs w:val="16"/>
        </w:rPr>
      </w:pPr>
      <w:r w:rsidRPr="004A1FD6">
        <w:rPr>
          <w:color w:val="000000"/>
          <w:sz w:val="16"/>
          <w:szCs w:val="16"/>
        </w:rPr>
        <w:t>T2 = -R2'*C2;</w:t>
      </w:r>
    </w:p>
    <w:p w:rsidR="00D374E4" w:rsidRPr="004A1FD6" w:rsidRDefault="00D374E4" w:rsidP="00652178">
      <w:pPr>
        <w:autoSpaceDE w:val="0"/>
        <w:autoSpaceDN w:val="0"/>
        <w:adjustRightInd w:val="0"/>
        <w:rPr>
          <w:sz w:val="16"/>
          <w:szCs w:val="16"/>
        </w:rPr>
      </w:pPr>
      <w:r w:rsidRPr="004A1FD6">
        <w:rPr>
          <w:color w:val="000000"/>
          <w:sz w:val="16"/>
          <w:szCs w:val="16"/>
        </w:rPr>
        <w:t>M1 = [R1 C1;0 0 0 1];</w:t>
      </w:r>
    </w:p>
    <w:p w:rsidR="00D374E4" w:rsidRPr="004A1FD6" w:rsidRDefault="00D374E4" w:rsidP="00652178">
      <w:pPr>
        <w:autoSpaceDE w:val="0"/>
        <w:autoSpaceDN w:val="0"/>
        <w:adjustRightInd w:val="0"/>
        <w:rPr>
          <w:sz w:val="16"/>
          <w:szCs w:val="16"/>
        </w:rPr>
      </w:pPr>
      <w:r w:rsidRPr="004A1FD6">
        <w:rPr>
          <w:color w:val="000000"/>
          <w:sz w:val="16"/>
          <w:szCs w:val="16"/>
        </w:rPr>
        <w:t>M2 = [R2 C2;0 0 0 1];</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R = R1'*R2;</w:t>
      </w:r>
    </w:p>
    <w:p w:rsidR="00D374E4" w:rsidRPr="004A1FD6" w:rsidRDefault="00D374E4" w:rsidP="00652178">
      <w:pPr>
        <w:autoSpaceDE w:val="0"/>
        <w:autoSpaceDN w:val="0"/>
        <w:adjustRightInd w:val="0"/>
        <w:rPr>
          <w:sz w:val="16"/>
          <w:szCs w:val="16"/>
        </w:rPr>
      </w:pPr>
      <w:r w:rsidRPr="004A1FD6">
        <w:rPr>
          <w:color w:val="000000"/>
          <w:sz w:val="16"/>
          <w:szCs w:val="16"/>
        </w:rPr>
        <w:t>T = R1'*(C2-C1);</w:t>
      </w:r>
    </w:p>
    <w:p w:rsidR="00D374E4" w:rsidRPr="004A1FD6" w:rsidRDefault="00D374E4" w:rsidP="00652178">
      <w:pPr>
        <w:autoSpaceDE w:val="0"/>
        <w:autoSpaceDN w:val="0"/>
        <w:adjustRightInd w:val="0"/>
        <w:rPr>
          <w:sz w:val="16"/>
          <w:szCs w:val="16"/>
        </w:rPr>
      </w:pPr>
      <w:r w:rsidRPr="004A1FD6">
        <w:rPr>
          <w:color w:val="000000"/>
          <w:sz w:val="16"/>
          <w:szCs w:val="16"/>
        </w:rPr>
        <w:t>nz1 = R1*nz;nx1 = R1*nx;ny1 = R1*ny;</w:t>
      </w:r>
    </w:p>
    <w:p w:rsidR="00D374E4" w:rsidRPr="004A1FD6" w:rsidRDefault="00D374E4" w:rsidP="00652178">
      <w:pPr>
        <w:autoSpaceDE w:val="0"/>
        <w:autoSpaceDN w:val="0"/>
        <w:adjustRightInd w:val="0"/>
        <w:rPr>
          <w:sz w:val="16"/>
          <w:szCs w:val="16"/>
        </w:rPr>
      </w:pPr>
      <w:r w:rsidRPr="004A1FD6">
        <w:rPr>
          <w:color w:val="000000"/>
          <w:sz w:val="16"/>
          <w:szCs w:val="16"/>
        </w:rPr>
        <w:t>nz2 = R2*nz;nx2 = R2*nx;ny2 = R2*ny;</w:t>
      </w:r>
    </w:p>
    <w:p w:rsidR="00D374E4" w:rsidRPr="004A1FD6" w:rsidRDefault="00D374E4" w:rsidP="00652178">
      <w:pPr>
        <w:autoSpaceDE w:val="0"/>
        <w:autoSpaceDN w:val="0"/>
        <w:adjustRightInd w:val="0"/>
        <w:rPr>
          <w:sz w:val="16"/>
          <w:szCs w:val="16"/>
        </w:rPr>
      </w:pPr>
      <w:r w:rsidRPr="004A1FD6">
        <w:rPr>
          <w:color w:val="000000"/>
          <w:sz w:val="16"/>
          <w:szCs w:val="16"/>
        </w:rPr>
        <w:t>nz0 = R0*nz;</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kappa1 = 0*1e-2;</w:t>
      </w:r>
    </w:p>
    <w:p w:rsidR="00D374E4" w:rsidRPr="004A1FD6" w:rsidRDefault="00D374E4" w:rsidP="00652178">
      <w:pPr>
        <w:autoSpaceDE w:val="0"/>
        <w:autoSpaceDN w:val="0"/>
        <w:adjustRightInd w:val="0"/>
        <w:rPr>
          <w:sz w:val="16"/>
          <w:szCs w:val="16"/>
        </w:rPr>
      </w:pPr>
      <w:r w:rsidRPr="004A1FD6">
        <w:rPr>
          <w:color w:val="000000"/>
          <w:sz w:val="16"/>
          <w:szCs w:val="16"/>
        </w:rPr>
        <w:t>kappa2 = kappa1;</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v = 0;</w:t>
      </w:r>
      <w:r w:rsidRPr="004A1FD6">
        <w:rPr>
          <w:color w:val="228B22"/>
          <w:sz w:val="16"/>
          <w:szCs w:val="16"/>
        </w:rPr>
        <w:t>%kp noise in pixels bernoulli v*[-1,0,1]</w:t>
      </w:r>
    </w:p>
    <w:p w:rsidR="00D374E4" w:rsidRPr="004A1FD6" w:rsidRDefault="00D374E4" w:rsidP="00652178">
      <w:pPr>
        <w:autoSpaceDE w:val="0"/>
        <w:autoSpaceDN w:val="0"/>
        <w:adjustRightInd w:val="0"/>
        <w:rPr>
          <w:sz w:val="16"/>
          <w:szCs w:val="16"/>
        </w:rPr>
      </w:pPr>
      <w:r w:rsidRPr="004A1FD6">
        <w:rPr>
          <w:color w:val="228B22"/>
          <w:sz w:val="16"/>
          <w:szCs w:val="16"/>
        </w:rPr>
        <w:lastRenderedPageBreak/>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[XXleft,YYleft,ZZleft] = meshgrid(-N:0,-(N-1)/2:(N-1)/2,0);</w:t>
      </w:r>
    </w:p>
    <w:p w:rsidR="00D374E4" w:rsidRPr="004A1FD6" w:rsidRDefault="00D374E4" w:rsidP="00652178">
      <w:pPr>
        <w:autoSpaceDE w:val="0"/>
        <w:autoSpaceDN w:val="0"/>
        <w:adjustRightInd w:val="0"/>
        <w:rPr>
          <w:sz w:val="16"/>
          <w:szCs w:val="16"/>
        </w:rPr>
      </w:pPr>
      <w:r w:rsidRPr="004A1FD6">
        <w:rPr>
          <w:color w:val="000000"/>
          <w:sz w:val="16"/>
          <w:szCs w:val="16"/>
        </w:rPr>
        <w:t>[XXright,YYright,ZZright] = meshgrid(0,-(N-1)/2:(N-1)/2,1:N);</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PPleft = [XXleft(:)';YYleft(:)';ZZleft(:)'];</w:t>
      </w:r>
    </w:p>
    <w:p w:rsidR="00D374E4" w:rsidRPr="004A1FD6" w:rsidRDefault="00D374E4" w:rsidP="00652178">
      <w:pPr>
        <w:autoSpaceDE w:val="0"/>
        <w:autoSpaceDN w:val="0"/>
        <w:adjustRightInd w:val="0"/>
        <w:rPr>
          <w:sz w:val="16"/>
          <w:szCs w:val="16"/>
        </w:rPr>
      </w:pPr>
      <w:r w:rsidRPr="004A1FD6">
        <w:rPr>
          <w:color w:val="000000"/>
          <w:sz w:val="16"/>
          <w:szCs w:val="16"/>
        </w:rPr>
        <w:t>PPright = [XXright(:)';YYright(:)';ZZright(:)'];</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PP = [PPleft PPright];</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Ns = size(PP,2);</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PP = L*PP;</w:t>
      </w:r>
    </w:p>
    <w:p w:rsidR="00D374E4" w:rsidRPr="004A1FD6" w:rsidRDefault="00D374E4" w:rsidP="00652178">
      <w:pPr>
        <w:autoSpaceDE w:val="0"/>
        <w:autoSpaceDN w:val="0"/>
        <w:adjustRightInd w:val="0"/>
        <w:rPr>
          <w:sz w:val="16"/>
          <w:szCs w:val="16"/>
        </w:rPr>
      </w:pPr>
      <w:r w:rsidRPr="004A1FD6">
        <w:rPr>
          <w:color w:val="000000"/>
          <w:sz w:val="16"/>
          <w:szCs w:val="16"/>
        </w:rPr>
        <w:t>figure,plot3(PP(1,:),PP(2,:),PP(3,:),</w:t>
      </w:r>
      <w:r w:rsidRPr="004A1FD6">
        <w:rPr>
          <w:color w:val="A020F0"/>
          <w:sz w:val="16"/>
          <w:szCs w:val="16"/>
        </w:rPr>
        <w:t>'b.'</w:t>
      </w:r>
      <w:r w:rsidRPr="004A1FD6">
        <w:rPr>
          <w:color w:val="000000"/>
          <w:sz w:val="16"/>
          <w:szCs w:val="16"/>
        </w:rPr>
        <w:t xml:space="preserve">);hold </w:t>
      </w:r>
      <w:r w:rsidRPr="004A1FD6">
        <w:rPr>
          <w:color w:val="A020F0"/>
          <w:sz w:val="16"/>
          <w:szCs w:val="16"/>
        </w:rPr>
        <w:t>on</w:t>
      </w:r>
      <w:r w:rsidRPr="004A1FD6">
        <w:rPr>
          <w:color w:val="000000"/>
          <w:sz w:val="16"/>
          <w:szCs w:val="16"/>
        </w:rPr>
        <w:t xml:space="preserve">;axis </w:t>
      </w:r>
      <w:r w:rsidRPr="004A1FD6">
        <w:rPr>
          <w:color w:val="A020F0"/>
          <w:sz w:val="16"/>
          <w:szCs w:val="16"/>
        </w:rPr>
        <w:t>equal</w:t>
      </w:r>
      <w:r w:rsidRPr="004A1FD6">
        <w:rPr>
          <w:color w:val="000000"/>
          <w:sz w:val="16"/>
          <w:szCs w:val="16"/>
        </w:rPr>
        <w:t xml:space="preserve">;grid </w:t>
      </w:r>
      <w:r w:rsidRPr="004A1FD6">
        <w:rPr>
          <w:color w:val="A020F0"/>
          <w:sz w:val="16"/>
          <w:szCs w:val="16"/>
        </w:rPr>
        <w:t>on</w:t>
      </w:r>
      <w:r w:rsidRPr="004A1FD6">
        <w:rPr>
          <w:color w:val="000000"/>
          <w:sz w:val="16"/>
          <w:szCs w:val="16"/>
        </w:rPr>
        <w:t xml:space="preserve">;axis </w:t>
      </w:r>
      <w:r w:rsidRPr="004A1FD6">
        <w:rPr>
          <w:color w:val="A020F0"/>
          <w:sz w:val="16"/>
          <w:szCs w:val="16"/>
        </w:rPr>
        <w:t>ij</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xlabel(</w:t>
      </w:r>
      <w:r w:rsidRPr="004A1FD6">
        <w:rPr>
          <w:color w:val="A020F0"/>
          <w:sz w:val="16"/>
          <w:szCs w:val="16"/>
        </w:rPr>
        <w:t>'x'</w:t>
      </w:r>
      <w:r w:rsidRPr="004A1FD6">
        <w:rPr>
          <w:color w:val="000000"/>
          <w:sz w:val="16"/>
          <w:szCs w:val="16"/>
        </w:rPr>
        <w:t>);ylabel(</w:t>
      </w:r>
      <w:r w:rsidRPr="004A1FD6">
        <w:rPr>
          <w:color w:val="A020F0"/>
          <w:sz w:val="16"/>
          <w:szCs w:val="16"/>
        </w:rPr>
        <w:t>'y'</w:t>
      </w:r>
      <w:r w:rsidRPr="004A1FD6">
        <w:rPr>
          <w:color w:val="000000"/>
          <w:sz w:val="16"/>
          <w:szCs w:val="16"/>
        </w:rPr>
        <w:t>);zlabel(</w:t>
      </w:r>
      <w:r w:rsidRPr="004A1FD6">
        <w:rPr>
          <w:color w:val="A020F0"/>
          <w:sz w:val="16"/>
          <w:szCs w:val="16"/>
        </w:rPr>
        <w:t>'z'</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quiver3(0, 0, 0,L*nz(1), L*nz(2), L*nz(3),</w:t>
      </w:r>
      <w:r w:rsidRPr="004A1FD6">
        <w:rPr>
          <w:color w:val="A020F0"/>
          <w:sz w:val="16"/>
          <w:szCs w:val="16"/>
        </w:rPr>
        <w:t>'m'</w:t>
      </w:r>
      <w:r w:rsidRPr="004A1FD6">
        <w:rPr>
          <w:color w:val="000000"/>
          <w:sz w:val="16"/>
          <w:szCs w:val="16"/>
        </w:rPr>
        <w:t>,</w:t>
      </w:r>
      <w:r w:rsidRPr="004A1FD6">
        <w:rPr>
          <w:color w:val="A020F0"/>
          <w:sz w:val="16"/>
          <w:szCs w:val="16"/>
        </w:rPr>
        <w:t>'MaxHeadSize'</w:t>
      </w:r>
      <w:r w:rsidRPr="004A1FD6">
        <w:rPr>
          <w:color w:val="000000"/>
          <w:sz w:val="16"/>
          <w:szCs w:val="16"/>
        </w:rPr>
        <w:t>,10);</w:t>
      </w:r>
    </w:p>
    <w:p w:rsidR="00D374E4" w:rsidRPr="004A1FD6" w:rsidRDefault="00D374E4" w:rsidP="00652178">
      <w:pPr>
        <w:autoSpaceDE w:val="0"/>
        <w:autoSpaceDN w:val="0"/>
        <w:adjustRightInd w:val="0"/>
        <w:rPr>
          <w:sz w:val="16"/>
          <w:szCs w:val="16"/>
        </w:rPr>
      </w:pPr>
      <w:r w:rsidRPr="004A1FD6">
        <w:rPr>
          <w:color w:val="000000"/>
          <w:sz w:val="16"/>
          <w:szCs w:val="16"/>
        </w:rPr>
        <w:t>quiver3(0, 0, 0,L*nx(1), L*nx(2), L*nx(3),</w:t>
      </w:r>
      <w:r w:rsidRPr="004A1FD6">
        <w:rPr>
          <w:color w:val="A020F0"/>
          <w:sz w:val="16"/>
          <w:szCs w:val="16"/>
        </w:rPr>
        <w:t>'k'</w:t>
      </w:r>
      <w:r w:rsidRPr="004A1FD6">
        <w:rPr>
          <w:color w:val="000000"/>
          <w:sz w:val="16"/>
          <w:szCs w:val="16"/>
        </w:rPr>
        <w:t>,</w:t>
      </w:r>
      <w:r w:rsidRPr="004A1FD6">
        <w:rPr>
          <w:color w:val="A020F0"/>
          <w:sz w:val="16"/>
          <w:szCs w:val="16"/>
        </w:rPr>
        <w:t>'MaxHeadSize'</w:t>
      </w:r>
      <w:r w:rsidRPr="004A1FD6">
        <w:rPr>
          <w:color w:val="000000"/>
          <w:sz w:val="16"/>
          <w:szCs w:val="16"/>
        </w:rPr>
        <w:t>,10);</w:t>
      </w:r>
    </w:p>
    <w:p w:rsidR="00D374E4" w:rsidRPr="004A1FD6" w:rsidRDefault="00D374E4" w:rsidP="00652178">
      <w:pPr>
        <w:autoSpaceDE w:val="0"/>
        <w:autoSpaceDN w:val="0"/>
        <w:adjustRightInd w:val="0"/>
        <w:rPr>
          <w:sz w:val="16"/>
          <w:szCs w:val="16"/>
        </w:rPr>
      </w:pPr>
      <w:r w:rsidRPr="004A1FD6">
        <w:rPr>
          <w:color w:val="000000"/>
          <w:sz w:val="16"/>
          <w:szCs w:val="16"/>
        </w:rPr>
        <w:t>quiver3(0, 0, 0,L*ny(1), L*ny(2), L*ny(3),</w:t>
      </w:r>
      <w:r w:rsidRPr="004A1FD6">
        <w:rPr>
          <w:color w:val="A020F0"/>
          <w:sz w:val="16"/>
          <w:szCs w:val="16"/>
        </w:rPr>
        <w:t>'k'</w:t>
      </w:r>
      <w:r w:rsidRPr="004A1FD6">
        <w:rPr>
          <w:color w:val="000000"/>
          <w:sz w:val="16"/>
          <w:szCs w:val="16"/>
        </w:rPr>
        <w:t>,</w:t>
      </w:r>
      <w:r w:rsidRPr="004A1FD6">
        <w:rPr>
          <w:color w:val="A020F0"/>
          <w:sz w:val="16"/>
          <w:szCs w:val="16"/>
        </w:rPr>
        <w:t>'MaxHeadSize'</w:t>
      </w:r>
      <w:r w:rsidRPr="004A1FD6">
        <w:rPr>
          <w:color w:val="000000"/>
          <w:sz w:val="16"/>
          <w:szCs w:val="16"/>
        </w:rPr>
        <w:t>,10);</w:t>
      </w:r>
    </w:p>
    <w:p w:rsidR="00D374E4" w:rsidRPr="004A1FD6" w:rsidRDefault="00D374E4" w:rsidP="00652178">
      <w:pPr>
        <w:autoSpaceDE w:val="0"/>
        <w:autoSpaceDN w:val="0"/>
        <w:adjustRightInd w:val="0"/>
        <w:rPr>
          <w:sz w:val="16"/>
          <w:szCs w:val="16"/>
        </w:rPr>
      </w:pPr>
      <w:r w:rsidRPr="004A1FD6">
        <w:rPr>
          <w:color w:val="000000"/>
          <w:sz w:val="16"/>
          <w:szCs w:val="16"/>
        </w:rPr>
        <w:t>quiver3(C1(1), C1(2), C1(3),L*nz1(1),L*nz1(2), L*nz1(3),</w:t>
      </w:r>
      <w:r w:rsidRPr="004A1FD6">
        <w:rPr>
          <w:color w:val="A020F0"/>
          <w:sz w:val="16"/>
          <w:szCs w:val="16"/>
        </w:rPr>
        <w:t>'m'</w:t>
      </w:r>
      <w:r w:rsidRPr="004A1FD6">
        <w:rPr>
          <w:color w:val="000000"/>
          <w:sz w:val="16"/>
          <w:szCs w:val="16"/>
        </w:rPr>
        <w:t>,</w:t>
      </w:r>
      <w:r w:rsidRPr="004A1FD6">
        <w:rPr>
          <w:color w:val="A020F0"/>
          <w:sz w:val="16"/>
          <w:szCs w:val="16"/>
        </w:rPr>
        <w:t>'MaxHeadSize'</w:t>
      </w:r>
      <w:r w:rsidRPr="004A1FD6">
        <w:rPr>
          <w:color w:val="000000"/>
          <w:sz w:val="16"/>
          <w:szCs w:val="16"/>
        </w:rPr>
        <w:t>,10);</w:t>
      </w:r>
    </w:p>
    <w:p w:rsidR="00D374E4" w:rsidRPr="004A1FD6" w:rsidRDefault="00D374E4" w:rsidP="00652178">
      <w:pPr>
        <w:autoSpaceDE w:val="0"/>
        <w:autoSpaceDN w:val="0"/>
        <w:adjustRightInd w:val="0"/>
        <w:rPr>
          <w:sz w:val="16"/>
          <w:szCs w:val="16"/>
        </w:rPr>
      </w:pPr>
      <w:r w:rsidRPr="004A1FD6">
        <w:rPr>
          <w:color w:val="000000"/>
          <w:sz w:val="16"/>
          <w:szCs w:val="16"/>
        </w:rPr>
        <w:t>quiver3(C1(1), C1(2), C1(3),L*nx1(1), L*nx1(2), L*nx1(3),</w:t>
      </w:r>
      <w:r w:rsidRPr="004A1FD6">
        <w:rPr>
          <w:color w:val="A020F0"/>
          <w:sz w:val="16"/>
          <w:szCs w:val="16"/>
        </w:rPr>
        <w:t>'k'</w:t>
      </w:r>
      <w:r w:rsidRPr="004A1FD6">
        <w:rPr>
          <w:color w:val="000000"/>
          <w:sz w:val="16"/>
          <w:szCs w:val="16"/>
        </w:rPr>
        <w:t>,</w:t>
      </w:r>
      <w:r w:rsidRPr="004A1FD6">
        <w:rPr>
          <w:color w:val="A020F0"/>
          <w:sz w:val="16"/>
          <w:szCs w:val="16"/>
        </w:rPr>
        <w:t>'MaxHeadSize'</w:t>
      </w:r>
      <w:r w:rsidRPr="004A1FD6">
        <w:rPr>
          <w:color w:val="000000"/>
          <w:sz w:val="16"/>
          <w:szCs w:val="16"/>
        </w:rPr>
        <w:t>,10);</w:t>
      </w:r>
    </w:p>
    <w:p w:rsidR="00D374E4" w:rsidRPr="004A1FD6" w:rsidRDefault="00D374E4" w:rsidP="00652178">
      <w:pPr>
        <w:autoSpaceDE w:val="0"/>
        <w:autoSpaceDN w:val="0"/>
        <w:adjustRightInd w:val="0"/>
        <w:rPr>
          <w:sz w:val="16"/>
          <w:szCs w:val="16"/>
        </w:rPr>
      </w:pPr>
      <w:r w:rsidRPr="004A1FD6">
        <w:rPr>
          <w:color w:val="000000"/>
          <w:sz w:val="16"/>
          <w:szCs w:val="16"/>
        </w:rPr>
        <w:t>quiver3(C1(1), C1(2), C1(3),L*ny1(1), L*ny1(2), L*ny1(3),</w:t>
      </w:r>
      <w:r w:rsidRPr="004A1FD6">
        <w:rPr>
          <w:color w:val="A020F0"/>
          <w:sz w:val="16"/>
          <w:szCs w:val="16"/>
        </w:rPr>
        <w:t>'k'</w:t>
      </w:r>
      <w:r w:rsidRPr="004A1FD6">
        <w:rPr>
          <w:color w:val="000000"/>
          <w:sz w:val="16"/>
          <w:szCs w:val="16"/>
        </w:rPr>
        <w:t>,</w:t>
      </w:r>
      <w:r w:rsidRPr="004A1FD6">
        <w:rPr>
          <w:color w:val="A020F0"/>
          <w:sz w:val="16"/>
          <w:szCs w:val="16"/>
        </w:rPr>
        <w:t>'MaxHeadSize'</w:t>
      </w:r>
      <w:r w:rsidRPr="004A1FD6">
        <w:rPr>
          <w:color w:val="000000"/>
          <w:sz w:val="16"/>
          <w:szCs w:val="16"/>
        </w:rPr>
        <w:t>,10);</w:t>
      </w:r>
    </w:p>
    <w:p w:rsidR="00D374E4" w:rsidRPr="004A1FD6" w:rsidRDefault="00D374E4" w:rsidP="00652178">
      <w:pPr>
        <w:autoSpaceDE w:val="0"/>
        <w:autoSpaceDN w:val="0"/>
        <w:adjustRightInd w:val="0"/>
        <w:rPr>
          <w:sz w:val="16"/>
          <w:szCs w:val="16"/>
        </w:rPr>
      </w:pPr>
      <w:r w:rsidRPr="004A1FD6">
        <w:rPr>
          <w:color w:val="000000"/>
          <w:sz w:val="16"/>
          <w:szCs w:val="16"/>
        </w:rPr>
        <w:t>quiver3(C2(1), C2(2), C2(3),L*nz2(1),L*nz2(2), L*nz2(3),</w:t>
      </w:r>
      <w:r w:rsidRPr="004A1FD6">
        <w:rPr>
          <w:color w:val="A020F0"/>
          <w:sz w:val="16"/>
          <w:szCs w:val="16"/>
        </w:rPr>
        <w:t>'m'</w:t>
      </w:r>
      <w:r w:rsidRPr="004A1FD6">
        <w:rPr>
          <w:color w:val="000000"/>
          <w:sz w:val="16"/>
          <w:szCs w:val="16"/>
        </w:rPr>
        <w:t>,</w:t>
      </w:r>
      <w:r w:rsidRPr="004A1FD6">
        <w:rPr>
          <w:color w:val="A020F0"/>
          <w:sz w:val="16"/>
          <w:szCs w:val="16"/>
        </w:rPr>
        <w:t>'MaxHeadSize'</w:t>
      </w:r>
      <w:r w:rsidRPr="004A1FD6">
        <w:rPr>
          <w:color w:val="000000"/>
          <w:sz w:val="16"/>
          <w:szCs w:val="16"/>
        </w:rPr>
        <w:t>,10);</w:t>
      </w:r>
    </w:p>
    <w:p w:rsidR="00D374E4" w:rsidRPr="004A1FD6" w:rsidRDefault="00D374E4" w:rsidP="00652178">
      <w:pPr>
        <w:autoSpaceDE w:val="0"/>
        <w:autoSpaceDN w:val="0"/>
        <w:adjustRightInd w:val="0"/>
        <w:rPr>
          <w:sz w:val="16"/>
          <w:szCs w:val="16"/>
        </w:rPr>
      </w:pPr>
      <w:r w:rsidRPr="004A1FD6">
        <w:rPr>
          <w:color w:val="000000"/>
          <w:sz w:val="16"/>
          <w:szCs w:val="16"/>
        </w:rPr>
        <w:t>quiver3(C2(1), C2(2), C2(3),L*nx2(1), L*nx2(2), L*nx2(3),</w:t>
      </w:r>
      <w:r w:rsidRPr="004A1FD6">
        <w:rPr>
          <w:color w:val="A020F0"/>
          <w:sz w:val="16"/>
          <w:szCs w:val="16"/>
        </w:rPr>
        <w:t>'k'</w:t>
      </w:r>
      <w:r w:rsidRPr="004A1FD6">
        <w:rPr>
          <w:color w:val="000000"/>
          <w:sz w:val="16"/>
          <w:szCs w:val="16"/>
        </w:rPr>
        <w:t>,</w:t>
      </w:r>
      <w:r w:rsidRPr="004A1FD6">
        <w:rPr>
          <w:color w:val="A020F0"/>
          <w:sz w:val="16"/>
          <w:szCs w:val="16"/>
        </w:rPr>
        <w:t>'MaxHeadSize'</w:t>
      </w:r>
      <w:r w:rsidRPr="004A1FD6">
        <w:rPr>
          <w:color w:val="000000"/>
          <w:sz w:val="16"/>
          <w:szCs w:val="16"/>
        </w:rPr>
        <w:t>,10);</w:t>
      </w:r>
    </w:p>
    <w:p w:rsidR="00D374E4" w:rsidRPr="004A1FD6" w:rsidRDefault="00D374E4" w:rsidP="00652178">
      <w:pPr>
        <w:autoSpaceDE w:val="0"/>
        <w:autoSpaceDN w:val="0"/>
        <w:adjustRightInd w:val="0"/>
        <w:rPr>
          <w:sz w:val="16"/>
          <w:szCs w:val="16"/>
        </w:rPr>
      </w:pPr>
      <w:r w:rsidRPr="004A1FD6">
        <w:rPr>
          <w:color w:val="000000"/>
          <w:sz w:val="16"/>
          <w:szCs w:val="16"/>
        </w:rPr>
        <w:t>quiver3(C2(1), C2(2), C2(3),L*ny2(1), L*ny2(2), L*ny2(3),</w:t>
      </w:r>
      <w:r w:rsidRPr="004A1FD6">
        <w:rPr>
          <w:color w:val="A020F0"/>
          <w:sz w:val="16"/>
          <w:szCs w:val="16"/>
        </w:rPr>
        <w:t>'k'</w:t>
      </w:r>
      <w:r w:rsidRPr="004A1FD6">
        <w:rPr>
          <w:color w:val="000000"/>
          <w:sz w:val="16"/>
          <w:szCs w:val="16"/>
        </w:rPr>
        <w:t>,</w:t>
      </w:r>
      <w:r w:rsidRPr="004A1FD6">
        <w:rPr>
          <w:color w:val="A020F0"/>
          <w:sz w:val="16"/>
          <w:szCs w:val="16"/>
        </w:rPr>
        <w:t>'MaxHeadSize'</w:t>
      </w:r>
      <w:r w:rsidRPr="004A1FD6">
        <w:rPr>
          <w:color w:val="000000"/>
          <w:sz w:val="16"/>
          <w:szCs w:val="16"/>
        </w:rPr>
        <w:t>,10);</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plot3(0,0,0,</w:t>
      </w:r>
      <w:r w:rsidRPr="004A1FD6">
        <w:rPr>
          <w:color w:val="A020F0"/>
          <w:sz w:val="16"/>
          <w:szCs w:val="16"/>
        </w:rPr>
        <w:t>'o'</w:t>
      </w:r>
      <w:r w:rsidRPr="004A1FD6">
        <w:rPr>
          <w:color w:val="000000"/>
          <w:sz w:val="16"/>
          <w:szCs w:val="16"/>
        </w:rPr>
        <w:t>,</w:t>
      </w:r>
      <w:r w:rsidRPr="004A1FD6">
        <w:rPr>
          <w:color w:val="A020F0"/>
          <w:sz w:val="16"/>
          <w:szCs w:val="16"/>
        </w:rPr>
        <w:t>'Color'</w:t>
      </w:r>
      <w:r w:rsidRPr="004A1FD6">
        <w:rPr>
          <w:color w:val="000000"/>
          <w:sz w:val="16"/>
          <w:szCs w:val="16"/>
        </w:rPr>
        <w:t>,[1 .5 0])</w:t>
      </w:r>
    </w:p>
    <w:p w:rsidR="00D374E4" w:rsidRPr="004A1FD6" w:rsidRDefault="00D374E4" w:rsidP="00652178">
      <w:pPr>
        <w:autoSpaceDE w:val="0"/>
        <w:autoSpaceDN w:val="0"/>
        <w:adjustRightInd w:val="0"/>
        <w:rPr>
          <w:sz w:val="16"/>
          <w:szCs w:val="16"/>
        </w:rPr>
      </w:pPr>
      <w:r w:rsidRPr="004A1FD6">
        <w:rPr>
          <w:color w:val="000000"/>
          <w:sz w:val="16"/>
          <w:szCs w:val="16"/>
        </w:rPr>
        <w:t>plot3(C1(1),C1(2),C1(3),</w:t>
      </w:r>
      <w:r w:rsidRPr="004A1FD6">
        <w:rPr>
          <w:color w:val="A020F0"/>
          <w:sz w:val="16"/>
          <w:szCs w:val="16"/>
        </w:rPr>
        <w:t>'.g'</w:t>
      </w:r>
      <w:r w:rsidRPr="004A1FD6">
        <w:rPr>
          <w:color w:val="000000"/>
          <w:sz w:val="16"/>
          <w:szCs w:val="16"/>
        </w:rPr>
        <w:t>,</w:t>
      </w:r>
      <w:r w:rsidRPr="004A1FD6">
        <w:rPr>
          <w:color w:val="A020F0"/>
          <w:sz w:val="16"/>
          <w:szCs w:val="16"/>
        </w:rPr>
        <w:t>'MarkerSize'</w:t>
      </w:r>
      <w:r w:rsidRPr="004A1FD6">
        <w:rPr>
          <w:color w:val="000000"/>
          <w:sz w:val="16"/>
          <w:szCs w:val="16"/>
        </w:rPr>
        <w:t>,10);</w:t>
      </w:r>
    </w:p>
    <w:p w:rsidR="00D374E4" w:rsidRPr="004A1FD6" w:rsidRDefault="00D374E4" w:rsidP="00652178">
      <w:pPr>
        <w:autoSpaceDE w:val="0"/>
        <w:autoSpaceDN w:val="0"/>
        <w:adjustRightInd w:val="0"/>
        <w:rPr>
          <w:sz w:val="16"/>
          <w:szCs w:val="16"/>
        </w:rPr>
      </w:pPr>
      <w:r w:rsidRPr="004A1FD6">
        <w:rPr>
          <w:color w:val="000000"/>
          <w:sz w:val="16"/>
          <w:szCs w:val="16"/>
        </w:rPr>
        <w:t>plot3(C2(1),C2(2),C2(3),</w:t>
      </w:r>
      <w:r w:rsidRPr="004A1FD6">
        <w:rPr>
          <w:color w:val="A020F0"/>
          <w:sz w:val="16"/>
          <w:szCs w:val="16"/>
        </w:rPr>
        <w:t>'.r'</w:t>
      </w:r>
      <w:r w:rsidRPr="004A1FD6">
        <w:rPr>
          <w:color w:val="000000"/>
          <w:sz w:val="16"/>
          <w:szCs w:val="16"/>
        </w:rPr>
        <w:t>,</w:t>
      </w:r>
      <w:r w:rsidRPr="004A1FD6">
        <w:rPr>
          <w:color w:val="A020F0"/>
          <w:sz w:val="16"/>
          <w:szCs w:val="16"/>
        </w:rPr>
        <w:t>'MarkerSize'</w:t>
      </w:r>
      <w:r w:rsidRPr="004A1FD6">
        <w:rPr>
          <w:color w:val="000000"/>
          <w:sz w:val="16"/>
          <w:szCs w:val="16"/>
        </w:rPr>
        <w:t>,10);</w:t>
      </w:r>
    </w:p>
    <w:p w:rsidR="00D374E4" w:rsidRPr="004A1FD6" w:rsidRDefault="00D374E4" w:rsidP="00652178">
      <w:pPr>
        <w:autoSpaceDE w:val="0"/>
        <w:autoSpaceDN w:val="0"/>
        <w:adjustRightInd w:val="0"/>
        <w:rPr>
          <w:sz w:val="16"/>
          <w:szCs w:val="16"/>
        </w:rPr>
      </w:pPr>
      <w:r w:rsidRPr="004A1FD6">
        <w:rPr>
          <w:color w:val="000000"/>
          <w:sz w:val="16"/>
          <w:szCs w:val="16"/>
        </w:rPr>
        <w:t>view(0,90);camorbit(20,30,</w:t>
      </w:r>
      <w:r w:rsidRPr="004A1FD6">
        <w:rPr>
          <w:color w:val="A020F0"/>
          <w:sz w:val="16"/>
          <w:szCs w:val="16"/>
        </w:rPr>
        <w:t>'data'</w:t>
      </w:r>
      <w:r w:rsidRPr="004A1FD6">
        <w:rPr>
          <w:color w:val="000000"/>
          <w:sz w:val="16"/>
          <w:szCs w:val="16"/>
        </w:rPr>
        <w:t>,[0 1 0])</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q1 = v*(round(3*rand(2,Ns)-3/2));</w:t>
      </w:r>
    </w:p>
    <w:p w:rsidR="00D374E4" w:rsidRPr="004A1FD6" w:rsidRDefault="00D374E4" w:rsidP="00652178">
      <w:pPr>
        <w:autoSpaceDE w:val="0"/>
        <w:autoSpaceDN w:val="0"/>
        <w:adjustRightInd w:val="0"/>
        <w:rPr>
          <w:sz w:val="16"/>
          <w:szCs w:val="16"/>
        </w:rPr>
      </w:pPr>
      <w:r w:rsidRPr="004A1FD6">
        <w:rPr>
          <w:color w:val="000000"/>
          <w:sz w:val="16"/>
          <w:szCs w:val="16"/>
        </w:rPr>
        <w:t>q2 = v*(round(3*rand(2,Ns)-3/2));</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Tfov = 0*1/4;</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S1 = zeros(h1,w1);</w:t>
      </w:r>
    </w:p>
    <w:p w:rsidR="00D374E4" w:rsidRPr="004A1FD6" w:rsidRDefault="00D374E4" w:rsidP="00652178">
      <w:pPr>
        <w:autoSpaceDE w:val="0"/>
        <w:autoSpaceDN w:val="0"/>
        <w:adjustRightInd w:val="0"/>
        <w:rPr>
          <w:sz w:val="16"/>
          <w:szCs w:val="16"/>
        </w:rPr>
      </w:pPr>
      <w:r w:rsidRPr="004A1FD6">
        <w:rPr>
          <w:color w:val="000000"/>
          <w:sz w:val="16"/>
          <w:szCs w:val="16"/>
        </w:rPr>
        <w:t>S2 = zeros(h2,w2);</w:t>
      </w:r>
    </w:p>
    <w:p w:rsidR="00D374E4" w:rsidRPr="004A1FD6" w:rsidRDefault="00D374E4" w:rsidP="00652178">
      <w:pPr>
        <w:autoSpaceDE w:val="0"/>
        <w:autoSpaceDN w:val="0"/>
        <w:adjustRightInd w:val="0"/>
        <w:rPr>
          <w:sz w:val="16"/>
          <w:szCs w:val="16"/>
        </w:rPr>
      </w:pPr>
      <w:r w:rsidRPr="004A1FD6">
        <w:rPr>
          <w:color w:val="000000"/>
          <w:sz w:val="16"/>
          <w:szCs w:val="16"/>
        </w:rPr>
        <w:t>k1 = 0;k2 = 0;</w:t>
      </w:r>
    </w:p>
    <w:p w:rsidR="00D374E4" w:rsidRPr="004A1FD6" w:rsidRDefault="00D374E4" w:rsidP="00652178">
      <w:pPr>
        <w:autoSpaceDE w:val="0"/>
        <w:autoSpaceDN w:val="0"/>
        <w:adjustRightInd w:val="0"/>
        <w:rPr>
          <w:sz w:val="16"/>
          <w:szCs w:val="16"/>
        </w:rPr>
      </w:pPr>
      <w:r w:rsidRPr="004A1FD6">
        <w:rPr>
          <w:color w:val="0000FF"/>
          <w:sz w:val="16"/>
          <w:szCs w:val="16"/>
        </w:rPr>
        <w:t>for</w:t>
      </w:r>
      <w:r w:rsidRPr="004A1FD6">
        <w:rPr>
          <w:color w:val="000000"/>
          <w:sz w:val="16"/>
          <w:szCs w:val="16"/>
        </w:rPr>
        <w:t xml:space="preserve"> i=1:Ns</w:t>
      </w:r>
    </w:p>
    <w:p w:rsidR="00D374E4" w:rsidRPr="004A1FD6" w:rsidRDefault="00D374E4" w:rsidP="00652178">
      <w:pPr>
        <w:autoSpaceDE w:val="0"/>
        <w:autoSpaceDN w:val="0"/>
        <w:adjustRightInd w:val="0"/>
        <w:rPr>
          <w:sz w:val="16"/>
          <w:szCs w:val="16"/>
        </w:rPr>
      </w:pPr>
      <w:r w:rsidRPr="004A1FD6">
        <w:rPr>
          <w:color w:val="000000"/>
          <w:sz w:val="16"/>
          <w:szCs w:val="16"/>
        </w:rPr>
        <w:t xml:space="preserve">    Pi = PP(:,i);</w:t>
      </w:r>
    </w:p>
    <w:p w:rsidR="00D374E4" w:rsidRPr="004A1FD6" w:rsidRDefault="00D374E4" w:rsidP="00652178">
      <w:pPr>
        <w:autoSpaceDE w:val="0"/>
        <w:autoSpaceDN w:val="0"/>
        <w:adjustRightInd w:val="0"/>
        <w:rPr>
          <w:sz w:val="16"/>
          <w:szCs w:val="16"/>
        </w:rPr>
      </w:pPr>
      <w:r w:rsidRPr="004A1FD6">
        <w:rPr>
          <w:color w:val="000000"/>
          <w:sz w:val="16"/>
          <w:szCs w:val="16"/>
        </w:rPr>
        <w:t xml:space="preserve">    P1 = R1'*(Pi-C1);</w:t>
      </w:r>
    </w:p>
    <w:p w:rsidR="00D374E4" w:rsidRPr="004A1FD6" w:rsidRDefault="00D374E4" w:rsidP="00652178">
      <w:pPr>
        <w:autoSpaceDE w:val="0"/>
        <w:autoSpaceDN w:val="0"/>
        <w:adjustRightInd w:val="0"/>
        <w:rPr>
          <w:sz w:val="16"/>
          <w:szCs w:val="16"/>
        </w:rPr>
      </w:pPr>
      <w:r w:rsidRPr="004A1FD6">
        <w:rPr>
          <w:color w:val="000000"/>
          <w:sz w:val="16"/>
          <w:szCs w:val="16"/>
        </w:rPr>
        <w:t xml:space="preserve">    P2 = R2'*(Pi-C2);</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x1 = f1*P1(1)/P1(3);</w:t>
      </w:r>
    </w:p>
    <w:p w:rsidR="00D374E4" w:rsidRPr="004A1FD6" w:rsidRDefault="00D374E4" w:rsidP="00652178">
      <w:pPr>
        <w:autoSpaceDE w:val="0"/>
        <w:autoSpaceDN w:val="0"/>
        <w:adjustRightInd w:val="0"/>
        <w:rPr>
          <w:sz w:val="16"/>
          <w:szCs w:val="16"/>
        </w:rPr>
      </w:pPr>
      <w:r w:rsidRPr="004A1FD6">
        <w:rPr>
          <w:color w:val="000000"/>
          <w:sz w:val="16"/>
          <w:szCs w:val="16"/>
        </w:rPr>
        <w:t xml:space="preserve">    y1 = f1*P1(2)/P1(3);</w:t>
      </w:r>
    </w:p>
    <w:p w:rsidR="00D374E4" w:rsidRPr="004A1FD6" w:rsidRDefault="00D374E4" w:rsidP="00652178">
      <w:pPr>
        <w:autoSpaceDE w:val="0"/>
        <w:autoSpaceDN w:val="0"/>
        <w:adjustRightInd w:val="0"/>
        <w:rPr>
          <w:sz w:val="16"/>
          <w:szCs w:val="16"/>
        </w:rPr>
      </w:pPr>
      <w:r w:rsidRPr="004A1FD6">
        <w:rPr>
          <w:color w:val="000000"/>
          <w:sz w:val="16"/>
          <w:szCs w:val="16"/>
        </w:rPr>
        <w:t xml:space="preserve">    x2 = f2*P2(1)/P2(3);</w:t>
      </w:r>
    </w:p>
    <w:p w:rsidR="00D374E4" w:rsidRPr="004A1FD6" w:rsidRDefault="00D374E4" w:rsidP="00652178">
      <w:pPr>
        <w:autoSpaceDE w:val="0"/>
        <w:autoSpaceDN w:val="0"/>
        <w:adjustRightInd w:val="0"/>
        <w:rPr>
          <w:sz w:val="16"/>
          <w:szCs w:val="16"/>
        </w:rPr>
      </w:pPr>
      <w:r w:rsidRPr="004A1FD6">
        <w:rPr>
          <w:color w:val="000000"/>
          <w:sz w:val="16"/>
          <w:szCs w:val="16"/>
        </w:rPr>
        <w:t xml:space="preserve">    y2 = f2*P2(2)/P2(3);</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r1 = sqrt(x1^2+y1^2);</w:t>
      </w:r>
    </w:p>
    <w:p w:rsidR="00D374E4" w:rsidRPr="004A1FD6" w:rsidRDefault="00D374E4" w:rsidP="00652178">
      <w:pPr>
        <w:autoSpaceDE w:val="0"/>
        <w:autoSpaceDN w:val="0"/>
        <w:adjustRightInd w:val="0"/>
        <w:rPr>
          <w:sz w:val="16"/>
          <w:szCs w:val="16"/>
        </w:rPr>
      </w:pPr>
      <w:r w:rsidRPr="004A1FD6">
        <w:rPr>
          <w:color w:val="000000"/>
          <w:sz w:val="16"/>
          <w:szCs w:val="16"/>
        </w:rPr>
        <w:t xml:space="preserve">    r2 = sqrt(x2^2+y2^2);</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x1d = x1/(1 + kappa1*r1^2);</w:t>
      </w:r>
    </w:p>
    <w:p w:rsidR="00D374E4" w:rsidRPr="004A1FD6" w:rsidRDefault="00D374E4" w:rsidP="00652178">
      <w:pPr>
        <w:autoSpaceDE w:val="0"/>
        <w:autoSpaceDN w:val="0"/>
        <w:adjustRightInd w:val="0"/>
        <w:rPr>
          <w:sz w:val="16"/>
          <w:szCs w:val="16"/>
        </w:rPr>
      </w:pPr>
      <w:r w:rsidRPr="004A1FD6">
        <w:rPr>
          <w:color w:val="000000"/>
          <w:sz w:val="16"/>
          <w:szCs w:val="16"/>
        </w:rPr>
        <w:t xml:space="preserve">    y1d = y1/(1 + kappa1*r1^2);</w:t>
      </w:r>
    </w:p>
    <w:p w:rsidR="00D374E4" w:rsidRPr="004A1FD6" w:rsidRDefault="00D374E4" w:rsidP="00652178">
      <w:pPr>
        <w:autoSpaceDE w:val="0"/>
        <w:autoSpaceDN w:val="0"/>
        <w:adjustRightInd w:val="0"/>
        <w:rPr>
          <w:sz w:val="16"/>
          <w:szCs w:val="16"/>
        </w:rPr>
      </w:pPr>
      <w:r w:rsidRPr="004A1FD6">
        <w:rPr>
          <w:color w:val="000000"/>
          <w:sz w:val="16"/>
          <w:szCs w:val="16"/>
        </w:rPr>
        <w:t xml:space="preserve">    x2d = x2/(1 + kappa2*r2^2);</w:t>
      </w:r>
    </w:p>
    <w:p w:rsidR="00D374E4" w:rsidRPr="004A1FD6" w:rsidRDefault="00D374E4" w:rsidP="00652178">
      <w:pPr>
        <w:autoSpaceDE w:val="0"/>
        <w:autoSpaceDN w:val="0"/>
        <w:adjustRightInd w:val="0"/>
        <w:rPr>
          <w:sz w:val="16"/>
          <w:szCs w:val="16"/>
        </w:rPr>
      </w:pPr>
      <w:r w:rsidRPr="004A1FD6">
        <w:rPr>
          <w:color w:val="000000"/>
          <w:sz w:val="16"/>
          <w:szCs w:val="16"/>
        </w:rPr>
        <w:t xml:space="preserve">    y2d = y2/(1 + kappa2*r2^2);</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u1 = x1d/a1 + c1(1) + q1(1);</w:t>
      </w:r>
    </w:p>
    <w:p w:rsidR="00D374E4" w:rsidRPr="004A1FD6" w:rsidRDefault="00D374E4" w:rsidP="00652178">
      <w:pPr>
        <w:autoSpaceDE w:val="0"/>
        <w:autoSpaceDN w:val="0"/>
        <w:adjustRightInd w:val="0"/>
        <w:rPr>
          <w:sz w:val="16"/>
          <w:szCs w:val="16"/>
        </w:rPr>
      </w:pPr>
      <w:r w:rsidRPr="004A1FD6">
        <w:rPr>
          <w:color w:val="000000"/>
          <w:sz w:val="16"/>
          <w:szCs w:val="16"/>
        </w:rPr>
        <w:t xml:space="preserve">    v1 = y1d/b1 + c1(2) + q1(2);</w:t>
      </w:r>
    </w:p>
    <w:p w:rsidR="00D374E4" w:rsidRPr="004A1FD6" w:rsidRDefault="00D374E4" w:rsidP="00652178">
      <w:pPr>
        <w:autoSpaceDE w:val="0"/>
        <w:autoSpaceDN w:val="0"/>
        <w:adjustRightInd w:val="0"/>
        <w:rPr>
          <w:sz w:val="16"/>
          <w:szCs w:val="16"/>
        </w:rPr>
      </w:pPr>
      <w:r w:rsidRPr="004A1FD6">
        <w:rPr>
          <w:color w:val="000000"/>
          <w:sz w:val="16"/>
          <w:szCs w:val="16"/>
        </w:rPr>
        <w:t xml:space="preserve">    u2 = x2d/a2 + c2(1) + q2(1);</w:t>
      </w:r>
    </w:p>
    <w:p w:rsidR="00D374E4" w:rsidRPr="004A1FD6" w:rsidRDefault="00D374E4" w:rsidP="00652178">
      <w:pPr>
        <w:autoSpaceDE w:val="0"/>
        <w:autoSpaceDN w:val="0"/>
        <w:adjustRightInd w:val="0"/>
        <w:rPr>
          <w:sz w:val="16"/>
          <w:szCs w:val="16"/>
        </w:rPr>
      </w:pPr>
      <w:r w:rsidRPr="004A1FD6">
        <w:rPr>
          <w:color w:val="000000"/>
          <w:sz w:val="16"/>
          <w:szCs w:val="16"/>
        </w:rPr>
        <w:t xml:space="preserve">    v2 = y2d/b2 + c2(2) + q2(2);</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i1 = round(v1);</w:t>
      </w:r>
    </w:p>
    <w:p w:rsidR="00D374E4" w:rsidRPr="004A1FD6" w:rsidRDefault="00D374E4" w:rsidP="00652178">
      <w:pPr>
        <w:autoSpaceDE w:val="0"/>
        <w:autoSpaceDN w:val="0"/>
        <w:adjustRightInd w:val="0"/>
        <w:rPr>
          <w:sz w:val="16"/>
          <w:szCs w:val="16"/>
        </w:rPr>
      </w:pPr>
      <w:r w:rsidRPr="004A1FD6">
        <w:rPr>
          <w:color w:val="000000"/>
          <w:sz w:val="16"/>
          <w:szCs w:val="16"/>
        </w:rPr>
        <w:t xml:space="preserve">    i2 = round(v2);</w:t>
      </w:r>
    </w:p>
    <w:p w:rsidR="00D374E4" w:rsidRPr="004A1FD6" w:rsidRDefault="00D374E4" w:rsidP="00652178">
      <w:pPr>
        <w:autoSpaceDE w:val="0"/>
        <w:autoSpaceDN w:val="0"/>
        <w:adjustRightInd w:val="0"/>
        <w:rPr>
          <w:sz w:val="16"/>
          <w:szCs w:val="16"/>
        </w:rPr>
      </w:pPr>
      <w:r w:rsidRPr="004A1FD6">
        <w:rPr>
          <w:color w:val="000000"/>
          <w:sz w:val="16"/>
          <w:szCs w:val="16"/>
        </w:rPr>
        <w:t xml:space="preserve">    j1 = round(u1);</w:t>
      </w:r>
    </w:p>
    <w:p w:rsidR="00D374E4" w:rsidRPr="004A1FD6" w:rsidRDefault="00D374E4" w:rsidP="00652178">
      <w:pPr>
        <w:autoSpaceDE w:val="0"/>
        <w:autoSpaceDN w:val="0"/>
        <w:adjustRightInd w:val="0"/>
        <w:rPr>
          <w:sz w:val="16"/>
          <w:szCs w:val="16"/>
        </w:rPr>
      </w:pPr>
      <w:r w:rsidRPr="004A1FD6">
        <w:rPr>
          <w:color w:val="000000"/>
          <w:sz w:val="16"/>
          <w:szCs w:val="16"/>
        </w:rPr>
        <w:t xml:space="preserve">    j2 = round(u2);</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r w:rsidRPr="004A1FD6">
        <w:rPr>
          <w:color w:val="0000FF"/>
          <w:sz w:val="16"/>
          <w:szCs w:val="16"/>
        </w:rPr>
        <w:t>if</w:t>
      </w:r>
      <w:r w:rsidRPr="004A1FD6">
        <w:rPr>
          <w:color w:val="000000"/>
          <w:sz w:val="16"/>
          <w:szCs w:val="16"/>
        </w:rPr>
        <w:t xml:space="preserve"> i1&gt;1 &amp;&amp; j1&gt;1 &amp;&amp; i1&lt;h1 &amp;&amp; j1&lt;w1</w:t>
      </w:r>
    </w:p>
    <w:p w:rsidR="00D374E4" w:rsidRPr="004A1FD6" w:rsidRDefault="00D374E4" w:rsidP="00652178">
      <w:pPr>
        <w:autoSpaceDE w:val="0"/>
        <w:autoSpaceDN w:val="0"/>
        <w:adjustRightInd w:val="0"/>
        <w:rPr>
          <w:sz w:val="16"/>
          <w:szCs w:val="16"/>
        </w:rPr>
      </w:pPr>
      <w:r w:rsidRPr="004A1FD6">
        <w:rPr>
          <w:color w:val="000000"/>
          <w:sz w:val="16"/>
          <w:szCs w:val="16"/>
        </w:rPr>
        <w:t xml:space="preserve">        k1 = k1 + 1;</w:t>
      </w:r>
    </w:p>
    <w:p w:rsidR="00D374E4" w:rsidRPr="004A1FD6" w:rsidRDefault="00D374E4" w:rsidP="00652178">
      <w:pPr>
        <w:autoSpaceDE w:val="0"/>
        <w:autoSpaceDN w:val="0"/>
        <w:adjustRightInd w:val="0"/>
        <w:rPr>
          <w:sz w:val="16"/>
          <w:szCs w:val="16"/>
        </w:rPr>
      </w:pPr>
      <w:r w:rsidRPr="004A1FD6">
        <w:rPr>
          <w:color w:val="000000"/>
          <w:sz w:val="16"/>
          <w:szCs w:val="16"/>
        </w:rPr>
        <w:lastRenderedPageBreak/>
        <w:t xml:space="preserve">        S1(i1,j1) = 1;</w:t>
      </w:r>
    </w:p>
    <w:p w:rsidR="00D374E4" w:rsidRPr="004A1FD6" w:rsidRDefault="00D374E4" w:rsidP="00652178">
      <w:pPr>
        <w:autoSpaceDE w:val="0"/>
        <w:autoSpaceDN w:val="0"/>
        <w:adjustRightInd w:val="0"/>
        <w:rPr>
          <w:sz w:val="16"/>
          <w:szCs w:val="16"/>
        </w:rPr>
      </w:pPr>
      <w:r w:rsidRPr="004A1FD6">
        <w:rPr>
          <w:color w:val="000000"/>
          <w:sz w:val="16"/>
          <w:szCs w:val="16"/>
        </w:rPr>
        <w:t xml:space="preserve">        PP1(:,k1) = Pi;</w:t>
      </w:r>
    </w:p>
    <w:p w:rsidR="00D374E4" w:rsidRPr="004A1FD6" w:rsidRDefault="00D374E4" w:rsidP="00652178">
      <w:pPr>
        <w:autoSpaceDE w:val="0"/>
        <w:autoSpaceDN w:val="0"/>
        <w:adjustRightInd w:val="0"/>
        <w:rPr>
          <w:sz w:val="16"/>
          <w:szCs w:val="16"/>
        </w:rPr>
      </w:pPr>
      <w:r w:rsidRPr="004A1FD6">
        <w:rPr>
          <w:color w:val="000000"/>
          <w:sz w:val="16"/>
          <w:szCs w:val="16"/>
        </w:rPr>
        <w:t xml:space="preserve">        p1(:,k1) = [v1;u1;P1];</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r w:rsidRPr="004A1FD6">
        <w:rPr>
          <w:color w:val="0000FF"/>
          <w:sz w:val="16"/>
          <w:szCs w:val="16"/>
        </w:rPr>
        <w:t>end</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r w:rsidRPr="004A1FD6">
        <w:rPr>
          <w:color w:val="0000FF"/>
          <w:sz w:val="16"/>
          <w:szCs w:val="16"/>
        </w:rPr>
        <w:t>if</w:t>
      </w:r>
      <w:r w:rsidRPr="004A1FD6">
        <w:rPr>
          <w:color w:val="000000"/>
          <w:sz w:val="16"/>
          <w:szCs w:val="16"/>
        </w:rPr>
        <w:t xml:space="preserve"> i2&gt;1 &amp;&amp; j2&gt;1 &amp;&amp; i2&lt;h2 &amp;&amp; j2&lt;w2</w:t>
      </w:r>
    </w:p>
    <w:p w:rsidR="00D374E4" w:rsidRPr="004A1FD6" w:rsidRDefault="00D374E4" w:rsidP="00652178">
      <w:pPr>
        <w:autoSpaceDE w:val="0"/>
        <w:autoSpaceDN w:val="0"/>
        <w:adjustRightInd w:val="0"/>
        <w:rPr>
          <w:sz w:val="16"/>
          <w:szCs w:val="16"/>
        </w:rPr>
      </w:pPr>
      <w:r w:rsidRPr="004A1FD6">
        <w:rPr>
          <w:color w:val="000000"/>
          <w:sz w:val="16"/>
          <w:szCs w:val="16"/>
        </w:rPr>
        <w:t xml:space="preserve">        k2 = k2 + 1;</w:t>
      </w:r>
    </w:p>
    <w:p w:rsidR="00D374E4" w:rsidRPr="004A1FD6" w:rsidRDefault="00D374E4" w:rsidP="00652178">
      <w:pPr>
        <w:autoSpaceDE w:val="0"/>
        <w:autoSpaceDN w:val="0"/>
        <w:adjustRightInd w:val="0"/>
        <w:rPr>
          <w:sz w:val="16"/>
          <w:szCs w:val="16"/>
        </w:rPr>
      </w:pPr>
      <w:r w:rsidRPr="004A1FD6">
        <w:rPr>
          <w:color w:val="000000"/>
          <w:sz w:val="16"/>
          <w:szCs w:val="16"/>
        </w:rPr>
        <w:t xml:space="preserve">        S2(i2,j2) = 1;</w:t>
      </w:r>
    </w:p>
    <w:p w:rsidR="00D374E4" w:rsidRPr="004A1FD6" w:rsidRDefault="00D374E4" w:rsidP="00652178">
      <w:pPr>
        <w:autoSpaceDE w:val="0"/>
        <w:autoSpaceDN w:val="0"/>
        <w:adjustRightInd w:val="0"/>
        <w:rPr>
          <w:sz w:val="16"/>
          <w:szCs w:val="16"/>
        </w:rPr>
      </w:pPr>
      <w:r w:rsidRPr="004A1FD6">
        <w:rPr>
          <w:color w:val="000000"/>
          <w:sz w:val="16"/>
          <w:szCs w:val="16"/>
        </w:rPr>
        <w:t xml:space="preserve">        PP2(:,k2) = Pi;</w:t>
      </w:r>
    </w:p>
    <w:p w:rsidR="00D374E4" w:rsidRPr="004A1FD6" w:rsidRDefault="00D374E4" w:rsidP="00652178">
      <w:pPr>
        <w:autoSpaceDE w:val="0"/>
        <w:autoSpaceDN w:val="0"/>
        <w:adjustRightInd w:val="0"/>
        <w:rPr>
          <w:sz w:val="16"/>
          <w:szCs w:val="16"/>
        </w:rPr>
      </w:pPr>
      <w:r w:rsidRPr="004A1FD6">
        <w:rPr>
          <w:color w:val="000000"/>
          <w:sz w:val="16"/>
          <w:szCs w:val="16"/>
        </w:rPr>
        <w:t xml:space="preserve">        p2(:,k2) = [v2;u2;P2];</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r w:rsidRPr="004A1FD6">
        <w:rPr>
          <w:color w:val="0000FF"/>
          <w:sz w:val="16"/>
          <w:szCs w:val="16"/>
        </w:rPr>
        <w:t>end</w:t>
      </w:r>
    </w:p>
    <w:p w:rsidR="00D374E4" w:rsidRPr="004A1FD6" w:rsidRDefault="00D374E4" w:rsidP="00652178">
      <w:pPr>
        <w:autoSpaceDE w:val="0"/>
        <w:autoSpaceDN w:val="0"/>
        <w:adjustRightInd w:val="0"/>
        <w:rPr>
          <w:sz w:val="16"/>
          <w:szCs w:val="16"/>
        </w:rPr>
      </w:pPr>
      <w:r w:rsidRPr="004A1FD6">
        <w:rPr>
          <w:color w:val="0000FF"/>
          <w:sz w:val="16"/>
          <w:szCs w:val="16"/>
        </w:rPr>
        <w:t>end</w:t>
      </w:r>
    </w:p>
    <w:p w:rsidR="00D374E4" w:rsidRPr="004A1FD6" w:rsidRDefault="00D374E4" w:rsidP="00652178">
      <w:pPr>
        <w:autoSpaceDE w:val="0"/>
        <w:autoSpaceDN w:val="0"/>
        <w:adjustRightInd w:val="0"/>
        <w:rPr>
          <w:sz w:val="16"/>
          <w:szCs w:val="16"/>
        </w:rPr>
      </w:pPr>
      <w:r w:rsidRPr="004A1FD6">
        <w:rPr>
          <w:color w:val="0000FF"/>
          <w:sz w:val="16"/>
          <w:szCs w:val="16"/>
        </w:rPr>
        <w:t xml:space="preserve"> </w:t>
      </w:r>
    </w:p>
    <w:p w:rsidR="00D374E4" w:rsidRPr="004A1FD6" w:rsidRDefault="00D374E4" w:rsidP="00652178">
      <w:pPr>
        <w:autoSpaceDE w:val="0"/>
        <w:autoSpaceDN w:val="0"/>
        <w:adjustRightInd w:val="0"/>
        <w:rPr>
          <w:sz w:val="16"/>
          <w:szCs w:val="16"/>
        </w:rPr>
      </w:pPr>
      <w:r w:rsidRPr="004A1FD6">
        <w:rPr>
          <w:color w:val="0000FF"/>
          <w:sz w:val="16"/>
          <w:szCs w:val="16"/>
        </w:rPr>
        <w:t xml:space="preserve"> </w:t>
      </w:r>
    </w:p>
    <w:p w:rsidR="00D374E4" w:rsidRPr="004A1FD6" w:rsidRDefault="00D374E4" w:rsidP="00652178">
      <w:pPr>
        <w:autoSpaceDE w:val="0"/>
        <w:autoSpaceDN w:val="0"/>
        <w:adjustRightInd w:val="0"/>
        <w:rPr>
          <w:sz w:val="16"/>
          <w:szCs w:val="16"/>
        </w:rPr>
      </w:pPr>
      <w:r w:rsidRPr="004A1FD6">
        <w:rPr>
          <w:color w:val="0000FF"/>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Ifov1 = find(p1(1,:)&gt;Tfov*h1 &amp; p1(1,:)&lt;(1-Tfov)*h1 &amp; p1(2,:)&gt;Tfov*w1 &amp; p1(2,:)&lt;(1-Tfov)*w1);</w:t>
      </w:r>
    </w:p>
    <w:p w:rsidR="00D374E4" w:rsidRPr="004A1FD6" w:rsidRDefault="00D374E4" w:rsidP="00652178">
      <w:pPr>
        <w:autoSpaceDE w:val="0"/>
        <w:autoSpaceDN w:val="0"/>
        <w:adjustRightInd w:val="0"/>
        <w:rPr>
          <w:sz w:val="16"/>
          <w:szCs w:val="16"/>
        </w:rPr>
      </w:pPr>
      <w:r w:rsidRPr="004A1FD6">
        <w:rPr>
          <w:color w:val="000000"/>
          <w:sz w:val="16"/>
          <w:szCs w:val="16"/>
        </w:rPr>
        <w:t>Ifov2 = find(p2(1,:)&gt;Tfov*h2 &amp; p2(1,:)&lt;(1-Tfov)*h2 &amp; p2(2,:)&gt;Tfov*w2 &amp; p2(2,:)&lt;(1-Tfov)*w2);</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xyz1 = [p1(1:2,Ifov1);PP1(:,Ifov1)/L];</w:t>
      </w:r>
    </w:p>
    <w:p w:rsidR="00D374E4" w:rsidRPr="004A1FD6" w:rsidRDefault="00D374E4" w:rsidP="00652178">
      <w:pPr>
        <w:autoSpaceDE w:val="0"/>
        <w:autoSpaceDN w:val="0"/>
        <w:adjustRightInd w:val="0"/>
        <w:rPr>
          <w:sz w:val="16"/>
          <w:szCs w:val="16"/>
        </w:rPr>
      </w:pPr>
      <w:r w:rsidRPr="004A1FD6">
        <w:rPr>
          <w:color w:val="000000"/>
          <w:sz w:val="16"/>
          <w:szCs w:val="16"/>
        </w:rPr>
        <w:t>xyz2 = [p2(1:2,Ifov2);PP2(:,Ifov2)/L];</w:t>
      </w:r>
    </w:p>
    <w:p w:rsidR="00D374E4" w:rsidRPr="004A1FD6" w:rsidRDefault="00D374E4" w:rsidP="00652178">
      <w:pPr>
        <w:autoSpaceDE w:val="0"/>
        <w:autoSpaceDN w:val="0"/>
        <w:adjustRightInd w:val="0"/>
        <w:rPr>
          <w:sz w:val="16"/>
          <w:szCs w:val="16"/>
        </w:rPr>
      </w:pPr>
      <w:r w:rsidRPr="004A1FD6">
        <w:rPr>
          <w:color w:val="000000"/>
          <w:sz w:val="16"/>
          <w:szCs w:val="16"/>
        </w:rPr>
        <w:t>figure,</w:t>
      </w:r>
    </w:p>
    <w:p w:rsidR="00D374E4" w:rsidRPr="004A1FD6" w:rsidRDefault="00D374E4" w:rsidP="00652178">
      <w:pPr>
        <w:autoSpaceDE w:val="0"/>
        <w:autoSpaceDN w:val="0"/>
        <w:adjustRightInd w:val="0"/>
        <w:rPr>
          <w:sz w:val="16"/>
          <w:szCs w:val="16"/>
        </w:rPr>
      </w:pPr>
      <w:r w:rsidRPr="004A1FD6">
        <w:rPr>
          <w:color w:val="000000"/>
          <w:sz w:val="16"/>
          <w:szCs w:val="16"/>
        </w:rPr>
        <w:t>subplot(1,2,1); imagesc(filter2(ones(5)/5^2,S1)); title(</w:t>
      </w:r>
      <w:r w:rsidRPr="004A1FD6">
        <w:rPr>
          <w:color w:val="A020F0"/>
          <w:sz w:val="16"/>
          <w:szCs w:val="16"/>
        </w:rPr>
        <w:t>'Camera 1 Keypoints'</w:t>
      </w:r>
      <w:r w:rsidRPr="004A1FD6">
        <w:rPr>
          <w:color w:val="000000"/>
          <w:sz w:val="16"/>
          <w:szCs w:val="16"/>
        </w:rPr>
        <w:t xml:space="preserve">);axis </w:t>
      </w:r>
      <w:r w:rsidRPr="004A1FD6">
        <w:rPr>
          <w:color w:val="A020F0"/>
          <w:sz w:val="16"/>
          <w:szCs w:val="16"/>
        </w:rPr>
        <w:t>equal</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axis([1 w1 1 h1]);</w:t>
      </w:r>
    </w:p>
    <w:p w:rsidR="00D374E4" w:rsidRPr="004A1FD6" w:rsidRDefault="00D374E4" w:rsidP="00652178">
      <w:pPr>
        <w:autoSpaceDE w:val="0"/>
        <w:autoSpaceDN w:val="0"/>
        <w:adjustRightInd w:val="0"/>
        <w:rPr>
          <w:sz w:val="16"/>
          <w:szCs w:val="16"/>
        </w:rPr>
      </w:pPr>
      <w:r w:rsidRPr="004A1FD6">
        <w:rPr>
          <w:color w:val="000000"/>
          <w:sz w:val="16"/>
          <w:szCs w:val="16"/>
        </w:rPr>
        <w:t>subplot(1,2,2); imagesc(filter2(ones(5)/5^2,S2)); title(</w:t>
      </w:r>
      <w:r w:rsidRPr="004A1FD6">
        <w:rPr>
          <w:color w:val="A020F0"/>
          <w:sz w:val="16"/>
          <w:szCs w:val="16"/>
        </w:rPr>
        <w:t>'Camera 2 Keypoints'</w:t>
      </w:r>
      <w:r w:rsidRPr="004A1FD6">
        <w:rPr>
          <w:color w:val="000000"/>
          <w:sz w:val="16"/>
          <w:szCs w:val="16"/>
        </w:rPr>
        <w:t xml:space="preserve">);axis </w:t>
      </w:r>
      <w:r w:rsidRPr="004A1FD6">
        <w:rPr>
          <w:color w:val="A020F0"/>
          <w:sz w:val="16"/>
          <w:szCs w:val="16"/>
        </w:rPr>
        <w:t>equal</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axis([1 w2 1 h2]);</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[u1hat,v1hat,A1,H1] = SolveHomogeneousSystem(xyz1,h1,w1);</w:t>
      </w:r>
    </w:p>
    <w:p w:rsidR="00D374E4" w:rsidRPr="004A1FD6" w:rsidRDefault="00D374E4" w:rsidP="00652178">
      <w:pPr>
        <w:autoSpaceDE w:val="0"/>
        <w:autoSpaceDN w:val="0"/>
        <w:adjustRightInd w:val="0"/>
        <w:rPr>
          <w:sz w:val="16"/>
          <w:szCs w:val="16"/>
        </w:rPr>
      </w:pPr>
      <w:r w:rsidRPr="004A1FD6">
        <w:rPr>
          <w:color w:val="000000"/>
          <w:sz w:val="16"/>
          <w:szCs w:val="16"/>
        </w:rPr>
        <w:t>[u2hat,v2hat,A2,H2] = SolveHomogeneousSystem(xyz2,h2,w2);</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[R1invhat,K1,T1hat] = ExtractParametersFull(A1);</w:t>
      </w:r>
    </w:p>
    <w:p w:rsidR="00D374E4" w:rsidRPr="004A1FD6" w:rsidRDefault="00D374E4" w:rsidP="00652178">
      <w:pPr>
        <w:autoSpaceDE w:val="0"/>
        <w:autoSpaceDN w:val="0"/>
        <w:adjustRightInd w:val="0"/>
        <w:rPr>
          <w:sz w:val="16"/>
          <w:szCs w:val="16"/>
        </w:rPr>
      </w:pPr>
      <w:r w:rsidRPr="004A1FD6">
        <w:rPr>
          <w:color w:val="000000"/>
          <w:sz w:val="16"/>
          <w:szCs w:val="16"/>
        </w:rPr>
        <w:t>[R2invhat,K2,T2hat] = ExtractParametersFull(A2);</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K1 = [1 0 w1/2;0 1 h1/2;0 0 1]*K1;  </w:t>
      </w:r>
      <w:r w:rsidRPr="004A1FD6">
        <w:rPr>
          <w:color w:val="228B22"/>
          <w:sz w:val="16"/>
          <w:szCs w:val="16"/>
        </w:rPr>
        <w:t>%re-center points</w:t>
      </w:r>
    </w:p>
    <w:p w:rsidR="00D374E4" w:rsidRPr="004A1FD6" w:rsidRDefault="00D374E4" w:rsidP="00652178">
      <w:pPr>
        <w:autoSpaceDE w:val="0"/>
        <w:autoSpaceDN w:val="0"/>
        <w:adjustRightInd w:val="0"/>
        <w:rPr>
          <w:sz w:val="16"/>
          <w:szCs w:val="16"/>
        </w:rPr>
      </w:pPr>
      <w:r w:rsidRPr="004A1FD6">
        <w:rPr>
          <w:color w:val="000000"/>
          <w:sz w:val="16"/>
          <w:szCs w:val="16"/>
        </w:rPr>
        <w:t xml:space="preserve">K2 = [1 0 w2/2;0 1 h2/2;0 0 1]*K2;  </w:t>
      </w:r>
      <w:r w:rsidRPr="004A1FD6">
        <w:rPr>
          <w:color w:val="228B22"/>
          <w:sz w:val="16"/>
          <w:szCs w:val="16"/>
        </w:rPr>
        <w:t>%re-center points</w:t>
      </w:r>
    </w:p>
    <w:p w:rsidR="00D374E4" w:rsidRPr="004A1FD6" w:rsidRDefault="00D374E4" w:rsidP="00652178">
      <w:pPr>
        <w:autoSpaceDE w:val="0"/>
        <w:autoSpaceDN w:val="0"/>
        <w:adjustRightInd w:val="0"/>
        <w:rPr>
          <w:sz w:val="16"/>
          <w:szCs w:val="16"/>
        </w:rPr>
      </w:pPr>
      <w:r w:rsidRPr="004A1FD6">
        <w:rPr>
          <w:color w:val="000000"/>
          <w:sz w:val="16"/>
          <w:szCs w:val="16"/>
        </w:rPr>
        <w:t xml:space="preserve">T1hat = -L*T1hat; </w:t>
      </w:r>
      <w:r w:rsidRPr="004A1FD6">
        <w:rPr>
          <w:color w:val="228B22"/>
          <w:sz w:val="16"/>
          <w:szCs w:val="16"/>
        </w:rPr>
        <w:t>%minus sign because camera frame is pointing away from orign</w:t>
      </w:r>
    </w:p>
    <w:p w:rsidR="00D374E4" w:rsidRPr="004A1FD6" w:rsidRDefault="00D374E4" w:rsidP="00652178">
      <w:pPr>
        <w:autoSpaceDE w:val="0"/>
        <w:autoSpaceDN w:val="0"/>
        <w:adjustRightInd w:val="0"/>
        <w:rPr>
          <w:sz w:val="16"/>
          <w:szCs w:val="16"/>
        </w:rPr>
      </w:pPr>
      <w:r w:rsidRPr="004A1FD6">
        <w:rPr>
          <w:color w:val="000000"/>
          <w:sz w:val="16"/>
          <w:szCs w:val="16"/>
        </w:rPr>
        <w:t>T2hat = -L*T2hat;</w:t>
      </w:r>
    </w:p>
    <w:p w:rsidR="00D374E4" w:rsidRPr="004A1FD6" w:rsidRDefault="00D374E4" w:rsidP="00652178">
      <w:pPr>
        <w:autoSpaceDE w:val="0"/>
        <w:autoSpaceDN w:val="0"/>
        <w:adjustRightInd w:val="0"/>
        <w:rPr>
          <w:sz w:val="16"/>
          <w:szCs w:val="16"/>
        </w:rPr>
      </w:pPr>
      <w:r w:rsidRPr="004A1FD6">
        <w:rPr>
          <w:color w:val="000000"/>
          <w:sz w:val="16"/>
          <w:szCs w:val="16"/>
        </w:rPr>
        <w:t>R1hat = inv(R1invhat);</w:t>
      </w:r>
    </w:p>
    <w:p w:rsidR="00D374E4" w:rsidRPr="004A1FD6" w:rsidRDefault="00D374E4" w:rsidP="00652178">
      <w:pPr>
        <w:autoSpaceDE w:val="0"/>
        <w:autoSpaceDN w:val="0"/>
        <w:adjustRightInd w:val="0"/>
        <w:rPr>
          <w:sz w:val="16"/>
          <w:szCs w:val="16"/>
        </w:rPr>
      </w:pPr>
      <w:r w:rsidRPr="004A1FD6">
        <w:rPr>
          <w:color w:val="000000"/>
          <w:sz w:val="16"/>
          <w:szCs w:val="16"/>
        </w:rPr>
        <w:t>R2hat = inv(R2invhat);</w:t>
      </w:r>
    </w:p>
    <w:p w:rsidR="00D374E4" w:rsidRPr="004A1FD6" w:rsidRDefault="00D374E4" w:rsidP="00652178">
      <w:pPr>
        <w:autoSpaceDE w:val="0"/>
        <w:autoSpaceDN w:val="0"/>
        <w:adjustRightInd w:val="0"/>
        <w:rPr>
          <w:sz w:val="16"/>
          <w:szCs w:val="16"/>
        </w:rPr>
      </w:pPr>
      <w:r w:rsidRPr="004A1FD6">
        <w:rPr>
          <w:color w:val="000000"/>
          <w:sz w:val="16"/>
          <w:szCs w:val="16"/>
        </w:rPr>
        <w:t>Rhat = R1invhat*R2hat;</w:t>
      </w:r>
    </w:p>
    <w:p w:rsidR="00D374E4" w:rsidRPr="004A1FD6" w:rsidRDefault="00D374E4" w:rsidP="00652178">
      <w:pPr>
        <w:autoSpaceDE w:val="0"/>
        <w:autoSpaceDN w:val="0"/>
        <w:adjustRightInd w:val="0"/>
        <w:rPr>
          <w:sz w:val="16"/>
          <w:szCs w:val="16"/>
        </w:rPr>
      </w:pPr>
      <w:r w:rsidRPr="004A1FD6">
        <w:rPr>
          <w:color w:val="000000"/>
          <w:sz w:val="16"/>
          <w:szCs w:val="16"/>
        </w:rPr>
        <w:t>M1invhat = [R1invhat T1hat; 0 0 0 1];</w:t>
      </w:r>
      <w:r w:rsidRPr="004A1FD6">
        <w:rPr>
          <w:color w:val="228B22"/>
          <w:sz w:val="16"/>
          <w:szCs w:val="16"/>
        </w:rPr>
        <w:t>%=[R1' R1'*C1]</w:t>
      </w:r>
    </w:p>
    <w:p w:rsidR="00D374E4" w:rsidRPr="004A1FD6" w:rsidRDefault="00D374E4" w:rsidP="00652178">
      <w:pPr>
        <w:autoSpaceDE w:val="0"/>
        <w:autoSpaceDN w:val="0"/>
        <w:adjustRightInd w:val="0"/>
        <w:rPr>
          <w:sz w:val="16"/>
          <w:szCs w:val="16"/>
        </w:rPr>
      </w:pPr>
      <w:r w:rsidRPr="004A1FD6">
        <w:rPr>
          <w:color w:val="000000"/>
          <w:sz w:val="16"/>
          <w:szCs w:val="16"/>
        </w:rPr>
        <w:t>M2invhat = [R2invhat T2hat; 0 0 0 1];</w:t>
      </w:r>
    </w:p>
    <w:p w:rsidR="00D374E4" w:rsidRPr="004A1FD6" w:rsidRDefault="00D374E4" w:rsidP="00652178">
      <w:pPr>
        <w:autoSpaceDE w:val="0"/>
        <w:autoSpaceDN w:val="0"/>
        <w:adjustRightInd w:val="0"/>
        <w:rPr>
          <w:sz w:val="16"/>
          <w:szCs w:val="16"/>
        </w:rPr>
      </w:pPr>
      <w:r w:rsidRPr="004A1FD6">
        <w:rPr>
          <w:color w:val="000000"/>
          <w:sz w:val="16"/>
          <w:szCs w:val="16"/>
        </w:rPr>
        <w:t>M1hat = inv(M1invhat);</w:t>
      </w:r>
    </w:p>
    <w:p w:rsidR="00D374E4" w:rsidRPr="004A1FD6" w:rsidRDefault="00D374E4" w:rsidP="00652178">
      <w:pPr>
        <w:autoSpaceDE w:val="0"/>
        <w:autoSpaceDN w:val="0"/>
        <w:adjustRightInd w:val="0"/>
        <w:rPr>
          <w:sz w:val="16"/>
          <w:szCs w:val="16"/>
        </w:rPr>
      </w:pPr>
      <w:r w:rsidRPr="004A1FD6">
        <w:rPr>
          <w:color w:val="000000"/>
          <w:sz w:val="16"/>
          <w:szCs w:val="16"/>
        </w:rPr>
        <w:t>M2hat = inv(M2invhat);</w:t>
      </w:r>
    </w:p>
    <w:p w:rsidR="00D374E4" w:rsidRPr="004A1FD6" w:rsidRDefault="00D374E4" w:rsidP="00652178">
      <w:pPr>
        <w:autoSpaceDE w:val="0"/>
        <w:autoSpaceDN w:val="0"/>
        <w:adjustRightInd w:val="0"/>
        <w:rPr>
          <w:sz w:val="16"/>
          <w:szCs w:val="16"/>
        </w:rPr>
      </w:pPr>
      <w:r w:rsidRPr="004A1FD6">
        <w:rPr>
          <w:color w:val="000000"/>
          <w:sz w:val="16"/>
          <w:szCs w:val="16"/>
        </w:rPr>
        <w:t>That = T1hat-Rhat*T2hat;</w:t>
      </w:r>
    </w:p>
    <w:p w:rsidR="00D374E4" w:rsidRPr="004A1FD6" w:rsidRDefault="00D374E4" w:rsidP="00652178">
      <w:pPr>
        <w:autoSpaceDE w:val="0"/>
        <w:autoSpaceDN w:val="0"/>
        <w:adjustRightInd w:val="0"/>
        <w:rPr>
          <w:sz w:val="16"/>
          <w:szCs w:val="16"/>
        </w:rPr>
      </w:pPr>
      <w:r w:rsidRPr="004A1FD6">
        <w:rPr>
          <w:color w:val="000000"/>
          <w:sz w:val="16"/>
          <w:szCs w:val="16"/>
        </w:rPr>
        <w:t>Mhat = M1invhat*M2hat;</w:t>
      </w:r>
    </w:p>
    <w:p w:rsidR="00D374E4" w:rsidRPr="004A1FD6" w:rsidRDefault="00D374E4" w:rsidP="00652178">
      <w:pPr>
        <w:autoSpaceDE w:val="0"/>
        <w:autoSpaceDN w:val="0"/>
        <w:adjustRightInd w:val="0"/>
        <w:rPr>
          <w:sz w:val="16"/>
          <w:szCs w:val="16"/>
        </w:rPr>
      </w:pPr>
      <w:r w:rsidRPr="004A1FD6">
        <w:rPr>
          <w:color w:val="000000"/>
          <w:sz w:val="16"/>
          <w:szCs w:val="16"/>
        </w:rPr>
        <w:t>Minvhat = inv(Mhat);</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P1hat = ApplyRigidBodyTransform(M1invhat,PP);</w:t>
      </w:r>
    </w:p>
    <w:p w:rsidR="00D374E4" w:rsidRPr="004A1FD6" w:rsidRDefault="00D374E4" w:rsidP="00652178">
      <w:pPr>
        <w:autoSpaceDE w:val="0"/>
        <w:autoSpaceDN w:val="0"/>
        <w:adjustRightInd w:val="0"/>
        <w:rPr>
          <w:sz w:val="16"/>
          <w:szCs w:val="16"/>
        </w:rPr>
      </w:pPr>
      <w:r w:rsidRPr="004A1FD6">
        <w:rPr>
          <w:color w:val="000000"/>
          <w:sz w:val="16"/>
          <w:szCs w:val="16"/>
        </w:rPr>
        <w:t>figure;</w:t>
      </w:r>
      <w:r w:rsidRPr="004A1FD6">
        <w:rPr>
          <w:color w:val="228B22"/>
          <w:sz w:val="16"/>
          <w:szCs w:val="16"/>
        </w:rPr>
        <w:t>%world coordinate points</w:t>
      </w:r>
    </w:p>
    <w:p w:rsidR="00D374E4" w:rsidRPr="004A1FD6" w:rsidRDefault="00D374E4" w:rsidP="00652178">
      <w:pPr>
        <w:autoSpaceDE w:val="0"/>
        <w:autoSpaceDN w:val="0"/>
        <w:adjustRightInd w:val="0"/>
        <w:rPr>
          <w:sz w:val="16"/>
          <w:szCs w:val="16"/>
        </w:rPr>
      </w:pPr>
      <w:r w:rsidRPr="004A1FD6">
        <w:rPr>
          <w:color w:val="000000"/>
          <w:sz w:val="16"/>
          <w:szCs w:val="16"/>
        </w:rPr>
        <w:t>plot3(P1hat(1,:),P1hat(2,:),P1hat(3,:),</w:t>
      </w:r>
      <w:r w:rsidRPr="004A1FD6">
        <w:rPr>
          <w:color w:val="A020F0"/>
          <w:sz w:val="16"/>
          <w:szCs w:val="16"/>
        </w:rPr>
        <w:t>'.'</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 xml:space="preserve">hold </w:t>
      </w:r>
      <w:r w:rsidRPr="004A1FD6">
        <w:rPr>
          <w:color w:val="A020F0"/>
          <w:sz w:val="16"/>
          <w:szCs w:val="16"/>
        </w:rPr>
        <w:t>on</w:t>
      </w:r>
      <w:r w:rsidRPr="004A1FD6">
        <w:rPr>
          <w:color w:val="000000"/>
          <w:sz w:val="16"/>
          <w:szCs w:val="16"/>
        </w:rPr>
        <w:t xml:space="preserve">;axis </w:t>
      </w:r>
      <w:r w:rsidRPr="004A1FD6">
        <w:rPr>
          <w:color w:val="A020F0"/>
          <w:sz w:val="16"/>
          <w:szCs w:val="16"/>
        </w:rPr>
        <w:t>equal</w:t>
      </w:r>
      <w:r w:rsidRPr="004A1FD6">
        <w:rPr>
          <w:color w:val="000000"/>
          <w:sz w:val="16"/>
          <w:szCs w:val="16"/>
        </w:rPr>
        <w:t xml:space="preserve">;grid </w:t>
      </w:r>
      <w:r w:rsidRPr="004A1FD6">
        <w:rPr>
          <w:color w:val="A020F0"/>
          <w:sz w:val="16"/>
          <w:szCs w:val="16"/>
        </w:rPr>
        <w:t>on</w:t>
      </w:r>
      <w:r w:rsidRPr="004A1FD6">
        <w:rPr>
          <w:color w:val="000000"/>
          <w:sz w:val="16"/>
          <w:szCs w:val="16"/>
        </w:rPr>
        <w:t xml:space="preserve">;axis </w:t>
      </w:r>
      <w:r w:rsidRPr="004A1FD6">
        <w:rPr>
          <w:color w:val="A020F0"/>
          <w:sz w:val="16"/>
          <w:szCs w:val="16"/>
        </w:rPr>
        <w:t>ij</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plot3(p1(3,:),p1(4,:),p1(5,:),</w:t>
      </w:r>
      <w:r w:rsidRPr="004A1FD6">
        <w:rPr>
          <w:color w:val="A020F0"/>
          <w:sz w:val="16"/>
          <w:szCs w:val="16"/>
        </w:rPr>
        <w:t>'.'</w:t>
      </w:r>
      <w:r w:rsidRPr="004A1FD6">
        <w:rPr>
          <w:color w:val="000000"/>
          <w:sz w:val="16"/>
          <w:szCs w:val="16"/>
        </w:rPr>
        <w:t>,</w:t>
      </w:r>
      <w:r w:rsidRPr="004A1FD6">
        <w:rPr>
          <w:color w:val="A020F0"/>
          <w:sz w:val="16"/>
          <w:szCs w:val="16"/>
        </w:rPr>
        <w:t>'Marker'</w:t>
      </w:r>
      <w:r w:rsidRPr="004A1FD6">
        <w:rPr>
          <w:color w:val="000000"/>
          <w:sz w:val="16"/>
          <w:szCs w:val="16"/>
        </w:rPr>
        <w:t>,</w:t>
      </w:r>
      <w:r w:rsidRPr="004A1FD6">
        <w:rPr>
          <w:color w:val="A020F0"/>
          <w:sz w:val="16"/>
          <w:szCs w:val="16"/>
        </w:rPr>
        <w:t>'x'</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legend(</w:t>
      </w:r>
      <w:r w:rsidRPr="004A1FD6">
        <w:rPr>
          <w:color w:val="A020F0"/>
          <w:sz w:val="16"/>
          <w:szCs w:val="16"/>
        </w:rPr>
        <w:t>'estimated'</w:t>
      </w:r>
      <w:r w:rsidRPr="004A1FD6">
        <w:rPr>
          <w:color w:val="000000"/>
          <w:sz w:val="16"/>
          <w:szCs w:val="16"/>
        </w:rPr>
        <w:t>,</w:t>
      </w:r>
      <w:r w:rsidRPr="004A1FD6">
        <w:rPr>
          <w:color w:val="A020F0"/>
          <w:sz w:val="16"/>
          <w:szCs w:val="16"/>
        </w:rPr>
        <w:t>'truth'</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title(</w:t>
      </w:r>
      <w:r w:rsidRPr="004A1FD6">
        <w:rPr>
          <w:color w:val="A020F0"/>
          <w:sz w:val="16"/>
          <w:szCs w:val="16"/>
        </w:rPr>
        <w:t>'Camera 1 Reconstruction: World-&gt;Local'</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xlabel(</w:t>
      </w:r>
      <w:r w:rsidRPr="004A1FD6">
        <w:rPr>
          <w:color w:val="A020F0"/>
          <w:sz w:val="16"/>
          <w:szCs w:val="16"/>
        </w:rPr>
        <w:t>'x'</w:t>
      </w:r>
      <w:r w:rsidRPr="004A1FD6">
        <w:rPr>
          <w:color w:val="000000"/>
          <w:sz w:val="16"/>
          <w:szCs w:val="16"/>
        </w:rPr>
        <w:t>);ylabel(</w:t>
      </w:r>
      <w:r w:rsidRPr="004A1FD6">
        <w:rPr>
          <w:color w:val="A020F0"/>
          <w:sz w:val="16"/>
          <w:szCs w:val="16"/>
        </w:rPr>
        <w:t>'y'</w:t>
      </w:r>
      <w:r w:rsidRPr="004A1FD6">
        <w:rPr>
          <w:color w:val="000000"/>
          <w:sz w:val="16"/>
          <w:szCs w:val="16"/>
        </w:rPr>
        <w:t>);zlabel(</w:t>
      </w:r>
      <w:r w:rsidRPr="004A1FD6">
        <w:rPr>
          <w:color w:val="A020F0"/>
          <w:sz w:val="16"/>
          <w:szCs w:val="16"/>
        </w:rPr>
        <w:t>'z'</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P1hat = ApplyRigidBodyTransform(M1hat,p1(3:5,:));</w:t>
      </w:r>
    </w:p>
    <w:p w:rsidR="00D374E4" w:rsidRPr="004A1FD6" w:rsidRDefault="00D374E4" w:rsidP="00652178">
      <w:pPr>
        <w:autoSpaceDE w:val="0"/>
        <w:autoSpaceDN w:val="0"/>
        <w:adjustRightInd w:val="0"/>
        <w:rPr>
          <w:sz w:val="16"/>
          <w:szCs w:val="16"/>
        </w:rPr>
      </w:pPr>
      <w:r w:rsidRPr="004A1FD6">
        <w:rPr>
          <w:color w:val="000000"/>
          <w:sz w:val="16"/>
          <w:szCs w:val="16"/>
        </w:rPr>
        <w:t>figure;</w:t>
      </w:r>
      <w:r w:rsidRPr="004A1FD6">
        <w:rPr>
          <w:color w:val="228B22"/>
          <w:sz w:val="16"/>
          <w:szCs w:val="16"/>
        </w:rPr>
        <w:t>%world coordinate points</w:t>
      </w:r>
    </w:p>
    <w:p w:rsidR="00D374E4" w:rsidRPr="004A1FD6" w:rsidRDefault="00D374E4" w:rsidP="00652178">
      <w:pPr>
        <w:autoSpaceDE w:val="0"/>
        <w:autoSpaceDN w:val="0"/>
        <w:adjustRightInd w:val="0"/>
        <w:rPr>
          <w:sz w:val="16"/>
          <w:szCs w:val="16"/>
        </w:rPr>
      </w:pPr>
      <w:r w:rsidRPr="004A1FD6">
        <w:rPr>
          <w:color w:val="000000"/>
          <w:sz w:val="16"/>
          <w:szCs w:val="16"/>
        </w:rPr>
        <w:t>plot3(P1hat(1,:),P1hat(2,:),P1hat(3,:),</w:t>
      </w:r>
      <w:r w:rsidRPr="004A1FD6">
        <w:rPr>
          <w:color w:val="A020F0"/>
          <w:sz w:val="16"/>
          <w:szCs w:val="16"/>
        </w:rPr>
        <w:t>'.'</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 xml:space="preserve">hold </w:t>
      </w:r>
      <w:r w:rsidRPr="004A1FD6">
        <w:rPr>
          <w:color w:val="A020F0"/>
          <w:sz w:val="16"/>
          <w:szCs w:val="16"/>
        </w:rPr>
        <w:t>on</w:t>
      </w:r>
      <w:r w:rsidRPr="004A1FD6">
        <w:rPr>
          <w:color w:val="000000"/>
          <w:sz w:val="16"/>
          <w:szCs w:val="16"/>
        </w:rPr>
        <w:t xml:space="preserve">;axis </w:t>
      </w:r>
      <w:r w:rsidRPr="004A1FD6">
        <w:rPr>
          <w:color w:val="A020F0"/>
          <w:sz w:val="16"/>
          <w:szCs w:val="16"/>
        </w:rPr>
        <w:t>equal</w:t>
      </w:r>
      <w:r w:rsidRPr="004A1FD6">
        <w:rPr>
          <w:color w:val="000000"/>
          <w:sz w:val="16"/>
          <w:szCs w:val="16"/>
        </w:rPr>
        <w:t xml:space="preserve">;grid </w:t>
      </w:r>
      <w:r w:rsidRPr="004A1FD6">
        <w:rPr>
          <w:color w:val="A020F0"/>
          <w:sz w:val="16"/>
          <w:szCs w:val="16"/>
        </w:rPr>
        <w:t>on</w:t>
      </w:r>
      <w:r w:rsidRPr="004A1FD6">
        <w:rPr>
          <w:color w:val="000000"/>
          <w:sz w:val="16"/>
          <w:szCs w:val="16"/>
        </w:rPr>
        <w:t xml:space="preserve">;axis </w:t>
      </w:r>
      <w:r w:rsidRPr="004A1FD6">
        <w:rPr>
          <w:color w:val="A020F0"/>
          <w:sz w:val="16"/>
          <w:szCs w:val="16"/>
        </w:rPr>
        <w:t>ij</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plot3(PP(1,:),PP(2,:),PP(3,:),</w:t>
      </w:r>
      <w:r w:rsidRPr="004A1FD6">
        <w:rPr>
          <w:color w:val="A020F0"/>
          <w:sz w:val="16"/>
          <w:szCs w:val="16"/>
        </w:rPr>
        <w:t>'.'</w:t>
      </w:r>
      <w:r w:rsidRPr="004A1FD6">
        <w:rPr>
          <w:color w:val="000000"/>
          <w:sz w:val="16"/>
          <w:szCs w:val="16"/>
        </w:rPr>
        <w:t>,</w:t>
      </w:r>
      <w:r w:rsidRPr="004A1FD6">
        <w:rPr>
          <w:color w:val="A020F0"/>
          <w:sz w:val="16"/>
          <w:szCs w:val="16"/>
        </w:rPr>
        <w:t>'Marker'</w:t>
      </w:r>
      <w:r w:rsidRPr="004A1FD6">
        <w:rPr>
          <w:color w:val="000000"/>
          <w:sz w:val="16"/>
          <w:szCs w:val="16"/>
        </w:rPr>
        <w:t>,</w:t>
      </w:r>
      <w:r w:rsidRPr="004A1FD6">
        <w:rPr>
          <w:color w:val="A020F0"/>
          <w:sz w:val="16"/>
          <w:szCs w:val="16"/>
        </w:rPr>
        <w:t>'x'</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legend(</w:t>
      </w:r>
      <w:r w:rsidRPr="004A1FD6">
        <w:rPr>
          <w:color w:val="A020F0"/>
          <w:sz w:val="16"/>
          <w:szCs w:val="16"/>
        </w:rPr>
        <w:t>'estimated'</w:t>
      </w:r>
      <w:r w:rsidRPr="004A1FD6">
        <w:rPr>
          <w:color w:val="000000"/>
          <w:sz w:val="16"/>
          <w:szCs w:val="16"/>
        </w:rPr>
        <w:t>,</w:t>
      </w:r>
      <w:r w:rsidRPr="004A1FD6">
        <w:rPr>
          <w:color w:val="A020F0"/>
          <w:sz w:val="16"/>
          <w:szCs w:val="16"/>
        </w:rPr>
        <w:t>'truth'</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title(</w:t>
      </w:r>
      <w:r w:rsidRPr="004A1FD6">
        <w:rPr>
          <w:color w:val="A020F0"/>
          <w:sz w:val="16"/>
          <w:szCs w:val="16"/>
        </w:rPr>
        <w:t>'Camera 1 Reconstruction: Local-&gt;World'</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xlabel(</w:t>
      </w:r>
      <w:r w:rsidRPr="004A1FD6">
        <w:rPr>
          <w:color w:val="A020F0"/>
          <w:sz w:val="16"/>
          <w:szCs w:val="16"/>
        </w:rPr>
        <w:t>'x'</w:t>
      </w:r>
      <w:r w:rsidRPr="004A1FD6">
        <w:rPr>
          <w:color w:val="000000"/>
          <w:sz w:val="16"/>
          <w:szCs w:val="16"/>
        </w:rPr>
        <w:t>);ylabel(</w:t>
      </w:r>
      <w:r w:rsidRPr="004A1FD6">
        <w:rPr>
          <w:color w:val="A020F0"/>
          <w:sz w:val="16"/>
          <w:szCs w:val="16"/>
        </w:rPr>
        <w:t>'y'</w:t>
      </w:r>
      <w:r w:rsidRPr="004A1FD6">
        <w:rPr>
          <w:color w:val="000000"/>
          <w:sz w:val="16"/>
          <w:szCs w:val="16"/>
        </w:rPr>
        <w:t>);zlabel(</w:t>
      </w:r>
      <w:r w:rsidRPr="004A1FD6">
        <w:rPr>
          <w:color w:val="A020F0"/>
          <w:sz w:val="16"/>
          <w:szCs w:val="16"/>
        </w:rPr>
        <w:t>'z'</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228B22"/>
          <w:sz w:val="16"/>
          <w:szCs w:val="16"/>
        </w:rPr>
        <w:t>%analysis stereo rectification</w:t>
      </w:r>
    </w:p>
    <w:p w:rsidR="00D374E4" w:rsidRPr="004A1FD6" w:rsidRDefault="00D374E4" w:rsidP="00652178">
      <w:pPr>
        <w:autoSpaceDE w:val="0"/>
        <w:autoSpaceDN w:val="0"/>
        <w:adjustRightInd w:val="0"/>
        <w:rPr>
          <w:sz w:val="16"/>
          <w:szCs w:val="16"/>
        </w:rPr>
      </w:pPr>
      <w:r w:rsidRPr="004A1FD6">
        <w:rPr>
          <w:color w:val="228B22"/>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lastRenderedPageBreak/>
        <w:t>R1hat*R2invhat*[nx2 ny2 nz2]-[nx1 ny1 nz1]</w:t>
      </w:r>
      <w:r w:rsidRPr="004A1FD6">
        <w:rPr>
          <w:color w:val="228B22"/>
          <w:sz w:val="16"/>
          <w:szCs w:val="16"/>
        </w:rPr>
        <w:t>%=0</w:t>
      </w:r>
    </w:p>
    <w:p w:rsidR="00D374E4" w:rsidRPr="004A1FD6" w:rsidRDefault="00D374E4" w:rsidP="00652178">
      <w:pPr>
        <w:autoSpaceDE w:val="0"/>
        <w:autoSpaceDN w:val="0"/>
        <w:adjustRightInd w:val="0"/>
        <w:rPr>
          <w:sz w:val="16"/>
          <w:szCs w:val="16"/>
        </w:rPr>
      </w:pPr>
      <w:r w:rsidRPr="004A1FD6">
        <w:rPr>
          <w:color w:val="228B22"/>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[xyz1,xyz2] = MatchKPLabels(xyz1,xyz2,5);</w:t>
      </w:r>
    </w:p>
    <w:p w:rsidR="00D374E4" w:rsidRPr="004A1FD6" w:rsidRDefault="00D374E4" w:rsidP="00652178">
      <w:pPr>
        <w:autoSpaceDE w:val="0"/>
        <w:autoSpaceDN w:val="0"/>
        <w:adjustRightInd w:val="0"/>
        <w:rPr>
          <w:sz w:val="16"/>
          <w:szCs w:val="16"/>
        </w:rPr>
      </w:pPr>
      <w:r w:rsidRPr="004A1FD6">
        <w:rPr>
          <w:color w:val="000000"/>
          <w:sz w:val="16"/>
          <w:szCs w:val="16"/>
        </w:rPr>
        <w:t>n = size(xyz1,2);</w:t>
      </w:r>
    </w:p>
    <w:p w:rsidR="00D374E4" w:rsidRPr="004A1FD6" w:rsidRDefault="00D374E4" w:rsidP="00652178">
      <w:pPr>
        <w:autoSpaceDE w:val="0"/>
        <w:autoSpaceDN w:val="0"/>
        <w:adjustRightInd w:val="0"/>
        <w:rPr>
          <w:sz w:val="16"/>
          <w:szCs w:val="16"/>
        </w:rPr>
      </w:pPr>
      <w:r w:rsidRPr="004A1FD6">
        <w:rPr>
          <w:color w:val="000000"/>
          <w:sz w:val="16"/>
          <w:szCs w:val="16"/>
        </w:rPr>
        <w:t>xyz1 = [0 1 0 0 0;1 0 0 0 0;0 0 1 0 0;0 0 0 1 0; 0 0 0 0 1]*xyz1;</w:t>
      </w:r>
      <w:r w:rsidRPr="004A1FD6">
        <w:rPr>
          <w:color w:val="228B22"/>
          <w:sz w:val="16"/>
          <w:szCs w:val="16"/>
        </w:rPr>
        <w:t>%swap x and y</w:t>
      </w:r>
    </w:p>
    <w:p w:rsidR="00D374E4" w:rsidRPr="004A1FD6" w:rsidRDefault="00D374E4" w:rsidP="00652178">
      <w:pPr>
        <w:autoSpaceDE w:val="0"/>
        <w:autoSpaceDN w:val="0"/>
        <w:adjustRightInd w:val="0"/>
        <w:rPr>
          <w:sz w:val="16"/>
          <w:szCs w:val="16"/>
        </w:rPr>
      </w:pPr>
      <w:r w:rsidRPr="004A1FD6">
        <w:rPr>
          <w:color w:val="000000"/>
          <w:sz w:val="16"/>
          <w:szCs w:val="16"/>
        </w:rPr>
        <w:t>xyz2 = [0 1 0 0 0;1 0 0 0 0;0 0 1 0 0;0 0 0 1 0; 0 0 0 0 1]*xyz2;</w:t>
      </w:r>
    </w:p>
    <w:p w:rsidR="00D374E4" w:rsidRPr="004A1FD6" w:rsidRDefault="00D374E4" w:rsidP="00652178">
      <w:pPr>
        <w:autoSpaceDE w:val="0"/>
        <w:autoSpaceDN w:val="0"/>
        <w:adjustRightInd w:val="0"/>
        <w:rPr>
          <w:sz w:val="16"/>
          <w:szCs w:val="16"/>
        </w:rPr>
      </w:pPr>
      <w:r w:rsidRPr="004A1FD6">
        <w:rPr>
          <w:color w:val="000000"/>
          <w:sz w:val="16"/>
          <w:szCs w:val="16"/>
        </w:rPr>
        <w:t>p21hat = ProjectCamera(K1*Rhat/K2*[xyz2(1:2,:);ones(1,n)]);</w:t>
      </w:r>
      <w:r w:rsidRPr="004A1FD6">
        <w:rPr>
          <w:color w:val="228B22"/>
          <w:sz w:val="16"/>
          <w:szCs w:val="16"/>
        </w:rPr>
        <w:t>%p2 truth projected into p1 RF</w:t>
      </w:r>
    </w:p>
    <w:p w:rsidR="00D374E4" w:rsidRPr="004A1FD6" w:rsidRDefault="00D374E4" w:rsidP="00652178">
      <w:pPr>
        <w:autoSpaceDE w:val="0"/>
        <w:autoSpaceDN w:val="0"/>
        <w:adjustRightInd w:val="0"/>
        <w:rPr>
          <w:sz w:val="16"/>
          <w:szCs w:val="16"/>
        </w:rPr>
      </w:pPr>
      <w:r w:rsidRPr="004A1FD6">
        <w:rPr>
          <w:color w:val="000000"/>
          <w:sz w:val="16"/>
          <w:szCs w:val="16"/>
        </w:rPr>
        <w:t>p21hat_sc = ProjectCamera(K1*eye(3)/K2*[xyz2(1:2,:);ones(1,n)]);</w:t>
      </w:r>
      <w:r w:rsidRPr="004A1FD6">
        <w:rPr>
          <w:color w:val="228B22"/>
          <w:sz w:val="16"/>
          <w:szCs w:val="16"/>
        </w:rPr>
        <w:t>%p2 scaled only into p1 RF</w:t>
      </w:r>
    </w:p>
    <w:p w:rsidR="00D374E4" w:rsidRPr="004A1FD6" w:rsidRDefault="00D374E4" w:rsidP="00652178">
      <w:pPr>
        <w:autoSpaceDE w:val="0"/>
        <w:autoSpaceDN w:val="0"/>
        <w:adjustRightInd w:val="0"/>
        <w:rPr>
          <w:sz w:val="16"/>
          <w:szCs w:val="16"/>
        </w:rPr>
      </w:pPr>
      <w:r w:rsidRPr="004A1FD6">
        <w:rPr>
          <w:color w:val="000000"/>
          <w:sz w:val="16"/>
          <w:szCs w:val="16"/>
        </w:rPr>
        <w:t>dhat = p21hat-xyz1(1:2,:);</w:t>
      </w:r>
    </w:p>
    <w:p w:rsidR="00D374E4" w:rsidRPr="004A1FD6" w:rsidRDefault="00D374E4" w:rsidP="00652178">
      <w:pPr>
        <w:autoSpaceDE w:val="0"/>
        <w:autoSpaceDN w:val="0"/>
        <w:adjustRightInd w:val="0"/>
        <w:rPr>
          <w:sz w:val="16"/>
          <w:szCs w:val="16"/>
        </w:rPr>
      </w:pPr>
      <w:r w:rsidRPr="004A1FD6">
        <w:rPr>
          <w:color w:val="000000"/>
          <w:sz w:val="16"/>
          <w:szCs w:val="16"/>
        </w:rPr>
        <w:t>xyz0 = [zeros(2,Ns);PP/L];</w:t>
      </w:r>
    </w:p>
    <w:p w:rsidR="00D374E4" w:rsidRPr="004A1FD6" w:rsidRDefault="00D374E4" w:rsidP="00652178">
      <w:pPr>
        <w:autoSpaceDE w:val="0"/>
        <w:autoSpaceDN w:val="0"/>
        <w:adjustRightInd w:val="0"/>
        <w:rPr>
          <w:sz w:val="16"/>
          <w:szCs w:val="16"/>
        </w:rPr>
      </w:pPr>
      <w:r w:rsidRPr="004A1FD6">
        <w:rPr>
          <w:color w:val="000000"/>
          <w:sz w:val="16"/>
          <w:szCs w:val="16"/>
        </w:rPr>
        <w:t>xyz21 = [p21hat;xyz1(3:5,:)];</w:t>
      </w:r>
    </w:p>
    <w:p w:rsidR="00D374E4" w:rsidRPr="004A1FD6" w:rsidRDefault="00D374E4" w:rsidP="00652178">
      <w:pPr>
        <w:autoSpaceDE w:val="0"/>
        <w:autoSpaceDN w:val="0"/>
        <w:adjustRightInd w:val="0"/>
        <w:rPr>
          <w:sz w:val="16"/>
          <w:szCs w:val="16"/>
        </w:rPr>
      </w:pPr>
      <w:r w:rsidRPr="004A1FD6">
        <w:rPr>
          <w:color w:val="000000"/>
          <w:sz w:val="16"/>
          <w:szCs w:val="16"/>
        </w:rPr>
        <w:t>xyz21_sc = [p21hat_sc;xyz1(3:5,:)];</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[xyz21,xyz0] =MatchKPLabels(xyz21,xyz0,5); </w:t>
      </w:r>
    </w:p>
    <w:p w:rsidR="00D374E4" w:rsidRPr="004A1FD6" w:rsidRDefault="00D374E4" w:rsidP="00652178">
      <w:pPr>
        <w:autoSpaceDE w:val="0"/>
        <w:autoSpaceDN w:val="0"/>
        <w:adjustRightInd w:val="0"/>
        <w:rPr>
          <w:sz w:val="16"/>
          <w:szCs w:val="16"/>
        </w:rPr>
      </w:pPr>
      <w:r w:rsidRPr="004A1FD6">
        <w:rPr>
          <w:color w:val="000000"/>
          <w:sz w:val="16"/>
          <w:szCs w:val="16"/>
        </w:rPr>
        <w:t>I0 = find(xyz21(3,:)==0 &amp; xyz21(4,:)==0 &amp; xyz21(5,:)==0);</w:t>
      </w:r>
    </w:p>
    <w:p w:rsidR="00D374E4" w:rsidRPr="004A1FD6" w:rsidRDefault="00D374E4" w:rsidP="00652178">
      <w:pPr>
        <w:autoSpaceDE w:val="0"/>
        <w:autoSpaceDN w:val="0"/>
        <w:adjustRightInd w:val="0"/>
        <w:rPr>
          <w:sz w:val="16"/>
          <w:szCs w:val="16"/>
        </w:rPr>
      </w:pPr>
      <w:r w:rsidRPr="004A1FD6">
        <w:rPr>
          <w:color w:val="000000"/>
          <w:sz w:val="16"/>
          <w:szCs w:val="16"/>
        </w:rPr>
        <w:t>Zhat = K1(1,1)*B./dhat(1,:);</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P21hat = ApplyRigidBodyTransform(Minvhat,p1(3:5,:));</w:t>
      </w:r>
    </w:p>
    <w:p w:rsidR="00D374E4" w:rsidRPr="004A1FD6" w:rsidRDefault="00D374E4" w:rsidP="00652178">
      <w:pPr>
        <w:autoSpaceDE w:val="0"/>
        <w:autoSpaceDN w:val="0"/>
        <w:adjustRightInd w:val="0"/>
        <w:rPr>
          <w:sz w:val="16"/>
          <w:szCs w:val="16"/>
        </w:rPr>
      </w:pPr>
      <w:r w:rsidRPr="004A1FD6">
        <w:rPr>
          <w:color w:val="000000"/>
          <w:sz w:val="16"/>
          <w:szCs w:val="16"/>
        </w:rPr>
        <w:t>figure;</w:t>
      </w:r>
      <w:r w:rsidRPr="004A1FD6">
        <w:rPr>
          <w:color w:val="228B22"/>
          <w:sz w:val="16"/>
          <w:szCs w:val="16"/>
        </w:rPr>
        <w:t>%world coordinate points</w:t>
      </w:r>
    </w:p>
    <w:p w:rsidR="00D374E4" w:rsidRPr="004A1FD6" w:rsidRDefault="00D374E4" w:rsidP="00652178">
      <w:pPr>
        <w:autoSpaceDE w:val="0"/>
        <w:autoSpaceDN w:val="0"/>
        <w:adjustRightInd w:val="0"/>
        <w:rPr>
          <w:sz w:val="16"/>
          <w:szCs w:val="16"/>
        </w:rPr>
      </w:pPr>
      <w:r w:rsidRPr="004A1FD6">
        <w:rPr>
          <w:color w:val="000000"/>
          <w:sz w:val="16"/>
          <w:szCs w:val="16"/>
        </w:rPr>
        <w:t>plot3(P21hat(1,:),P21hat(2,:),P21hat(3,:),</w:t>
      </w:r>
      <w:r w:rsidRPr="004A1FD6">
        <w:rPr>
          <w:color w:val="A020F0"/>
          <w:sz w:val="16"/>
          <w:szCs w:val="16"/>
        </w:rPr>
        <w:t>'.'</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 xml:space="preserve">hold </w:t>
      </w:r>
      <w:r w:rsidRPr="004A1FD6">
        <w:rPr>
          <w:color w:val="A020F0"/>
          <w:sz w:val="16"/>
          <w:szCs w:val="16"/>
        </w:rPr>
        <w:t>on</w:t>
      </w:r>
      <w:r w:rsidRPr="004A1FD6">
        <w:rPr>
          <w:color w:val="000000"/>
          <w:sz w:val="16"/>
          <w:szCs w:val="16"/>
        </w:rPr>
        <w:t xml:space="preserve">;axis </w:t>
      </w:r>
      <w:r w:rsidRPr="004A1FD6">
        <w:rPr>
          <w:color w:val="A020F0"/>
          <w:sz w:val="16"/>
          <w:szCs w:val="16"/>
        </w:rPr>
        <w:t>equal</w:t>
      </w:r>
      <w:r w:rsidRPr="004A1FD6">
        <w:rPr>
          <w:color w:val="000000"/>
          <w:sz w:val="16"/>
          <w:szCs w:val="16"/>
        </w:rPr>
        <w:t xml:space="preserve">;grid </w:t>
      </w:r>
      <w:r w:rsidRPr="004A1FD6">
        <w:rPr>
          <w:color w:val="A020F0"/>
          <w:sz w:val="16"/>
          <w:szCs w:val="16"/>
        </w:rPr>
        <w:t>on</w:t>
      </w:r>
      <w:r w:rsidRPr="004A1FD6">
        <w:rPr>
          <w:color w:val="000000"/>
          <w:sz w:val="16"/>
          <w:szCs w:val="16"/>
        </w:rPr>
        <w:t xml:space="preserve">;axis </w:t>
      </w:r>
      <w:r w:rsidRPr="004A1FD6">
        <w:rPr>
          <w:color w:val="A020F0"/>
          <w:sz w:val="16"/>
          <w:szCs w:val="16"/>
        </w:rPr>
        <w:t>ij</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plot3(p2(3,:),p2(4,:),p2(5,:),</w:t>
      </w:r>
      <w:r w:rsidRPr="004A1FD6">
        <w:rPr>
          <w:color w:val="A020F0"/>
          <w:sz w:val="16"/>
          <w:szCs w:val="16"/>
        </w:rPr>
        <w:t>'.'</w:t>
      </w:r>
      <w:r w:rsidRPr="004A1FD6">
        <w:rPr>
          <w:color w:val="000000"/>
          <w:sz w:val="16"/>
          <w:szCs w:val="16"/>
        </w:rPr>
        <w:t>,</w:t>
      </w:r>
      <w:r w:rsidRPr="004A1FD6">
        <w:rPr>
          <w:color w:val="A020F0"/>
          <w:sz w:val="16"/>
          <w:szCs w:val="16"/>
        </w:rPr>
        <w:t>'Marker'</w:t>
      </w:r>
      <w:r w:rsidRPr="004A1FD6">
        <w:rPr>
          <w:color w:val="000000"/>
          <w:sz w:val="16"/>
          <w:szCs w:val="16"/>
        </w:rPr>
        <w:t>,</w:t>
      </w:r>
      <w:r w:rsidRPr="004A1FD6">
        <w:rPr>
          <w:color w:val="A020F0"/>
          <w:sz w:val="16"/>
          <w:szCs w:val="16"/>
        </w:rPr>
        <w:t>'x'</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legend(</w:t>
      </w:r>
      <w:r w:rsidRPr="004A1FD6">
        <w:rPr>
          <w:color w:val="A020F0"/>
          <w:sz w:val="16"/>
          <w:szCs w:val="16"/>
        </w:rPr>
        <w:t>'estimated'</w:t>
      </w:r>
      <w:r w:rsidRPr="004A1FD6">
        <w:rPr>
          <w:color w:val="000000"/>
          <w:sz w:val="16"/>
          <w:szCs w:val="16"/>
        </w:rPr>
        <w:t>,</w:t>
      </w:r>
      <w:r w:rsidRPr="004A1FD6">
        <w:rPr>
          <w:color w:val="A020F0"/>
          <w:sz w:val="16"/>
          <w:szCs w:val="16"/>
        </w:rPr>
        <w:t>'truth'</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xlabel(</w:t>
      </w:r>
      <w:r w:rsidRPr="004A1FD6">
        <w:rPr>
          <w:color w:val="A020F0"/>
          <w:sz w:val="16"/>
          <w:szCs w:val="16"/>
        </w:rPr>
        <w:t>'x'</w:t>
      </w:r>
      <w:r w:rsidRPr="004A1FD6">
        <w:rPr>
          <w:color w:val="000000"/>
          <w:sz w:val="16"/>
          <w:szCs w:val="16"/>
        </w:rPr>
        <w:t>);ylabel(</w:t>
      </w:r>
      <w:r w:rsidRPr="004A1FD6">
        <w:rPr>
          <w:color w:val="A020F0"/>
          <w:sz w:val="16"/>
          <w:szCs w:val="16"/>
        </w:rPr>
        <w:t>'y'</w:t>
      </w:r>
      <w:r w:rsidRPr="004A1FD6">
        <w:rPr>
          <w:color w:val="000000"/>
          <w:sz w:val="16"/>
          <w:szCs w:val="16"/>
        </w:rPr>
        <w:t>);zlabel(</w:t>
      </w:r>
      <w:r w:rsidRPr="004A1FD6">
        <w:rPr>
          <w:color w:val="A020F0"/>
          <w:sz w:val="16"/>
          <w:szCs w:val="16"/>
        </w:rPr>
        <w:t>'z'</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title(</w:t>
      </w:r>
      <w:r w:rsidRPr="004A1FD6">
        <w:rPr>
          <w:color w:val="A020F0"/>
          <w:sz w:val="16"/>
          <w:szCs w:val="16"/>
        </w:rPr>
        <w:t>'Camera 1 -&gt; Camera 2'</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view(0,90);camorbit(25,45,</w:t>
      </w:r>
      <w:r w:rsidRPr="004A1FD6">
        <w:rPr>
          <w:color w:val="A020F0"/>
          <w:sz w:val="16"/>
          <w:szCs w:val="16"/>
        </w:rPr>
        <w:t>'data'</w:t>
      </w:r>
      <w:r w:rsidRPr="004A1FD6">
        <w:rPr>
          <w:color w:val="000000"/>
          <w:sz w:val="16"/>
          <w:szCs w:val="16"/>
        </w:rPr>
        <w:t>,[0 1 0])</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P12hat = ApplyRigidBodyTransform(Mhat,p2(3:5,:));</w:t>
      </w:r>
    </w:p>
    <w:p w:rsidR="00D374E4" w:rsidRPr="004A1FD6" w:rsidRDefault="00D374E4" w:rsidP="00652178">
      <w:pPr>
        <w:autoSpaceDE w:val="0"/>
        <w:autoSpaceDN w:val="0"/>
        <w:adjustRightInd w:val="0"/>
        <w:rPr>
          <w:sz w:val="16"/>
          <w:szCs w:val="16"/>
        </w:rPr>
      </w:pPr>
      <w:r w:rsidRPr="004A1FD6">
        <w:rPr>
          <w:color w:val="000000"/>
          <w:sz w:val="16"/>
          <w:szCs w:val="16"/>
        </w:rPr>
        <w:t>figure;</w:t>
      </w:r>
      <w:r w:rsidRPr="004A1FD6">
        <w:rPr>
          <w:color w:val="228B22"/>
          <w:sz w:val="16"/>
          <w:szCs w:val="16"/>
        </w:rPr>
        <w:t>%world coordinate points</w:t>
      </w:r>
    </w:p>
    <w:p w:rsidR="00D374E4" w:rsidRPr="004A1FD6" w:rsidRDefault="00D374E4" w:rsidP="00652178">
      <w:pPr>
        <w:autoSpaceDE w:val="0"/>
        <w:autoSpaceDN w:val="0"/>
        <w:adjustRightInd w:val="0"/>
        <w:rPr>
          <w:sz w:val="16"/>
          <w:szCs w:val="16"/>
        </w:rPr>
      </w:pPr>
      <w:r w:rsidRPr="004A1FD6">
        <w:rPr>
          <w:color w:val="000000"/>
          <w:sz w:val="16"/>
          <w:szCs w:val="16"/>
        </w:rPr>
        <w:t>plot3(p1(3,:),p1(4,:),p1(5,:),</w:t>
      </w:r>
      <w:r w:rsidRPr="004A1FD6">
        <w:rPr>
          <w:color w:val="A020F0"/>
          <w:sz w:val="16"/>
          <w:szCs w:val="16"/>
        </w:rPr>
        <w:t>'.'</w:t>
      </w:r>
      <w:r w:rsidRPr="004A1FD6">
        <w:rPr>
          <w:color w:val="000000"/>
          <w:sz w:val="16"/>
          <w:szCs w:val="16"/>
        </w:rPr>
        <w:t>,</w:t>
      </w:r>
      <w:r w:rsidRPr="004A1FD6">
        <w:rPr>
          <w:color w:val="A020F0"/>
          <w:sz w:val="16"/>
          <w:szCs w:val="16"/>
        </w:rPr>
        <w:t>'Marker'</w:t>
      </w:r>
      <w:r w:rsidRPr="004A1FD6">
        <w:rPr>
          <w:color w:val="000000"/>
          <w:sz w:val="16"/>
          <w:szCs w:val="16"/>
        </w:rPr>
        <w:t>,</w:t>
      </w:r>
      <w:r w:rsidRPr="004A1FD6">
        <w:rPr>
          <w:color w:val="A020F0"/>
          <w:sz w:val="16"/>
          <w:szCs w:val="16"/>
        </w:rPr>
        <w:t>'x'</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 xml:space="preserve">hold </w:t>
      </w:r>
      <w:r w:rsidRPr="004A1FD6">
        <w:rPr>
          <w:color w:val="A020F0"/>
          <w:sz w:val="16"/>
          <w:szCs w:val="16"/>
        </w:rPr>
        <w:t>on</w:t>
      </w:r>
      <w:r w:rsidRPr="004A1FD6">
        <w:rPr>
          <w:color w:val="000000"/>
          <w:sz w:val="16"/>
          <w:szCs w:val="16"/>
        </w:rPr>
        <w:t xml:space="preserve">;axis </w:t>
      </w:r>
      <w:r w:rsidRPr="004A1FD6">
        <w:rPr>
          <w:color w:val="A020F0"/>
          <w:sz w:val="16"/>
          <w:szCs w:val="16"/>
        </w:rPr>
        <w:t>equal</w:t>
      </w:r>
      <w:r w:rsidRPr="004A1FD6">
        <w:rPr>
          <w:color w:val="000000"/>
          <w:sz w:val="16"/>
          <w:szCs w:val="16"/>
        </w:rPr>
        <w:t xml:space="preserve">;grid </w:t>
      </w:r>
      <w:r w:rsidRPr="004A1FD6">
        <w:rPr>
          <w:color w:val="A020F0"/>
          <w:sz w:val="16"/>
          <w:szCs w:val="16"/>
        </w:rPr>
        <w:t>on</w:t>
      </w:r>
      <w:r w:rsidRPr="004A1FD6">
        <w:rPr>
          <w:color w:val="000000"/>
          <w:sz w:val="16"/>
          <w:szCs w:val="16"/>
        </w:rPr>
        <w:t xml:space="preserve">;axis </w:t>
      </w:r>
      <w:r w:rsidRPr="004A1FD6">
        <w:rPr>
          <w:color w:val="A020F0"/>
          <w:sz w:val="16"/>
          <w:szCs w:val="16"/>
        </w:rPr>
        <w:t>ij</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plot3(P12hat(1,:),P12hat(2,:),P12hat(3,:),</w:t>
      </w:r>
      <w:r w:rsidRPr="004A1FD6">
        <w:rPr>
          <w:color w:val="A020F0"/>
          <w:sz w:val="16"/>
          <w:szCs w:val="16"/>
        </w:rPr>
        <w:t>'.'</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legend(</w:t>
      </w:r>
      <w:r w:rsidRPr="004A1FD6">
        <w:rPr>
          <w:color w:val="A020F0"/>
          <w:sz w:val="16"/>
          <w:szCs w:val="16"/>
        </w:rPr>
        <w:t>'estimated (2-'</w:t>
      </w:r>
      <w:r w:rsidRPr="004A1FD6">
        <w:rPr>
          <w:color w:val="000000"/>
          <w:sz w:val="16"/>
          <w:szCs w:val="16"/>
        </w:rPr>
        <w:t>,</w:t>
      </w:r>
      <w:r w:rsidRPr="004A1FD6">
        <w:rPr>
          <w:color w:val="A020F0"/>
          <w:sz w:val="16"/>
          <w:szCs w:val="16"/>
        </w:rPr>
        <w:t>'truth'</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title(</w:t>
      </w:r>
      <w:r w:rsidRPr="004A1FD6">
        <w:rPr>
          <w:color w:val="A020F0"/>
          <w:sz w:val="16"/>
          <w:szCs w:val="16"/>
        </w:rPr>
        <w:t>'Camera 2 -&gt; Camera 1 World points'</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xlabel(</w:t>
      </w:r>
      <w:r w:rsidRPr="004A1FD6">
        <w:rPr>
          <w:color w:val="A020F0"/>
          <w:sz w:val="16"/>
          <w:szCs w:val="16"/>
        </w:rPr>
        <w:t>'x'</w:t>
      </w:r>
      <w:r w:rsidRPr="004A1FD6">
        <w:rPr>
          <w:color w:val="000000"/>
          <w:sz w:val="16"/>
          <w:szCs w:val="16"/>
        </w:rPr>
        <w:t>);ylabel(</w:t>
      </w:r>
      <w:r w:rsidRPr="004A1FD6">
        <w:rPr>
          <w:color w:val="A020F0"/>
          <w:sz w:val="16"/>
          <w:szCs w:val="16"/>
        </w:rPr>
        <w:t>'y'</w:t>
      </w:r>
      <w:r w:rsidRPr="004A1FD6">
        <w:rPr>
          <w:color w:val="000000"/>
          <w:sz w:val="16"/>
          <w:szCs w:val="16"/>
        </w:rPr>
        <w:t>);zlabel(</w:t>
      </w:r>
      <w:r w:rsidRPr="004A1FD6">
        <w:rPr>
          <w:color w:val="A020F0"/>
          <w:sz w:val="16"/>
          <w:szCs w:val="16"/>
        </w:rPr>
        <w:t>'z'</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view(0,90);camorbit(35,45,</w:t>
      </w:r>
      <w:r w:rsidRPr="004A1FD6">
        <w:rPr>
          <w:color w:val="A020F0"/>
          <w:sz w:val="16"/>
          <w:szCs w:val="16"/>
        </w:rPr>
        <w:t>'data'</w:t>
      </w:r>
      <w:r w:rsidRPr="004A1FD6">
        <w:rPr>
          <w:color w:val="000000"/>
          <w:sz w:val="16"/>
          <w:szCs w:val="16"/>
        </w:rPr>
        <w:t>,[0 1 0])</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figure,plot(xyz21_sc(1,:),xyz21_sc(2,:),</w:t>
      </w:r>
      <w:r w:rsidRPr="004A1FD6">
        <w:rPr>
          <w:color w:val="A020F0"/>
          <w:sz w:val="16"/>
          <w:szCs w:val="16"/>
        </w:rPr>
        <w:t>'.'</w:t>
      </w:r>
      <w:r w:rsidRPr="004A1FD6">
        <w:rPr>
          <w:color w:val="000000"/>
          <w:sz w:val="16"/>
          <w:szCs w:val="16"/>
        </w:rPr>
        <w:t xml:space="preserve">);axis </w:t>
      </w:r>
      <w:r w:rsidRPr="004A1FD6">
        <w:rPr>
          <w:color w:val="A020F0"/>
          <w:sz w:val="16"/>
          <w:szCs w:val="16"/>
        </w:rPr>
        <w:t>ij</w:t>
      </w:r>
      <w:r w:rsidRPr="004A1FD6">
        <w:rPr>
          <w:color w:val="000000"/>
          <w:sz w:val="16"/>
          <w:szCs w:val="16"/>
        </w:rPr>
        <w:t xml:space="preserve">;hold </w:t>
      </w:r>
      <w:r w:rsidRPr="004A1FD6">
        <w:rPr>
          <w:color w:val="A020F0"/>
          <w:sz w:val="16"/>
          <w:szCs w:val="16"/>
        </w:rPr>
        <w:t>on</w:t>
      </w:r>
      <w:r w:rsidRPr="004A1FD6">
        <w:rPr>
          <w:color w:val="000000"/>
          <w:sz w:val="16"/>
          <w:szCs w:val="16"/>
        </w:rPr>
        <w:t xml:space="preserve">;grid </w:t>
      </w:r>
      <w:r w:rsidRPr="004A1FD6">
        <w:rPr>
          <w:color w:val="A020F0"/>
          <w:sz w:val="16"/>
          <w:szCs w:val="16"/>
        </w:rPr>
        <w:t>on</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plot(xyz21(1,:),xyz21(2,:),</w:t>
      </w:r>
      <w:r w:rsidRPr="004A1FD6">
        <w:rPr>
          <w:color w:val="A020F0"/>
          <w:sz w:val="16"/>
          <w:szCs w:val="16"/>
        </w:rPr>
        <w:t>'.r'</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plot(xyz21_sc(1,I0),xyz21_sc(2,I0),</w:t>
      </w:r>
      <w:r w:rsidRPr="004A1FD6">
        <w:rPr>
          <w:color w:val="A020F0"/>
          <w:sz w:val="16"/>
          <w:szCs w:val="16"/>
        </w:rPr>
        <w:t>'.g'</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plot(xyz21(1,I0),xyz21(2,I0),</w:t>
      </w:r>
      <w:r w:rsidRPr="004A1FD6">
        <w:rPr>
          <w:color w:val="A020F0"/>
          <w:sz w:val="16"/>
          <w:szCs w:val="16"/>
        </w:rPr>
        <w:t>'.k'</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legend(</w:t>
      </w:r>
      <w:r w:rsidRPr="004A1FD6">
        <w:rPr>
          <w:color w:val="A020F0"/>
          <w:sz w:val="16"/>
          <w:szCs w:val="16"/>
        </w:rPr>
        <w:t>'Camera 2 KP'</w:t>
      </w:r>
      <w:r w:rsidRPr="004A1FD6">
        <w:rPr>
          <w:color w:val="000000"/>
          <w:sz w:val="16"/>
          <w:szCs w:val="16"/>
        </w:rPr>
        <w:t>,</w:t>
      </w:r>
      <w:r w:rsidRPr="004A1FD6">
        <w:rPr>
          <w:color w:val="B20000"/>
          <w:sz w:val="16"/>
          <w:szCs w:val="16"/>
        </w:rPr>
        <w:t>'</w:t>
      </w:r>
    </w:p>
    <w:p w:rsidR="00D374E4" w:rsidRPr="004A1FD6" w:rsidRDefault="00D374E4" w:rsidP="00652178">
      <w:pPr>
        <w:autoSpaceDE w:val="0"/>
        <w:autoSpaceDN w:val="0"/>
        <w:adjustRightInd w:val="0"/>
        <w:rPr>
          <w:sz w:val="16"/>
          <w:szCs w:val="16"/>
        </w:rPr>
      </w:pPr>
      <w:r w:rsidRPr="004A1FD6">
        <w:rPr>
          <w:color w:val="B20000"/>
          <w:sz w:val="16"/>
          <w:szCs w:val="16"/>
        </w:rPr>
        <w:t xml:space="preserve"> </w:t>
      </w:r>
    </w:p>
    <w:p w:rsidR="00D374E4" w:rsidRPr="004A1FD6" w:rsidRDefault="00D374E4" w:rsidP="00652178">
      <w:pPr>
        <w:autoSpaceDE w:val="0"/>
        <w:autoSpaceDN w:val="0"/>
        <w:adjustRightInd w:val="0"/>
        <w:rPr>
          <w:sz w:val="16"/>
          <w:szCs w:val="16"/>
        </w:rPr>
      </w:pPr>
      <w:r w:rsidRPr="004A1FD6">
        <w:rPr>
          <w:color w:val="B20000"/>
          <w:sz w:val="16"/>
          <w:szCs w:val="16"/>
        </w:rPr>
        <w:t xml:space="preserve"> </w:t>
      </w:r>
    </w:p>
    <w:p w:rsidR="00D374E4" w:rsidRPr="004A1FD6" w:rsidRDefault="00D374E4" w:rsidP="00652178">
      <w:pPr>
        <w:autoSpaceDE w:val="0"/>
        <w:autoSpaceDN w:val="0"/>
        <w:adjustRightInd w:val="0"/>
        <w:rPr>
          <w:sz w:val="16"/>
          <w:szCs w:val="16"/>
        </w:rPr>
      </w:pPr>
      <w:r w:rsidRPr="004A1FD6">
        <w:rPr>
          <w:color w:val="B20000"/>
          <w:sz w:val="16"/>
          <w:szCs w:val="16"/>
        </w:rPr>
        <w:t xml:space="preserve"> </w:t>
      </w:r>
    </w:p>
    <w:p w:rsidR="00D374E4" w:rsidRPr="004A1FD6" w:rsidRDefault="00D374E4" w:rsidP="00652178">
      <w:pPr>
        <w:autoSpaceDE w:val="0"/>
        <w:autoSpaceDN w:val="0"/>
        <w:adjustRightInd w:val="0"/>
        <w:rPr>
          <w:sz w:val="16"/>
          <w:szCs w:val="16"/>
        </w:rPr>
      </w:pPr>
      <w:r w:rsidRPr="004A1FD6">
        <w:rPr>
          <w:color w:val="B2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Ztruth = DistanceToBaselinePlane(L*xyz0(3:5,:),nz1,C1);</w:t>
      </w:r>
    </w:p>
    <w:p w:rsidR="00D374E4" w:rsidRPr="004A1FD6" w:rsidRDefault="00D374E4" w:rsidP="00652178">
      <w:pPr>
        <w:autoSpaceDE w:val="0"/>
        <w:autoSpaceDN w:val="0"/>
        <w:adjustRightInd w:val="0"/>
        <w:rPr>
          <w:sz w:val="16"/>
          <w:szCs w:val="16"/>
        </w:rPr>
      </w:pPr>
      <w:r w:rsidRPr="004A1FD6">
        <w:rPr>
          <w:color w:val="000000"/>
          <w:sz w:val="16"/>
          <w:szCs w:val="16"/>
        </w:rPr>
        <w:t>eZ = Ztruth - Zhat;</w:t>
      </w:r>
    </w:p>
    <w:p w:rsidR="00D374E4" w:rsidRPr="004A1FD6" w:rsidRDefault="00D374E4" w:rsidP="00652178">
      <w:pPr>
        <w:autoSpaceDE w:val="0"/>
        <w:autoSpaceDN w:val="0"/>
        <w:adjustRightInd w:val="0"/>
        <w:rPr>
          <w:sz w:val="16"/>
          <w:szCs w:val="16"/>
        </w:rPr>
      </w:pPr>
      <w:r w:rsidRPr="004A1FD6">
        <w:rPr>
          <w:color w:val="000000"/>
          <w:sz w:val="16"/>
          <w:szCs w:val="16"/>
        </w:rPr>
        <w:t>eZ12_save = eZ(I0);</w:t>
      </w:r>
    </w:p>
    <w:p w:rsidR="00D374E4" w:rsidRPr="004A1FD6" w:rsidRDefault="00D374E4" w:rsidP="00652178">
      <w:pPr>
        <w:autoSpaceDE w:val="0"/>
        <w:autoSpaceDN w:val="0"/>
        <w:adjustRightInd w:val="0"/>
        <w:rPr>
          <w:sz w:val="16"/>
          <w:szCs w:val="16"/>
        </w:rPr>
      </w:pPr>
      <w:r w:rsidRPr="004A1FD6">
        <w:rPr>
          <w:color w:val="000000"/>
          <w:sz w:val="16"/>
          <w:szCs w:val="16"/>
        </w:rPr>
        <w:t xml:space="preserve">figure,plot(Ztruth);hold </w:t>
      </w:r>
      <w:r w:rsidRPr="004A1FD6">
        <w:rPr>
          <w:color w:val="A020F0"/>
          <w:sz w:val="16"/>
          <w:szCs w:val="16"/>
        </w:rPr>
        <w:t>on</w:t>
      </w:r>
      <w:r w:rsidRPr="004A1FD6">
        <w:rPr>
          <w:color w:val="000000"/>
          <w:sz w:val="16"/>
          <w:szCs w:val="16"/>
        </w:rPr>
        <w:t>;plot(Zhat);legend(</w:t>
      </w:r>
      <w:r w:rsidRPr="004A1FD6">
        <w:rPr>
          <w:color w:val="A020F0"/>
          <w:sz w:val="16"/>
          <w:szCs w:val="16"/>
        </w:rPr>
        <w:t>'truth'</w:t>
      </w:r>
      <w:r w:rsidRPr="004A1FD6">
        <w:rPr>
          <w:color w:val="000000"/>
          <w:sz w:val="16"/>
          <w:szCs w:val="16"/>
        </w:rPr>
        <w:t>,</w:t>
      </w:r>
      <w:r w:rsidRPr="004A1FD6">
        <w:rPr>
          <w:color w:val="A020F0"/>
          <w:sz w:val="16"/>
          <w:szCs w:val="16"/>
        </w:rPr>
        <w:t>'estimate'</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figure,plot(eZ)</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figure,plot(xyz21_sc(2,:)-xyz1(2,:),</w:t>
      </w:r>
      <w:r w:rsidRPr="004A1FD6">
        <w:rPr>
          <w:color w:val="A020F0"/>
          <w:sz w:val="16"/>
          <w:szCs w:val="16"/>
        </w:rPr>
        <w:t>'.-'</w:t>
      </w:r>
      <w:r w:rsidRPr="004A1FD6">
        <w:rPr>
          <w:color w:val="000000"/>
          <w:sz w:val="16"/>
          <w:szCs w:val="16"/>
        </w:rPr>
        <w:t xml:space="preserve">);hold </w:t>
      </w:r>
      <w:r w:rsidRPr="004A1FD6">
        <w:rPr>
          <w:color w:val="A020F0"/>
          <w:sz w:val="16"/>
          <w:szCs w:val="16"/>
        </w:rPr>
        <w:t>on</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plot(dhat(2,:),</w:t>
      </w:r>
      <w:r w:rsidRPr="004A1FD6">
        <w:rPr>
          <w:color w:val="A020F0"/>
          <w:sz w:val="16"/>
          <w:szCs w:val="16"/>
        </w:rPr>
        <w:t>'.-'</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title(</w:t>
      </w:r>
      <w:r w:rsidRPr="004A1FD6">
        <w:rPr>
          <w:color w:val="A020F0"/>
          <w:sz w:val="16"/>
          <w:szCs w:val="16"/>
        </w:rPr>
        <w:t>'Vertical Disparity'</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legend(</w:t>
      </w:r>
      <w:r w:rsidRPr="004A1FD6">
        <w:rPr>
          <w:color w:val="A020F0"/>
          <w:sz w:val="16"/>
          <w:szCs w:val="16"/>
        </w:rPr>
        <w:t>'Before'</w:t>
      </w:r>
      <w:r w:rsidRPr="004A1FD6">
        <w:rPr>
          <w:color w:val="000000"/>
          <w:sz w:val="16"/>
          <w:szCs w:val="16"/>
        </w:rPr>
        <w:t>,</w:t>
      </w:r>
      <w:r w:rsidRPr="004A1FD6">
        <w:rPr>
          <w:color w:val="A020F0"/>
          <w:sz w:val="16"/>
          <w:szCs w:val="16"/>
        </w:rPr>
        <w:t>'After'</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228B22"/>
          <w:sz w:val="16"/>
          <w:szCs w:val="16"/>
        </w:rPr>
        <w:t>%% rectify both optic axes perp to baseline vector wrt module perpendicular</w:t>
      </w:r>
    </w:p>
    <w:p w:rsidR="00D374E4" w:rsidRPr="004A1FD6" w:rsidRDefault="00D374E4" w:rsidP="00652178">
      <w:pPr>
        <w:autoSpaceDE w:val="0"/>
        <w:autoSpaceDN w:val="0"/>
        <w:adjustRightInd w:val="0"/>
        <w:rPr>
          <w:sz w:val="16"/>
          <w:szCs w:val="16"/>
        </w:rPr>
      </w:pPr>
      <w:r w:rsidRPr="004A1FD6">
        <w:rPr>
          <w:color w:val="000000"/>
          <w:sz w:val="16"/>
          <w:szCs w:val="16"/>
        </w:rPr>
        <w:t>e1 = -That/norm(That);</w:t>
      </w:r>
    </w:p>
    <w:p w:rsidR="00D374E4" w:rsidRPr="004A1FD6" w:rsidRDefault="00D374E4" w:rsidP="00652178">
      <w:pPr>
        <w:autoSpaceDE w:val="0"/>
        <w:autoSpaceDN w:val="0"/>
        <w:adjustRightInd w:val="0"/>
        <w:rPr>
          <w:sz w:val="16"/>
          <w:szCs w:val="16"/>
        </w:rPr>
      </w:pPr>
      <w:r w:rsidRPr="004A1FD6">
        <w:rPr>
          <w:color w:val="000000"/>
          <w:sz w:val="16"/>
          <w:szCs w:val="16"/>
        </w:rPr>
        <w:t>e1 = e1/norm(e1);</w:t>
      </w:r>
    </w:p>
    <w:p w:rsidR="00D374E4" w:rsidRPr="004A1FD6" w:rsidRDefault="00D374E4" w:rsidP="00652178">
      <w:pPr>
        <w:autoSpaceDE w:val="0"/>
        <w:autoSpaceDN w:val="0"/>
        <w:adjustRightInd w:val="0"/>
        <w:rPr>
          <w:sz w:val="16"/>
          <w:szCs w:val="16"/>
        </w:rPr>
      </w:pPr>
      <w:r w:rsidRPr="004A1FD6">
        <w:rPr>
          <w:color w:val="000000"/>
          <w:sz w:val="16"/>
          <w:szCs w:val="16"/>
        </w:rPr>
        <w:t>e2 = [-e1(2) e1(1) 0]';</w:t>
      </w:r>
    </w:p>
    <w:p w:rsidR="00D374E4" w:rsidRPr="004A1FD6" w:rsidRDefault="00D374E4" w:rsidP="00652178">
      <w:pPr>
        <w:autoSpaceDE w:val="0"/>
        <w:autoSpaceDN w:val="0"/>
        <w:adjustRightInd w:val="0"/>
        <w:rPr>
          <w:sz w:val="16"/>
          <w:szCs w:val="16"/>
        </w:rPr>
      </w:pPr>
      <w:r w:rsidRPr="004A1FD6">
        <w:rPr>
          <w:color w:val="000000"/>
          <w:sz w:val="16"/>
          <w:szCs w:val="16"/>
        </w:rPr>
        <w:t>e2 = e2/norm(e2);</w:t>
      </w:r>
    </w:p>
    <w:p w:rsidR="00D374E4" w:rsidRPr="004A1FD6" w:rsidRDefault="00D374E4" w:rsidP="00652178">
      <w:pPr>
        <w:autoSpaceDE w:val="0"/>
        <w:autoSpaceDN w:val="0"/>
        <w:adjustRightInd w:val="0"/>
        <w:rPr>
          <w:sz w:val="16"/>
          <w:szCs w:val="16"/>
        </w:rPr>
      </w:pPr>
      <w:r w:rsidRPr="004A1FD6">
        <w:rPr>
          <w:color w:val="000000"/>
          <w:sz w:val="16"/>
          <w:szCs w:val="16"/>
        </w:rPr>
        <w:t>e3 = cross(e1,e2);</w:t>
      </w:r>
    </w:p>
    <w:p w:rsidR="00D374E4" w:rsidRPr="004A1FD6" w:rsidRDefault="00D374E4" w:rsidP="00652178">
      <w:pPr>
        <w:autoSpaceDE w:val="0"/>
        <w:autoSpaceDN w:val="0"/>
        <w:adjustRightInd w:val="0"/>
        <w:rPr>
          <w:sz w:val="16"/>
          <w:szCs w:val="16"/>
        </w:rPr>
      </w:pPr>
      <w:r w:rsidRPr="004A1FD6">
        <w:rPr>
          <w:color w:val="000000"/>
          <w:sz w:val="16"/>
          <w:szCs w:val="16"/>
        </w:rPr>
        <w:t>R120 = [e1';e2';e3'];</w:t>
      </w:r>
    </w:p>
    <w:p w:rsidR="00D374E4" w:rsidRPr="004A1FD6" w:rsidRDefault="00D374E4" w:rsidP="00652178">
      <w:pPr>
        <w:autoSpaceDE w:val="0"/>
        <w:autoSpaceDN w:val="0"/>
        <w:adjustRightInd w:val="0"/>
        <w:rPr>
          <w:sz w:val="16"/>
          <w:szCs w:val="16"/>
        </w:rPr>
      </w:pPr>
      <w:r w:rsidRPr="004A1FD6">
        <w:rPr>
          <w:color w:val="228B22"/>
          <w:sz w:val="16"/>
          <w:szCs w:val="16"/>
        </w:rPr>
        <w:t xml:space="preserve">% </w:t>
      </w:r>
    </w:p>
    <w:p w:rsidR="00D374E4" w:rsidRPr="004A1FD6" w:rsidRDefault="00D374E4" w:rsidP="00652178">
      <w:pPr>
        <w:autoSpaceDE w:val="0"/>
        <w:autoSpaceDN w:val="0"/>
        <w:adjustRightInd w:val="0"/>
        <w:rPr>
          <w:sz w:val="16"/>
          <w:szCs w:val="16"/>
        </w:rPr>
      </w:pPr>
      <w:r w:rsidRPr="004A1FD6">
        <w:rPr>
          <w:color w:val="228B22"/>
          <w:sz w:val="16"/>
          <w:szCs w:val="16"/>
        </w:rPr>
        <w:t>% p20hat = ProjectCamera(K1*(R10*R1'*R2)/K2*[xyz2(1:2,:);ones(1,n)]);%p2 truth projected into p1 RF</w:t>
      </w:r>
    </w:p>
    <w:p w:rsidR="00D374E4" w:rsidRPr="004A1FD6" w:rsidRDefault="00D374E4" w:rsidP="00652178">
      <w:pPr>
        <w:autoSpaceDE w:val="0"/>
        <w:autoSpaceDN w:val="0"/>
        <w:adjustRightInd w:val="0"/>
        <w:rPr>
          <w:sz w:val="16"/>
          <w:szCs w:val="16"/>
        </w:rPr>
      </w:pPr>
      <w:r w:rsidRPr="004A1FD6">
        <w:rPr>
          <w:color w:val="228B22"/>
          <w:sz w:val="16"/>
          <w:szCs w:val="16"/>
        </w:rPr>
        <w:lastRenderedPageBreak/>
        <w:t>% p10hat = ProjectCamera(K1*R10/K1*[xyz1(1:2,:);ones(1,n)]);%p2 truth projected into p1 RF</w:t>
      </w:r>
    </w:p>
    <w:p w:rsidR="00D374E4" w:rsidRPr="004A1FD6" w:rsidRDefault="00D374E4" w:rsidP="00652178">
      <w:pPr>
        <w:autoSpaceDE w:val="0"/>
        <w:autoSpaceDN w:val="0"/>
        <w:adjustRightInd w:val="0"/>
        <w:rPr>
          <w:sz w:val="16"/>
          <w:szCs w:val="16"/>
        </w:rPr>
      </w:pPr>
      <w:r w:rsidRPr="004A1FD6">
        <w:rPr>
          <w:color w:val="228B22"/>
          <w:sz w:val="16"/>
          <w:szCs w:val="16"/>
        </w:rPr>
        <w:t xml:space="preserve"> </w:t>
      </w:r>
    </w:p>
    <w:p w:rsidR="00D374E4" w:rsidRPr="004A1FD6" w:rsidRDefault="00D374E4" w:rsidP="00652178">
      <w:pPr>
        <w:autoSpaceDE w:val="0"/>
        <w:autoSpaceDN w:val="0"/>
        <w:adjustRightInd w:val="0"/>
        <w:rPr>
          <w:sz w:val="16"/>
          <w:szCs w:val="16"/>
        </w:rPr>
      </w:pPr>
      <w:r w:rsidRPr="004A1FD6">
        <w:rPr>
          <w:color w:val="228B22"/>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p20hat = ProjectCamera(K1*(R120*Rhat)/K2*[xyz2(1:2,:);ones(1,n)]);</w:t>
      </w:r>
      <w:r w:rsidRPr="004A1FD6">
        <w:rPr>
          <w:color w:val="228B22"/>
          <w:sz w:val="16"/>
          <w:szCs w:val="16"/>
        </w:rPr>
        <w:t>%p2 truth projected into p1 RF</w:t>
      </w:r>
    </w:p>
    <w:p w:rsidR="00D374E4" w:rsidRPr="004A1FD6" w:rsidRDefault="00D374E4" w:rsidP="00652178">
      <w:pPr>
        <w:autoSpaceDE w:val="0"/>
        <w:autoSpaceDN w:val="0"/>
        <w:adjustRightInd w:val="0"/>
        <w:rPr>
          <w:sz w:val="16"/>
          <w:szCs w:val="16"/>
        </w:rPr>
      </w:pPr>
      <w:r w:rsidRPr="004A1FD6">
        <w:rPr>
          <w:color w:val="000000"/>
          <w:sz w:val="16"/>
          <w:szCs w:val="16"/>
        </w:rPr>
        <w:t>p10hat = ProjectCamera(K1*R120/K1*[xyz1(1:2,:);ones(1,n)]);</w:t>
      </w:r>
      <w:r w:rsidRPr="004A1FD6">
        <w:rPr>
          <w:color w:val="228B22"/>
          <w:sz w:val="16"/>
          <w:szCs w:val="16"/>
        </w:rPr>
        <w:t>%p2 truth projected into p1 RF</w:t>
      </w:r>
    </w:p>
    <w:p w:rsidR="00D374E4" w:rsidRPr="004A1FD6" w:rsidRDefault="00D374E4" w:rsidP="00652178">
      <w:pPr>
        <w:autoSpaceDE w:val="0"/>
        <w:autoSpaceDN w:val="0"/>
        <w:adjustRightInd w:val="0"/>
        <w:rPr>
          <w:sz w:val="16"/>
          <w:szCs w:val="16"/>
        </w:rPr>
      </w:pPr>
      <w:r w:rsidRPr="004A1FD6">
        <w:rPr>
          <w:color w:val="228B22"/>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xyz10 = [p10hat;xyz1(3:5,:)];</w:t>
      </w:r>
    </w:p>
    <w:p w:rsidR="00D374E4" w:rsidRPr="004A1FD6" w:rsidRDefault="00D374E4" w:rsidP="00652178">
      <w:pPr>
        <w:autoSpaceDE w:val="0"/>
        <w:autoSpaceDN w:val="0"/>
        <w:adjustRightInd w:val="0"/>
        <w:rPr>
          <w:sz w:val="16"/>
          <w:szCs w:val="16"/>
        </w:rPr>
      </w:pPr>
      <w:r w:rsidRPr="004A1FD6">
        <w:rPr>
          <w:color w:val="000000"/>
          <w:sz w:val="16"/>
          <w:szCs w:val="16"/>
        </w:rPr>
        <w:t>xyz20 = [p20hat;xyz2(3:5,:)];</w:t>
      </w:r>
    </w:p>
    <w:p w:rsidR="00D374E4" w:rsidRPr="004A1FD6" w:rsidRDefault="00D374E4" w:rsidP="00652178">
      <w:pPr>
        <w:autoSpaceDE w:val="0"/>
        <w:autoSpaceDN w:val="0"/>
        <w:adjustRightInd w:val="0"/>
        <w:rPr>
          <w:sz w:val="16"/>
          <w:szCs w:val="16"/>
        </w:rPr>
      </w:pPr>
      <w:r w:rsidRPr="004A1FD6">
        <w:rPr>
          <w:color w:val="000000"/>
          <w:sz w:val="16"/>
          <w:szCs w:val="16"/>
        </w:rPr>
        <w:t xml:space="preserve">[xyz10,xyz20] =MatchKPLabels(xyz10,xyz20,5); </w:t>
      </w:r>
    </w:p>
    <w:p w:rsidR="00D374E4" w:rsidRPr="004A1FD6" w:rsidRDefault="00D374E4" w:rsidP="00652178">
      <w:pPr>
        <w:autoSpaceDE w:val="0"/>
        <w:autoSpaceDN w:val="0"/>
        <w:adjustRightInd w:val="0"/>
        <w:rPr>
          <w:sz w:val="16"/>
          <w:szCs w:val="16"/>
        </w:rPr>
      </w:pPr>
      <w:r w:rsidRPr="004A1FD6">
        <w:rPr>
          <w:color w:val="000000"/>
          <w:sz w:val="16"/>
          <w:szCs w:val="16"/>
        </w:rPr>
        <w:t>I0 = find(xyz20(3,:)==0 &amp; xyz20(4,:)==0 &amp; xyz20(5,:)==0);</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dhat0 = xyz20(1:2,:)-xyz10(1:2,:);</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Zhat0 = K1(1,1)*B./dhat0(1,:);</w:t>
      </w:r>
    </w:p>
    <w:p w:rsidR="00D374E4" w:rsidRPr="004A1FD6" w:rsidRDefault="00D374E4" w:rsidP="00652178">
      <w:pPr>
        <w:autoSpaceDE w:val="0"/>
        <w:autoSpaceDN w:val="0"/>
        <w:adjustRightInd w:val="0"/>
        <w:rPr>
          <w:sz w:val="16"/>
          <w:szCs w:val="16"/>
        </w:rPr>
      </w:pPr>
      <w:r w:rsidRPr="004A1FD6">
        <w:rPr>
          <w:color w:val="000000"/>
          <w:sz w:val="16"/>
          <w:szCs w:val="16"/>
        </w:rPr>
        <w:t>Ztruth = DistanceToBaselinePlane(L*xyz10(3:5,:),nz0,C1);</w:t>
      </w:r>
    </w:p>
    <w:p w:rsidR="00D374E4" w:rsidRPr="004A1FD6" w:rsidRDefault="00D374E4" w:rsidP="00652178">
      <w:pPr>
        <w:autoSpaceDE w:val="0"/>
        <w:autoSpaceDN w:val="0"/>
        <w:adjustRightInd w:val="0"/>
        <w:rPr>
          <w:sz w:val="16"/>
          <w:szCs w:val="16"/>
        </w:rPr>
      </w:pPr>
      <w:r w:rsidRPr="004A1FD6">
        <w:rPr>
          <w:color w:val="000000"/>
          <w:sz w:val="16"/>
          <w:szCs w:val="16"/>
        </w:rPr>
        <w:t>eZ = Ztruth - Zhat0;</w:t>
      </w:r>
    </w:p>
    <w:p w:rsidR="00D374E4" w:rsidRPr="004A1FD6" w:rsidRDefault="00D374E4" w:rsidP="00652178">
      <w:pPr>
        <w:autoSpaceDE w:val="0"/>
        <w:autoSpaceDN w:val="0"/>
        <w:adjustRightInd w:val="0"/>
        <w:rPr>
          <w:sz w:val="16"/>
          <w:szCs w:val="16"/>
        </w:rPr>
      </w:pPr>
      <w:r w:rsidRPr="004A1FD6">
        <w:rPr>
          <w:color w:val="000000"/>
          <w:sz w:val="16"/>
          <w:szCs w:val="16"/>
        </w:rPr>
        <w:t>eZ120_save = eZ(I0);</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figure,plot(Ztruth);hold </w:t>
      </w:r>
      <w:r w:rsidRPr="004A1FD6">
        <w:rPr>
          <w:color w:val="A020F0"/>
          <w:sz w:val="16"/>
          <w:szCs w:val="16"/>
        </w:rPr>
        <w:t>on</w:t>
      </w:r>
      <w:r w:rsidRPr="004A1FD6">
        <w:rPr>
          <w:color w:val="000000"/>
          <w:sz w:val="16"/>
          <w:szCs w:val="16"/>
        </w:rPr>
        <w:t>;plot(Zhat0);legend(</w:t>
      </w:r>
      <w:r w:rsidRPr="004A1FD6">
        <w:rPr>
          <w:color w:val="A020F0"/>
          <w:sz w:val="16"/>
          <w:szCs w:val="16"/>
        </w:rPr>
        <w:t>'truth'</w:t>
      </w:r>
      <w:r w:rsidRPr="004A1FD6">
        <w:rPr>
          <w:color w:val="000000"/>
          <w:sz w:val="16"/>
          <w:szCs w:val="16"/>
        </w:rPr>
        <w:t>,</w:t>
      </w:r>
      <w:r w:rsidRPr="004A1FD6">
        <w:rPr>
          <w:color w:val="A020F0"/>
          <w:sz w:val="16"/>
          <w:szCs w:val="16"/>
        </w:rPr>
        <w:t>'estimate'</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figure,plot(eZ)</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figure,plot(p10hat(1,:),p10hat(2,:),</w:t>
      </w:r>
      <w:r w:rsidRPr="004A1FD6">
        <w:rPr>
          <w:color w:val="A020F0"/>
          <w:sz w:val="16"/>
          <w:szCs w:val="16"/>
        </w:rPr>
        <w:t>'.'</w:t>
      </w:r>
      <w:r w:rsidRPr="004A1FD6">
        <w:rPr>
          <w:color w:val="000000"/>
          <w:sz w:val="16"/>
          <w:szCs w:val="16"/>
        </w:rPr>
        <w:t xml:space="preserve">);axis </w:t>
      </w:r>
      <w:r w:rsidRPr="004A1FD6">
        <w:rPr>
          <w:color w:val="A020F0"/>
          <w:sz w:val="16"/>
          <w:szCs w:val="16"/>
        </w:rPr>
        <w:t>ij</w:t>
      </w:r>
      <w:r w:rsidRPr="004A1FD6">
        <w:rPr>
          <w:color w:val="000000"/>
          <w:sz w:val="16"/>
          <w:szCs w:val="16"/>
        </w:rPr>
        <w:t xml:space="preserve">;hold </w:t>
      </w:r>
      <w:r w:rsidRPr="004A1FD6">
        <w:rPr>
          <w:color w:val="A020F0"/>
          <w:sz w:val="16"/>
          <w:szCs w:val="16"/>
        </w:rPr>
        <w:t>on</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plot(p20hat(1,:),p20hat(2,:),</w:t>
      </w:r>
      <w:r w:rsidRPr="004A1FD6">
        <w:rPr>
          <w:color w:val="A020F0"/>
          <w:sz w:val="16"/>
          <w:szCs w:val="16"/>
        </w:rPr>
        <w:t>'.r'</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plot(p20hat(1,I0),p20hat(2,I0),</w:t>
      </w:r>
      <w:r w:rsidRPr="004A1FD6">
        <w:rPr>
          <w:color w:val="A020F0"/>
          <w:sz w:val="16"/>
          <w:szCs w:val="16"/>
        </w:rPr>
        <w:t>'.g'</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plot(p10hat(1,I0),p10hat(2,I0),</w:t>
      </w:r>
      <w:r w:rsidRPr="004A1FD6">
        <w:rPr>
          <w:color w:val="A020F0"/>
          <w:sz w:val="16"/>
          <w:szCs w:val="16"/>
        </w:rPr>
        <w:t>'.k'</w:t>
      </w:r>
      <w:r w:rsidRPr="004A1FD6">
        <w:rPr>
          <w:color w:val="000000"/>
          <w:sz w:val="16"/>
          <w:szCs w:val="16"/>
        </w:rPr>
        <w:t>);</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r w:rsidRPr="004A1FD6">
        <w:rPr>
          <w:color w:val="000000"/>
          <w:sz w:val="16"/>
          <w:szCs w:val="16"/>
        </w:rPr>
        <w:t xml:space="preserve"> </w:t>
      </w:r>
    </w:p>
    <w:p w:rsidR="00D374E4" w:rsidRPr="004A1FD6" w:rsidRDefault="00D374E4" w:rsidP="00652178">
      <w:pPr>
        <w:autoSpaceDE w:val="0"/>
        <w:autoSpaceDN w:val="0"/>
        <w:adjustRightInd w:val="0"/>
        <w:rPr>
          <w:sz w:val="16"/>
          <w:szCs w:val="16"/>
        </w:rPr>
      </w:pPr>
    </w:p>
    <w:p w:rsidR="00D374E4" w:rsidRPr="004A1FD6" w:rsidRDefault="00D374E4" w:rsidP="00652178">
      <w:pPr>
        <w:jc w:val="center"/>
      </w:pPr>
    </w:p>
    <w:p w:rsidR="00D374E4" w:rsidRPr="004A1FD6" w:rsidRDefault="00D374E4" w:rsidP="00652178">
      <w:pPr>
        <w:jc w:val="center"/>
      </w:pPr>
    </w:p>
    <w:p w:rsidR="00D374E4" w:rsidRPr="004A1FD6" w:rsidRDefault="00D374E4" w:rsidP="00652178">
      <w:r w:rsidRPr="004A1FD6">
        <w:t>Consider N lines in 3D</w:t>
      </w:r>
    </w:p>
    <w:p w:rsidR="00D374E4" w:rsidRPr="004A1FD6" w:rsidRDefault="00D374E4" w:rsidP="00652178">
      <w:r w:rsidRPr="004A1FD6">
        <w:tab/>
      </w:r>
      <w:r w:rsidR="0090260C" w:rsidRPr="004A1FD6">
        <w:rPr>
          <w:noProof/>
          <w:position w:val="-30"/>
        </w:rPr>
      </w:r>
      <w:r w:rsidR="0090260C" w:rsidRPr="004A1FD6">
        <w:rPr>
          <w:noProof/>
          <w:position w:val="-30"/>
        </w:rPr>
        <w:object w:dxaOrig="1760" w:dyaOrig="720" w14:anchorId="1ED8DA5E">
          <v:shape id="_x0000_i1637" type="#_x0000_t75" alt="" style="width:85.8pt;height:36pt;mso-width-percent:0;mso-height-percent:0;mso-width-percent:0;mso-height-percent:0" o:ole="">
            <v:imagedata r:id="rId1259" o:title=""/>
          </v:shape>
          <o:OLEObject Type="Embed" ProgID="Equation.DSMT4" ShapeID="_x0000_i1637" DrawAspect="Content" ObjectID="_1845800217" r:id="rId1260"/>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283</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The distance from a point </w:t>
      </w:r>
      <w:r w:rsidR="0090260C" w:rsidRPr="004A1FD6">
        <w:rPr>
          <w:noProof/>
          <w:position w:val="-10"/>
        </w:rPr>
      </w:r>
      <w:r w:rsidR="0090260C" w:rsidRPr="004A1FD6">
        <w:rPr>
          <w:noProof/>
          <w:position w:val="-10"/>
        </w:rPr>
        <w:object w:dxaOrig="1240" w:dyaOrig="360" w14:anchorId="662FCC2E">
          <v:shape id="_x0000_i1638" type="#_x0000_t75" alt="" style="width:64.35pt;height:22.2pt;mso-width-percent:0;mso-height-percent:0;mso-width-percent:0;mso-height-percent:0" o:ole="">
            <v:imagedata r:id="rId1261" o:title=""/>
          </v:shape>
          <o:OLEObject Type="Embed" ProgID="Equation.DSMT4" ShapeID="_x0000_i1638" DrawAspect="Content" ObjectID="_1845800218" r:id="rId1262"/>
        </w:object>
      </w:r>
      <w:r w:rsidRPr="004A1FD6">
        <w:t xml:space="preserve"> to the line is</w:t>
      </w:r>
    </w:p>
    <w:p w:rsidR="00D374E4" w:rsidRPr="004A1FD6" w:rsidRDefault="00D374E4" w:rsidP="00652178">
      <w:r w:rsidRPr="004A1FD6">
        <w:tab/>
      </w:r>
      <w:r w:rsidR="0090260C" w:rsidRPr="004A1FD6">
        <w:rPr>
          <w:noProof/>
          <w:position w:val="-14"/>
        </w:rPr>
      </w:r>
      <w:r w:rsidR="0090260C" w:rsidRPr="004A1FD6">
        <w:rPr>
          <w:noProof/>
          <w:position w:val="-14"/>
        </w:rPr>
        <w:object w:dxaOrig="1680" w:dyaOrig="400" w14:anchorId="1D879B07">
          <v:shape id="_x0000_i1639" type="#_x0000_t75" alt="" style="width:85.8pt;height:22.2pt;mso-width-percent:0;mso-height-percent:0;mso-width-percent:0;mso-height-percent:0" o:ole="">
            <v:imagedata r:id="rId1263" o:title=""/>
          </v:shape>
          <o:OLEObject Type="Embed" ProgID="Equation.DSMT4" ShapeID="_x0000_i1639" DrawAspect="Content" ObjectID="_1845800219" r:id="rId1264"/>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284</w:instrText>
      </w:r>
      <w:r w:rsidRPr="004A1FD6">
        <w:rPr>
          <w:noProof/>
        </w:rPr>
        <w:fldChar w:fldCharType="end"/>
      </w:r>
      <w:r w:rsidRPr="004A1FD6">
        <w:instrText>)</w:instrText>
      </w:r>
      <w:r w:rsidRPr="004A1FD6">
        <w:fldChar w:fldCharType="end"/>
      </w:r>
    </w:p>
    <w:p w:rsidR="00D374E4" w:rsidRPr="004A1FD6" w:rsidRDefault="00D374E4" w:rsidP="00652178">
      <w:r w:rsidRPr="004A1FD6">
        <w:t>The point which minimizes the sum of squared distances from the point to the lines is found by minimizing the objective function</w:t>
      </w:r>
    </w:p>
    <w:p w:rsidR="00D374E4" w:rsidRPr="004A1FD6" w:rsidRDefault="00D374E4" w:rsidP="00652178">
      <w:r w:rsidRPr="004A1FD6">
        <w:tab/>
      </w:r>
      <w:r w:rsidR="0090260C" w:rsidRPr="004A1FD6">
        <w:rPr>
          <w:noProof/>
          <w:position w:val="-62"/>
        </w:rPr>
      </w:r>
      <w:r w:rsidR="0090260C" w:rsidRPr="004A1FD6">
        <w:rPr>
          <w:noProof/>
          <w:position w:val="-62"/>
        </w:rPr>
        <w:object w:dxaOrig="2940" w:dyaOrig="1359" w14:anchorId="6C3A5B90">
          <v:shape id="_x0000_i1640" type="#_x0000_t75" alt="" style="width:2in;height:64.35pt;mso-width-percent:0;mso-height-percent:0;mso-width-percent:0;mso-height-percent:0" o:ole="">
            <v:imagedata r:id="rId1265" o:title=""/>
          </v:shape>
          <o:OLEObject Type="Embed" ProgID="Equation.DSMT4" ShapeID="_x0000_i1640" DrawAspect="Content" ObjectID="_1845800220" r:id="rId1266"/>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285</w:instrText>
      </w:r>
      <w:r w:rsidRPr="004A1FD6">
        <w:rPr>
          <w:noProof/>
        </w:rPr>
        <w:fldChar w:fldCharType="end"/>
      </w:r>
      <w:r w:rsidRPr="004A1FD6">
        <w:instrText>)</w:instrText>
      </w:r>
      <w:r w:rsidRPr="004A1FD6">
        <w:fldChar w:fldCharType="end"/>
      </w:r>
    </w:p>
    <w:p w:rsidR="00D374E4" w:rsidRPr="004A1FD6" w:rsidRDefault="00D374E4" w:rsidP="00652178">
      <w:r w:rsidRPr="004A1FD6">
        <w:t>Eqn () can be rexpressed in terms of matrices as</w:t>
      </w:r>
    </w:p>
    <w:p w:rsidR="00D374E4" w:rsidRPr="004A1FD6" w:rsidRDefault="00D374E4" w:rsidP="00652178">
      <w:r w:rsidRPr="004A1FD6">
        <w:tab/>
      </w:r>
      <w:r w:rsidR="0090260C" w:rsidRPr="004A1FD6">
        <w:rPr>
          <w:noProof/>
          <w:position w:val="-14"/>
        </w:rPr>
      </w:r>
      <w:r w:rsidR="0090260C" w:rsidRPr="004A1FD6">
        <w:rPr>
          <w:noProof/>
          <w:position w:val="-14"/>
        </w:rPr>
        <w:object w:dxaOrig="1620" w:dyaOrig="440" w14:anchorId="0A3BECA3">
          <v:shape id="_x0000_i1641" type="#_x0000_t75" alt="" style="width:78.9pt;height:22.2pt;mso-width-percent:0;mso-height-percent:0;mso-width-percent:0;mso-height-percent:0" o:ole="">
            <v:imagedata r:id="rId1267" o:title=""/>
          </v:shape>
          <o:OLEObject Type="Embed" ProgID="Equation.DSMT4" ShapeID="_x0000_i1641" DrawAspect="Content" ObjectID="_1845800221" r:id="rId1268"/>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286</w:instrText>
      </w:r>
      <w:r w:rsidRPr="004A1FD6">
        <w:rPr>
          <w:noProof/>
        </w:rPr>
        <w:fldChar w:fldCharType="end"/>
      </w:r>
      <w:r w:rsidRPr="004A1FD6">
        <w:instrText>)</w:instrText>
      </w:r>
      <w:r w:rsidRPr="004A1FD6">
        <w:fldChar w:fldCharType="end"/>
      </w:r>
    </w:p>
    <w:p w:rsidR="00D374E4" w:rsidRPr="004A1FD6" w:rsidRDefault="00D374E4" w:rsidP="00652178">
      <w:r w:rsidRPr="004A1FD6">
        <w:t>where</w:t>
      </w:r>
    </w:p>
    <w:p w:rsidR="00D374E4" w:rsidRPr="004A1FD6" w:rsidRDefault="00D374E4" w:rsidP="00652178">
      <w:r w:rsidRPr="004A1FD6">
        <w:tab/>
      </w:r>
      <w:r w:rsidR="0090260C" w:rsidRPr="004A1FD6">
        <w:rPr>
          <w:noProof/>
          <w:position w:val="-14"/>
        </w:rPr>
      </w:r>
      <w:r w:rsidR="0090260C" w:rsidRPr="004A1FD6">
        <w:rPr>
          <w:noProof/>
          <w:position w:val="-14"/>
        </w:rPr>
        <w:object w:dxaOrig="2560" w:dyaOrig="400" w14:anchorId="56D14B45">
          <v:shape id="_x0000_i1642" type="#_x0000_t75" alt="" style="width:130.2pt;height:22.2pt;mso-width-percent:0;mso-height-percent:0;mso-width-percent:0;mso-height-percent:0" o:ole="">
            <v:imagedata r:id="rId1269" o:title=""/>
          </v:shape>
          <o:OLEObject Type="Embed" ProgID="Equation.DSMT4" ShapeID="_x0000_i1642" DrawAspect="Content" ObjectID="_1845800222" r:id="rId1270"/>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287</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14"/>
        </w:rPr>
      </w:r>
      <w:r w:rsidR="0090260C" w:rsidRPr="004A1FD6">
        <w:rPr>
          <w:noProof/>
          <w:position w:val="-14"/>
        </w:rPr>
        <w:object w:dxaOrig="2560" w:dyaOrig="400" w14:anchorId="0A23A9CA">
          <v:shape id="_x0000_i1643" type="#_x0000_t75" alt="" style="width:130.2pt;height:22.2pt;mso-width-percent:0;mso-height-percent:0;mso-width-percent:0;mso-height-percent:0" o:ole="">
            <v:imagedata r:id="rId1271" o:title=""/>
          </v:shape>
          <o:OLEObject Type="Embed" ProgID="Equation.DSMT4" ShapeID="_x0000_i1643" DrawAspect="Content" ObjectID="_1845800223" r:id="rId1272"/>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288</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14"/>
        </w:rPr>
      </w:r>
      <w:r w:rsidR="0090260C" w:rsidRPr="004A1FD6">
        <w:rPr>
          <w:noProof/>
          <w:position w:val="-14"/>
        </w:rPr>
        <w:object w:dxaOrig="3480" w:dyaOrig="400" w14:anchorId="3BF12C00">
          <v:shape id="_x0000_i1644" type="#_x0000_t75" alt="" style="width:172.35pt;height:22.2pt;mso-width-percent:0;mso-height-percent:0;mso-width-percent:0;mso-height-percent:0" o:ole="">
            <v:imagedata r:id="rId1273" o:title=""/>
          </v:shape>
          <o:OLEObject Type="Embed" ProgID="Equation.DSMT4" ShapeID="_x0000_i1644" DrawAspect="Content" ObjectID="_1845800224" r:id="rId1274"/>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289</w:instrText>
      </w:r>
      <w:r w:rsidRPr="004A1FD6">
        <w:rPr>
          <w:noProof/>
        </w:rPr>
        <w:fldChar w:fldCharType="end"/>
      </w:r>
      <w:r w:rsidRPr="004A1FD6">
        <w:instrText>)</w:instrText>
      </w:r>
      <w:r w:rsidRPr="004A1FD6">
        <w:fldChar w:fldCharType="end"/>
      </w:r>
    </w:p>
    <w:p w:rsidR="00D374E4" w:rsidRPr="004A1FD6" w:rsidRDefault="00D374E4" w:rsidP="00652178">
      <w:r w:rsidRPr="004A1FD6">
        <w:lastRenderedPageBreak/>
        <w:tab/>
      </w:r>
      <w:r w:rsidR="0090260C" w:rsidRPr="004A1FD6">
        <w:rPr>
          <w:noProof/>
          <w:position w:val="-52"/>
        </w:rPr>
      </w:r>
      <w:r w:rsidR="0090260C" w:rsidRPr="004A1FD6">
        <w:rPr>
          <w:noProof/>
          <w:position w:val="-52"/>
        </w:rPr>
        <w:object w:dxaOrig="2299" w:dyaOrig="1160" w14:anchorId="4613EB3D">
          <v:shape id="_x0000_i1645" type="#_x0000_t75" alt="" style="width:115.65pt;height:58.2pt;mso-width-percent:0;mso-height-percent:0;mso-width-percent:0;mso-height-percent:0" o:ole="">
            <v:imagedata r:id="rId1275" o:title=""/>
          </v:shape>
          <o:OLEObject Type="Embed" ProgID="Equation.DSMT4" ShapeID="_x0000_i1645" DrawAspect="Content" ObjectID="_1845800225" r:id="rId1276"/>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290</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and </w:t>
      </w:r>
      <w:r w:rsidR="0090260C" w:rsidRPr="004A1FD6">
        <w:rPr>
          <w:noProof/>
          <w:position w:val="-12"/>
        </w:rPr>
      </w:r>
      <w:r w:rsidR="0090260C" w:rsidRPr="004A1FD6">
        <w:rPr>
          <w:noProof/>
          <w:position w:val="-12"/>
        </w:rPr>
        <w:object w:dxaOrig="300" w:dyaOrig="360" w14:anchorId="4498BDE8">
          <v:shape id="_x0000_i1646" type="#_x0000_t75" alt="" style="width:13.8pt;height:22.2pt;mso-width-percent:0;mso-height-percent:0;mso-width-percent:0;mso-height-percent:0" o:ole="">
            <v:imagedata r:id="rId1277" o:title=""/>
          </v:shape>
          <o:OLEObject Type="Embed" ProgID="Equation.DSMT4" ShapeID="_x0000_i1646" DrawAspect="Content" ObjectID="_1845800226" r:id="rId1278"/>
        </w:object>
      </w:r>
      <w:r w:rsidRPr="004A1FD6">
        <w:t xml:space="preserve">is a </w:t>
      </w:r>
      <w:r w:rsidR="0090260C" w:rsidRPr="004A1FD6">
        <w:rPr>
          <w:noProof/>
          <w:position w:val="-6"/>
        </w:rPr>
      </w:r>
      <w:r w:rsidR="0090260C" w:rsidRPr="004A1FD6">
        <w:rPr>
          <w:noProof/>
          <w:position w:val="-6"/>
        </w:rPr>
        <w:object w:dxaOrig="440" w:dyaOrig="279" w14:anchorId="2D673788">
          <v:shape id="_x0000_i1647" type="#_x0000_t75" alt="" style="width:22.2pt;height:13.8pt;mso-width-percent:0;mso-height-percent:0;mso-width-percent:0;mso-height-percent:0" o:ole="">
            <v:imagedata r:id="rId1279" o:title=""/>
          </v:shape>
          <o:OLEObject Type="Embed" ProgID="Equation.DSMT4" ShapeID="_x0000_i1647" DrawAspect="Content" ObjectID="_1845800227" r:id="rId1280"/>
        </w:object>
      </w:r>
      <w:r w:rsidRPr="004A1FD6">
        <w:t xml:space="preserve">matrix of zeros. The choice of x determines the direction along which the distance points ti are referenced to.  </w:t>
      </w:r>
    </w:p>
    <w:p w:rsidR="00D374E4" w:rsidRPr="004A1FD6" w:rsidRDefault="00D374E4" w:rsidP="00652178"/>
    <w:p w:rsidR="00D374E4" w:rsidRPr="004A1FD6" w:rsidRDefault="00D374E4" w:rsidP="00652178">
      <w:r w:rsidRPr="004A1FD6">
        <w:t xml:space="preserve"> In applications beyond simple geometric triangulation there will be additive uncertainty in the values of any of the quantities due to noise or unavoidable calibration inaccuracies.  Because of noise we employ the least squares solution to () </w:t>
      </w:r>
    </w:p>
    <w:p w:rsidR="00D374E4" w:rsidRPr="004A1FD6" w:rsidRDefault="00D374E4" w:rsidP="00652178">
      <w:r w:rsidRPr="004A1FD6">
        <w:tab/>
      </w:r>
      <w:r w:rsidR="0090260C" w:rsidRPr="004A1FD6">
        <w:rPr>
          <w:noProof/>
          <w:position w:val="-10"/>
        </w:rPr>
      </w:r>
      <w:r w:rsidR="0090260C" w:rsidRPr="004A1FD6">
        <w:rPr>
          <w:noProof/>
          <w:position w:val="-10"/>
        </w:rPr>
        <w:object w:dxaOrig="1719" w:dyaOrig="380" w14:anchorId="47258558">
          <v:shape id="_x0000_i1648" type="#_x0000_t75" alt="" style="width:85.8pt;height:22.2pt;mso-width-percent:0;mso-height-percent:0;mso-width-percent:0;mso-height-percent:0" o:ole="">
            <v:imagedata r:id="rId1281" o:title=""/>
          </v:shape>
          <o:OLEObject Type="Embed" ProgID="Equation.DSMT4" ShapeID="_x0000_i1648" DrawAspect="Content" ObjectID="_1845800228" r:id="rId1282"/>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291</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where </w:t>
      </w:r>
      <w:r w:rsidR="0090260C" w:rsidRPr="004A1FD6">
        <w:rPr>
          <w:noProof/>
          <w:position w:val="-12"/>
        </w:rPr>
      </w:r>
      <w:r w:rsidR="0090260C" w:rsidRPr="004A1FD6">
        <w:rPr>
          <w:noProof/>
          <w:position w:val="-12"/>
        </w:rPr>
        <w:object w:dxaOrig="180" w:dyaOrig="380" w14:anchorId="1B69CB34">
          <v:shape id="_x0000_i1649" type="#_x0000_t75" alt="" style="width:7.65pt;height:22.2pt;mso-width-percent:0;mso-height-percent:0;mso-width-percent:0;mso-height-percent:0" o:ole="">
            <v:imagedata r:id="rId1283" o:title=""/>
          </v:shape>
          <o:OLEObject Type="Embed" ProgID="Equation.DSMT4" ShapeID="_x0000_i1649" DrawAspect="Content" ObjectID="_1845800229" r:id="rId1284"/>
        </w:object>
      </w:r>
      <w:r w:rsidRPr="004A1FD6">
        <w:t xml:space="preserve">is related to the distance along the ith line where the perpendicular is drawn at </w:t>
      </w:r>
      <w:r w:rsidR="0090260C" w:rsidRPr="004A1FD6">
        <w:rPr>
          <w:noProof/>
          <w:position w:val="-12"/>
        </w:rPr>
      </w:r>
      <w:r w:rsidR="0090260C" w:rsidRPr="004A1FD6">
        <w:rPr>
          <w:noProof/>
          <w:position w:val="-12"/>
        </w:rPr>
        <w:object w:dxaOrig="580" w:dyaOrig="380" w14:anchorId="11BD15FF">
          <v:shape id="_x0000_i1650" type="#_x0000_t75" alt="" style="width:29.1pt;height:22.2pt;mso-width-percent:0;mso-height-percent:0;mso-width-percent:0;mso-height-percent:0" o:ole="">
            <v:imagedata r:id="rId1285" o:title=""/>
          </v:shape>
          <o:OLEObject Type="Embed" ProgID="Equation.DSMT4" ShapeID="_x0000_i1650" DrawAspect="Content" ObjectID="_1845800230" r:id="rId1286"/>
        </w:object>
      </w:r>
      <w:r w:rsidRPr="004A1FD6">
        <w:t xml:space="preserve"> to the minimizing point </w:t>
      </w:r>
      <w:r w:rsidR="0090260C" w:rsidRPr="004A1FD6">
        <w:rPr>
          <w:noProof/>
          <w:position w:val="-4"/>
        </w:rPr>
      </w:r>
      <w:r w:rsidR="0090260C" w:rsidRPr="004A1FD6">
        <w:rPr>
          <w:noProof/>
          <w:position w:val="-4"/>
        </w:rPr>
        <w:object w:dxaOrig="180" w:dyaOrig="279" w14:anchorId="3DE65653">
          <v:shape id="_x0000_i1651" type="#_x0000_t75" alt="" style="width:7.65pt;height:13.8pt;mso-width-percent:0;mso-height-percent:0;mso-width-percent:0;mso-height-percent:0" o:ole="">
            <v:imagedata r:id="rId1287" o:title=""/>
          </v:shape>
          <o:OLEObject Type="Embed" ProgID="Equation.DSMT4" ShapeID="_x0000_i1651" DrawAspect="Content" ObjectID="_1845800231" r:id="rId1288"/>
        </w:object>
      </w:r>
      <w:r w:rsidRPr="004A1FD6">
        <w:t xml:space="preserve">. The distance between lines is </w:t>
      </w:r>
      <w:r w:rsidR="0090260C" w:rsidRPr="004A1FD6">
        <w:rPr>
          <w:noProof/>
          <w:position w:val="-16"/>
        </w:rPr>
      </w:r>
      <w:r w:rsidR="0090260C" w:rsidRPr="004A1FD6">
        <w:rPr>
          <w:noProof/>
          <w:position w:val="-16"/>
        </w:rPr>
        <w:object w:dxaOrig="1980" w:dyaOrig="440" w14:anchorId="075058C6">
          <v:shape id="_x0000_i1652" type="#_x0000_t75" alt="" style="width:100.35pt;height:22.2pt;mso-width-percent:0;mso-height-percent:0;mso-width-percent:0;mso-height-percent:0" o:ole="">
            <v:imagedata r:id="rId1289" o:title=""/>
          </v:shape>
          <o:OLEObject Type="Embed" ProgID="Equation.DSMT4" ShapeID="_x0000_i1652" DrawAspect="Content" ObjectID="_1845800232" r:id="rId1290"/>
        </w:object>
      </w:r>
      <w:r w:rsidRPr="004A1FD6">
        <w:t>.   The angle between the ith line and the vector from the pi(tihat) and optimum point given by</w:t>
      </w:r>
    </w:p>
    <w:p w:rsidR="00D374E4" w:rsidRPr="004A1FD6" w:rsidRDefault="00D374E4" w:rsidP="00652178">
      <w:r w:rsidRPr="004A1FD6">
        <w:tab/>
      </w:r>
      <w:r w:rsidR="0090260C" w:rsidRPr="004A1FD6">
        <w:rPr>
          <w:noProof/>
          <w:position w:val="-34"/>
        </w:rPr>
      </w:r>
      <w:r w:rsidR="0090260C" w:rsidRPr="004A1FD6">
        <w:rPr>
          <w:noProof/>
          <w:position w:val="-34"/>
        </w:rPr>
        <w:object w:dxaOrig="2180" w:dyaOrig="859" w14:anchorId="7BFB3330">
          <v:shape id="_x0000_i1653" type="#_x0000_t75" alt="" style="width:108pt;height:42.9pt;mso-width-percent:0;mso-height-percent:0;mso-width-percent:0;mso-height-percent:0" o:ole="">
            <v:imagedata r:id="rId1291" o:title=""/>
          </v:shape>
          <o:OLEObject Type="Embed" ProgID="Equation.DSMT4" ShapeID="_x0000_i1653" DrawAspect="Content" ObjectID="_1845800233" r:id="rId1292"/>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292</w:instrText>
      </w:r>
      <w:r w:rsidRPr="004A1FD6">
        <w:rPr>
          <w:noProof/>
        </w:rPr>
        <w:fldChar w:fldCharType="end"/>
      </w:r>
      <w:r w:rsidRPr="004A1FD6">
        <w:instrText>)</w:instrText>
      </w:r>
      <w:r w:rsidRPr="004A1FD6">
        <w:fldChar w:fldCharType="end"/>
      </w:r>
    </w:p>
    <w:p w:rsidR="00D374E4" w:rsidRPr="004A1FD6" w:rsidRDefault="00D374E4" w:rsidP="00652178">
      <w:r w:rsidRPr="004A1FD6">
        <w:t>should be 90 degrees.  For two lines there are 6 equations in 5 unknowns.  As N increases the dimension of the column space of H grows as 3N while the parameter dimension grows as N.  Therefore as N grows the nullspace of the data matrix becomes asymptotically empty, and the estimate improves.( explain better…</w:t>
      </w:r>
    </w:p>
    <w:p w:rsidR="00D374E4" w:rsidRPr="004A1FD6" w:rsidRDefault="00D374E4" w:rsidP="00652178"/>
    <w:p w:rsidR="00D374E4" w:rsidRPr="004A1FD6" w:rsidRDefault="00D374E4" w:rsidP="00652178">
      <w:r w:rsidRPr="004A1FD6">
        <w:t xml:space="preserve">Example: </w:t>
      </w:r>
    </w:p>
    <w:p w:rsidR="00D374E4" w:rsidRPr="004A1FD6" w:rsidRDefault="00D374E4" w:rsidP="00652178"/>
    <w:p w:rsidR="00D374E4" w:rsidRPr="004A1FD6" w:rsidRDefault="00D374E4" w:rsidP="00652178">
      <w:r w:rsidRPr="004A1FD6">
        <w:t>Angle between p1(t1hat) and r and p2(t2hat) (black line) is 90 degrees as it should be.</w:t>
      </w:r>
    </w:p>
    <w:p w:rsidR="00D374E4" w:rsidRPr="004A1FD6" w:rsidRDefault="00D374E4" w:rsidP="00652178">
      <w:r w:rsidRPr="004A1FD6">
        <w:rPr>
          <w:noProof/>
        </w:rPr>
        <w:lastRenderedPageBreak/>
        <w:drawing>
          <wp:inline distT="0" distB="0" distL="0" distR="0" wp14:anchorId="4C6F28A2" wp14:editId="5F76A817">
            <wp:extent cx="5338445" cy="4007485"/>
            <wp:effectExtent l="0" t="0" r="0" b="0"/>
            <wp:docPr id="2072565405" name="Picture 2072565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93" cstate="print"/>
                    <a:srcRect/>
                    <a:stretch>
                      <a:fillRect/>
                    </a:stretch>
                  </pic:blipFill>
                  <pic:spPr bwMode="auto">
                    <a:xfrm>
                      <a:off x="0" y="0"/>
                      <a:ext cx="5338445" cy="4007485"/>
                    </a:xfrm>
                    <a:prstGeom prst="rect">
                      <a:avLst/>
                    </a:prstGeom>
                    <a:noFill/>
                    <a:ln w="9525">
                      <a:noFill/>
                      <a:miter lim="800000"/>
                      <a:headEnd/>
                      <a:tailEnd/>
                    </a:ln>
                  </pic:spPr>
                </pic:pic>
              </a:graphicData>
            </a:graphic>
          </wp:inline>
        </w:drawing>
      </w:r>
    </w:p>
    <w:p w:rsidR="00D374E4" w:rsidRPr="004A1FD6" w:rsidRDefault="00D374E4" w:rsidP="00652178">
      <w:r w:rsidRPr="004A1FD6">
        <w:t>T1 vs t2 quadratic surface distance between the two lines.</w:t>
      </w:r>
    </w:p>
    <w:p w:rsidR="00D374E4" w:rsidRPr="004A1FD6" w:rsidRDefault="00D374E4" w:rsidP="00652178">
      <w:r w:rsidRPr="004A1FD6">
        <w:rPr>
          <w:noProof/>
        </w:rPr>
        <w:drawing>
          <wp:inline distT="0" distB="0" distL="0" distR="0" wp14:anchorId="661B6101" wp14:editId="43655DB9">
            <wp:extent cx="5334000" cy="4000500"/>
            <wp:effectExtent l="0" t="0" r="0" b="0"/>
            <wp:docPr id="12464154" name="Picture 1246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94" cstate="print"/>
                    <a:srcRect/>
                    <a:stretch>
                      <a:fillRect/>
                    </a:stretch>
                  </pic:blipFill>
                  <pic:spPr bwMode="auto">
                    <a:xfrm>
                      <a:off x="0" y="0"/>
                      <a:ext cx="5334000" cy="4000500"/>
                    </a:xfrm>
                    <a:prstGeom prst="rect">
                      <a:avLst/>
                    </a:prstGeom>
                    <a:noFill/>
                    <a:ln w="9525">
                      <a:noFill/>
                      <a:miter lim="800000"/>
                      <a:headEnd/>
                      <a:tailEnd/>
                    </a:ln>
                  </pic:spPr>
                </pic:pic>
              </a:graphicData>
            </a:graphic>
          </wp:inline>
        </w:drawing>
      </w:r>
    </w:p>
    <w:p w:rsidR="00D374E4" w:rsidRPr="004A1FD6" w:rsidRDefault="00D374E4" w:rsidP="00652178">
      <w:r w:rsidRPr="004A1FD6">
        <w:rPr>
          <w:noProof/>
        </w:rPr>
        <w:lastRenderedPageBreak/>
        <w:drawing>
          <wp:inline distT="0" distB="0" distL="0" distR="0" wp14:anchorId="22C94D70" wp14:editId="1FAC8341">
            <wp:extent cx="5334000" cy="4000500"/>
            <wp:effectExtent l="0" t="0" r="0" b="0"/>
            <wp:docPr id="21278251" name="Picture 21278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95" cstate="print"/>
                    <a:srcRect/>
                    <a:stretch>
                      <a:fillRect/>
                    </a:stretch>
                  </pic:blipFill>
                  <pic:spPr bwMode="auto">
                    <a:xfrm>
                      <a:off x="0" y="0"/>
                      <a:ext cx="5334000" cy="4000500"/>
                    </a:xfrm>
                    <a:prstGeom prst="rect">
                      <a:avLst/>
                    </a:prstGeom>
                    <a:noFill/>
                    <a:ln w="9525">
                      <a:noFill/>
                      <a:miter lim="800000"/>
                      <a:headEnd/>
                      <a:tailEnd/>
                    </a:ln>
                  </pic:spPr>
                </pic:pic>
              </a:graphicData>
            </a:graphic>
          </wp:inline>
        </w:drawing>
      </w:r>
    </w:p>
    <w:p w:rsidR="00D374E4" w:rsidRPr="004A1FD6" w:rsidRDefault="00D374E4" w:rsidP="00652178">
      <w:r w:rsidRPr="004A1FD6">
        <w:t>The answer simplified using Mathematica is</w:t>
      </w:r>
    </w:p>
    <w:p w:rsidR="00D374E4" w:rsidRPr="004A1FD6" w:rsidRDefault="00214B0A" w:rsidP="00652178">
      <m:oMathPara>
        <m:oMath>
          <m:f>
            <m:fPr>
              <m:ctrlPr>
                <w:rPr>
                  <w:rFonts w:ascii="Cambria Math" w:hAnsi="Cambria Math"/>
                </w:rPr>
              </m:ctrlPr>
            </m:fPr>
            <m:num>
              <m:r>
                <w:rPr>
                  <w:rFonts w:ascii="Cambria Math" w:hAnsi="Cambria Math"/>
                </w:rPr>
                <m:t>b(</m:t>
              </m:r>
              <m:sSup>
                <m:sSupPr>
                  <m:ctrlPr>
                    <w:rPr>
                      <w:rFonts w:ascii="Cambria Math" w:hAnsi="Cambria Math"/>
                    </w:rPr>
                  </m:ctrlPr>
                </m:sSupPr>
                <m:e>
                  <m:r>
                    <w:rPr>
                      <w:rFonts w:ascii="Cambria Math" w:hAnsi="Cambria Math"/>
                    </w:rPr>
                    <m:t>f</m:t>
                  </m:r>
                </m:e>
                <m:sup>
                  <m:r>
                    <w:rPr>
                      <w:rFonts w:ascii="Cambria Math" w:hAnsi="Cambria Math"/>
                    </w:rPr>
                    <m:t>2</m:t>
                  </m:r>
                </m:sup>
              </m:sSup>
              <m:r>
                <w:rPr>
                  <w:rFonts w:ascii="Cambria Math" w:hAnsi="Cambria Math"/>
                </w:rPr>
                <m:t>(2</m:t>
              </m:r>
              <m:r>
                <m:rPr>
                  <m:sty m:val="p"/>
                </m:rPr>
                <w:rPr>
                  <w:rFonts w:ascii="Cambria Math" w:hAnsi="Cambria Math"/>
                </w:rPr>
                <m:t>u1</m:t>
              </m:r>
              <m:r>
                <w:rPr>
                  <w:rFonts w:ascii="Cambria Math" w:hAnsi="Cambria Math"/>
                </w:rPr>
                <m:t>(</m:t>
              </m:r>
              <m:r>
                <m:rPr>
                  <m:sty m:val="p"/>
                </m:rPr>
                <w:rPr>
                  <w:rFonts w:ascii="Cambria Math" w:hAnsi="Cambria Math"/>
                </w:rPr>
                <m:t>u1</m:t>
              </m:r>
              <m:r>
                <w:rPr>
                  <w:rFonts w:ascii="Cambria Math" w:hAnsi="Cambria Math"/>
                </w:rPr>
                <m:t>-</m:t>
              </m:r>
              <m:r>
                <m:rPr>
                  <m:sty m:val="p"/>
                </m:rPr>
                <w:rPr>
                  <w:rFonts w:ascii="Cambria Math" w:hAnsi="Cambria Math"/>
                </w:rPr>
                <m:t>u2</m:t>
              </m:r>
              <m:r>
                <w:rPr>
                  <w:rFonts w:ascii="Cambria Math" w:hAnsi="Cambria Math"/>
                </w:rPr>
                <m:t>)+</m:t>
              </m:r>
              <m:sSup>
                <m:sSupPr>
                  <m:ctrlPr>
                    <w:rPr>
                      <w:rFonts w:ascii="Cambria Math" w:hAnsi="Cambria Math"/>
                    </w:rPr>
                  </m:ctrlPr>
                </m:sSupPr>
                <m:e>
                  <m:r>
                    <w:rPr>
                      <w:rFonts w:ascii="Cambria Math" w:hAnsi="Cambria Math"/>
                    </w:rPr>
                    <m:t>(</m:t>
                  </m:r>
                  <m:r>
                    <m:rPr>
                      <m:sty m:val="p"/>
                    </m:rPr>
                    <w:rPr>
                      <w:rFonts w:ascii="Cambria Math" w:hAnsi="Cambria Math"/>
                    </w:rPr>
                    <m:t>v1</m:t>
                  </m:r>
                  <m:r>
                    <w:rPr>
                      <w:rFonts w:ascii="Cambria Math" w:hAnsi="Cambria Math"/>
                    </w:rPr>
                    <m:t>-</m:t>
                  </m:r>
                  <m:r>
                    <m:rPr>
                      <m:sty m:val="p"/>
                    </m:rPr>
                    <w:rPr>
                      <w:rFonts w:ascii="Cambria Math" w:hAnsi="Cambria Math"/>
                    </w:rPr>
                    <m:t>v2</m:t>
                  </m:r>
                  <m:r>
                    <w:rPr>
                      <w:rFonts w:ascii="Cambria Math" w:hAnsi="Cambria Math"/>
                    </w:rPr>
                    <m:t>)</m:t>
                  </m:r>
                </m:e>
                <m:sup>
                  <m:r>
                    <w:rPr>
                      <w:rFonts w:ascii="Cambria Math" w:hAnsi="Cambria Math"/>
                    </w:rPr>
                    <m:t>2</m:t>
                  </m:r>
                </m:sup>
              </m:sSup>
              <m:r>
                <w:rPr>
                  <w:rFonts w:ascii="Cambria Math" w:hAnsi="Cambria Math"/>
                </w:rPr>
                <m:t>)+2</m:t>
              </m:r>
              <m:r>
                <m:rPr>
                  <m:sty m:val="p"/>
                </m:rPr>
                <w:rPr>
                  <w:rFonts w:ascii="Cambria Math" w:hAnsi="Cambria Math"/>
                </w:rPr>
                <m:t>u1v2</m:t>
              </m:r>
              <m:r>
                <w:rPr>
                  <w:rFonts w:ascii="Cambria Math" w:hAnsi="Cambria Math"/>
                </w:rPr>
                <m:t>(-</m:t>
              </m:r>
              <m:r>
                <m:rPr>
                  <m:sty m:val="p"/>
                </m:rPr>
                <w:rPr>
                  <w:rFonts w:ascii="Cambria Math" w:hAnsi="Cambria Math"/>
                </w:rPr>
                <m:t>u2v1</m:t>
              </m:r>
              <m:r>
                <w:rPr>
                  <w:rFonts w:ascii="Cambria Math" w:hAnsi="Cambria Math"/>
                </w:rPr>
                <m:t>+</m:t>
              </m:r>
              <m:r>
                <m:rPr>
                  <m:sty m:val="p"/>
                </m:rPr>
                <w:rPr>
                  <w:rFonts w:ascii="Cambria Math" w:hAnsi="Cambria Math"/>
                </w:rPr>
                <m:t>u1v2</m:t>
              </m:r>
              <m:r>
                <w:rPr>
                  <w:rFonts w:ascii="Cambria Math" w:hAnsi="Cambria Math"/>
                </w:rPr>
                <m:t>))</m:t>
              </m:r>
            </m:num>
            <m:den>
              <m:r>
                <w:rPr>
                  <w:rFonts w:ascii="Cambria Math" w:hAnsi="Cambria Math"/>
                </w:rPr>
                <m:t>2(</m:t>
              </m:r>
              <m:sSup>
                <m:sSupPr>
                  <m:ctrlPr>
                    <w:rPr>
                      <w:rFonts w:ascii="Cambria Math" w:hAnsi="Cambria Math"/>
                    </w:rPr>
                  </m:ctrlPr>
                </m:sSupPr>
                <m:e>
                  <m:r>
                    <w:rPr>
                      <w:rFonts w:ascii="Cambria Math" w:hAnsi="Cambria Math"/>
                    </w:rPr>
                    <m:t>f</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r>
                    <m:rPr>
                      <m:sty m:val="p"/>
                    </m:rPr>
                    <w:rPr>
                      <w:rFonts w:ascii="Cambria Math" w:hAnsi="Cambria Math"/>
                    </w:rPr>
                    <m:t>u1</m:t>
                  </m:r>
                  <m:r>
                    <w:rPr>
                      <w:rFonts w:ascii="Cambria Math" w:hAnsi="Cambria Math"/>
                    </w:rPr>
                    <m:t>-</m:t>
                  </m:r>
                  <m:r>
                    <m:rPr>
                      <m:sty m:val="p"/>
                    </m:rPr>
                    <w:rPr>
                      <w:rFonts w:ascii="Cambria Math" w:hAnsi="Cambria Math"/>
                    </w:rPr>
                    <m:t>u2</m:t>
                  </m:r>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r>
                    <m:rPr>
                      <m:sty m:val="p"/>
                    </m:rPr>
                    <w:rPr>
                      <w:rFonts w:ascii="Cambria Math" w:hAnsi="Cambria Math"/>
                    </w:rPr>
                    <m:t>v1</m:t>
                  </m:r>
                  <m:r>
                    <w:rPr>
                      <w:rFonts w:ascii="Cambria Math" w:hAnsi="Cambria Math"/>
                    </w:rPr>
                    <m:t>-</m:t>
                  </m:r>
                  <m:r>
                    <m:rPr>
                      <m:sty m:val="p"/>
                    </m:rPr>
                    <w:rPr>
                      <w:rFonts w:ascii="Cambria Math" w:hAnsi="Cambria Math"/>
                    </w:rPr>
                    <m:t>v2</m:t>
                  </m:r>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r>
                    <m:rPr>
                      <m:sty m:val="p"/>
                    </m:rPr>
                    <w:rPr>
                      <w:rFonts w:ascii="Cambria Math" w:hAnsi="Cambria Math"/>
                    </w:rPr>
                    <m:t>u2v1</m:t>
                  </m:r>
                  <m:r>
                    <w:rPr>
                      <w:rFonts w:ascii="Cambria Math" w:hAnsi="Cambria Math"/>
                    </w:rPr>
                    <m:t>-</m:t>
                  </m:r>
                  <m:r>
                    <m:rPr>
                      <m:sty m:val="p"/>
                    </m:rPr>
                    <w:rPr>
                      <w:rFonts w:ascii="Cambria Math" w:hAnsi="Cambria Math"/>
                    </w:rPr>
                    <m:t>u1v2</m:t>
                  </m:r>
                  <m:r>
                    <w:rPr>
                      <w:rFonts w:ascii="Cambria Math" w:hAnsi="Cambria Math"/>
                    </w:rPr>
                    <m:t>)</m:t>
                  </m:r>
                </m:e>
                <m:sup>
                  <m:r>
                    <w:rPr>
                      <w:rFonts w:ascii="Cambria Math" w:hAnsi="Cambria Math"/>
                    </w:rPr>
                    <m:t>2</m:t>
                  </m:r>
                </m:sup>
              </m:sSup>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b(</m:t>
              </m:r>
              <m:sSup>
                <m:sSupPr>
                  <m:ctrlPr>
                    <w:rPr>
                      <w:rFonts w:ascii="Cambria Math" w:hAnsi="Cambria Math"/>
                    </w:rPr>
                  </m:ctrlPr>
                </m:sSupPr>
                <m:e>
                  <m:r>
                    <w:rPr>
                      <w:rFonts w:ascii="Cambria Math" w:hAnsi="Cambria Math"/>
                    </w:rPr>
                    <m:t>f</m:t>
                  </m:r>
                </m:e>
                <m:sup>
                  <m:r>
                    <w:rPr>
                      <w:rFonts w:ascii="Cambria Math" w:hAnsi="Cambria Math"/>
                    </w:rPr>
                    <m:t>2</m:t>
                  </m:r>
                </m:sup>
              </m:sSup>
              <m:r>
                <w:rPr>
                  <w:rFonts w:ascii="Cambria Math" w:hAnsi="Cambria Math"/>
                </w:rPr>
                <m:t>(</m:t>
              </m:r>
              <m:r>
                <m:rPr>
                  <m:sty m:val="p"/>
                </m:rPr>
                <w:rPr>
                  <w:rFonts w:ascii="Cambria Math" w:hAnsi="Cambria Math"/>
                </w:rPr>
                <m:t>u1</m:t>
              </m:r>
              <m:r>
                <w:rPr>
                  <w:rFonts w:ascii="Cambria Math" w:hAnsi="Cambria Math"/>
                </w:rPr>
                <m:t>-</m:t>
              </m:r>
              <m:r>
                <m:rPr>
                  <m:sty m:val="p"/>
                </m:rPr>
                <w:rPr>
                  <w:rFonts w:ascii="Cambria Math" w:hAnsi="Cambria Math"/>
                </w:rPr>
                <m:t>u2</m:t>
              </m:r>
              <m:r>
                <w:rPr>
                  <w:rFonts w:ascii="Cambria Math" w:hAnsi="Cambria Math"/>
                </w:rPr>
                <m:t>)(</m:t>
              </m:r>
              <m:r>
                <m:rPr>
                  <m:sty m:val="p"/>
                </m:rPr>
                <w:rPr>
                  <w:rFonts w:ascii="Cambria Math" w:hAnsi="Cambria Math"/>
                </w:rPr>
                <m:t>v1</m:t>
              </m:r>
              <m:r>
                <w:rPr>
                  <w:rFonts w:ascii="Cambria Math" w:hAnsi="Cambria Math"/>
                </w:rPr>
                <m:t>+</m:t>
              </m:r>
              <m:r>
                <m:rPr>
                  <m:sty m:val="p"/>
                </m:rPr>
                <w:rPr>
                  <w:rFonts w:ascii="Cambria Math" w:hAnsi="Cambria Math"/>
                </w:rPr>
                <m:t>v2</m:t>
              </m:r>
              <m:r>
                <w:rPr>
                  <w:rFonts w:ascii="Cambria Math" w:hAnsi="Cambria Math"/>
                </w:rPr>
                <m:t>)+2</m:t>
              </m:r>
              <m:r>
                <m:rPr>
                  <m:sty m:val="p"/>
                </m:rPr>
                <w:rPr>
                  <w:rFonts w:ascii="Cambria Math" w:hAnsi="Cambria Math"/>
                </w:rPr>
                <m:t>v1v2</m:t>
              </m:r>
              <m:r>
                <w:rPr>
                  <w:rFonts w:ascii="Cambria Math" w:hAnsi="Cambria Math"/>
                </w:rPr>
                <m:t>(-</m:t>
              </m:r>
              <m:r>
                <m:rPr>
                  <m:sty m:val="p"/>
                </m:rPr>
                <w:rPr>
                  <w:rFonts w:ascii="Cambria Math" w:hAnsi="Cambria Math"/>
                </w:rPr>
                <m:t>u2v1</m:t>
              </m:r>
              <m:r>
                <w:rPr>
                  <w:rFonts w:ascii="Cambria Math" w:hAnsi="Cambria Math"/>
                </w:rPr>
                <m:t>+</m:t>
              </m:r>
              <m:r>
                <m:rPr>
                  <m:sty m:val="p"/>
                </m:rPr>
                <w:rPr>
                  <w:rFonts w:ascii="Cambria Math" w:hAnsi="Cambria Math"/>
                </w:rPr>
                <m:t>u1v2</m:t>
              </m:r>
              <m:r>
                <w:rPr>
                  <w:rFonts w:ascii="Cambria Math" w:hAnsi="Cambria Math"/>
                </w:rPr>
                <m:t>))</m:t>
              </m:r>
            </m:num>
            <m:den>
              <m:r>
                <w:rPr>
                  <w:rFonts w:ascii="Cambria Math" w:hAnsi="Cambria Math"/>
                </w:rPr>
                <m:t>2(</m:t>
              </m:r>
              <m:sSup>
                <m:sSupPr>
                  <m:ctrlPr>
                    <w:rPr>
                      <w:rFonts w:ascii="Cambria Math" w:hAnsi="Cambria Math"/>
                    </w:rPr>
                  </m:ctrlPr>
                </m:sSupPr>
                <m:e>
                  <m:r>
                    <w:rPr>
                      <w:rFonts w:ascii="Cambria Math" w:hAnsi="Cambria Math"/>
                    </w:rPr>
                    <m:t>f</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r>
                    <m:rPr>
                      <m:sty m:val="p"/>
                    </m:rPr>
                    <w:rPr>
                      <w:rFonts w:ascii="Cambria Math" w:hAnsi="Cambria Math"/>
                    </w:rPr>
                    <m:t>u1</m:t>
                  </m:r>
                  <m:r>
                    <w:rPr>
                      <w:rFonts w:ascii="Cambria Math" w:hAnsi="Cambria Math"/>
                    </w:rPr>
                    <m:t>-</m:t>
                  </m:r>
                  <m:r>
                    <m:rPr>
                      <m:sty m:val="p"/>
                    </m:rPr>
                    <w:rPr>
                      <w:rFonts w:ascii="Cambria Math" w:hAnsi="Cambria Math"/>
                    </w:rPr>
                    <m:t>u2</m:t>
                  </m:r>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r>
                    <m:rPr>
                      <m:sty m:val="p"/>
                    </m:rPr>
                    <w:rPr>
                      <w:rFonts w:ascii="Cambria Math" w:hAnsi="Cambria Math"/>
                    </w:rPr>
                    <m:t>v1</m:t>
                  </m:r>
                  <m:r>
                    <w:rPr>
                      <w:rFonts w:ascii="Cambria Math" w:hAnsi="Cambria Math"/>
                    </w:rPr>
                    <m:t>-</m:t>
                  </m:r>
                  <m:r>
                    <m:rPr>
                      <m:sty m:val="p"/>
                    </m:rPr>
                    <w:rPr>
                      <w:rFonts w:ascii="Cambria Math" w:hAnsi="Cambria Math"/>
                    </w:rPr>
                    <m:t>v2</m:t>
                  </m:r>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r>
                    <m:rPr>
                      <m:sty m:val="p"/>
                    </m:rPr>
                    <w:rPr>
                      <w:rFonts w:ascii="Cambria Math" w:hAnsi="Cambria Math"/>
                    </w:rPr>
                    <m:t>u2v1</m:t>
                  </m:r>
                  <m:r>
                    <w:rPr>
                      <w:rFonts w:ascii="Cambria Math" w:hAnsi="Cambria Math"/>
                    </w:rPr>
                    <m:t>-</m:t>
                  </m:r>
                  <m:r>
                    <m:rPr>
                      <m:sty m:val="p"/>
                    </m:rPr>
                    <w:rPr>
                      <w:rFonts w:ascii="Cambria Math" w:hAnsi="Cambria Math"/>
                    </w:rPr>
                    <m:t>u1v2</m:t>
                  </m:r>
                  <m:r>
                    <w:rPr>
                      <w:rFonts w:ascii="Cambria Math" w:hAnsi="Cambria Math"/>
                    </w:rPr>
                    <m:t>)</m:t>
                  </m:r>
                </m:e>
                <m:sup>
                  <m:r>
                    <w:rPr>
                      <w:rFonts w:ascii="Cambria Math" w:hAnsi="Cambria Math"/>
                    </w:rPr>
                    <m:t>2</m:t>
                  </m:r>
                </m:sup>
              </m:sSup>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bf(2</m:t>
              </m:r>
              <m:sSup>
                <m:sSupPr>
                  <m:ctrlPr>
                    <w:rPr>
                      <w:rFonts w:ascii="Cambria Math" w:hAnsi="Cambria Math"/>
                    </w:rPr>
                  </m:ctrlPr>
                </m:sSupPr>
                <m:e>
                  <m:r>
                    <w:rPr>
                      <w:rFonts w:ascii="Cambria Math" w:hAnsi="Cambria Math"/>
                    </w:rPr>
                    <m:t>f</m:t>
                  </m:r>
                </m:e>
                <m:sup>
                  <m:r>
                    <w:rPr>
                      <w:rFonts w:ascii="Cambria Math" w:hAnsi="Cambria Math"/>
                    </w:rPr>
                    <m:t>2</m:t>
                  </m:r>
                </m:sup>
              </m:sSup>
              <m:r>
                <w:rPr>
                  <w:rFonts w:ascii="Cambria Math" w:hAnsi="Cambria Math"/>
                </w:rPr>
                <m:t>(</m:t>
              </m:r>
              <m:r>
                <m:rPr>
                  <m:sty m:val="p"/>
                </m:rPr>
                <w:rPr>
                  <w:rFonts w:ascii="Cambria Math" w:hAnsi="Cambria Math"/>
                </w:rPr>
                <m:t>u1</m:t>
              </m:r>
              <m:r>
                <w:rPr>
                  <w:rFonts w:ascii="Cambria Math" w:hAnsi="Cambria Math"/>
                </w:rPr>
                <m:t>-</m:t>
              </m:r>
              <m:r>
                <m:rPr>
                  <m:sty m:val="p"/>
                </m:rPr>
                <w:rPr>
                  <w:rFonts w:ascii="Cambria Math" w:hAnsi="Cambria Math"/>
                </w:rPr>
                <m:t>u2</m:t>
              </m:r>
              <m:r>
                <w:rPr>
                  <w:rFonts w:ascii="Cambria Math" w:hAnsi="Cambria Math"/>
                </w:rPr>
                <m:t>)-(</m:t>
              </m:r>
              <m:r>
                <m:rPr>
                  <m:sty m:val="p"/>
                </m:rPr>
                <w:rPr>
                  <w:rFonts w:ascii="Cambria Math" w:hAnsi="Cambria Math"/>
                </w:rPr>
                <m:t>v1</m:t>
              </m:r>
              <m:r>
                <w:rPr>
                  <w:rFonts w:ascii="Cambria Math" w:hAnsi="Cambria Math"/>
                </w:rPr>
                <m:t>+</m:t>
              </m:r>
              <m:r>
                <m:rPr>
                  <m:sty m:val="p"/>
                </m:rPr>
                <w:rPr>
                  <w:rFonts w:ascii="Cambria Math" w:hAnsi="Cambria Math"/>
                </w:rPr>
                <m:t>v2</m:t>
              </m:r>
              <m:r>
                <w:rPr>
                  <w:rFonts w:ascii="Cambria Math" w:hAnsi="Cambria Math"/>
                </w:rPr>
                <m:t>)(</m:t>
              </m:r>
              <m:r>
                <m:rPr>
                  <m:sty m:val="p"/>
                </m:rPr>
                <w:rPr>
                  <w:rFonts w:ascii="Cambria Math" w:hAnsi="Cambria Math"/>
                </w:rPr>
                <m:t>u2v1</m:t>
              </m:r>
              <m:r>
                <w:rPr>
                  <w:rFonts w:ascii="Cambria Math" w:hAnsi="Cambria Math"/>
                </w:rPr>
                <m:t>-</m:t>
              </m:r>
              <m:r>
                <m:rPr>
                  <m:sty m:val="p"/>
                </m:rPr>
                <w:rPr>
                  <w:rFonts w:ascii="Cambria Math" w:hAnsi="Cambria Math"/>
                </w:rPr>
                <m:t>u1v2</m:t>
              </m:r>
              <m:r>
                <w:rPr>
                  <w:rFonts w:ascii="Cambria Math" w:hAnsi="Cambria Math"/>
                </w:rPr>
                <m:t>))</m:t>
              </m:r>
            </m:num>
            <m:den>
              <m:r>
                <w:rPr>
                  <w:rFonts w:ascii="Cambria Math" w:hAnsi="Cambria Math"/>
                </w:rPr>
                <m:t>2(</m:t>
              </m:r>
              <m:sSup>
                <m:sSupPr>
                  <m:ctrlPr>
                    <w:rPr>
                      <w:rFonts w:ascii="Cambria Math" w:hAnsi="Cambria Math"/>
                    </w:rPr>
                  </m:ctrlPr>
                </m:sSupPr>
                <m:e>
                  <m:r>
                    <w:rPr>
                      <w:rFonts w:ascii="Cambria Math" w:hAnsi="Cambria Math"/>
                    </w:rPr>
                    <m:t>f</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r>
                    <m:rPr>
                      <m:sty m:val="p"/>
                    </m:rPr>
                    <w:rPr>
                      <w:rFonts w:ascii="Cambria Math" w:hAnsi="Cambria Math"/>
                    </w:rPr>
                    <m:t>u1</m:t>
                  </m:r>
                  <m:r>
                    <w:rPr>
                      <w:rFonts w:ascii="Cambria Math" w:hAnsi="Cambria Math"/>
                    </w:rPr>
                    <m:t>-</m:t>
                  </m:r>
                  <m:r>
                    <m:rPr>
                      <m:sty m:val="p"/>
                    </m:rPr>
                    <w:rPr>
                      <w:rFonts w:ascii="Cambria Math" w:hAnsi="Cambria Math"/>
                    </w:rPr>
                    <m:t>u2</m:t>
                  </m:r>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r>
                    <m:rPr>
                      <m:sty m:val="p"/>
                    </m:rPr>
                    <w:rPr>
                      <w:rFonts w:ascii="Cambria Math" w:hAnsi="Cambria Math"/>
                    </w:rPr>
                    <m:t>v1</m:t>
                  </m:r>
                  <m:r>
                    <w:rPr>
                      <w:rFonts w:ascii="Cambria Math" w:hAnsi="Cambria Math"/>
                    </w:rPr>
                    <m:t>-</m:t>
                  </m:r>
                  <m:r>
                    <m:rPr>
                      <m:sty m:val="p"/>
                    </m:rPr>
                    <w:rPr>
                      <w:rFonts w:ascii="Cambria Math" w:hAnsi="Cambria Math"/>
                    </w:rPr>
                    <m:t>v2</m:t>
                  </m:r>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r>
                    <m:rPr>
                      <m:sty m:val="p"/>
                    </m:rPr>
                    <w:rPr>
                      <w:rFonts w:ascii="Cambria Math" w:hAnsi="Cambria Math"/>
                    </w:rPr>
                    <m:t>u2v1</m:t>
                  </m:r>
                  <m:r>
                    <w:rPr>
                      <w:rFonts w:ascii="Cambria Math" w:hAnsi="Cambria Math"/>
                    </w:rPr>
                    <m:t>-</m:t>
                  </m:r>
                  <m:r>
                    <m:rPr>
                      <m:sty m:val="p"/>
                    </m:rPr>
                    <w:rPr>
                      <w:rFonts w:ascii="Cambria Math" w:hAnsi="Cambria Math"/>
                    </w:rPr>
                    <m:t>u1v2</m:t>
                  </m:r>
                  <m:r>
                    <w:rPr>
                      <w:rFonts w:ascii="Cambria Math" w:hAnsi="Cambria Math"/>
                    </w:rPr>
                    <m:t>)</m:t>
                  </m:r>
                </m:e>
                <m:sup>
                  <m:r>
                    <w:rPr>
                      <w:rFonts w:ascii="Cambria Math" w:hAnsi="Cambria Math"/>
                    </w:rPr>
                    <m:t>2</m:t>
                  </m:r>
                </m:sup>
              </m:sSup>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b(</m:t>
              </m:r>
              <m:sSup>
                <m:sSupPr>
                  <m:ctrlPr>
                    <w:rPr>
                      <w:rFonts w:ascii="Cambria Math" w:hAnsi="Cambria Math"/>
                    </w:rPr>
                  </m:ctrlPr>
                </m:sSupPr>
                <m:e>
                  <m:r>
                    <w:rPr>
                      <w:rFonts w:ascii="Cambria Math" w:hAnsi="Cambria Math"/>
                    </w:rPr>
                    <m:t>f</m:t>
                  </m:r>
                </m:e>
                <m:sup>
                  <m:r>
                    <w:rPr>
                      <w:rFonts w:ascii="Cambria Math" w:hAnsi="Cambria Math"/>
                    </w:rPr>
                    <m:t>2</m:t>
                  </m:r>
                </m:sup>
              </m:sSup>
              <m:r>
                <w:rPr>
                  <w:rFonts w:ascii="Cambria Math" w:hAnsi="Cambria Math"/>
                </w:rPr>
                <m:t>(-</m:t>
              </m:r>
              <m:r>
                <m:rPr>
                  <m:sty m:val="p"/>
                </m:rPr>
                <w:rPr>
                  <w:rFonts w:ascii="Cambria Math" w:hAnsi="Cambria Math"/>
                </w:rPr>
                <m:t>u1</m:t>
              </m:r>
              <m:r>
                <w:rPr>
                  <w:rFonts w:ascii="Cambria Math" w:hAnsi="Cambria Math"/>
                </w:rPr>
                <m:t>+</m:t>
              </m:r>
              <m:r>
                <m:rPr>
                  <m:sty m:val="p"/>
                </m:rPr>
                <w:rPr>
                  <w:rFonts w:ascii="Cambria Math" w:hAnsi="Cambria Math"/>
                </w:rPr>
                <m:t>u2</m:t>
              </m:r>
              <m:r>
                <w:rPr>
                  <w:rFonts w:ascii="Cambria Math" w:hAnsi="Cambria Math"/>
                </w:rPr>
                <m:t>)+</m:t>
              </m:r>
              <m:r>
                <m:rPr>
                  <m:sty m:val="p"/>
                </m:rPr>
                <w:rPr>
                  <w:rFonts w:ascii="Cambria Math" w:hAnsi="Cambria Math"/>
                </w:rPr>
                <m:t>v2</m:t>
              </m:r>
              <m:r>
                <w:rPr>
                  <w:rFonts w:ascii="Cambria Math" w:hAnsi="Cambria Math"/>
                </w:rPr>
                <m:t>(</m:t>
              </m:r>
              <m:r>
                <m:rPr>
                  <m:sty m:val="p"/>
                </m:rPr>
                <w:rPr>
                  <w:rFonts w:ascii="Cambria Math" w:hAnsi="Cambria Math"/>
                </w:rPr>
                <m:t>u2v1</m:t>
              </m:r>
              <m:r>
                <w:rPr>
                  <w:rFonts w:ascii="Cambria Math" w:hAnsi="Cambria Math"/>
                </w:rPr>
                <m:t>-</m:t>
              </m:r>
              <m:r>
                <m:rPr>
                  <m:sty m:val="p"/>
                </m:rPr>
                <w:rPr>
                  <w:rFonts w:ascii="Cambria Math" w:hAnsi="Cambria Math"/>
                </w:rPr>
                <m:t>u1v2</m:t>
              </m:r>
              <m:r>
                <w:rPr>
                  <w:rFonts w:ascii="Cambria Math" w:hAnsi="Cambria Math"/>
                </w:rPr>
                <m:t>))</m:t>
              </m:r>
            </m:num>
            <m:den>
              <m:sSup>
                <m:sSupPr>
                  <m:ctrlPr>
                    <w:rPr>
                      <w:rFonts w:ascii="Cambria Math" w:hAnsi="Cambria Math"/>
                    </w:rPr>
                  </m:ctrlPr>
                </m:sSupPr>
                <m:e>
                  <m:r>
                    <w:rPr>
                      <w:rFonts w:ascii="Cambria Math" w:hAnsi="Cambria Math"/>
                    </w:rPr>
                    <m:t>f</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r>
                    <m:rPr>
                      <m:sty m:val="p"/>
                    </m:rPr>
                    <w:rPr>
                      <w:rFonts w:ascii="Cambria Math" w:hAnsi="Cambria Math"/>
                    </w:rPr>
                    <m:t>u1</m:t>
                  </m:r>
                  <m:r>
                    <w:rPr>
                      <w:rFonts w:ascii="Cambria Math" w:hAnsi="Cambria Math"/>
                    </w:rPr>
                    <m:t>-</m:t>
                  </m:r>
                  <m:r>
                    <m:rPr>
                      <m:sty m:val="p"/>
                    </m:rPr>
                    <w:rPr>
                      <w:rFonts w:ascii="Cambria Math" w:hAnsi="Cambria Math"/>
                    </w:rPr>
                    <m:t>u2</m:t>
                  </m:r>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r>
                    <m:rPr>
                      <m:sty m:val="p"/>
                    </m:rPr>
                    <w:rPr>
                      <w:rFonts w:ascii="Cambria Math" w:hAnsi="Cambria Math"/>
                    </w:rPr>
                    <m:t>v1</m:t>
                  </m:r>
                  <m:r>
                    <w:rPr>
                      <w:rFonts w:ascii="Cambria Math" w:hAnsi="Cambria Math"/>
                    </w:rPr>
                    <m:t>-</m:t>
                  </m:r>
                  <m:r>
                    <m:rPr>
                      <m:sty m:val="p"/>
                    </m:rPr>
                    <w:rPr>
                      <w:rFonts w:ascii="Cambria Math" w:hAnsi="Cambria Math"/>
                    </w:rPr>
                    <m:t>v2</m:t>
                  </m:r>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r>
                    <m:rPr>
                      <m:sty m:val="p"/>
                    </m:rPr>
                    <w:rPr>
                      <w:rFonts w:ascii="Cambria Math" w:hAnsi="Cambria Math"/>
                    </w:rPr>
                    <m:t>u2v1</m:t>
                  </m:r>
                  <m:r>
                    <w:rPr>
                      <w:rFonts w:ascii="Cambria Math" w:hAnsi="Cambria Math"/>
                    </w:rPr>
                    <m:t>-</m:t>
                  </m:r>
                  <m:r>
                    <m:rPr>
                      <m:sty m:val="p"/>
                    </m:rPr>
                    <w:rPr>
                      <w:rFonts w:ascii="Cambria Math" w:hAnsi="Cambria Math"/>
                    </w:rPr>
                    <m:t>u1v2</m:t>
                  </m:r>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b(</m:t>
              </m:r>
              <m:sSup>
                <m:sSupPr>
                  <m:ctrlPr>
                    <w:rPr>
                      <w:rFonts w:ascii="Cambria Math" w:hAnsi="Cambria Math"/>
                    </w:rPr>
                  </m:ctrlPr>
                </m:sSupPr>
                <m:e>
                  <m:r>
                    <w:rPr>
                      <w:rFonts w:ascii="Cambria Math" w:hAnsi="Cambria Math"/>
                    </w:rPr>
                    <m:t>f</m:t>
                  </m:r>
                </m:e>
                <m:sup>
                  <m:r>
                    <w:rPr>
                      <w:rFonts w:ascii="Cambria Math" w:hAnsi="Cambria Math"/>
                    </w:rPr>
                    <m:t>2</m:t>
                  </m:r>
                </m:sup>
              </m:sSup>
              <m:r>
                <w:rPr>
                  <w:rFonts w:ascii="Cambria Math" w:hAnsi="Cambria Math"/>
                </w:rPr>
                <m:t>(-</m:t>
              </m:r>
              <m:r>
                <m:rPr>
                  <m:sty m:val="p"/>
                </m:rPr>
                <w:rPr>
                  <w:rFonts w:ascii="Cambria Math" w:hAnsi="Cambria Math"/>
                </w:rPr>
                <m:t>u1</m:t>
              </m:r>
              <m:r>
                <w:rPr>
                  <w:rFonts w:ascii="Cambria Math" w:hAnsi="Cambria Math"/>
                </w:rPr>
                <m:t>+</m:t>
              </m:r>
              <m:r>
                <m:rPr>
                  <m:sty m:val="p"/>
                </m:rPr>
                <w:rPr>
                  <w:rFonts w:ascii="Cambria Math" w:hAnsi="Cambria Math"/>
                </w:rPr>
                <m:t>u2</m:t>
              </m:r>
              <m:r>
                <w:rPr>
                  <w:rFonts w:ascii="Cambria Math" w:hAnsi="Cambria Math"/>
                </w:rPr>
                <m:t>)+</m:t>
              </m:r>
              <m:r>
                <m:rPr>
                  <m:sty m:val="p"/>
                </m:rPr>
                <w:rPr>
                  <w:rFonts w:ascii="Cambria Math" w:hAnsi="Cambria Math"/>
                </w:rPr>
                <m:t>v1</m:t>
              </m:r>
              <m:r>
                <w:rPr>
                  <w:rFonts w:ascii="Cambria Math" w:hAnsi="Cambria Math"/>
                </w:rPr>
                <m:t>(</m:t>
              </m:r>
              <m:r>
                <m:rPr>
                  <m:sty m:val="p"/>
                </m:rPr>
                <w:rPr>
                  <w:rFonts w:ascii="Cambria Math" w:hAnsi="Cambria Math"/>
                </w:rPr>
                <m:t>u2v1</m:t>
              </m:r>
              <m:r>
                <w:rPr>
                  <w:rFonts w:ascii="Cambria Math" w:hAnsi="Cambria Math"/>
                </w:rPr>
                <m:t>-</m:t>
              </m:r>
              <m:r>
                <m:rPr>
                  <m:sty m:val="p"/>
                </m:rPr>
                <w:rPr>
                  <w:rFonts w:ascii="Cambria Math" w:hAnsi="Cambria Math"/>
                </w:rPr>
                <m:t>u1v2</m:t>
              </m:r>
              <m:r>
                <w:rPr>
                  <w:rFonts w:ascii="Cambria Math" w:hAnsi="Cambria Math"/>
                </w:rPr>
                <m:t>))</m:t>
              </m:r>
            </m:num>
            <m:den>
              <m:sSup>
                <m:sSupPr>
                  <m:ctrlPr>
                    <w:rPr>
                      <w:rFonts w:ascii="Cambria Math" w:hAnsi="Cambria Math"/>
                    </w:rPr>
                  </m:ctrlPr>
                </m:sSupPr>
                <m:e>
                  <m:r>
                    <w:rPr>
                      <w:rFonts w:ascii="Cambria Math" w:hAnsi="Cambria Math"/>
                    </w:rPr>
                    <m:t>f</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r>
                    <m:rPr>
                      <m:sty m:val="p"/>
                    </m:rPr>
                    <w:rPr>
                      <w:rFonts w:ascii="Cambria Math" w:hAnsi="Cambria Math"/>
                    </w:rPr>
                    <m:t>u1</m:t>
                  </m:r>
                  <m:r>
                    <w:rPr>
                      <w:rFonts w:ascii="Cambria Math" w:hAnsi="Cambria Math"/>
                    </w:rPr>
                    <m:t>-</m:t>
                  </m:r>
                  <m:r>
                    <m:rPr>
                      <m:sty m:val="p"/>
                    </m:rPr>
                    <w:rPr>
                      <w:rFonts w:ascii="Cambria Math" w:hAnsi="Cambria Math"/>
                    </w:rPr>
                    <m:t>u2</m:t>
                  </m:r>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r>
                    <m:rPr>
                      <m:sty m:val="p"/>
                    </m:rPr>
                    <w:rPr>
                      <w:rFonts w:ascii="Cambria Math" w:hAnsi="Cambria Math"/>
                    </w:rPr>
                    <m:t>v1</m:t>
                  </m:r>
                  <m:r>
                    <w:rPr>
                      <w:rFonts w:ascii="Cambria Math" w:hAnsi="Cambria Math"/>
                    </w:rPr>
                    <m:t>-</m:t>
                  </m:r>
                  <m:r>
                    <m:rPr>
                      <m:sty m:val="p"/>
                    </m:rPr>
                    <w:rPr>
                      <w:rFonts w:ascii="Cambria Math" w:hAnsi="Cambria Math"/>
                    </w:rPr>
                    <m:t>v2</m:t>
                  </m:r>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r>
                    <m:rPr>
                      <m:sty m:val="p"/>
                    </m:rPr>
                    <w:rPr>
                      <w:rFonts w:ascii="Cambria Math" w:hAnsi="Cambria Math"/>
                    </w:rPr>
                    <m:t>u2v1</m:t>
                  </m:r>
                  <m:r>
                    <w:rPr>
                      <w:rFonts w:ascii="Cambria Math" w:hAnsi="Cambria Math"/>
                    </w:rPr>
                    <m:t>-</m:t>
                  </m:r>
                  <m:r>
                    <m:rPr>
                      <m:sty m:val="p"/>
                    </m:rPr>
                    <w:rPr>
                      <w:rFonts w:ascii="Cambria Math" w:hAnsi="Cambria Math"/>
                    </w:rPr>
                    <m:t>u1v2</m:t>
                  </m:r>
                  <m:r>
                    <w:rPr>
                      <w:rFonts w:ascii="Cambria Math" w:hAnsi="Cambria Math"/>
                    </w:rPr>
                    <m:t>)</m:t>
                  </m:r>
                </m:e>
                <m:sup>
                  <m:r>
                    <w:rPr>
                      <w:rFonts w:ascii="Cambria Math" w:hAnsi="Cambria Math"/>
                    </w:rPr>
                    <m:t>2</m:t>
                  </m:r>
                </m:sup>
              </m:sSup>
            </m:den>
          </m:f>
        </m:oMath>
      </m:oMathPara>
    </w:p>
    <w:p w:rsidR="00D374E4" w:rsidRPr="004A1FD6" w:rsidRDefault="00D374E4" w:rsidP="00652178">
      <w:pPr>
        <w:autoSpaceDE w:val="0"/>
        <w:autoSpaceDN w:val="0"/>
        <w:adjustRightInd w:val="0"/>
        <w:rPr>
          <w:color w:val="000000"/>
        </w:rPr>
      </w:pPr>
    </w:p>
    <w:p w:rsidR="00D374E4" w:rsidRPr="004A1FD6" w:rsidRDefault="00D374E4" w:rsidP="00652178">
      <w:pPr>
        <w:autoSpaceDE w:val="0"/>
        <w:autoSpaceDN w:val="0"/>
        <w:adjustRightInd w:val="0"/>
        <w:rPr>
          <w:color w:val="000000"/>
        </w:rPr>
      </w:pPr>
      <w:r w:rsidRPr="004A1FD6">
        <w:rPr>
          <w:color w:val="000000"/>
        </w:rPr>
        <w:t>This expression is much more complicated than using the standard assumption of perfectly aligned cameras.  When the y values for each camera are equal,as in the standard case, the result is equal to the standard geometricly derived result.</w:t>
      </w:r>
    </w:p>
    <w:p w:rsidR="00D374E4" w:rsidRPr="004A1FD6" w:rsidRDefault="00D374E4" w:rsidP="00652178">
      <w:pPr>
        <w:autoSpaceDE w:val="0"/>
        <w:autoSpaceDN w:val="0"/>
        <w:adjustRightInd w:val="0"/>
        <w:rPr>
          <w:color w:val="000000"/>
        </w:rPr>
      </w:pPr>
    </w:p>
    <w:p w:rsidR="00D374E4" w:rsidRPr="004A1FD6" w:rsidRDefault="00D374E4" w:rsidP="00652178">
      <w:pPr>
        <w:autoSpaceDE w:val="0"/>
        <w:autoSpaceDN w:val="0"/>
        <w:adjustRightInd w:val="0"/>
        <w:rPr>
          <w:color w:val="000000"/>
        </w:rPr>
      </w:pPr>
      <m:oMathPara>
        <m:oMath>
          <m: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u1</m:t>
              </m:r>
            </m:num>
            <m:den>
              <m:r>
                <m:rPr>
                  <m:sty m:val="p"/>
                </m:rPr>
                <w:rPr>
                  <w:rFonts w:ascii="Cambria Math" w:hAnsi="Cambria Math"/>
                </w:rPr>
                <m:t>u1</m:t>
              </m:r>
              <m:r>
                <w:rPr>
                  <w:rFonts w:ascii="Cambria Math" w:hAnsi="Cambria Math"/>
                </w:rPr>
                <m:t>-</m:t>
              </m:r>
              <m:r>
                <m:rPr>
                  <m:sty m:val="p"/>
                </m:rPr>
                <w:rPr>
                  <w:rFonts w:ascii="Cambria Math" w:hAnsi="Cambria Math"/>
                </w:rPr>
                <m:t>u2</m:t>
              </m:r>
            </m:den>
          </m:f>
          <m: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v1</m:t>
              </m:r>
            </m:num>
            <m:den>
              <m:r>
                <m:rPr>
                  <m:sty m:val="p"/>
                </m:rPr>
                <w:rPr>
                  <w:rFonts w:ascii="Cambria Math" w:hAnsi="Cambria Math"/>
                </w:rPr>
                <m:t>u1</m:t>
              </m:r>
              <m:r>
                <w:rPr>
                  <w:rFonts w:ascii="Cambria Math" w:hAnsi="Cambria Math"/>
                </w:rPr>
                <m:t>-</m:t>
              </m:r>
              <m:r>
                <m:rPr>
                  <m:sty m:val="p"/>
                </m:rPr>
                <w:rPr>
                  <w:rFonts w:ascii="Cambria Math" w:hAnsi="Cambria Math"/>
                </w:rPr>
                <m:t>u2</m:t>
              </m:r>
            </m:den>
          </m:f>
          <m:r>
            <w:rPr>
              <w:rFonts w:ascii="Cambria Math" w:hAnsi="Cambria Math"/>
            </w:rPr>
            <m:t>,</m:t>
          </m:r>
          <m:f>
            <m:fPr>
              <m:ctrlPr>
                <w:rPr>
                  <w:rFonts w:ascii="Cambria Math" w:hAnsi="Cambria Math"/>
                </w:rPr>
              </m:ctrlPr>
            </m:fPr>
            <m:num>
              <m:r>
                <w:rPr>
                  <w:rFonts w:ascii="Cambria Math" w:hAnsi="Cambria Math"/>
                </w:rPr>
                <m:t>bf</m:t>
              </m:r>
            </m:num>
            <m:den>
              <m:r>
                <m:rPr>
                  <m:sty m:val="p"/>
                </m:rPr>
                <w:rPr>
                  <w:rFonts w:ascii="Cambria Math" w:hAnsi="Cambria Math"/>
                </w:rPr>
                <m:t>u1</m:t>
              </m:r>
              <m:r>
                <w:rPr>
                  <w:rFonts w:ascii="Cambria Math" w:hAnsi="Cambria Math"/>
                </w:rPr>
                <m:t>-</m:t>
              </m:r>
              <m:r>
                <m:rPr>
                  <m:sty m:val="p"/>
                </m:rPr>
                <w:rPr>
                  <w:rFonts w:ascii="Cambria Math" w:hAnsi="Cambria Math"/>
                </w:rPr>
                <m:t>u2</m:t>
              </m:r>
            </m:den>
          </m:f>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m:t>
              </m:r>
              <m:r>
                <m:rPr>
                  <m:sty m:val="p"/>
                </m:rPr>
                <w:rPr>
                  <w:rFonts w:ascii="Cambria Math" w:hAnsi="Cambria Math"/>
                </w:rPr>
                <m:t>u1</m:t>
              </m:r>
              <m:r>
                <w:rPr>
                  <w:rFonts w:ascii="Cambria Math" w:hAnsi="Cambria Math"/>
                </w:rPr>
                <m:t>+</m:t>
              </m:r>
              <m:r>
                <m:rPr>
                  <m:sty m:val="p"/>
                </m:rPr>
                <w:rPr>
                  <w:rFonts w:ascii="Cambria Math" w:hAnsi="Cambria Math"/>
                </w:rPr>
                <m:t>u2</m:t>
              </m:r>
            </m:den>
          </m:f>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m:t>
              </m:r>
              <m:r>
                <m:rPr>
                  <m:sty m:val="p"/>
                </m:rPr>
                <w:rPr>
                  <w:rFonts w:ascii="Cambria Math" w:hAnsi="Cambria Math"/>
                </w:rPr>
                <m:t>u1</m:t>
              </m:r>
              <m:r>
                <w:rPr>
                  <w:rFonts w:ascii="Cambria Math" w:hAnsi="Cambria Math"/>
                </w:rPr>
                <m:t>+</m:t>
              </m:r>
              <m:r>
                <m:rPr>
                  <m:sty m:val="p"/>
                </m:rPr>
                <w:rPr>
                  <w:rFonts w:ascii="Cambria Math" w:hAnsi="Cambria Math"/>
                </w:rPr>
                <m:t>u2</m:t>
              </m:r>
            </m:den>
          </m:f>
          <m:r>
            <w:rPr>
              <w:rFonts w:ascii="Cambria Math" w:hAnsi="Cambria Math"/>
            </w:rPr>
            <m:t>}</m:t>
          </m:r>
        </m:oMath>
      </m:oMathPara>
    </w:p>
    <w:p w:rsidR="00D374E4" w:rsidRPr="004A1FD6" w:rsidRDefault="00D374E4" w:rsidP="00652178">
      <w:pPr>
        <w:autoSpaceDE w:val="0"/>
        <w:autoSpaceDN w:val="0"/>
        <w:adjustRightInd w:val="0"/>
        <w:rPr>
          <w:color w:val="000000"/>
        </w:rPr>
      </w:pPr>
    </w:p>
    <w:p w:rsidR="00D374E4" w:rsidRPr="004A1FD6" w:rsidRDefault="00D374E4" w:rsidP="00652178">
      <w:pPr>
        <w:autoSpaceDE w:val="0"/>
        <w:autoSpaceDN w:val="0"/>
        <w:adjustRightInd w:val="0"/>
        <w:rPr>
          <w:color w:val="000000"/>
        </w:rPr>
      </w:pPr>
      <w:r w:rsidRPr="004A1FD6">
        <w:rPr>
          <w:color w:val="000000"/>
        </w:rPr>
        <w:t xml:space="preserve">All coordinates in the retinal frame are given by </w:t>
      </w:r>
    </w:p>
    <w:p w:rsidR="00D374E4" w:rsidRPr="004A1FD6" w:rsidRDefault="00D374E4" w:rsidP="00652178">
      <w:pPr>
        <w:autoSpaceDE w:val="0"/>
        <w:autoSpaceDN w:val="0"/>
        <w:adjustRightInd w:val="0"/>
        <w:rPr>
          <w:color w:val="000000"/>
        </w:rPr>
      </w:pPr>
    </w:p>
    <w:p w:rsidR="00D374E4" w:rsidRPr="004A1FD6" w:rsidRDefault="00D374E4" w:rsidP="00652178">
      <w:r w:rsidRPr="004A1FD6">
        <w:tab/>
      </w:r>
      <w:r w:rsidR="0090260C" w:rsidRPr="004A1FD6">
        <w:rPr>
          <w:noProof/>
          <w:position w:val="-110"/>
        </w:rPr>
      </w:r>
      <w:r w:rsidR="0090260C" w:rsidRPr="004A1FD6">
        <w:rPr>
          <w:noProof/>
          <w:position w:val="-110"/>
        </w:rPr>
        <w:object w:dxaOrig="3900" w:dyaOrig="2320" w14:anchorId="3834059E">
          <v:shape id="_x0000_i1654" type="#_x0000_t75" alt="" style="width:193.8pt;height:115.65pt;mso-width-percent:0;mso-height-percent:0;mso-width-percent:0;mso-height-percent:0" o:ole="">
            <v:imagedata r:id="rId1296" o:title=""/>
          </v:shape>
          <o:OLEObject Type="Embed" ProgID="Equation.DSMT4" ShapeID="_x0000_i1654" DrawAspect="Content" ObjectID="_1845800234" r:id="rId1297"/>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293</w:instrText>
      </w:r>
      <w:r w:rsidRPr="004A1FD6">
        <w:rPr>
          <w:noProof/>
        </w:rPr>
        <w:fldChar w:fldCharType="end"/>
      </w:r>
      <w:r w:rsidRPr="004A1FD6">
        <w:instrText>)</w:instrText>
      </w:r>
      <w:r w:rsidRPr="004A1FD6">
        <w:fldChar w:fldCharType="end"/>
      </w:r>
    </w:p>
    <w:p w:rsidR="00D374E4" w:rsidRPr="004A1FD6" w:rsidRDefault="00D374E4" w:rsidP="00652178">
      <w:pPr>
        <w:autoSpaceDE w:val="0"/>
        <w:autoSpaceDN w:val="0"/>
        <w:adjustRightInd w:val="0"/>
        <w:rPr>
          <w:color w:val="000000"/>
        </w:rPr>
      </w:pPr>
      <w:r w:rsidRPr="004A1FD6">
        <w:rPr>
          <w:color w:val="000000"/>
        </w:rPr>
        <w:t xml:space="preserve">Where i is the column index, j is the row index, alpha is the scale that maps pixels to length, f is the focal length, M is the horiztonal number of pixels, and N is the vertical pixel dimension, and </w:t>
      </w:r>
      <w:r w:rsidR="0090260C" w:rsidRPr="004A1FD6">
        <w:rPr>
          <w:noProof/>
          <w:color w:val="000000"/>
          <w:position w:val="-10"/>
        </w:rPr>
      </w:r>
      <w:r w:rsidR="0090260C" w:rsidRPr="004A1FD6">
        <w:rPr>
          <w:noProof/>
          <w:color w:val="000000"/>
          <w:position w:val="-10"/>
        </w:rPr>
        <w:object w:dxaOrig="980" w:dyaOrig="360" w14:anchorId="25BD3B8B">
          <v:shape id="_x0000_i1655" type="#_x0000_t75" alt="" style="width:51.3pt;height:22.2pt;mso-width-percent:0;mso-height-percent:0;mso-width-percent:0;mso-height-percent:0" o:ole="">
            <v:imagedata r:id="rId1298" o:title=""/>
          </v:shape>
          <o:OLEObject Type="Embed" ProgID="Equation.DSMT4" ShapeID="_x0000_i1655" DrawAspect="Content" ObjectID="_1845800235" r:id="rId1299"/>
        </w:object>
      </w:r>
      <w:r w:rsidRPr="004A1FD6">
        <w:rPr>
          <w:color w:val="000000"/>
        </w:rPr>
        <w:t>is the normalized inverse focal length.  In this way we can represent points in the local retinal frame as 2D vectors or 3D vectors always with a 1 as their 3</w:t>
      </w:r>
      <w:r w:rsidRPr="004A1FD6">
        <w:rPr>
          <w:color w:val="000000"/>
          <w:vertAlign w:val="superscript"/>
        </w:rPr>
        <w:t>rd</w:t>
      </w:r>
      <w:r w:rsidRPr="004A1FD6">
        <w:rPr>
          <w:color w:val="000000"/>
        </w:rPr>
        <w:t xml:space="preserve"> coordinate.  Thus in eqn () the focal length factor cancels out and we can replace f in the equations with the normalized focal length.  This reduces the number of unknown parameters in the calibration step, assuming the vertical and horizontal scales are equal.  Therefore in the equations for x,y,z the u’s and v’s can be replaced by actual image coordinates i ,j translated by (N+1)/2,(M+1)/2.</w:t>
      </w:r>
    </w:p>
    <w:p w:rsidR="00D374E4" w:rsidRPr="004A1FD6" w:rsidRDefault="00D374E4" w:rsidP="00652178">
      <w:pPr>
        <w:autoSpaceDE w:val="0"/>
        <w:autoSpaceDN w:val="0"/>
        <w:adjustRightInd w:val="0"/>
        <w:rPr>
          <w:color w:val="000000"/>
        </w:rPr>
      </w:pPr>
    </w:p>
    <w:p w:rsidR="00D374E4" w:rsidRPr="004A1FD6" w:rsidRDefault="00D374E4" w:rsidP="00652178">
      <w:pPr>
        <w:autoSpaceDE w:val="0"/>
        <w:autoSpaceDN w:val="0"/>
        <w:adjustRightInd w:val="0"/>
      </w:pPr>
    </w:p>
    <w:p w:rsidR="00D374E4" w:rsidRPr="004A1FD6" w:rsidRDefault="00D374E4" w:rsidP="00652178">
      <w:pPr>
        <w:autoSpaceDE w:val="0"/>
        <w:autoSpaceDN w:val="0"/>
        <w:adjustRightInd w:val="0"/>
      </w:pPr>
      <w:r w:rsidRPr="004A1FD6">
        <w:rPr>
          <w:color w:val="000000"/>
        </w:rPr>
        <w:t>f = 30;</w:t>
      </w:r>
    </w:p>
    <w:p w:rsidR="00D374E4" w:rsidRPr="004A1FD6" w:rsidRDefault="00D374E4" w:rsidP="00652178">
      <w:pPr>
        <w:autoSpaceDE w:val="0"/>
        <w:autoSpaceDN w:val="0"/>
        <w:adjustRightInd w:val="0"/>
      </w:pPr>
      <w:r w:rsidRPr="004A1FD6">
        <w:rPr>
          <w:color w:val="000000"/>
        </w:rPr>
        <w:t>b = 31;</w:t>
      </w:r>
    </w:p>
    <w:p w:rsidR="00D374E4" w:rsidRPr="004A1FD6" w:rsidRDefault="00D374E4" w:rsidP="00652178">
      <w:pPr>
        <w:autoSpaceDE w:val="0"/>
        <w:autoSpaceDN w:val="0"/>
        <w:adjustRightInd w:val="0"/>
      </w:pPr>
      <w:r w:rsidRPr="004A1FD6">
        <w:rPr>
          <w:color w:val="000000"/>
        </w:rPr>
        <w:t>N = 972;</w:t>
      </w:r>
    </w:p>
    <w:p w:rsidR="00D374E4" w:rsidRPr="004A1FD6" w:rsidRDefault="00D374E4" w:rsidP="00652178">
      <w:pPr>
        <w:autoSpaceDE w:val="0"/>
        <w:autoSpaceDN w:val="0"/>
        <w:adjustRightInd w:val="0"/>
      </w:pPr>
      <w:r w:rsidRPr="004A1FD6">
        <w:rPr>
          <w:color w:val="000000"/>
        </w:rPr>
        <w:t>M = 1024;</w:t>
      </w:r>
    </w:p>
    <w:p w:rsidR="00D374E4" w:rsidRPr="004A1FD6" w:rsidRDefault="00D374E4" w:rsidP="00652178">
      <w:pPr>
        <w:autoSpaceDE w:val="0"/>
        <w:autoSpaceDN w:val="0"/>
        <w:adjustRightInd w:val="0"/>
      </w:pPr>
      <w:r w:rsidRPr="004A1FD6">
        <w:rPr>
          <w:color w:val="000000"/>
        </w:rPr>
        <w:t>i1 = N/2+5;</w:t>
      </w:r>
    </w:p>
    <w:p w:rsidR="00D374E4" w:rsidRPr="004A1FD6" w:rsidRDefault="00D374E4" w:rsidP="00652178">
      <w:pPr>
        <w:autoSpaceDE w:val="0"/>
        <w:autoSpaceDN w:val="0"/>
        <w:adjustRightInd w:val="0"/>
      </w:pPr>
      <w:r w:rsidRPr="004A1FD6">
        <w:rPr>
          <w:color w:val="000000"/>
        </w:rPr>
        <w:t>j1 = M/2+1;</w:t>
      </w:r>
    </w:p>
    <w:p w:rsidR="00D374E4" w:rsidRPr="004A1FD6" w:rsidRDefault="00D374E4" w:rsidP="00652178">
      <w:pPr>
        <w:autoSpaceDE w:val="0"/>
        <w:autoSpaceDN w:val="0"/>
        <w:adjustRightInd w:val="0"/>
      </w:pPr>
      <w:r w:rsidRPr="004A1FD6">
        <w:rPr>
          <w:color w:val="000000"/>
        </w:rPr>
        <w:t>i2 = N/2 - 5</w:t>
      </w:r>
    </w:p>
    <w:p w:rsidR="00D374E4" w:rsidRPr="004A1FD6" w:rsidRDefault="00D374E4" w:rsidP="00652178">
      <w:pPr>
        <w:autoSpaceDE w:val="0"/>
        <w:autoSpaceDN w:val="0"/>
        <w:adjustRightInd w:val="0"/>
      </w:pPr>
      <w:r w:rsidRPr="004A1FD6">
        <w:rPr>
          <w:color w:val="000000"/>
        </w:rPr>
        <w:t>j2 = M/2 - 1;</w:t>
      </w:r>
    </w:p>
    <w:p w:rsidR="00D374E4" w:rsidRPr="004A1FD6" w:rsidRDefault="00D374E4" w:rsidP="00652178">
      <w:pPr>
        <w:autoSpaceDE w:val="0"/>
        <w:autoSpaceDN w:val="0"/>
        <w:adjustRightInd w:val="0"/>
      </w:pPr>
      <w:r w:rsidRPr="004A1FD6">
        <w:rPr>
          <w:color w:val="000000"/>
        </w:rPr>
        <w:t>u1 = 30;</w:t>
      </w:r>
    </w:p>
    <w:p w:rsidR="00D374E4" w:rsidRPr="004A1FD6" w:rsidRDefault="00D374E4" w:rsidP="00652178">
      <w:pPr>
        <w:autoSpaceDE w:val="0"/>
        <w:autoSpaceDN w:val="0"/>
        <w:adjustRightInd w:val="0"/>
      </w:pPr>
      <w:r w:rsidRPr="004A1FD6">
        <w:rPr>
          <w:color w:val="000000"/>
        </w:rPr>
        <w:t>v1 = 30;</w:t>
      </w:r>
    </w:p>
    <w:p w:rsidR="00D374E4" w:rsidRPr="004A1FD6" w:rsidRDefault="00D374E4" w:rsidP="00652178">
      <w:pPr>
        <w:autoSpaceDE w:val="0"/>
        <w:autoSpaceDN w:val="0"/>
        <w:adjustRightInd w:val="0"/>
      </w:pPr>
      <w:r w:rsidRPr="004A1FD6">
        <w:rPr>
          <w:color w:val="000000"/>
        </w:rPr>
        <w:t>u2 = 20;</w:t>
      </w:r>
    </w:p>
    <w:p w:rsidR="00D374E4" w:rsidRPr="004A1FD6" w:rsidRDefault="00D374E4" w:rsidP="00652178">
      <w:pPr>
        <w:autoSpaceDE w:val="0"/>
        <w:autoSpaceDN w:val="0"/>
        <w:adjustRightInd w:val="0"/>
      </w:pPr>
      <w:r w:rsidRPr="004A1FD6">
        <w:rPr>
          <w:color w:val="000000"/>
        </w:rPr>
        <w:t>v2 = 20;</w:t>
      </w:r>
    </w:p>
    <w:p w:rsidR="00D374E4" w:rsidRPr="004A1FD6" w:rsidRDefault="00D374E4" w:rsidP="00652178">
      <w:pPr>
        <w:autoSpaceDE w:val="0"/>
        <w:autoSpaceDN w:val="0"/>
        <w:adjustRightInd w:val="0"/>
      </w:pPr>
      <w:r w:rsidRPr="004A1FD6">
        <w:rPr>
          <w:color w:val="000000"/>
        </w:rPr>
        <w:t>p10 = [0;0;0];</w:t>
      </w:r>
    </w:p>
    <w:p w:rsidR="00D374E4" w:rsidRPr="004A1FD6" w:rsidRDefault="00D374E4" w:rsidP="00652178">
      <w:pPr>
        <w:autoSpaceDE w:val="0"/>
        <w:autoSpaceDN w:val="0"/>
        <w:adjustRightInd w:val="0"/>
      </w:pPr>
      <w:r w:rsidRPr="004A1FD6">
        <w:rPr>
          <w:color w:val="000000"/>
        </w:rPr>
        <w:t>p20 = [b;0;0];</w:t>
      </w:r>
    </w:p>
    <w:p w:rsidR="00D374E4" w:rsidRPr="004A1FD6" w:rsidRDefault="00D374E4" w:rsidP="00652178">
      <w:pPr>
        <w:autoSpaceDE w:val="0"/>
        <w:autoSpaceDN w:val="0"/>
        <w:adjustRightInd w:val="0"/>
      </w:pPr>
      <w:r w:rsidRPr="004A1FD6">
        <w:rPr>
          <w:color w:val="000000"/>
        </w:rPr>
        <w:t>p1 = [u1;v1;f];</w:t>
      </w:r>
    </w:p>
    <w:p w:rsidR="00D374E4" w:rsidRPr="004A1FD6" w:rsidRDefault="00D374E4" w:rsidP="00652178">
      <w:pPr>
        <w:autoSpaceDE w:val="0"/>
        <w:autoSpaceDN w:val="0"/>
        <w:adjustRightInd w:val="0"/>
      </w:pPr>
      <w:r w:rsidRPr="004A1FD6">
        <w:rPr>
          <w:color w:val="000000"/>
        </w:rPr>
        <w:t>p2 = [u2;v2;f];</w:t>
      </w:r>
    </w:p>
    <w:p w:rsidR="00D374E4" w:rsidRPr="004A1FD6" w:rsidRDefault="00D374E4" w:rsidP="00652178">
      <w:pPr>
        <w:autoSpaceDE w:val="0"/>
        <w:autoSpaceDN w:val="0"/>
        <w:adjustRightInd w:val="0"/>
      </w:pPr>
      <w:r w:rsidRPr="004A1FD6">
        <w:rPr>
          <w:color w:val="000000"/>
        </w:rPr>
        <w:t>t1 = 0:.01:1;</w:t>
      </w:r>
    </w:p>
    <w:p w:rsidR="00D374E4" w:rsidRPr="004A1FD6" w:rsidRDefault="00D374E4" w:rsidP="00652178">
      <w:pPr>
        <w:autoSpaceDE w:val="0"/>
        <w:autoSpaceDN w:val="0"/>
        <w:adjustRightInd w:val="0"/>
      </w:pPr>
      <w:r w:rsidRPr="004A1FD6">
        <w:rPr>
          <w:color w:val="000000"/>
        </w:rPr>
        <w:t>t2 = 0:.01:2;</w:t>
      </w:r>
    </w:p>
    <w:p w:rsidR="00D374E4" w:rsidRPr="004A1FD6" w:rsidRDefault="00D374E4" w:rsidP="00652178">
      <w:pPr>
        <w:autoSpaceDE w:val="0"/>
        <w:autoSpaceDN w:val="0"/>
        <w:adjustRightInd w:val="0"/>
      </w:pPr>
      <w:r w:rsidRPr="004A1FD6">
        <w:rPr>
          <w:color w:val="000000"/>
        </w:rPr>
        <w:t>k1 = p1-p10;</w:t>
      </w:r>
    </w:p>
    <w:p w:rsidR="00D374E4" w:rsidRPr="004A1FD6" w:rsidRDefault="00D374E4" w:rsidP="00652178">
      <w:pPr>
        <w:autoSpaceDE w:val="0"/>
        <w:autoSpaceDN w:val="0"/>
        <w:adjustRightInd w:val="0"/>
      </w:pPr>
      <w:r w:rsidRPr="004A1FD6">
        <w:rPr>
          <w:color w:val="000000"/>
        </w:rPr>
        <w:t>k2 = p2-p20;</w:t>
      </w:r>
    </w:p>
    <w:p w:rsidR="00D374E4" w:rsidRPr="004A1FD6" w:rsidRDefault="00D374E4" w:rsidP="00652178">
      <w:pPr>
        <w:autoSpaceDE w:val="0"/>
        <w:autoSpaceDN w:val="0"/>
        <w:adjustRightInd w:val="0"/>
      </w:pPr>
      <w:r w:rsidRPr="004A1FD6">
        <w:rPr>
          <w:color w:val="000000"/>
        </w:rPr>
        <w:t>figure(1);</w:t>
      </w:r>
    </w:p>
    <w:p w:rsidR="00D374E4" w:rsidRPr="004A1FD6" w:rsidRDefault="00D374E4" w:rsidP="00652178">
      <w:pPr>
        <w:autoSpaceDE w:val="0"/>
        <w:autoSpaceDN w:val="0"/>
        <w:adjustRightInd w:val="0"/>
      </w:pPr>
      <w:r w:rsidRPr="004A1FD6">
        <w:rPr>
          <w:color w:val="0000FF"/>
        </w:rPr>
        <w:t>for</w:t>
      </w:r>
      <w:r w:rsidRPr="004A1FD6">
        <w:rPr>
          <w:color w:val="000000"/>
        </w:rPr>
        <w:t xml:space="preserve"> i=1:length(t1);</w:t>
      </w:r>
    </w:p>
    <w:p w:rsidR="00D374E4" w:rsidRPr="004A1FD6" w:rsidRDefault="00D374E4" w:rsidP="00652178">
      <w:pPr>
        <w:autoSpaceDE w:val="0"/>
        <w:autoSpaceDN w:val="0"/>
        <w:adjustRightInd w:val="0"/>
      </w:pPr>
      <w:r w:rsidRPr="004A1FD6">
        <w:rPr>
          <w:color w:val="000000"/>
        </w:rPr>
        <w:t>l1(:,i) = p10 + t1(i)*(p1-p10);</w:t>
      </w:r>
      <w:r w:rsidRPr="004A1FD6">
        <w:rPr>
          <w:color w:val="0000FF"/>
        </w:rPr>
        <w:t>end</w:t>
      </w:r>
    </w:p>
    <w:p w:rsidR="00D374E4" w:rsidRPr="004A1FD6" w:rsidRDefault="00D374E4" w:rsidP="00652178">
      <w:pPr>
        <w:autoSpaceDE w:val="0"/>
        <w:autoSpaceDN w:val="0"/>
        <w:adjustRightInd w:val="0"/>
      </w:pPr>
      <w:r w:rsidRPr="004A1FD6">
        <w:rPr>
          <w:color w:val="0000FF"/>
        </w:rPr>
        <w:t>for</w:t>
      </w:r>
      <w:r w:rsidRPr="004A1FD6">
        <w:rPr>
          <w:color w:val="000000"/>
        </w:rPr>
        <w:t xml:space="preserve"> i=1:length(t2)</w:t>
      </w:r>
    </w:p>
    <w:p w:rsidR="00D374E4" w:rsidRPr="004A1FD6" w:rsidRDefault="00D374E4" w:rsidP="00652178">
      <w:pPr>
        <w:autoSpaceDE w:val="0"/>
        <w:autoSpaceDN w:val="0"/>
        <w:adjustRightInd w:val="0"/>
      </w:pPr>
      <w:r w:rsidRPr="004A1FD6">
        <w:rPr>
          <w:color w:val="000000"/>
        </w:rPr>
        <w:t>l2(:,i) = p20 + t2(i)*(p2-p20);</w:t>
      </w:r>
    </w:p>
    <w:p w:rsidR="00D374E4" w:rsidRPr="004A1FD6" w:rsidRDefault="00D374E4" w:rsidP="00652178">
      <w:pPr>
        <w:autoSpaceDE w:val="0"/>
        <w:autoSpaceDN w:val="0"/>
        <w:adjustRightInd w:val="0"/>
      </w:pPr>
      <w:r w:rsidRPr="004A1FD6">
        <w:rPr>
          <w:color w:val="0000FF"/>
        </w:rPr>
        <w:t>end</w:t>
      </w:r>
    </w:p>
    <w:p w:rsidR="00D374E4" w:rsidRPr="004A1FD6" w:rsidRDefault="00D374E4" w:rsidP="00652178">
      <w:pPr>
        <w:autoSpaceDE w:val="0"/>
        <w:autoSpaceDN w:val="0"/>
        <w:adjustRightInd w:val="0"/>
      </w:pPr>
      <w:r w:rsidRPr="004A1FD6">
        <w:rPr>
          <w:color w:val="0000FF"/>
        </w:rPr>
        <w:t>for</w:t>
      </w:r>
      <w:r w:rsidRPr="004A1FD6">
        <w:rPr>
          <w:color w:val="000000"/>
        </w:rPr>
        <w:t xml:space="preserve"> i=1:length(t1)</w:t>
      </w:r>
    </w:p>
    <w:p w:rsidR="00D374E4" w:rsidRPr="004A1FD6" w:rsidRDefault="00D374E4" w:rsidP="00652178">
      <w:pPr>
        <w:autoSpaceDE w:val="0"/>
        <w:autoSpaceDN w:val="0"/>
        <w:adjustRightInd w:val="0"/>
      </w:pPr>
      <w:r w:rsidRPr="004A1FD6">
        <w:rPr>
          <w:color w:val="000000"/>
        </w:rPr>
        <w:t xml:space="preserve">    </w:t>
      </w:r>
      <w:r w:rsidRPr="004A1FD6">
        <w:rPr>
          <w:color w:val="0000FF"/>
        </w:rPr>
        <w:t>for</w:t>
      </w:r>
      <w:r w:rsidRPr="004A1FD6">
        <w:rPr>
          <w:color w:val="000000"/>
        </w:rPr>
        <w:t xml:space="preserve"> j=1:length(t2)</w:t>
      </w:r>
    </w:p>
    <w:p w:rsidR="00D374E4" w:rsidRPr="004A1FD6" w:rsidRDefault="00D374E4" w:rsidP="00652178">
      <w:pPr>
        <w:autoSpaceDE w:val="0"/>
        <w:autoSpaceDN w:val="0"/>
        <w:adjustRightInd w:val="0"/>
      </w:pPr>
      <w:r w:rsidRPr="004A1FD6">
        <w:rPr>
          <w:color w:val="000000"/>
        </w:rPr>
        <w:t xml:space="preserve">        d(i,j) = norm(l1(:,i) - l2(:,j))^2;</w:t>
      </w:r>
    </w:p>
    <w:p w:rsidR="00D374E4" w:rsidRPr="004A1FD6" w:rsidRDefault="00D374E4" w:rsidP="00652178">
      <w:pPr>
        <w:autoSpaceDE w:val="0"/>
        <w:autoSpaceDN w:val="0"/>
        <w:adjustRightInd w:val="0"/>
      </w:pPr>
      <w:r w:rsidRPr="004A1FD6">
        <w:rPr>
          <w:color w:val="000000"/>
        </w:rPr>
        <w:t xml:space="preserve">    </w:t>
      </w:r>
      <w:r w:rsidRPr="004A1FD6">
        <w:rPr>
          <w:color w:val="0000FF"/>
        </w:rPr>
        <w:t>end</w:t>
      </w:r>
    </w:p>
    <w:p w:rsidR="00D374E4" w:rsidRPr="004A1FD6" w:rsidRDefault="00D374E4" w:rsidP="00652178">
      <w:pPr>
        <w:autoSpaceDE w:val="0"/>
        <w:autoSpaceDN w:val="0"/>
        <w:adjustRightInd w:val="0"/>
      </w:pPr>
      <w:r w:rsidRPr="004A1FD6">
        <w:rPr>
          <w:color w:val="0000FF"/>
        </w:rPr>
        <w:t>end</w:t>
      </w:r>
    </w:p>
    <w:p w:rsidR="00D374E4" w:rsidRPr="004A1FD6" w:rsidRDefault="00D374E4" w:rsidP="00652178">
      <w:pPr>
        <w:autoSpaceDE w:val="0"/>
        <w:autoSpaceDN w:val="0"/>
        <w:adjustRightInd w:val="0"/>
      </w:pPr>
      <w:r w:rsidRPr="004A1FD6">
        <w:rPr>
          <w:color w:val="000000"/>
        </w:rPr>
        <w:t>plot3(l2(1,:),l2(2,:),l2(3,:),</w:t>
      </w:r>
      <w:r w:rsidRPr="004A1FD6">
        <w:rPr>
          <w:color w:val="A020F0"/>
        </w:rPr>
        <w:t>'r'</w:t>
      </w:r>
      <w:r w:rsidRPr="004A1FD6">
        <w:rPr>
          <w:color w:val="000000"/>
        </w:rPr>
        <w:t xml:space="preserve">);grid </w:t>
      </w:r>
      <w:r w:rsidRPr="004A1FD6">
        <w:rPr>
          <w:color w:val="A020F0"/>
        </w:rPr>
        <w:t>on</w:t>
      </w:r>
      <w:r w:rsidRPr="004A1FD6">
        <w:rPr>
          <w:color w:val="000000"/>
        </w:rPr>
        <w:t xml:space="preserve">;hold </w:t>
      </w:r>
      <w:r w:rsidRPr="004A1FD6">
        <w:rPr>
          <w:color w:val="A020F0"/>
        </w:rPr>
        <w:t>on</w:t>
      </w:r>
      <w:r w:rsidRPr="004A1FD6">
        <w:rPr>
          <w:color w:val="000000"/>
        </w:rPr>
        <w:t>;</w:t>
      </w:r>
    </w:p>
    <w:p w:rsidR="00D374E4" w:rsidRPr="004A1FD6" w:rsidRDefault="00D374E4" w:rsidP="00652178">
      <w:pPr>
        <w:autoSpaceDE w:val="0"/>
        <w:autoSpaceDN w:val="0"/>
        <w:adjustRightInd w:val="0"/>
      </w:pPr>
      <w:r w:rsidRPr="004A1FD6">
        <w:rPr>
          <w:color w:val="000000"/>
        </w:rPr>
        <w:t>plot3(l1(1,:),l1(2,:),l1(3,:),</w:t>
      </w:r>
      <w:r w:rsidRPr="004A1FD6">
        <w:rPr>
          <w:color w:val="A020F0"/>
        </w:rPr>
        <w:t>'b'</w:t>
      </w:r>
      <w:r w:rsidRPr="004A1FD6">
        <w:rPr>
          <w:color w:val="000000"/>
        </w:rPr>
        <w:t>);</w:t>
      </w:r>
    </w:p>
    <w:p w:rsidR="00D374E4" w:rsidRPr="004A1FD6" w:rsidRDefault="00D374E4" w:rsidP="00652178">
      <w:pPr>
        <w:autoSpaceDE w:val="0"/>
        <w:autoSpaceDN w:val="0"/>
        <w:adjustRightInd w:val="0"/>
      </w:pPr>
      <w:r w:rsidRPr="004A1FD6">
        <w:rPr>
          <w:color w:val="000000"/>
        </w:rPr>
        <w:t>xlabel(</w:t>
      </w:r>
      <w:r w:rsidRPr="004A1FD6">
        <w:rPr>
          <w:color w:val="A020F0"/>
        </w:rPr>
        <w:t>'X'</w:t>
      </w:r>
      <w:r w:rsidRPr="004A1FD6">
        <w:rPr>
          <w:color w:val="000000"/>
        </w:rPr>
        <w:t>);ylabel(</w:t>
      </w:r>
      <w:r w:rsidRPr="004A1FD6">
        <w:rPr>
          <w:color w:val="A020F0"/>
        </w:rPr>
        <w:t>'Y'</w:t>
      </w:r>
      <w:r w:rsidRPr="004A1FD6">
        <w:rPr>
          <w:color w:val="000000"/>
        </w:rPr>
        <w:t>);zlabel(</w:t>
      </w:r>
      <w:r w:rsidRPr="004A1FD6">
        <w:rPr>
          <w:color w:val="A020F0"/>
        </w:rPr>
        <w:t>'Z'</w:t>
      </w:r>
      <w:r w:rsidRPr="004A1FD6">
        <w:rPr>
          <w:color w:val="000000"/>
        </w:rPr>
        <w:t>);</w:t>
      </w:r>
    </w:p>
    <w:p w:rsidR="00D374E4" w:rsidRPr="004A1FD6" w:rsidRDefault="00D374E4" w:rsidP="00652178">
      <w:pPr>
        <w:autoSpaceDE w:val="0"/>
        <w:autoSpaceDN w:val="0"/>
        <w:adjustRightInd w:val="0"/>
      </w:pPr>
      <w:r w:rsidRPr="004A1FD6">
        <w:rPr>
          <w:color w:val="000000"/>
        </w:rPr>
        <w:t>H = [eye(3) k1 zeros(3,1);eye(3) zeros(3,1) k2];</w:t>
      </w:r>
    </w:p>
    <w:p w:rsidR="00D374E4" w:rsidRPr="004A1FD6" w:rsidRDefault="00D374E4" w:rsidP="00652178">
      <w:pPr>
        <w:autoSpaceDE w:val="0"/>
        <w:autoSpaceDN w:val="0"/>
        <w:adjustRightInd w:val="0"/>
      </w:pPr>
      <w:r w:rsidRPr="004A1FD6">
        <w:rPr>
          <w:color w:val="000000"/>
        </w:rPr>
        <w:t>x = [p1;p2];</w:t>
      </w:r>
    </w:p>
    <w:p w:rsidR="00D374E4" w:rsidRPr="004A1FD6" w:rsidRDefault="00D374E4" w:rsidP="00652178">
      <w:pPr>
        <w:autoSpaceDE w:val="0"/>
        <w:autoSpaceDN w:val="0"/>
        <w:adjustRightInd w:val="0"/>
      </w:pPr>
      <w:r w:rsidRPr="004A1FD6">
        <w:rPr>
          <w:color w:val="000000"/>
        </w:rPr>
        <w:t>thetahat = inv(H'*H)*H'*x</w:t>
      </w:r>
    </w:p>
    <w:p w:rsidR="00D374E4" w:rsidRPr="004A1FD6" w:rsidRDefault="00D374E4" w:rsidP="00652178">
      <w:pPr>
        <w:autoSpaceDE w:val="0"/>
        <w:autoSpaceDN w:val="0"/>
        <w:adjustRightInd w:val="0"/>
      </w:pPr>
      <w:r w:rsidRPr="004A1FD6">
        <w:rPr>
          <w:color w:val="000000"/>
        </w:rPr>
        <w:t>rhat = thetahat(1:3);</w:t>
      </w:r>
    </w:p>
    <w:p w:rsidR="00D374E4" w:rsidRPr="004A1FD6" w:rsidRDefault="00D374E4" w:rsidP="00652178">
      <w:pPr>
        <w:autoSpaceDE w:val="0"/>
        <w:autoSpaceDN w:val="0"/>
        <w:adjustRightInd w:val="0"/>
      </w:pPr>
      <w:r w:rsidRPr="004A1FD6">
        <w:rPr>
          <w:color w:val="000000"/>
        </w:rPr>
        <w:lastRenderedPageBreak/>
        <w:t>t1hat = thetahat(4);</w:t>
      </w:r>
    </w:p>
    <w:p w:rsidR="00D374E4" w:rsidRPr="004A1FD6" w:rsidRDefault="00D374E4" w:rsidP="00652178">
      <w:pPr>
        <w:autoSpaceDE w:val="0"/>
        <w:autoSpaceDN w:val="0"/>
        <w:adjustRightInd w:val="0"/>
      </w:pPr>
      <w:r w:rsidRPr="004A1FD6">
        <w:rPr>
          <w:color w:val="000000"/>
        </w:rPr>
        <w:t>t2hat = thetahat(5);</w:t>
      </w:r>
    </w:p>
    <w:p w:rsidR="00D374E4" w:rsidRPr="004A1FD6" w:rsidRDefault="00D374E4" w:rsidP="00652178">
      <w:pPr>
        <w:autoSpaceDE w:val="0"/>
        <w:autoSpaceDN w:val="0"/>
        <w:adjustRightInd w:val="0"/>
      </w:pPr>
      <w:r w:rsidRPr="004A1FD6">
        <w:rPr>
          <w:color w:val="000000"/>
        </w:rPr>
        <w:t>[d00 t00] = min(d(:));</w:t>
      </w:r>
    </w:p>
    <w:p w:rsidR="00D374E4" w:rsidRPr="004A1FD6" w:rsidRDefault="00D374E4" w:rsidP="00652178">
      <w:pPr>
        <w:autoSpaceDE w:val="0"/>
        <w:autoSpaceDN w:val="0"/>
        <w:adjustRightInd w:val="0"/>
      </w:pPr>
      <w:r w:rsidRPr="004A1FD6">
        <w:rPr>
          <w:color w:val="000000"/>
        </w:rPr>
        <w:t>[it10 it20] = ind2sub(size(d),t00);</w:t>
      </w:r>
    </w:p>
    <w:p w:rsidR="00D374E4" w:rsidRPr="004A1FD6" w:rsidRDefault="00D374E4" w:rsidP="00652178">
      <w:pPr>
        <w:autoSpaceDE w:val="0"/>
        <w:autoSpaceDN w:val="0"/>
        <w:adjustRightInd w:val="0"/>
      </w:pPr>
      <w:r w:rsidRPr="004A1FD6">
        <w:rPr>
          <w:color w:val="000000"/>
        </w:rPr>
        <w:t>t10 = t1(it10)</w:t>
      </w:r>
    </w:p>
    <w:p w:rsidR="00D374E4" w:rsidRPr="004A1FD6" w:rsidRDefault="00D374E4" w:rsidP="00652178">
      <w:pPr>
        <w:autoSpaceDE w:val="0"/>
        <w:autoSpaceDN w:val="0"/>
        <w:adjustRightInd w:val="0"/>
      </w:pPr>
      <w:r w:rsidRPr="004A1FD6">
        <w:rPr>
          <w:color w:val="000000"/>
        </w:rPr>
        <w:t>t20 = t2(it20)</w:t>
      </w:r>
    </w:p>
    <w:p w:rsidR="00D374E4" w:rsidRPr="004A1FD6" w:rsidRDefault="00D374E4" w:rsidP="00652178">
      <w:pPr>
        <w:autoSpaceDE w:val="0"/>
        <w:autoSpaceDN w:val="0"/>
        <w:adjustRightInd w:val="0"/>
      </w:pPr>
      <w:r w:rsidRPr="004A1FD6">
        <w:rPr>
          <w:color w:val="000000"/>
        </w:rPr>
        <w:t>p1hat = p10 + (1-t1hat)*k1;</w:t>
      </w:r>
    </w:p>
    <w:p w:rsidR="00D374E4" w:rsidRPr="004A1FD6" w:rsidRDefault="00D374E4" w:rsidP="00652178">
      <w:pPr>
        <w:autoSpaceDE w:val="0"/>
        <w:autoSpaceDN w:val="0"/>
        <w:adjustRightInd w:val="0"/>
      </w:pPr>
      <w:r w:rsidRPr="004A1FD6">
        <w:rPr>
          <w:color w:val="000000"/>
        </w:rPr>
        <w:t>p2hat = p20 + (1-t2hat)*k2;</w:t>
      </w:r>
    </w:p>
    <w:p w:rsidR="00D374E4" w:rsidRPr="004A1FD6" w:rsidRDefault="00D374E4" w:rsidP="00652178">
      <w:pPr>
        <w:autoSpaceDE w:val="0"/>
        <w:autoSpaceDN w:val="0"/>
        <w:adjustRightInd w:val="0"/>
      </w:pPr>
      <w:r w:rsidRPr="004A1FD6">
        <w:rPr>
          <w:color w:val="000000"/>
        </w:rPr>
        <w:t>p1hat0 = p10 + t10*k1;</w:t>
      </w:r>
    </w:p>
    <w:p w:rsidR="00D374E4" w:rsidRPr="004A1FD6" w:rsidRDefault="00D374E4" w:rsidP="00652178">
      <w:pPr>
        <w:autoSpaceDE w:val="0"/>
        <w:autoSpaceDN w:val="0"/>
        <w:adjustRightInd w:val="0"/>
      </w:pPr>
      <w:r w:rsidRPr="004A1FD6">
        <w:rPr>
          <w:color w:val="000000"/>
        </w:rPr>
        <w:t>p2hat0 = p20 + t20*k2;</w:t>
      </w:r>
    </w:p>
    <w:p w:rsidR="00D374E4" w:rsidRPr="004A1FD6" w:rsidRDefault="00D374E4" w:rsidP="00652178">
      <w:pPr>
        <w:autoSpaceDE w:val="0"/>
        <w:autoSpaceDN w:val="0"/>
        <w:adjustRightInd w:val="0"/>
      </w:pPr>
      <w:r w:rsidRPr="004A1FD6">
        <w:rPr>
          <w:color w:val="000000"/>
        </w:rPr>
        <w:t>plot3(thetahat(1),thetahat(2),thetahat(3),</w:t>
      </w:r>
      <w:r w:rsidRPr="004A1FD6">
        <w:rPr>
          <w:color w:val="A020F0"/>
        </w:rPr>
        <w:t>'gd'</w:t>
      </w:r>
      <w:r w:rsidRPr="004A1FD6">
        <w:rPr>
          <w:color w:val="000000"/>
        </w:rPr>
        <w:t>);</w:t>
      </w:r>
    </w:p>
    <w:p w:rsidR="00D374E4" w:rsidRPr="004A1FD6" w:rsidRDefault="00D374E4" w:rsidP="00652178">
      <w:pPr>
        <w:autoSpaceDE w:val="0"/>
        <w:autoSpaceDN w:val="0"/>
        <w:adjustRightInd w:val="0"/>
      </w:pPr>
      <w:r w:rsidRPr="004A1FD6">
        <w:rPr>
          <w:color w:val="000000"/>
        </w:rPr>
        <w:t>plot3(p1hat(1),p1hat(2),p1hat(3),</w:t>
      </w:r>
      <w:r w:rsidRPr="004A1FD6">
        <w:rPr>
          <w:color w:val="A020F0"/>
        </w:rPr>
        <w:t>'mo'</w:t>
      </w:r>
      <w:r w:rsidRPr="004A1FD6">
        <w:rPr>
          <w:color w:val="000000"/>
        </w:rPr>
        <w:t>);</w:t>
      </w:r>
    </w:p>
    <w:p w:rsidR="00D374E4" w:rsidRPr="004A1FD6" w:rsidRDefault="00D374E4" w:rsidP="00652178">
      <w:pPr>
        <w:autoSpaceDE w:val="0"/>
        <w:autoSpaceDN w:val="0"/>
        <w:adjustRightInd w:val="0"/>
      </w:pPr>
      <w:r w:rsidRPr="004A1FD6">
        <w:rPr>
          <w:color w:val="000000"/>
        </w:rPr>
        <w:t>plot3(p2hat(1),p2hat(2),p2hat(3),</w:t>
      </w:r>
      <w:r w:rsidRPr="004A1FD6">
        <w:rPr>
          <w:color w:val="A020F0"/>
        </w:rPr>
        <w:t>'mo'</w:t>
      </w:r>
      <w:r w:rsidRPr="004A1FD6">
        <w:rPr>
          <w:color w:val="000000"/>
        </w:rPr>
        <w:t>);</w:t>
      </w:r>
    </w:p>
    <w:p w:rsidR="00D374E4" w:rsidRPr="004A1FD6" w:rsidRDefault="00D374E4" w:rsidP="00652178">
      <w:pPr>
        <w:autoSpaceDE w:val="0"/>
        <w:autoSpaceDN w:val="0"/>
        <w:adjustRightInd w:val="0"/>
      </w:pPr>
      <w:r w:rsidRPr="004A1FD6">
        <w:rPr>
          <w:color w:val="000000"/>
        </w:rPr>
        <w:t>line([thetahat(1) p1hat(1)],[thetahat(2) p1hat(2)],</w:t>
      </w:r>
      <w:r w:rsidRPr="004A1FD6">
        <w:rPr>
          <w:color w:val="0000FF"/>
        </w:rPr>
        <w:t>...</w:t>
      </w:r>
    </w:p>
    <w:p w:rsidR="00D374E4" w:rsidRPr="004A1FD6" w:rsidRDefault="00D374E4" w:rsidP="00652178">
      <w:pPr>
        <w:autoSpaceDE w:val="0"/>
        <w:autoSpaceDN w:val="0"/>
        <w:adjustRightInd w:val="0"/>
      </w:pPr>
      <w:r w:rsidRPr="004A1FD6">
        <w:rPr>
          <w:color w:val="000000"/>
        </w:rPr>
        <w:t xml:space="preserve">    [thetahat(3) p1hat(3)],</w:t>
      </w:r>
      <w:r w:rsidRPr="004A1FD6">
        <w:rPr>
          <w:color w:val="A020F0"/>
        </w:rPr>
        <w:t>'Color'</w:t>
      </w:r>
      <w:r w:rsidRPr="004A1FD6">
        <w:rPr>
          <w:color w:val="000000"/>
        </w:rPr>
        <w:t>,</w:t>
      </w:r>
      <w:r w:rsidRPr="004A1FD6">
        <w:rPr>
          <w:color w:val="A020F0"/>
        </w:rPr>
        <w:t>'m'</w:t>
      </w:r>
      <w:r w:rsidRPr="004A1FD6">
        <w:rPr>
          <w:color w:val="000000"/>
        </w:rPr>
        <w:t>);</w:t>
      </w:r>
    </w:p>
    <w:p w:rsidR="00D374E4" w:rsidRPr="004A1FD6" w:rsidRDefault="00D374E4" w:rsidP="00652178">
      <w:pPr>
        <w:autoSpaceDE w:val="0"/>
        <w:autoSpaceDN w:val="0"/>
        <w:adjustRightInd w:val="0"/>
      </w:pPr>
      <w:r w:rsidRPr="004A1FD6">
        <w:rPr>
          <w:color w:val="000000"/>
        </w:rPr>
        <w:t>line([thetahat(1) p2hat(1)],[thetahat(2) p2hat(2)],</w:t>
      </w:r>
      <w:r w:rsidRPr="004A1FD6">
        <w:rPr>
          <w:color w:val="0000FF"/>
        </w:rPr>
        <w:t>...</w:t>
      </w:r>
    </w:p>
    <w:p w:rsidR="00D374E4" w:rsidRPr="004A1FD6" w:rsidRDefault="00D374E4" w:rsidP="00652178">
      <w:pPr>
        <w:autoSpaceDE w:val="0"/>
        <w:autoSpaceDN w:val="0"/>
        <w:adjustRightInd w:val="0"/>
      </w:pPr>
      <w:r w:rsidRPr="004A1FD6">
        <w:rPr>
          <w:color w:val="000000"/>
        </w:rPr>
        <w:t xml:space="preserve">    [thetahat(3) p2hat(3)],</w:t>
      </w:r>
      <w:r w:rsidRPr="004A1FD6">
        <w:rPr>
          <w:color w:val="A020F0"/>
        </w:rPr>
        <w:t>'Color'</w:t>
      </w:r>
      <w:r w:rsidRPr="004A1FD6">
        <w:rPr>
          <w:color w:val="000000"/>
        </w:rPr>
        <w:t>,</w:t>
      </w:r>
      <w:r w:rsidRPr="004A1FD6">
        <w:rPr>
          <w:color w:val="A020F0"/>
        </w:rPr>
        <w:t>'m'</w:t>
      </w:r>
      <w:r w:rsidRPr="004A1FD6">
        <w:rPr>
          <w:color w:val="000000"/>
        </w:rPr>
        <w:t>);</w:t>
      </w:r>
    </w:p>
    <w:p w:rsidR="00D374E4" w:rsidRPr="004A1FD6" w:rsidRDefault="00D374E4" w:rsidP="00652178">
      <w:pPr>
        <w:autoSpaceDE w:val="0"/>
        <w:autoSpaceDN w:val="0"/>
        <w:adjustRightInd w:val="0"/>
      </w:pPr>
      <w:r w:rsidRPr="004A1FD6">
        <w:rPr>
          <w:color w:val="000000"/>
        </w:rPr>
        <w:t>line([p1hat0(1) p2hat0(1)],[p1hat0(2) p2hat0(2)],</w:t>
      </w:r>
      <w:r w:rsidRPr="004A1FD6">
        <w:rPr>
          <w:color w:val="0000FF"/>
        </w:rPr>
        <w:t>...</w:t>
      </w:r>
    </w:p>
    <w:p w:rsidR="00D374E4" w:rsidRPr="004A1FD6" w:rsidRDefault="00D374E4" w:rsidP="00652178">
      <w:pPr>
        <w:autoSpaceDE w:val="0"/>
        <w:autoSpaceDN w:val="0"/>
        <w:adjustRightInd w:val="0"/>
      </w:pPr>
      <w:r w:rsidRPr="004A1FD6">
        <w:rPr>
          <w:color w:val="000000"/>
        </w:rPr>
        <w:t xml:space="preserve">    [p1hat0(3) p2hat0(3)],</w:t>
      </w:r>
      <w:r w:rsidRPr="004A1FD6">
        <w:rPr>
          <w:color w:val="A020F0"/>
        </w:rPr>
        <w:t>'Color'</w:t>
      </w:r>
      <w:r w:rsidRPr="004A1FD6">
        <w:rPr>
          <w:color w:val="000000"/>
        </w:rPr>
        <w:t>,</w:t>
      </w:r>
      <w:r w:rsidRPr="004A1FD6">
        <w:rPr>
          <w:color w:val="A020F0"/>
        </w:rPr>
        <w:t>'c'</w:t>
      </w:r>
      <w:r w:rsidRPr="004A1FD6">
        <w:rPr>
          <w:color w:val="000000"/>
        </w:rPr>
        <w:t>);</w:t>
      </w:r>
    </w:p>
    <w:p w:rsidR="00D374E4" w:rsidRPr="004A1FD6" w:rsidRDefault="00D374E4" w:rsidP="00652178">
      <w:pPr>
        <w:autoSpaceDE w:val="0"/>
        <w:autoSpaceDN w:val="0"/>
        <w:adjustRightInd w:val="0"/>
      </w:pPr>
      <w:r w:rsidRPr="004A1FD6">
        <w:rPr>
          <w:color w:val="000000"/>
        </w:rPr>
        <w:t>line([p1hat(1) p2hat(1)],[p1hat(2) p2hat(2)],</w:t>
      </w:r>
      <w:r w:rsidRPr="004A1FD6">
        <w:rPr>
          <w:color w:val="0000FF"/>
        </w:rPr>
        <w:t>...</w:t>
      </w:r>
    </w:p>
    <w:p w:rsidR="00D374E4" w:rsidRPr="004A1FD6" w:rsidRDefault="00D374E4" w:rsidP="00652178">
      <w:pPr>
        <w:autoSpaceDE w:val="0"/>
        <w:autoSpaceDN w:val="0"/>
        <w:adjustRightInd w:val="0"/>
      </w:pPr>
      <w:r w:rsidRPr="004A1FD6">
        <w:rPr>
          <w:color w:val="000000"/>
        </w:rPr>
        <w:t xml:space="preserve">    [p1hat(3) p2hat(3)],</w:t>
      </w:r>
      <w:r w:rsidRPr="004A1FD6">
        <w:rPr>
          <w:color w:val="A020F0"/>
        </w:rPr>
        <w:t>'Color'</w:t>
      </w:r>
      <w:r w:rsidRPr="004A1FD6">
        <w:rPr>
          <w:color w:val="000000"/>
        </w:rPr>
        <w:t>,</w:t>
      </w:r>
      <w:r w:rsidRPr="004A1FD6">
        <w:rPr>
          <w:color w:val="A020F0"/>
        </w:rPr>
        <w:t>'k'</w:t>
      </w:r>
      <w:r w:rsidRPr="004A1FD6">
        <w:rPr>
          <w:color w:val="000000"/>
        </w:rPr>
        <w:t>);</w:t>
      </w:r>
    </w:p>
    <w:p w:rsidR="00D374E4" w:rsidRPr="004A1FD6" w:rsidRDefault="00D374E4" w:rsidP="00652178">
      <w:pPr>
        <w:autoSpaceDE w:val="0"/>
        <w:autoSpaceDN w:val="0"/>
        <w:adjustRightInd w:val="0"/>
      </w:pPr>
      <w:r w:rsidRPr="004A1FD6">
        <w:rPr>
          <w:color w:val="000000"/>
        </w:rPr>
        <w:t xml:space="preserve"> </w:t>
      </w:r>
    </w:p>
    <w:p w:rsidR="00D374E4" w:rsidRPr="004A1FD6" w:rsidRDefault="00D374E4" w:rsidP="00652178">
      <w:pPr>
        <w:autoSpaceDE w:val="0"/>
        <w:autoSpaceDN w:val="0"/>
        <w:adjustRightInd w:val="0"/>
      </w:pPr>
      <w:r w:rsidRPr="004A1FD6">
        <w:rPr>
          <w:color w:val="000000"/>
        </w:rPr>
        <w:t>plot3(p1(1),p1(2),p1(3),</w:t>
      </w:r>
      <w:r w:rsidRPr="004A1FD6">
        <w:rPr>
          <w:color w:val="A020F0"/>
        </w:rPr>
        <w:t>'om'</w:t>
      </w:r>
      <w:r w:rsidRPr="004A1FD6">
        <w:rPr>
          <w:color w:val="000000"/>
        </w:rPr>
        <w:t>);plot3(p2(1),p2(2),p2(3),</w:t>
      </w:r>
      <w:r w:rsidRPr="004A1FD6">
        <w:rPr>
          <w:color w:val="A020F0"/>
        </w:rPr>
        <w:t>'om'</w:t>
      </w:r>
      <w:r w:rsidRPr="004A1FD6">
        <w:rPr>
          <w:color w:val="000000"/>
        </w:rPr>
        <w:t>)</w:t>
      </w:r>
    </w:p>
    <w:p w:rsidR="00D374E4" w:rsidRPr="004A1FD6" w:rsidRDefault="00D374E4" w:rsidP="00652178">
      <w:pPr>
        <w:autoSpaceDE w:val="0"/>
        <w:autoSpaceDN w:val="0"/>
        <w:adjustRightInd w:val="0"/>
      </w:pPr>
      <w:r w:rsidRPr="004A1FD6">
        <w:rPr>
          <w:color w:val="000000"/>
        </w:rPr>
        <w:t>plot3(p10(1),p10(2),p10(3),</w:t>
      </w:r>
      <w:r w:rsidRPr="004A1FD6">
        <w:rPr>
          <w:color w:val="A020F0"/>
        </w:rPr>
        <w:t>'om'</w:t>
      </w:r>
      <w:r w:rsidRPr="004A1FD6">
        <w:rPr>
          <w:color w:val="000000"/>
        </w:rPr>
        <w:t>);plot3(p20(1),p20(2),p20(3),</w:t>
      </w:r>
      <w:r w:rsidRPr="004A1FD6">
        <w:rPr>
          <w:color w:val="A020F0"/>
        </w:rPr>
        <w:t>'om'</w:t>
      </w:r>
      <w:r w:rsidRPr="004A1FD6">
        <w:rPr>
          <w:color w:val="000000"/>
        </w:rPr>
        <w:t>)</w:t>
      </w:r>
    </w:p>
    <w:p w:rsidR="00D374E4" w:rsidRPr="004A1FD6" w:rsidRDefault="00D374E4" w:rsidP="00652178">
      <w:pPr>
        <w:autoSpaceDE w:val="0"/>
        <w:autoSpaceDN w:val="0"/>
        <w:adjustRightInd w:val="0"/>
      </w:pPr>
      <w:r w:rsidRPr="004A1FD6">
        <w:rPr>
          <w:color w:val="000000"/>
        </w:rPr>
        <w:t xml:space="preserve"> </w:t>
      </w:r>
    </w:p>
    <w:p w:rsidR="00D374E4" w:rsidRPr="004A1FD6" w:rsidRDefault="00D374E4" w:rsidP="00652178">
      <w:pPr>
        <w:autoSpaceDE w:val="0"/>
        <w:autoSpaceDN w:val="0"/>
        <w:adjustRightInd w:val="0"/>
      </w:pPr>
      <w:r w:rsidRPr="004A1FD6">
        <w:rPr>
          <w:color w:val="000000"/>
        </w:rPr>
        <w:t>a1 = acosd( (p1hat-p2hat)'*k1/norm(k1)/norm(p1hat-p2hat))</w:t>
      </w:r>
    </w:p>
    <w:p w:rsidR="00D374E4" w:rsidRPr="004A1FD6" w:rsidRDefault="00D374E4" w:rsidP="00652178">
      <w:pPr>
        <w:autoSpaceDE w:val="0"/>
        <w:autoSpaceDN w:val="0"/>
        <w:adjustRightInd w:val="0"/>
      </w:pPr>
      <w:r w:rsidRPr="004A1FD6">
        <w:rPr>
          <w:color w:val="000000"/>
        </w:rPr>
        <w:t>a2 = acosd( (p2hat-p1hat)'*k2/norm(k2)/norm(p2hat-p1hat))</w:t>
      </w:r>
    </w:p>
    <w:p w:rsidR="00D374E4" w:rsidRPr="004A1FD6" w:rsidRDefault="00D374E4" w:rsidP="00652178">
      <w:pPr>
        <w:autoSpaceDE w:val="0"/>
        <w:autoSpaceDN w:val="0"/>
        <w:adjustRightInd w:val="0"/>
      </w:pPr>
      <w:r w:rsidRPr="004A1FD6">
        <w:rPr>
          <w:color w:val="000000"/>
        </w:rPr>
        <w:t>a10 = acosd( (p1hat-rhat)'*k1/norm(k1)/norm(p1hat-rhat))</w:t>
      </w:r>
    </w:p>
    <w:p w:rsidR="00D374E4" w:rsidRPr="004A1FD6" w:rsidRDefault="00D374E4" w:rsidP="00652178">
      <w:pPr>
        <w:autoSpaceDE w:val="0"/>
        <w:autoSpaceDN w:val="0"/>
        <w:adjustRightInd w:val="0"/>
      </w:pPr>
      <w:r w:rsidRPr="004A1FD6">
        <w:rPr>
          <w:color w:val="000000"/>
        </w:rPr>
        <w:t>a20 = acosd( (p2hat-rhat)'*k2/norm(k2)/norm(p2hat-rhat))</w:t>
      </w:r>
    </w:p>
    <w:p w:rsidR="00D374E4" w:rsidRPr="004A1FD6" w:rsidRDefault="00D374E4" w:rsidP="00652178">
      <w:pPr>
        <w:autoSpaceDE w:val="0"/>
        <w:autoSpaceDN w:val="0"/>
        <w:adjustRightInd w:val="0"/>
      </w:pPr>
      <w:r w:rsidRPr="004A1FD6">
        <w:rPr>
          <w:color w:val="000000"/>
        </w:rPr>
        <w:t xml:space="preserve"> </w:t>
      </w:r>
    </w:p>
    <w:p w:rsidR="00D374E4" w:rsidRPr="004A1FD6" w:rsidRDefault="00D374E4" w:rsidP="00652178">
      <w:pPr>
        <w:autoSpaceDE w:val="0"/>
        <w:autoSpaceDN w:val="0"/>
        <w:adjustRightInd w:val="0"/>
      </w:pPr>
      <w:r w:rsidRPr="004A1FD6">
        <w:rPr>
          <w:color w:val="000000"/>
        </w:rPr>
        <w:t xml:space="preserve"> </w:t>
      </w:r>
    </w:p>
    <w:p w:rsidR="00D374E4" w:rsidRPr="004A1FD6" w:rsidRDefault="00D374E4" w:rsidP="00652178">
      <w:pPr>
        <w:autoSpaceDE w:val="0"/>
        <w:autoSpaceDN w:val="0"/>
        <w:adjustRightInd w:val="0"/>
      </w:pPr>
      <w:r w:rsidRPr="004A1FD6">
        <w:rPr>
          <w:color w:val="000000"/>
        </w:rPr>
        <w:t>figure(2)</w:t>
      </w:r>
    </w:p>
    <w:p w:rsidR="00D374E4" w:rsidRPr="004A1FD6" w:rsidRDefault="00D374E4" w:rsidP="00652178">
      <w:pPr>
        <w:autoSpaceDE w:val="0"/>
        <w:autoSpaceDN w:val="0"/>
        <w:adjustRightInd w:val="0"/>
      </w:pPr>
      <w:r w:rsidRPr="004A1FD6">
        <w:rPr>
          <w:color w:val="000000"/>
        </w:rPr>
        <w:t>mesh(d);</w:t>
      </w:r>
    </w:p>
    <w:p w:rsidR="00D374E4" w:rsidRPr="004A1FD6" w:rsidRDefault="00D374E4" w:rsidP="00652178">
      <w:pPr>
        <w:autoSpaceDE w:val="0"/>
        <w:autoSpaceDN w:val="0"/>
        <w:adjustRightInd w:val="0"/>
      </w:pPr>
      <w:r w:rsidRPr="004A1FD6">
        <w:rPr>
          <w:color w:val="000000"/>
        </w:rPr>
        <w:t>figure(3)</w:t>
      </w:r>
    </w:p>
    <w:p w:rsidR="00D374E4" w:rsidRPr="004A1FD6" w:rsidRDefault="00D374E4" w:rsidP="00652178">
      <w:pPr>
        <w:autoSpaceDE w:val="0"/>
        <w:autoSpaceDN w:val="0"/>
        <w:adjustRightInd w:val="0"/>
      </w:pPr>
      <w:r w:rsidRPr="004A1FD6">
        <w:rPr>
          <w:color w:val="000000"/>
        </w:rPr>
        <w:t xml:space="preserve">imagesc(d);hold </w:t>
      </w:r>
      <w:r w:rsidRPr="004A1FD6">
        <w:rPr>
          <w:color w:val="A020F0"/>
        </w:rPr>
        <w:t>on</w:t>
      </w:r>
      <w:r w:rsidRPr="004A1FD6">
        <w:rPr>
          <w:color w:val="000000"/>
        </w:rPr>
        <w:t>;</w:t>
      </w:r>
    </w:p>
    <w:p w:rsidR="00D374E4" w:rsidRPr="004A1FD6" w:rsidRDefault="00D374E4" w:rsidP="00652178">
      <w:pPr>
        <w:autoSpaceDE w:val="0"/>
        <w:autoSpaceDN w:val="0"/>
        <w:adjustRightInd w:val="0"/>
      </w:pPr>
      <w:r w:rsidRPr="004A1FD6">
        <w:rPr>
          <w:color w:val="000000"/>
        </w:rPr>
        <w:t>plot(it20,it10,</w:t>
      </w:r>
      <w:r w:rsidRPr="004A1FD6">
        <w:rPr>
          <w:color w:val="A020F0"/>
        </w:rPr>
        <w:t>'kx'</w:t>
      </w:r>
      <w:r w:rsidRPr="004A1FD6">
        <w:rPr>
          <w:color w:val="000000"/>
        </w:rPr>
        <w:t>)</w:t>
      </w:r>
    </w:p>
    <w:p w:rsidR="00D374E4" w:rsidRDefault="00D374E4" w:rsidP="00652178">
      <w:pPr>
        <w:autoSpaceDE w:val="0"/>
        <w:autoSpaceDN w:val="0"/>
        <w:adjustRightInd w:val="0"/>
        <w:rPr>
          <w:color w:val="000000"/>
        </w:rPr>
      </w:pPr>
      <w:r w:rsidRPr="004A1FD6">
        <w:rPr>
          <w:color w:val="000000"/>
        </w:rPr>
        <w:t xml:space="preserve"> </w:t>
      </w:r>
    </w:p>
    <w:p w:rsidR="00867031" w:rsidRDefault="00215ADC" w:rsidP="00CE4F91">
      <w:pPr>
        <w:pStyle w:val="Heading2"/>
      </w:pPr>
      <w:r>
        <w:t>Structure From Motion</w:t>
      </w:r>
    </w:p>
    <w:p w:rsidR="00CE4F91" w:rsidRDefault="00CE4F91" w:rsidP="00CE4F91"/>
    <w:p w:rsidR="00CE4F91" w:rsidRPr="00CE4F91" w:rsidRDefault="00CE4F91" w:rsidP="00CE4F91">
      <w:r>
        <w:t xml:space="preserve">In stereo calibration, known 3D points are used to compute camera pose and and intrinsics.  </w:t>
      </w:r>
      <w:r w:rsidR="00215ADC">
        <w:t>SFM is the</w:t>
      </w:r>
      <w:r>
        <w:t xml:space="preserve"> reverse procedure </w:t>
      </w:r>
      <w:r w:rsidR="00215ADC">
        <w:t xml:space="preserve">which </w:t>
      </w:r>
      <w:r>
        <w:t xml:space="preserve">attempts to estimate </w:t>
      </w:r>
      <w:r w:rsidR="00215ADC">
        <w:t xml:space="preserve">the world position of objects </w:t>
      </w:r>
      <w:r>
        <w:t xml:space="preserve">from calibrated cameras. </w:t>
      </w:r>
      <w:r w:rsidR="00215ADC">
        <w:t xml:space="preserve"> The general problem is projected points provide no depth information.  Triangulation can be used, but this requires camera pose and translation/baseline knowledge.  </w:t>
      </w:r>
      <w:r>
        <w:t xml:space="preserve">We will investigate </w:t>
      </w:r>
      <w:r w:rsidR="006236AB">
        <w:t>three</w:t>
      </w:r>
      <w:r>
        <w:t xml:space="preserve"> methods: homogenous and non-homogenous least squares, reprojection error.</w:t>
      </w:r>
      <w:r w:rsidR="006236AB">
        <w:t xml:space="preserve">  </w:t>
      </w:r>
      <w:r w:rsidR="006236AB">
        <w:lastRenderedPageBreak/>
        <w:t>One might be inclined to try intersecting lines (as in section opti theory), however, this leads to a complicated non-linear function due to the projection.</w:t>
      </w:r>
    </w:p>
    <w:p w:rsidR="00867031" w:rsidRDefault="00867031" w:rsidP="00652178">
      <w:pPr>
        <w:autoSpaceDE w:val="0"/>
        <w:autoSpaceDN w:val="0"/>
        <w:adjustRightInd w:val="0"/>
      </w:pPr>
    </w:p>
    <w:p w:rsidR="00215ADC" w:rsidRDefault="00215ADC" w:rsidP="00652178">
      <w:pPr>
        <w:autoSpaceDE w:val="0"/>
        <w:autoSpaceDN w:val="0"/>
        <w:adjustRightInd w:val="0"/>
      </w:pPr>
    </w:p>
    <w:p w:rsidR="00CE4F91" w:rsidRDefault="00CE4F91" w:rsidP="00CE4F91">
      <w:pPr>
        <w:autoSpaceDE w:val="0"/>
        <w:autoSpaceDN w:val="0"/>
        <w:adjustRightInd w:val="0"/>
        <w:jc w:val="center"/>
      </w:pPr>
      <w:r>
        <w:rPr>
          <w:noProof/>
        </w:rPr>
        <w:drawing>
          <wp:inline distT="0" distB="0" distL="0" distR="0">
            <wp:extent cx="3015737" cy="3385135"/>
            <wp:effectExtent l="0" t="0" r="0" b="0"/>
            <wp:docPr id="1407856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pic:cNvPicPr>
                      <a:picLocks noChangeAspect="1" noChangeArrowheads="1"/>
                    </pic:cNvPicPr>
                  </pic:nvPicPr>
                  <pic:blipFill>
                    <a:blip r:embed="rId1300" cstate="print">
                      <a:extLst>
                        <a:ext uri="{28A0092B-C50C-407E-A947-70E740481C1C}">
                          <a14:useLocalDpi xmlns:a14="http://schemas.microsoft.com/office/drawing/2010/main" val="0"/>
                        </a:ext>
                      </a:extLst>
                    </a:blip>
                    <a:srcRect/>
                    <a:stretch>
                      <a:fillRect/>
                    </a:stretch>
                  </pic:blipFill>
                  <pic:spPr bwMode="auto">
                    <a:xfrm>
                      <a:off x="0" y="0"/>
                      <a:ext cx="3084244" cy="3462033"/>
                    </a:xfrm>
                    <a:prstGeom prst="rect">
                      <a:avLst/>
                    </a:prstGeom>
                    <a:noFill/>
                    <a:ln>
                      <a:noFill/>
                    </a:ln>
                  </pic:spPr>
                </pic:pic>
              </a:graphicData>
            </a:graphic>
          </wp:inline>
        </w:drawing>
      </w:r>
    </w:p>
    <w:p w:rsidR="00CE4F91" w:rsidRDefault="00CE4F91" w:rsidP="00CE4F91">
      <w:pPr>
        <w:autoSpaceDE w:val="0"/>
        <w:autoSpaceDN w:val="0"/>
        <w:adjustRightInd w:val="0"/>
        <w:jc w:val="center"/>
      </w:pPr>
    </w:p>
    <w:p w:rsidR="00867031" w:rsidRDefault="00867031" w:rsidP="00652178">
      <w:pPr>
        <w:autoSpaceDE w:val="0"/>
        <w:autoSpaceDN w:val="0"/>
        <w:adjustRightInd w:val="0"/>
      </w:pPr>
      <w:r>
        <w:t xml:space="preserve">A single calibrated camera observes the projection of a point P across N views </w:t>
      </w:r>
      <w:r w:rsidR="00CE4F91">
        <w:t xml:space="preserve">with known </w:t>
      </w:r>
      <w:r>
        <w:t xml:space="preserve">rotation + translation.  In this case, the goal is to estimate the world position from the feature locations pn = (xn,yn) on the image plane.  The point (together with the camera intrinisics and the N-rigid body transformations Mn which tell how the camera orientation has changed realtive to the world) and its N projections define N lines in space.  The intersection is the value of P.  In the general more useful case where the rigid body transformations between views are unknown, triangulation is not possible and the problem is hard.  Also, the same point must be identified </w:t>
      </w:r>
      <w:r w:rsidR="00CE4F91">
        <w:t xml:space="preserve">and matched </w:t>
      </w:r>
      <w:r>
        <w:t>in each view and pixel errors will invariably prevent a perfect intersection and cause mismatches.  We'll get to that, but first let's go through this at least historically interesting solution as an exercise.</w:t>
      </w:r>
    </w:p>
    <w:p w:rsidR="00215ADC" w:rsidRDefault="00215ADC" w:rsidP="00652178">
      <w:pPr>
        <w:autoSpaceDE w:val="0"/>
        <w:autoSpaceDN w:val="0"/>
        <w:adjustRightInd w:val="0"/>
      </w:pPr>
    </w:p>
    <w:p w:rsidR="00215ADC" w:rsidRDefault="00215ADC" w:rsidP="00652178">
      <w:pPr>
        <w:autoSpaceDE w:val="0"/>
        <w:autoSpaceDN w:val="0"/>
        <w:adjustRightInd w:val="0"/>
      </w:pPr>
      <w:r>
        <w:t xml:space="preserve">The feature point </w:t>
      </w:r>
      <w:r>
        <w:rPr>
          <w:noProof/>
          <w:position w:val="-5"/>
        </w:rPr>
        <w:drawing>
          <wp:inline distT="0" distB="0" distL="0" distR="0">
            <wp:extent cx="682752" cy="162560"/>
            <wp:effectExtent l="0" t="0" r="0" b="0"/>
            <wp:docPr id="1876235565" name="Picture 1876235565" descr="{&quot;mathml&quot;:&quot;&lt;math style=\&quot;font-family:Times New Roman;font-size:12px;\&quot; xmlns=\&quot;http://www.w3.org/1998/Math/MathML\&quot;&gt;&lt;mi&gt;p&lt;/mi&gt;&lt;mo&gt;=&lt;/mo&gt;&lt;mfenced&gt;&lt;mrow&gt;&lt;mi&gt;x&lt;/mi&gt;&lt;mo&gt;,&lt;/mo&gt;&lt;mi&gt;y&lt;/mi&gt;&lt;mo&gt;,&lt;/mo&gt;&lt;mi&gt;z&lt;/mi&gt;&lt;/mrow&gt;&lt;/mfenced&gt;&lt;/math&gt;&quot;,&quot;origin&quot;:&quot;MathType Legacy&quot;,&quot;version&quot;:&quot;v3.26.0&quot;}" title="p equals open parentheses x comma y comma z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p&lt;/mi&gt;&lt;mo&gt;=&lt;/mo&gt;&lt;mfenced&gt;&lt;mrow&gt;&lt;mi&gt;x&lt;/mi&gt;&lt;mo&gt;,&lt;/mo&gt;&lt;mi&gt;y&lt;/mi&gt;&lt;mo&gt;,&lt;/mo&gt;&lt;mi&gt;z&lt;/mi&gt;&lt;/mrow&gt;&lt;/mfenced&gt;&lt;/math&gt;&quot;,&quot;origin&quot;:&quot;MathType Legacy&quot;,&quot;version&quot;:&quot;v3.26.0&quot;}" title="p equals open parentheses x comma y comma z close parentheses"/>
                    <pic:cNvPicPr/>
                  </pic:nvPicPr>
                  <pic:blipFill>
                    <a:blip r:embed="rId1301" cstate="print">
                      <a:extLst>
                        <a:ext uri="{28A0092B-C50C-407E-A947-70E740481C1C}">
                          <a14:useLocalDpi xmlns:a14="http://schemas.microsoft.com/office/drawing/2010/main" val="0"/>
                        </a:ext>
                      </a:extLst>
                    </a:blip>
                    <a:stretch>
                      <a:fillRect/>
                    </a:stretch>
                  </pic:blipFill>
                  <pic:spPr>
                    <a:xfrm>
                      <a:off x="0" y="0"/>
                      <a:ext cx="682752" cy="162560"/>
                    </a:xfrm>
                    <a:prstGeom prst="rect">
                      <a:avLst/>
                    </a:prstGeom>
                  </pic:spPr>
                </pic:pic>
              </a:graphicData>
            </a:graphic>
          </wp:inline>
        </w:drawing>
      </w:r>
      <w:r>
        <w:t xml:space="preserve"> in the nth camera frame is related to its world frame representation </w:t>
      </w:r>
      <w:r>
        <w:rPr>
          <w:noProof/>
          <w:position w:val="-4"/>
        </w:rPr>
        <w:drawing>
          <wp:inline distT="0" distB="0" distL="0" distR="0">
            <wp:extent cx="723392" cy="154432"/>
            <wp:effectExtent l="0" t="0" r="0" b="0"/>
            <wp:docPr id="1371282594" name="Picture 1371282594" descr="{&quot;mathml&quot;:&quot;&lt;math style=\&quot;font-family:Times New Roman;font-size:12px;\&quot; xmlns=\&quot;http://www.w3.org/1998/Math/MathML\&quot;&gt;&lt;mi&gt;r&lt;/mi&gt;&lt;mo&gt;=&lt;/mo&gt;&lt;mfenced&gt;&lt;mrow&gt;&lt;mi&gt;X&lt;/mi&gt;&lt;mo&gt;,&lt;/mo&gt;&lt;mi&gt;Y&lt;/mi&gt;&lt;mo&gt;,&lt;/mo&gt;&lt;mi&gt;Z&lt;/mi&gt;&lt;/mrow&gt;&lt;/mfenced&gt;&lt;/math&gt;&quot;,&quot;origin&quot;:&quot;MathType Legacy&quot;,&quot;version&quot;:&quot;v3.26.0&quot;}" title="r equals open parentheses X comma Y comma Z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r&lt;/mi&gt;&lt;mo&gt;=&lt;/mo&gt;&lt;mfenced&gt;&lt;mrow&gt;&lt;mi&gt;X&lt;/mi&gt;&lt;mo&gt;,&lt;/mo&gt;&lt;mi&gt;Y&lt;/mi&gt;&lt;mo&gt;,&lt;/mo&gt;&lt;mi&gt;Z&lt;/mi&gt;&lt;/mrow&gt;&lt;/mfenced&gt;&lt;/math&gt;&quot;,&quot;origin&quot;:&quot;MathType Legacy&quot;,&quot;version&quot;:&quot;v3.26.0&quot;}" title="r equals open parentheses X comma Y comma Z close parentheses"/>
                    <pic:cNvPicPr/>
                  </pic:nvPicPr>
                  <pic:blipFill>
                    <a:blip r:embed="rId1302" cstate="print">
                      <a:extLst>
                        <a:ext uri="{28A0092B-C50C-407E-A947-70E740481C1C}">
                          <a14:useLocalDpi xmlns:a14="http://schemas.microsoft.com/office/drawing/2010/main" val="0"/>
                        </a:ext>
                      </a:extLst>
                    </a:blip>
                    <a:stretch>
                      <a:fillRect/>
                    </a:stretch>
                  </pic:blipFill>
                  <pic:spPr>
                    <a:xfrm>
                      <a:off x="0" y="0"/>
                      <a:ext cx="723392" cy="154432"/>
                    </a:xfrm>
                    <a:prstGeom prst="rect">
                      <a:avLst/>
                    </a:prstGeom>
                  </pic:spPr>
                </pic:pic>
              </a:graphicData>
            </a:graphic>
          </wp:inline>
        </w:drawing>
      </w:r>
      <w:r>
        <w:t xml:space="preserve"> by</w:t>
      </w:r>
    </w:p>
    <w:p w:rsidR="00215ADC" w:rsidRDefault="00215ADC" w:rsidP="00652178">
      <w:pPr>
        <w:autoSpaceDE w:val="0"/>
        <w:autoSpaceDN w:val="0"/>
        <w:adjustRightInd w:val="0"/>
      </w:pPr>
    </w:p>
    <w:p w:rsidR="00215ADC" w:rsidRDefault="0090260C" w:rsidP="00215ADC">
      <w:pPr>
        <w:autoSpaceDE w:val="0"/>
        <w:autoSpaceDN w:val="0"/>
        <w:adjustRightInd w:val="0"/>
        <w:jc w:val="center"/>
      </w:pPr>
      <w:r>
        <w:rPr>
          <w:noProof/>
          <w:position w:val="-42"/>
        </w:rPr>
        <w:drawing>
          <wp:inline distT="0" distB="0" distL="0" distR="0" wp14:anchorId="065CB78F" wp14:editId="2DFA8E57">
            <wp:extent cx="963168" cy="1078992"/>
            <wp:effectExtent l="0" t="0" r="0" b="0"/>
            <wp:docPr id="1730772824" name="Picture 1730772824" descr="{&quot;mathml&quot;:&quot;&lt;math style=\&quot;font-family:Times New Roman;font-size:12px;\&quot; xmlns=\&quot;http://www.w3.org/1998/Math/MathML\&quot;&gt;&lt;mtable columnspacing=\&quot;0px\&quot; columnalign=\&quot;right center left\&quot;&gt;&lt;mtr&gt;&lt;mtd&gt;&lt;mi&gt;p&lt;/mi&gt;&lt;/mtd&gt;&lt;mtd&gt;&lt;mo&gt;=&lt;/mo&gt;&lt;/mtd&gt;&lt;mtd&gt;&lt;msubsup&gt;&lt;mi&gt;R&lt;/mi&gt;&lt;mi&gt;n&lt;/mi&gt;&lt;mi&gt;T&lt;/mi&gt;&lt;/msubsup&gt;&lt;mi&gt;r&lt;/mi&gt;&lt;mo&gt;-&lt;/mo&gt;&lt;msubsup&gt;&lt;mi&gt;R&lt;/mi&gt;&lt;mi&gt;n&lt;/mi&gt;&lt;mi&gt;T&lt;/mi&gt;&lt;/msubsup&gt;&lt;msub&gt;&lt;mi&gt;r&lt;/mi&gt;&lt;mi&gt;n&lt;/mi&gt;&lt;/msub&gt;&lt;/mtd&gt;&lt;/mtr&gt;&lt;mtr&gt;&lt;mtd/&gt;&lt;mtd&gt;&lt;mo&gt;=&lt;/mo&gt;&lt;/mtd&gt;&lt;mtd&gt;&lt;msub&gt;&lt;mi&gt;M&lt;/mi&gt;&lt;mi&gt;n&lt;/mi&gt;&lt;/msub&gt;&lt;mfenced open=\&quot;[\&quot; close=\&quot;]\&quot;&gt;&lt;mtable&gt;&lt;mtr&gt;&lt;mtd&gt;&lt;mi&gt;r&lt;/mi&gt;&lt;/mtd&gt;&lt;/mtr&gt;&lt;mtr&gt;&lt;mtd&gt;&lt;mn&gt;1&lt;/mn&gt;&lt;/mtd&gt;&lt;/mtr&gt;&lt;/mtable&gt;&lt;/mfenced&gt;&lt;/mtd&gt;&lt;/mtr&gt;&lt;mtr&gt;&lt;mtd/&gt;&lt;mtd&gt;&lt;mo&gt;=&lt;/mo&gt;&lt;/mtd&gt;&lt;mtd&gt;&lt;msub&gt;&lt;mi&gt;M&lt;/mi&gt;&lt;mi&gt;n&lt;/mi&gt;&lt;/msub&gt;&lt;mi&gt;X&lt;/mi&gt;&lt;/mtd&gt;&lt;/mtr&gt;&lt;/mtable&gt;&lt;/math&gt;&quot;,&quot;origin&quot;:&quot;MathType Legacy&quot;,&quot;version&quot;:&quot;v3.26.0&quot;}" title="table row p equals cell R subscript n superscript T r minus R subscript n superscript T r subscript n end cell row blank equals cell M subscript n open square brackets table row r row 1 end table close square brackets end cell row blank equals cell M subscript n X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i&gt;p&lt;/mi&gt;&lt;/mtd&gt;&lt;mtd&gt;&lt;mo&gt;=&lt;/mo&gt;&lt;/mtd&gt;&lt;mtd&gt;&lt;msubsup&gt;&lt;mi&gt;R&lt;/mi&gt;&lt;mi&gt;n&lt;/mi&gt;&lt;mi&gt;T&lt;/mi&gt;&lt;/msubsup&gt;&lt;mi&gt;r&lt;/mi&gt;&lt;mo&gt;-&lt;/mo&gt;&lt;msubsup&gt;&lt;mi&gt;R&lt;/mi&gt;&lt;mi&gt;n&lt;/mi&gt;&lt;mi&gt;T&lt;/mi&gt;&lt;/msubsup&gt;&lt;msub&gt;&lt;mi&gt;r&lt;/mi&gt;&lt;mi&gt;n&lt;/mi&gt;&lt;/msub&gt;&lt;/mtd&gt;&lt;/mtr&gt;&lt;mtr&gt;&lt;mtd/&gt;&lt;mtd&gt;&lt;mo&gt;=&lt;/mo&gt;&lt;/mtd&gt;&lt;mtd&gt;&lt;msub&gt;&lt;mi&gt;M&lt;/mi&gt;&lt;mi&gt;n&lt;/mi&gt;&lt;/msub&gt;&lt;mfenced open=\&quot;[\&quot; close=\&quot;]\&quot;&gt;&lt;mtable&gt;&lt;mtr&gt;&lt;mtd&gt;&lt;mi&gt;r&lt;/mi&gt;&lt;/mtd&gt;&lt;/mtr&gt;&lt;mtr&gt;&lt;mtd&gt;&lt;mn&gt;1&lt;/mn&gt;&lt;/mtd&gt;&lt;/mtr&gt;&lt;/mtable&gt;&lt;/mfenced&gt;&lt;/mtd&gt;&lt;/mtr&gt;&lt;mtr&gt;&lt;mtd/&gt;&lt;mtd&gt;&lt;mo&gt;=&lt;/mo&gt;&lt;/mtd&gt;&lt;mtd&gt;&lt;msub&gt;&lt;mi&gt;M&lt;/mi&gt;&lt;mi&gt;n&lt;/mi&gt;&lt;/msub&gt;&lt;mi&gt;X&lt;/mi&gt;&lt;/mtd&gt;&lt;/mtr&gt;&lt;/mtable&gt;&lt;/math&gt;&quot;,&quot;origin&quot;:&quot;MathType Legacy&quot;,&quot;version&quot;:&quot;v3.26.0&quot;}" title="table row p equals cell R subscript n superscript T r minus R subscript n superscript T r subscript n end cell row blank equals cell M subscript n open square brackets table row r row 1 end table close square brackets end cell row blank equals cell M subscript n X end cell end table"/>
                    <pic:cNvPicPr/>
                  </pic:nvPicPr>
                  <pic:blipFill>
                    <a:blip r:embed="rId1303" cstate="print">
                      <a:extLst>
                        <a:ext uri="{28A0092B-C50C-407E-A947-70E740481C1C}">
                          <a14:useLocalDpi xmlns:a14="http://schemas.microsoft.com/office/drawing/2010/main" val="0"/>
                        </a:ext>
                      </a:extLst>
                    </a:blip>
                    <a:stretch>
                      <a:fillRect/>
                    </a:stretch>
                  </pic:blipFill>
                  <pic:spPr>
                    <a:xfrm>
                      <a:off x="0" y="0"/>
                      <a:ext cx="963168" cy="1078992"/>
                    </a:xfrm>
                    <a:prstGeom prst="rect">
                      <a:avLst/>
                    </a:prstGeom>
                  </pic:spPr>
                </pic:pic>
              </a:graphicData>
            </a:graphic>
          </wp:inline>
        </w:drawing>
      </w:r>
    </w:p>
    <w:p w:rsidR="00215ADC" w:rsidRDefault="00215ADC" w:rsidP="00215ADC">
      <w:pPr>
        <w:autoSpaceDE w:val="0"/>
        <w:autoSpaceDN w:val="0"/>
        <w:adjustRightInd w:val="0"/>
        <w:jc w:val="center"/>
      </w:pPr>
    </w:p>
    <w:p w:rsidR="0090260C" w:rsidRDefault="0090260C" w:rsidP="00652178">
      <w:pPr>
        <w:autoSpaceDE w:val="0"/>
        <w:autoSpaceDN w:val="0"/>
        <w:adjustRightInd w:val="0"/>
      </w:pPr>
      <w:r>
        <w:lastRenderedPageBreak/>
        <w:t xml:space="preserve">where </w:t>
      </w:r>
      <w:r>
        <w:rPr>
          <w:noProof/>
          <w:position w:val="-16"/>
        </w:rPr>
        <w:drawing>
          <wp:inline distT="0" distB="0" distL="0" distR="0">
            <wp:extent cx="1139952" cy="304800"/>
            <wp:effectExtent l="0" t="0" r="0" b="0"/>
            <wp:docPr id="1815535170" name="Picture 1815535170" descr="{&quot;mathml&quot;:&quot;&lt;math style=\&quot;font-family:Times New Roman;font-size:12px;\&quot; xmlns=\&quot;http://www.w3.org/1998/Math/MathML\&quot;&gt;&lt;msub&gt;&lt;mi&gt;M&lt;/mi&gt;&lt;mi&gt;n&lt;/mi&gt;&lt;/msub&gt;&lt;mo&gt;=&lt;/mo&gt;&lt;msubsup&gt;&lt;mi&gt;R&lt;/mi&gt;&lt;mi&gt;n&lt;/mi&gt;&lt;mi&gt;T&lt;/mi&gt;&lt;/msubsup&gt;&lt;mfenced open=\&quot;[\&quot; close=\&quot;]\&quot;&gt;&lt;mtable&gt;&lt;mtr&gt;&lt;mtd&gt;&lt;mi&gt;I&lt;/mi&gt;&lt;/mtd&gt;&lt;mtd&gt;&lt;mo&gt;-&lt;/mo&gt;&lt;msub&gt;&lt;mi&gt;r&lt;/mi&gt;&lt;mi&gt;n&lt;/mi&gt;&lt;/msub&gt;&lt;/mtd&gt;&lt;/mtr&gt;&lt;/mtable&gt;&lt;/mfenced&gt;&lt;/math&gt;&quot;,&quot;origin&quot;:&quot;MathType Legacy&quot;,&quot;version&quot;:&quot;v3.26.0&quot;}" title="M subscript n equals R subscript n superscript T open square brackets table row I cell negative r subscript n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M&lt;/mi&gt;&lt;mi&gt;n&lt;/mi&gt;&lt;/msub&gt;&lt;mo&gt;=&lt;/mo&gt;&lt;msubsup&gt;&lt;mi&gt;R&lt;/mi&gt;&lt;mi&gt;n&lt;/mi&gt;&lt;mi&gt;T&lt;/mi&gt;&lt;/msubsup&gt;&lt;mfenced open=\&quot;[\&quot; close=\&quot;]\&quot;&gt;&lt;mtable&gt;&lt;mtr&gt;&lt;mtd&gt;&lt;mi&gt;I&lt;/mi&gt;&lt;/mtd&gt;&lt;mtd&gt;&lt;mo&gt;-&lt;/mo&gt;&lt;msub&gt;&lt;mi&gt;r&lt;/mi&gt;&lt;mi&gt;n&lt;/mi&gt;&lt;/msub&gt;&lt;/mtd&gt;&lt;/mtr&gt;&lt;/mtable&gt;&lt;/mfenced&gt;&lt;/math&gt;&quot;,&quot;origin&quot;:&quot;MathType Legacy&quot;,&quot;version&quot;:&quot;v3.26.0&quot;}" title="M subscript n equals R subscript n superscript T open square brackets table row I cell negative r subscript n end cell end table close square brackets"/>
                    <pic:cNvPicPr/>
                  </pic:nvPicPr>
                  <pic:blipFill>
                    <a:blip r:embed="rId1304" cstate="print">
                      <a:extLst>
                        <a:ext uri="{28A0092B-C50C-407E-A947-70E740481C1C}">
                          <a14:useLocalDpi xmlns:a14="http://schemas.microsoft.com/office/drawing/2010/main" val="0"/>
                        </a:ext>
                      </a:extLst>
                    </a:blip>
                    <a:stretch>
                      <a:fillRect/>
                    </a:stretch>
                  </pic:blipFill>
                  <pic:spPr>
                    <a:xfrm>
                      <a:off x="0" y="0"/>
                      <a:ext cx="1139952" cy="304800"/>
                    </a:xfrm>
                    <a:prstGeom prst="rect">
                      <a:avLst/>
                    </a:prstGeom>
                  </pic:spPr>
                </pic:pic>
              </a:graphicData>
            </a:graphic>
          </wp:inline>
        </w:drawing>
      </w:r>
      <w:r>
        <w:t xml:space="preserve"> and X is the homogenous representation of r.  </w:t>
      </w:r>
      <w:r w:rsidR="00215ADC">
        <w:t xml:space="preserve">(note rn is location of camera center relative to world in world, and pn is same relative to camera).  Next, the relationship between image point </w:t>
      </w:r>
      <w:r w:rsidR="00215ADC">
        <w:rPr>
          <w:noProof/>
          <w:position w:val="-5"/>
        </w:rPr>
        <w:drawing>
          <wp:inline distT="0" distB="0" distL="0" distR="0">
            <wp:extent cx="556768" cy="162560"/>
            <wp:effectExtent l="0" t="0" r="0" b="0"/>
            <wp:docPr id="1579325424" name="Picture 1579325424" descr="{&quot;mathml&quot;:&quot;&lt;math style=\&quot;font-family:Times New Roman;font-size:12px;\&quot; xmlns=\&quot;http://www.w3.org/1998/Math/MathML\&quot;&gt;&lt;mi mathvariant=\&quot;bold\&quot;&gt;y&lt;/mi&gt;&lt;mo&gt;=&lt;/mo&gt;&lt;mfenced&gt;&lt;mrow&gt;&lt;mi&gt;u&lt;/mi&gt;&lt;mo&gt;,&lt;/mo&gt;&lt;mi&gt;v&lt;/mi&gt;&lt;/mrow&gt;&lt;/mfenced&gt;&lt;/math&gt;&quot;,&quot;origin&quot;:&quot;MathType Legacy&quot;,&quot;version&quot;:&quot;v3.26.0&quot;}" title="bold y equals open parentheses u comma v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 mathvariant=\&quot;bold\&quot;&gt;y&lt;/mi&gt;&lt;mo&gt;=&lt;/mo&gt;&lt;mfenced&gt;&lt;mrow&gt;&lt;mi&gt;u&lt;/mi&gt;&lt;mo&gt;,&lt;/mo&gt;&lt;mi&gt;v&lt;/mi&gt;&lt;/mrow&gt;&lt;/mfenced&gt;&lt;/math&gt;&quot;,&quot;origin&quot;:&quot;MathType Legacy&quot;,&quot;version&quot;:&quot;v3.26.0&quot;}" title="bold y equals open parentheses u comma v close parentheses"/>
                    <pic:cNvPicPr/>
                  </pic:nvPicPr>
                  <pic:blipFill>
                    <a:blip r:embed="rId1305" cstate="print">
                      <a:extLst>
                        <a:ext uri="{28A0092B-C50C-407E-A947-70E740481C1C}">
                          <a14:useLocalDpi xmlns:a14="http://schemas.microsoft.com/office/drawing/2010/main" val="0"/>
                        </a:ext>
                      </a:extLst>
                    </a:blip>
                    <a:stretch>
                      <a:fillRect/>
                    </a:stretch>
                  </pic:blipFill>
                  <pic:spPr>
                    <a:xfrm>
                      <a:off x="0" y="0"/>
                      <a:ext cx="556768" cy="162560"/>
                    </a:xfrm>
                    <a:prstGeom prst="rect">
                      <a:avLst/>
                    </a:prstGeom>
                  </pic:spPr>
                </pic:pic>
              </a:graphicData>
            </a:graphic>
          </wp:inline>
        </w:drawing>
      </w:r>
      <w:r w:rsidR="00215ADC">
        <w:t xml:space="preserve">and the expected location of world point </w:t>
      </w:r>
      <w:r>
        <w:t>on the image plane requires conversion via the intrinsic matrix K followed by projection which we combine into the 3x4 camera matrix</w:t>
      </w:r>
      <w:r w:rsidR="00214B0A">
        <w:t xml:space="preserve"> which operates on homogenous vector X</w:t>
      </w:r>
      <w:r>
        <w:t xml:space="preserve">.   </w:t>
      </w:r>
    </w:p>
    <w:p w:rsidR="0090260C" w:rsidRDefault="0090260C" w:rsidP="00652178">
      <w:pPr>
        <w:autoSpaceDE w:val="0"/>
        <w:autoSpaceDN w:val="0"/>
        <w:adjustRightInd w:val="0"/>
      </w:pPr>
    </w:p>
    <w:p w:rsidR="0090260C" w:rsidRDefault="0090260C" w:rsidP="0090260C">
      <w:pPr>
        <w:autoSpaceDE w:val="0"/>
        <w:autoSpaceDN w:val="0"/>
        <w:adjustRightInd w:val="0"/>
        <w:jc w:val="center"/>
      </w:pPr>
      <w:r>
        <w:rPr>
          <w:noProof/>
          <w:position w:val="-13"/>
        </w:rPr>
        <w:drawing>
          <wp:inline distT="0" distB="0" distL="0" distR="0" wp14:anchorId="15EF55AB" wp14:editId="19B63FEA">
            <wp:extent cx="1282192" cy="938784"/>
            <wp:effectExtent l="0" t="0" r="0" b="0"/>
            <wp:docPr id="312514827" name="Picture 312514827" descr="{&quot;mathml&quot;:&quot;&lt;math style=\&quot;font-family:Times New Roman;font-size:12px;\&quot; xmlns=\&quot;http://www.w3.org/1998/Math/MathML\&quot;&gt;&lt;msub&gt;&lt;mi&gt;P&lt;/mi&gt;&lt;mi&gt;n&lt;/mi&gt;&lt;/msub&gt;&lt;mo&gt;=&lt;/mo&gt;&lt;msub&gt;&lt;mi&gt;K&lt;/mi&gt;&lt;mi&gt;n&lt;/mi&gt;&lt;/msub&gt;&lt;msub&gt;&lt;mi&gt;M&lt;/mi&gt;&lt;mi&gt;n&lt;/mi&gt;&lt;/msub&gt;&lt;mo&gt;=&lt;/mo&gt;&lt;mfenced open=\&quot;[\&quot; close=\&quot;]\&quot;&gt;&lt;mtable&gt;&lt;mtr&gt;&lt;mtd&gt;&lt;msubsup&gt;&lt;mi&gt;p&lt;/mi&gt;&lt;mrow&gt;&lt;mi&gt;n&lt;/mi&gt;&lt;mn&gt;1&lt;/mn&gt;&lt;/mrow&gt;&lt;mi&gt;T&lt;/mi&gt;&lt;/msubsup&gt;&lt;/mtd&gt;&lt;/mtr&gt;&lt;mtr&gt;&lt;mtd&gt;&lt;msubsup&gt;&lt;mi&gt;p&lt;/mi&gt;&lt;mrow&gt;&lt;mi&gt;n&lt;/mi&gt;&lt;mn&gt;2&lt;/mn&gt;&lt;/mrow&gt;&lt;mi&gt;T&lt;/mi&gt;&lt;/msubsup&gt;&lt;/mtd&gt;&lt;/mtr&gt;&lt;mtr&gt;&lt;mtd&gt;&lt;msubsup&gt;&lt;mi&gt;p&lt;/mi&gt;&lt;mrow&gt;&lt;mi&gt;n&lt;/mi&gt;&lt;mn&gt;3&lt;/mn&gt;&lt;/mrow&gt;&lt;mi&gt;T&lt;/mi&gt;&lt;/msubsup&gt;&lt;/mtd&gt;&lt;/mtr&gt;&lt;/mtable&gt;&lt;/mfenced&gt;&lt;/math&gt;&quot;,&quot;origin&quot;:&quot;MathType Legacy&quot;,&quot;version&quot;:&quot;v3.26.0&quot;}" title="P subscript n equals K subscript n M subscript n equals open square brackets table row cell p subscript n 1 end subscript superscript T end cell row cell p subscript n 2 end subscript superscript T end cell row cell p subscript n 3 end subscript superscript T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P&lt;/mi&gt;&lt;mi&gt;n&lt;/mi&gt;&lt;/msub&gt;&lt;mo&gt;=&lt;/mo&gt;&lt;msub&gt;&lt;mi&gt;K&lt;/mi&gt;&lt;mi&gt;n&lt;/mi&gt;&lt;/msub&gt;&lt;msub&gt;&lt;mi&gt;M&lt;/mi&gt;&lt;mi&gt;n&lt;/mi&gt;&lt;/msub&gt;&lt;mo&gt;=&lt;/mo&gt;&lt;mfenced open=\&quot;[\&quot; close=\&quot;]\&quot;&gt;&lt;mtable&gt;&lt;mtr&gt;&lt;mtd&gt;&lt;msubsup&gt;&lt;mi&gt;p&lt;/mi&gt;&lt;mrow&gt;&lt;mi&gt;n&lt;/mi&gt;&lt;mn&gt;1&lt;/mn&gt;&lt;/mrow&gt;&lt;mi&gt;T&lt;/mi&gt;&lt;/msubsup&gt;&lt;/mtd&gt;&lt;/mtr&gt;&lt;mtr&gt;&lt;mtd&gt;&lt;msubsup&gt;&lt;mi&gt;p&lt;/mi&gt;&lt;mrow&gt;&lt;mi&gt;n&lt;/mi&gt;&lt;mn&gt;2&lt;/mn&gt;&lt;/mrow&gt;&lt;mi&gt;T&lt;/mi&gt;&lt;/msubsup&gt;&lt;/mtd&gt;&lt;/mtr&gt;&lt;mtr&gt;&lt;mtd&gt;&lt;msubsup&gt;&lt;mi&gt;p&lt;/mi&gt;&lt;mrow&gt;&lt;mi&gt;n&lt;/mi&gt;&lt;mn&gt;3&lt;/mn&gt;&lt;/mrow&gt;&lt;mi&gt;T&lt;/mi&gt;&lt;/msubsup&gt;&lt;/mtd&gt;&lt;/mtr&gt;&lt;/mtable&gt;&lt;/mfenced&gt;&lt;/math&gt;&quot;,&quot;origin&quot;:&quot;MathType Legacy&quot;,&quot;version&quot;:&quot;v3.26.0&quot;}" title="P subscript n equals K subscript n M subscript n equals open square brackets table row cell p subscript n 1 end subscript superscript T end cell row cell p subscript n 2 end subscript superscript T end cell row cell p subscript n 3 end subscript superscript T end cell end table close square brackets"/>
                    <pic:cNvPicPr/>
                  </pic:nvPicPr>
                  <pic:blipFill>
                    <a:blip r:embed="rId1306" cstate="print">
                      <a:extLst>
                        <a:ext uri="{28A0092B-C50C-407E-A947-70E740481C1C}">
                          <a14:useLocalDpi xmlns:a14="http://schemas.microsoft.com/office/drawing/2010/main" val="0"/>
                        </a:ext>
                      </a:extLst>
                    </a:blip>
                    <a:stretch>
                      <a:fillRect/>
                    </a:stretch>
                  </pic:blipFill>
                  <pic:spPr>
                    <a:xfrm>
                      <a:off x="0" y="0"/>
                      <a:ext cx="1282192" cy="938784"/>
                    </a:xfrm>
                    <a:prstGeom prst="rect">
                      <a:avLst/>
                    </a:prstGeom>
                  </pic:spPr>
                </pic:pic>
              </a:graphicData>
            </a:graphic>
          </wp:inline>
        </w:drawing>
      </w:r>
    </w:p>
    <w:p w:rsidR="0090260C" w:rsidRDefault="0090260C" w:rsidP="00652178">
      <w:pPr>
        <w:autoSpaceDE w:val="0"/>
        <w:autoSpaceDN w:val="0"/>
        <w:adjustRightInd w:val="0"/>
      </w:pPr>
    </w:p>
    <w:p w:rsidR="0090260C" w:rsidRDefault="0090260C" w:rsidP="00652178">
      <w:pPr>
        <w:autoSpaceDE w:val="0"/>
        <w:autoSpaceDN w:val="0"/>
        <w:adjustRightInd w:val="0"/>
      </w:pPr>
      <w:r>
        <w:t>The pixel positions are then</w:t>
      </w:r>
      <w:r w:rsidR="006236AB">
        <w:t xml:space="preserve"> </w:t>
      </w:r>
    </w:p>
    <w:p w:rsidR="00215ADC" w:rsidRDefault="0090260C" w:rsidP="00215ADC">
      <w:pPr>
        <w:autoSpaceDE w:val="0"/>
        <w:autoSpaceDN w:val="0"/>
        <w:adjustRightInd w:val="0"/>
        <w:jc w:val="center"/>
      </w:pPr>
      <w:r>
        <w:rPr>
          <w:noProof/>
          <w:position w:val="-16"/>
        </w:rPr>
        <w:drawing>
          <wp:inline distT="0" distB="0" distL="0" distR="0" wp14:anchorId="4BDA5B3E" wp14:editId="12EB3F51">
            <wp:extent cx="703072" cy="1207008"/>
            <wp:effectExtent l="0" t="0" r="0" b="0"/>
            <wp:docPr id="1802914055" name="Picture 1802914055" descr="{&quot;mathml&quot;:&quot;&lt;math style=\&quot;font-family:Times New Roman;font-size:12px;\&quot; xmlns=\&quot;http://www.w3.org/1998/Math/MathML\&quot;&gt;&lt;msub&gt;&lt;mi&gt;u&lt;/mi&gt;&lt;mi&gt;n&lt;/mi&gt;&lt;/msub&gt;&lt;mo&gt;=&lt;/mo&gt;&lt;mfrac&gt;&lt;mrow&gt;&lt;msubsup&gt;&lt;mi&gt;p&lt;/mi&gt;&lt;mrow&gt;&lt;mi&gt;n&lt;/mi&gt;&lt;mn&gt;1&lt;/mn&gt;&lt;/mrow&gt;&lt;mi&gt;T&lt;/mi&gt;&lt;/msubsup&gt;&lt;mi&gt;X&lt;/mi&gt;&lt;/mrow&gt;&lt;mrow&gt;&lt;msubsup&gt;&lt;mi&gt;p&lt;/mi&gt;&lt;mrow&gt;&lt;mi&gt;n&lt;/mi&gt;&lt;mn&gt;3&lt;/mn&gt;&lt;/mrow&gt;&lt;mi&gt;T&lt;/mi&gt;&lt;/msubsup&gt;&lt;mi&gt;X&lt;/mi&gt;&lt;/mrow&gt;&lt;/mfrac&gt;&lt;mspace linebreak=\&quot;newline\&quot;/&gt;&lt;msub&gt;&lt;mi&gt;v&lt;/mi&gt;&lt;mi&gt;n&lt;/mi&gt;&lt;/msub&gt;&lt;mo&gt;=&lt;/mo&gt;&lt;mfrac&gt;&lt;mrow&gt;&lt;msubsup&gt;&lt;mi&gt;p&lt;/mi&gt;&lt;mrow&gt;&lt;mi&gt;n&lt;/mi&gt;&lt;mn&gt;2&lt;/mn&gt;&lt;/mrow&gt;&lt;mi&gt;T&lt;/mi&gt;&lt;/msubsup&gt;&lt;mi&gt;X&lt;/mi&gt;&lt;/mrow&gt;&lt;mrow&gt;&lt;msubsup&gt;&lt;mi&gt;p&lt;/mi&gt;&lt;mrow&gt;&lt;mi&gt;n&lt;/mi&gt;&lt;mn&gt;3&lt;/mn&gt;&lt;/mrow&gt;&lt;mi&gt;T&lt;/mi&gt;&lt;/msubsup&gt;&lt;mi&gt;X&lt;/mi&gt;&lt;/mrow&gt;&lt;/mfrac&gt;&lt;/math&gt;&quot;,&quot;origin&quot;:&quot;MathType Legacy&quot;,&quot;version&quot;:&quot;v3.26.0&quot;}" title="u subscript n equals fraction numerator p subscript n 1 end subscript superscript T X over denominator p subscript n 3 end subscript superscript T X end fraction&#10;v subscript n equals fraction numerator p subscript n 2 end subscript superscript T X over denominator p subscript n 3 end subscript superscript T X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u&lt;/mi&gt;&lt;mi&gt;n&lt;/mi&gt;&lt;/msub&gt;&lt;mo&gt;=&lt;/mo&gt;&lt;mfrac&gt;&lt;mrow&gt;&lt;msubsup&gt;&lt;mi&gt;p&lt;/mi&gt;&lt;mrow&gt;&lt;mi&gt;n&lt;/mi&gt;&lt;mn&gt;1&lt;/mn&gt;&lt;/mrow&gt;&lt;mi&gt;T&lt;/mi&gt;&lt;/msubsup&gt;&lt;mi&gt;X&lt;/mi&gt;&lt;/mrow&gt;&lt;mrow&gt;&lt;msubsup&gt;&lt;mi&gt;p&lt;/mi&gt;&lt;mrow&gt;&lt;mi&gt;n&lt;/mi&gt;&lt;mn&gt;3&lt;/mn&gt;&lt;/mrow&gt;&lt;mi&gt;T&lt;/mi&gt;&lt;/msubsup&gt;&lt;mi&gt;X&lt;/mi&gt;&lt;/mrow&gt;&lt;/mfrac&gt;&lt;mspace linebreak=\&quot;newline\&quot;/&gt;&lt;msub&gt;&lt;mi&gt;v&lt;/mi&gt;&lt;mi&gt;n&lt;/mi&gt;&lt;/msub&gt;&lt;mo&gt;=&lt;/mo&gt;&lt;mfrac&gt;&lt;mrow&gt;&lt;msubsup&gt;&lt;mi&gt;p&lt;/mi&gt;&lt;mrow&gt;&lt;mi&gt;n&lt;/mi&gt;&lt;mn&gt;2&lt;/mn&gt;&lt;/mrow&gt;&lt;mi&gt;T&lt;/mi&gt;&lt;/msubsup&gt;&lt;mi&gt;X&lt;/mi&gt;&lt;/mrow&gt;&lt;mrow&gt;&lt;msubsup&gt;&lt;mi&gt;p&lt;/mi&gt;&lt;mrow&gt;&lt;mi&gt;n&lt;/mi&gt;&lt;mn&gt;3&lt;/mn&gt;&lt;/mrow&gt;&lt;mi&gt;T&lt;/mi&gt;&lt;/msubsup&gt;&lt;mi&gt;X&lt;/mi&gt;&lt;/mrow&gt;&lt;/mfrac&gt;&lt;/math&gt;&quot;,&quot;origin&quot;:&quot;MathType Legacy&quot;,&quot;version&quot;:&quot;v3.26.0&quot;}" title="u subscript n equals fraction numerator p subscript n 1 end subscript superscript T X over denominator p subscript n 3 end subscript superscript T X end fraction&#10;v subscript n equals fraction numerator p subscript n 2 end subscript superscript T X over denominator p subscript n 3 end subscript superscript T X end fraction"/>
                    <pic:cNvPicPr/>
                  </pic:nvPicPr>
                  <pic:blipFill>
                    <a:blip r:embed="rId1307" cstate="print">
                      <a:extLst>
                        <a:ext uri="{28A0092B-C50C-407E-A947-70E740481C1C}">
                          <a14:useLocalDpi xmlns:a14="http://schemas.microsoft.com/office/drawing/2010/main" val="0"/>
                        </a:ext>
                      </a:extLst>
                    </a:blip>
                    <a:stretch>
                      <a:fillRect/>
                    </a:stretch>
                  </pic:blipFill>
                  <pic:spPr>
                    <a:xfrm>
                      <a:off x="0" y="0"/>
                      <a:ext cx="703072" cy="1207008"/>
                    </a:xfrm>
                    <a:prstGeom prst="rect">
                      <a:avLst/>
                    </a:prstGeom>
                  </pic:spPr>
                </pic:pic>
              </a:graphicData>
            </a:graphic>
          </wp:inline>
        </w:drawing>
      </w:r>
    </w:p>
    <w:p w:rsidR="00215ADC" w:rsidRDefault="00215ADC" w:rsidP="00215ADC">
      <w:pPr>
        <w:autoSpaceDE w:val="0"/>
        <w:autoSpaceDN w:val="0"/>
        <w:adjustRightInd w:val="0"/>
        <w:jc w:val="center"/>
      </w:pPr>
    </w:p>
    <w:p w:rsidR="00215ADC" w:rsidRDefault="00215ADC" w:rsidP="00215ADC">
      <w:pPr>
        <w:pStyle w:val="Heading4"/>
      </w:pPr>
      <w:r>
        <w:t>Reprojection error</w:t>
      </w:r>
    </w:p>
    <w:p w:rsidR="0090260C" w:rsidRDefault="0090260C" w:rsidP="0090260C"/>
    <w:p w:rsidR="0090260C" w:rsidRPr="0090260C" w:rsidRDefault="0090260C" w:rsidP="0090260C">
      <w:r>
        <w:t>The most accurate</w:t>
      </w:r>
    </w:p>
    <w:p w:rsidR="00215ADC" w:rsidRDefault="00215ADC" w:rsidP="00652178">
      <w:pPr>
        <w:autoSpaceDE w:val="0"/>
        <w:autoSpaceDN w:val="0"/>
        <w:adjustRightInd w:val="0"/>
      </w:pPr>
    </w:p>
    <w:p w:rsidR="00215ADC" w:rsidRDefault="00215ADC" w:rsidP="00652178">
      <w:pPr>
        <w:autoSpaceDE w:val="0"/>
        <w:autoSpaceDN w:val="0"/>
        <w:adjustRightInd w:val="0"/>
      </w:pPr>
      <w:r>
        <w:rPr>
          <w:noProof/>
          <w:position w:val="-18"/>
        </w:rPr>
        <w:drawing>
          <wp:inline distT="0" distB="0" distL="0" distR="0">
            <wp:extent cx="1481328" cy="268224"/>
            <wp:effectExtent l="0" t="0" r="0" b="0"/>
            <wp:docPr id="1575986399" name="Picture 1575986399" descr="{&quot;mathml&quot;:&quot;&lt;math style=\&quot;font-family:Times New Roman;font-size:12px;\&quot; xmlns=\&quot;http://www.w3.org/1998/Math/MathML\&quot;&gt;&lt;msub&gt;&lt;mi&gt;E&lt;/mi&gt;&lt;mi&gt;k&lt;/mi&gt;&lt;/msub&gt;&lt;mo&gt;=&lt;/mo&gt;&lt;mstyle displaystyle=\&quot;false\&quot;&gt;&lt;munderover&gt;&lt;mo&gt;&amp;#x2211;&lt;/mo&gt;&lt;mrow&gt;&lt;mi&gt;n&lt;/mi&gt;&lt;mo&gt;=&lt;/mo&gt;&lt;mn&gt;1&lt;/mn&gt;&lt;/mrow&gt;&lt;mi&gt;N&lt;/mi&gt;&lt;/munderover&gt;&lt;/mstyle&gt;&lt;msup&gt;&lt;mfenced open=\&quot;||\&quot; close=\&quot;||\&quot;&gt;&lt;mrow&gt;&lt;msub&gt;&lt;mi mathvariant=\&quot;bold\&quot;&gt;y&lt;/mi&gt;&lt;mrow&gt;&lt;mi&gt;n&lt;/mi&gt;&lt;mi&gt;k&lt;/mi&gt;&lt;/mrow&gt;&lt;/msub&gt;&lt;mo&gt;-&lt;/mo&gt;&lt;msub&gt;&lt;mover&gt;&lt;mi mathvariant=\&quot;bold\&quot;&gt;y&lt;/mi&gt;&lt;mo&gt;^&lt;/mo&gt;&lt;/mover&gt;&lt;mrow&gt;&lt;mi&gt;n&lt;/mi&gt;&lt;mi&gt;k&lt;/mi&gt;&lt;/mrow&gt;&lt;/msub&gt;&lt;/mrow&gt;&lt;/mfenced&gt;&lt;mn&gt;2&lt;/mn&gt;&lt;/msup&gt;&lt;/math&gt;&quot;,&quot;origin&quot;:&quot;MathType Legacy&quot;,&quot;version&quot;:&quot;v3.26.0&quot;}" title="E subscript k equals sum from n equals 1 to N of open double vertical bar bold y subscript n k end subscript minus bold y with hat on top subscript n k end subscript close double vertical bar squ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E&lt;/mi&gt;&lt;mi&gt;k&lt;/mi&gt;&lt;/msub&gt;&lt;mo&gt;=&lt;/mo&gt;&lt;mstyle displaystyle=\&quot;false\&quot;&gt;&lt;munderover&gt;&lt;mo&gt;&amp;#x2211;&lt;/mo&gt;&lt;mrow&gt;&lt;mi&gt;n&lt;/mi&gt;&lt;mo&gt;=&lt;/mo&gt;&lt;mn&gt;1&lt;/mn&gt;&lt;/mrow&gt;&lt;mi&gt;N&lt;/mi&gt;&lt;/munderover&gt;&lt;/mstyle&gt;&lt;msup&gt;&lt;mfenced open=\&quot;||\&quot; close=\&quot;||\&quot;&gt;&lt;mrow&gt;&lt;msub&gt;&lt;mi mathvariant=\&quot;bold\&quot;&gt;y&lt;/mi&gt;&lt;mrow&gt;&lt;mi&gt;n&lt;/mi&gt;&lt;mi&gt;k&lt;/mi&gt;&lt;/mrow&gt;&lt;/msub&gt;&lt;mo&gt;-&lt;/mo&gt;&lt;msub&gt;&lt;mover&gt;&lt;mi mathvariant=\&quot;bold\&quot;&gt;y&lt;/mi&gt;&lt;mo&gt;^&lt;/mo&gt;&lt;/mover&gt;&lt;mrow&gt;&lt;mi&gt;n&lt;/mi&gt;&lt;mi&gt;k&lt;/mi&gt;&lt;/mrow&gt;&lt;/msub&gt;&lt;/mrow&gt;&lt;/mfenced&gt;&lt;mn&gt;2&lt;/mn&gt;&lt;/msup&gt;&lt;/math&gt;&quot;,&quot;origin&quot;:&quot;MathType Legacy&quot;,&quot;version&quot;:&quot;v3.26.0&quot;}" title="E subscript k equals sum from n equals 1 to N of open double vertical bar bold y subscript n k end subscript minus bold y with hat on top subscript n k end subscript close double vertical bar squared"/>
                    <pic:cNvPicPr/>
                  </pic:nvPicPr>
                  <pic:blipFill>
                    <a:blip r:embed="rId1308" cstate="print">
                      <a:extLst>
                        <a:ext uri="{28A0092B-C50C-407E-A947-70E740481C1C}">
                          <a14:useLocalDpi xmlns:a14="http://schemas.microsoft.com/office/drawing/2010/main" val="0"/>
                        </a:ext>
                      </a:extLst>
                    </a:blip>
                    <a:stretch>
                      <a:fillRect/>
                    </a:stretch>
                  </pic:blipFill>
                  <pic:spPr>
                    <a:xfrm>
                      <a:off x="0" y="0"/>
                      <a:ext cx="1481328" cy="268224"/>
                    </a:xfrm>
                    <a:prstGeom prst="rect">
                      <a:avLst/>
                    </a:prstGeom>
                  </pic:spPr>
                </pic:pic>
              </a:graphicData>
            </a:graphic>
          </wp:inline>
        </w:drawing>
      </w:r>
      <w:r w:rsidR="0090260C">
        <w:t xml:space="preserve"> </w:t>
      </w:r>
    </w:p>
    <w:p w:rsidR="0090260C" w:rsidRDefault="0090260C" w:rsidP="00652178">
      <w:pPr>
        <w:autoSpaceDE w:val="0"/>
        <w:autoSpaceDN w:val="0"/>
        <w:adjustRightInd w:val="0"/>
      </w:pPr>
    </w:p>
    <w:p w:rsidR="0090260C" w:rsidRDefault="0090260C" w:rsidP="00652178">
      <w:pPr>
        <w:autoSpaceDE w:val="0"/>
        <w:autoSpaceDN w:val="0"/>
        <w:adjustRightInd w:val="0"/>
      </w:pPr>
      <w:r>
        <w:t>where yhat is the model and y are the observed values</w:t>
      </w:r>
    </w:p>
    <w:p w:rsidR="00CE4F91" w:rsidRDefault="00CE4F91" w:rsidP="00652178">
      <w:pPr>
        <w:autoSpaceDE w:val="0"/>
        <w:autoSpaceDN w:val="0"/>
        <w:adjustRightInd w:val="0"/>
      </w:pPr>
    </w:p>
    <w:p w:rsidR="00CE4F91" w:rsidRDefault="00215ADC" w:rsidP="00652178">
      <w:pPr>
        <w:autoSpaceDE w:val="0"/>
        <w:autoSpaceDN w:val="0"/>
        <w:adjustRightInd w:val="0"/>
      </w:pPr>
      <w:r>
        <w:t>Can be minized by linearizing followed by iteration.</w:t>
      </w:r>
    </w:p>
    <w:p w:rsidR="0090260C" w:rsidRDefault="0090260C" w:rsidP="00652178">
      <w:pPr>
        <w:autoSpaceDE w:val="0"/>
        <w:autoSpaceDN w:val="0"/>
        <w:adjustRightInd w:val="0"/>
      </w:pPr>
    </w:p>
    <w:p w:rsidR="0090260C" w:rsidRDefault="0090260C" w:rsidP="0090260C">
      <w:pPr>
        <w:autoSpaceDE w:val="0"/>
        <w:autoSpaceDN w:val="0"/>
        <w:adjustRightInd w:val="0"/>
      </w:pPr>
    </w:p>
    <w:p w:rsidR="0090260C" w:rsidRDefault="0090260C" w:rsidP="0090260C">
      <w:pPr>
        <w:pStyle w:val="Heading3"/>
      </w:pPr>
      <w:r>
        <w:t>Direct Linear Transformation (DLT)</w:t>
      </w:r>
    </w:p>
    <w:p w:rsidR="0090260C" w:rsidRDefault="0090260C" w:rsidP="00652178">
      <w:pPr>
        <w:autoSpaceDE w:val="0"/>
        <w:autoSpaceDN w:val="0"/>
        <w:adjustRightInd w:val="0"/>
      </w:pPr>
    </w:p>
    <w:p w:rsidR="0090260C" w:rsidRDefault="0090260C" w:rsidP="00652178">
      <w:pPr>
        <w:autoSpaceDE w:val="0"/>
        <w:autoSpaceDN w:val="0"/>
        <w:adjustRightInd w:val="0"/>
      </w:pPr>
      <w:r>
        <w:t>Homogenous least squares</w:t>
      </w:r>
    </w:p>
    <w:p w:rsidR="0090260C" w:rsidRDefault="0090260C" w:rsidP="00652178">
      <w:pPr>
        <w:autoSpaceDE w:val="0"/>
        <w:autoSpaceDN w:val="0"/>
        <w:adjustRightInd w:val="0"/>
      </w:pPr>
    </w:p>
    <w:p w:rsidR="0090260C" w:rsidRDefault="0090260C" w:rsidP="00652178">
      <w:pPr>
        <w:autoSpaceDE w:val="0"/>
        <w:autoSpaceDN w:val="0"/>
        <w:adjustRightInd w:val="0"/>
      </w:pPr>
      <w:r>
        <w:t>Solve via total least squares (section ())</w:t>
      </w:r>
      <w:r w:rsidR="00925522">
        <w:t>.  Stack up to form H</w:t>
      </w:r>
    </w:p>
    <w:p w:rsidR="0090260C" w:rsidRDefault="0090260C" w:rsidP="00652178">
      <w:pPr>
        <w:autoSpaceDE w:val="0"/>
        <w:autoSpaceDN w:val="0"/>
        <w:adjustRightInd w:val="0"/>
      </w:pPr>
    </w:p>
    <w:p w:rsidR="0090260C" w:rsidRDefault="0090260C" w:rsidP="00652178">
      <w:pPr>
        <w:autoSpaceDE w:val="0"/>
        <w:autoSpaceDN w:val="0"/>
        <w:adjustRightInd w:val="0"/>
      </w:pPr>
      <w:r>
        <w:rPr>
          <w:noProof/>
          <w:position w:val="-44"/>
        </w:rPr>
        <w:drawing>
          <wp:inline distT="0" distB="0" distL="0" distR="0">
            <wp:extent cx="1276096" cy="670560"/>
            <wp:effectExtent l="0" t="0" r="0" b="0"/>
            <wp:docPr id="462979825" name="Picture 462979825" descr="{&quot;mathml&quot;:&quot;&lt;math style=\&quot;font-family:Times New Roman;font-size:12px;\&quot; xmlns=\&quot;http://www.w3.org/1998/Math/MathML\&quot;&gt;&lt;msub&gt;&lt;mi&gt;H&lt;/mi&gt;&lt;mi&gt;n&lt;/mi&gt;&lt;/msub&gt;&lt;mo&gt;=&lt;/mo&gt;&lt;mfenced open=\&quot;[\&quot; close=\&quot;]\&quot;&gt;&lt;mtable&gt;&lt;mtr&gt;&lt;mtd&gt;&lt;msub&gt;&lt;mi&gt;u&lt;/mi&gt;&lt;mi&gt;n&lt;/mi&gt;&lt;/msub&gt;&lt;msubsup&gt;&lt;mi&gt;p&lt;/mi&gt;&lt;mrow&gt;&lt;mn&gt;3&lt;/mn&gt;&lt;mi&gt;n&lt;/mi&gt;&lt;/mrow&gt;&lt;mi&gt;T&lt;/mi&gt;&lt;/msubsup&gt;&lt;mo&gt;-&lt;/mo&gt;&lt;msubsup&gt;&lt;mi&gt;p&lt;/mi&gt;&lt;mrow&gt;&lt;mn&gt;1&lt;/mn&gt;&lt;mi&gt;n&lt;/mi&gt;&lt;/mrow&gt;&lt;mi&gt;T&lt;/mi&gt;&lt;/msubsup&gt;&lt;/mtd&gt;&lt;/mtr&gt;&lt;mtr&gt;&lt;mtd&gt;&lt;msub&gt;&lt;mi&gt;u&lt;/mi&gt;&lt;mi&gt;n&lt;/mi&gt;&lt;/msub&gt;&lt;msubsup&gt;&lt;mi&gt;p&lt;/mi&gt;&lt;mrow&gt;&lt;mn&gt;3&lt;/mn&gt;&lt;mi&gt;n&lt;/mi&gt;&lt;/mrow&gt;&lt;mi&gt;T&lt;/mi&gt;&lt;/msubsup&gt;&lt;mo&gt;-&lt;/mo&gt;&lt;msubsup&gt;&lt;mi&gt;p&lt;/mi&gt;&lt;mrow&gt;&lt;mn&gt;2&lt;/mn&gt;&lt;mi&gt;n&lt;/mi&gt;&lt;/mrow&gt;&lt;mi&gt;T&lt;/mi&gt;&lt;/msubsup&gt;&lt;/mtd&gt;&lt;/mtr&gt;&lt;/mtable&gt;&lt;/mfenced&gt;&lt;/math&gt;&quot;,&quot;origin&quot;:&quot;MathType Legacy&quot;,&quot;version&quot;:&quot;v3.26.0&quot;}" title="H subscript n equals open square brackets table row cell u subscript n p subscript 3 n end subscript superscript T minus p subscript 1 n end subscript superscript T end cell row cell u subscript n p subscript 3 n end subscript superscript T minus p subscript 2 n end subscript superscript T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H&lt;/mi&gt;&lt;mi&gt;n&lt;/mi&gt;&lt;/msub&gt;&lt;mo&gt;=&lt;/mo&gt;&lt;mfenced open=\&quot;[\&quot; close=\&quot;]\&quot;&gt;&lt;mtable&gt;&lt;mtr&gt;&lt;mtd&gt;&lt;msub&gt;&lt;mi&gt;u&lt;/mi&gt;&lt;mi&gt;n&lt;/mi&gt;&lt;/msub&gt;&lt;msubsup&gt;&lt;mi&gt;p&lt;/mi&gt;&lt;mrow&gt;&lt;mn&gt;3&lt;/mn&gt;&lt;mi&gt;n&lt;/mi&gt;&lt;/mrow&gt;&lt;mi&gt;T&lt;/mi&gt;&lt;/msubsup&gt;&lt;mo&gt;-&lt;/mo&gt;&lt;msubsup&gt;&lt;mi&gt;p&lt;/mi&gt;&lt;mrow&gt;&lt;mn&gt;1&lt;/mn&gt;&lt;mi&gt;n&lt;/mi&gt;&lt;/mrow&gt;&lt;mi&gt;T&lt;/mi&gt;&lt;/msubsup&gt;&lt;/mtd&gt;&lt;/mtr&gt;&lt;mtr&gt;&lt;mtd&gt;&lt;msub&gt;&lt;mi&gt;u&lt;/mi&gt;&lt;mi&gt;n&lt;/mi&gt;&lt;/msub&gt;&lt;msubsup&gt;&lt;mi&gt;p&lt;/mi&gt;&lt;mrow&gt;&lt;mn&gt;3&lt;/mn&gt;&lt;mi&gt;n&lt;/mi&gt;&lt;/mrow&gt;&lt;mi&gt;T&lt;/mi&gt;&lt;/msubsup&gt;&lt;mo&gt;-&lt;/mo&gt;&lt;msubsup&gt;&lt;mi&gt;p&lt;/mi&gt;&lt;mrow&gt;&lt;mn&gt;2&lt;/mn&gt;&lt;mi&gt;n&lt;/mi&gt;&lt;/mrow&gt;&lt;mi&gt;T&lt;/mi&gt;&lt;/msubsup&gt;&lt;/mtd&gt;&lt;/mtr&gt;&lt;/mtable&gt;&lt;/mfenced&gt;&lt;/math&gt;&quot;,&quot;origin&quot;:&quot;MathType Legacy&quot;,&quot;version&quot;:&quot;v3.26.0&quot;}" title="H subscript n equals open square brackets table row cell u subscript n p subscript 3 n end subscript superscript T minus p subscript 1 n end subscript superscript T end cell row cell u subscript n p subscript 3 n end subscript superscript T minus p subscript 2 n end subscript superscript T end cell end table close square brackets"/>
                    <pic:cNvPicPr/>
                  </pic:nvPicPr>
                  <pic:blipFill>
                    <a:blip r:embed="rId1309" cstate="print">
                      <a:extLst>
                        <a:ext uri="{28A0092B-C50C-407E-A947-70E740481C1C}">
                          <a14:useLocalDpi xmlns:a14="http://schemas.microsoft.com/office/drawing/2010/main" val="0"/>
                        </a:ext>
                      </a:extLst>
                    </a:blip>
                    <a:stretch>
                      <a:fillRect/>
                    </a:stretch>
                  </pic:blipFill>
                  <pic:spPr>
                    <a:xfrm>
                      <a:off x="0" y="0"/>
                      <a:ext cx="1276096" cy="670560"/>
                    </a:xfrm>
                    <a:prstGeom prst="rect">
                      <a:avLst/>
                    </a:prstGeom>
                  </pic:spPr>
                </pic:pic>
              </a:graphicData>
            </a:graphic>
          </wp:inline>
        </w:drawing>
      </w:r>
    </w:p>
    <w:p w:rsidR="0090260C" w:rsidRDefault="0090260C" w:rsidP="00652178">
      <w:pPr>
        <w:autoSpaceDE w:val="0"/>
        <w:autoSpaceDN w:val="0"/>
        <w:adjustRightInd w:val="0"/>
      </w:pPr>
    </w:p>
    <w:p w:rsidR="0090260C" w:rsidRDefault="0090260C" w:rsidP="00652178">
      <w:pPr>
        <w:autoSpaceDE w:val="0"/>
        <w:autoSpaceDN w:val="0"/>
        <w:adjustRightInd w:val="0"/>
      </w:pPr>
    </w:p>
    <w:p w:rsidR="0090260C" w:rsidRDefault="0090260C" w:rsidP="00652178">
      <w:pPr>
        <w:autoSpaceDE w:val="0"/>
        <w:autoSpaceDN w:val="0"/>
        <w:adjustRightInd w:val="0"/>
      </w:pPr>
      <w:r>
        <w:rPr>
          <w:noProof/>
        </w:rPr>
        <w:drawing>
          <wp:inline distT="0" distB="0" distL="0" distR="0">
            <wp:extent cx="453136" cy="105664"/>
            <wp:effectExtent l="0" t="0" r="0" b="0"/>
            <wp:docPr id="428046270" name="Picture 428046270" descr="{&quot;mathml&quot;:&quot;&lt;math style=\&quot;font-family:Times New Roman;font-size:12px;\&quot; xmlns=\&quot;http://www.w3.org/1998/Math/MathML\&quot;&gt;&lt;mi&gt;H&lt;/mi&gt;&lt;mi&gt;X&lt;/mi&gt;&lt;mo&gt;=&lt;/mo&gt;&lt;mn&gt;0&lt;/mn&gt;&lt;/math&gt;&quot;,&quot;origin&quot;:&quot;MathType Legacy&quot;,&quot;version&quot;:&quot;v3.26.0&quot;}" title="H X equal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H&lt;/mi&gt;&lt;mi&gt;X&lt;/mi&gt;&lt;mo&gt;=&lt;/mo&gt;&lt;mn&gt;0&lt;/mn&gt;&lt;/math&gt;&quot;,&quot;origin&quot;:&quot;MathType Legacy&quot;,&quot;version&quot;:&quot;v3.26.0&quot;}" title="H X equals 0"/>
                    <pic:cNvPicPr/>
                  </pic:nvPicPr>
                  <pic:blipFill>
                    <a:blip r:embed="rId1310" cstate="print">
                      <a:extLst>
                        <a:ext uri="{28A0092B-C50C-407E-A947-70E740481C1C}">
                          <a14:useLocalDpi xmlns:a14="http://schemas.microsoft.com/office/drawing/2010/main" val="0"/>
                        </a:ext>
                      </a:extLst>
                    </a:blip>
                    <a:stretch>
                      <a:fillRect/>
                    </a:stretch>
                  </pic:blipFill>
                  <pic:spPr>
                    <a:xfrm>
                      <a:off x="0" y="0"/>
                      <a:ext cx="453136" cy="105664"/>
                    </a:xfrm>
                    <a:prstGeom prst="rect">
                      <a:avLst/>
                    </a:prstGeom>
                  </pic:spPr>
                </pic:pic>
              </a:graphicData>
            </a:graphic>
          </wp:inline>
        </w:drawing>
      </w:r>
    </w:p>
    <w:p w:rsidR="0090260C" w:rsidRDefault="0090260C" w:rsidP="0090260C">
      <w:r>
        <w:t>Least squares</w:t>
      </w:r>
    </w:p>
    <w:p w:rsidR="0090260C" w:rsidRDefault="0090260C" w:rsidP="0090260C"/>
    <w:p w:rsidR="0090260C" w:rsidRPr="0090260C" w:rsidRDefault="0090260C" w:rsidP="0090260C">
      <w:r>
        <w:t>In this case we fix W to be equal to one.</w:t>
      </w:r>
    </w:p>
    <w:p w:rsidR="00867031" w:rsidRDefault="00867031" w:rsidP="00652178">
      <w:pPr>
        <w:autoSpaceDE w:val="0"/>
        <w:autoSpaceDN w:val="0"/>
        <w:adjustRightInd w:val="0"/>
      </w:pPr>
    </w:p>
    <w:p w:rsidR="0090260C" w:rsidRDefault="0090260C" w:rsidP="00652178">
      <w:pPr>
        <w:autoSpaceDE w:val="0"/>
        <w:autoSpaceDN w:val="0"/>
        <w:adjustRightInd w:val="0"/>
      </w:pPr>
      <w:r>
        <w:t xml:space="preserve">Let ai^T be the rows of the upper left 3x3 matrix residing in P, then </w:t>
      </w:r>
      <w:r w:rsidR="00925522">
        <w:t xml:space="preserve">by isolating r, </w:t>
      </w:r>
      <w:r>
        <w:t xml:space="preserve">from () we form the linear system </w:t>
      </w:r>
      <w:r>
        <w:rPr>
          <w:noProof/>
        </w:rPr>
        <w:drawing>
          <wp:inline distT="0" distB="0" distL="0" distR="0" wp14:anchorId="087AB666" wp14:editId="66B41BBA">
            <wp:extent cx="428752" cy="107696"/>
            <wp:effectExtent l="0" t="0" r="0" b="0"/>
            <wp:docPr id="1660807014" name="Picture 1660807014" descr="{&quot;mathml&quot;:&quot;&lt;math style=\&quot;font-family:Times New Roman;font-size:12px;\&quot; xmlns=\&quot;http://www.w3.org/1998/Math/MathML\&quot;&gt;&lt;mi&gt;H&lt;/mi&gt;&lt;mi&gt;r&lt;/mi&gt;&lt;mo&gt;=&lt;/mo&gt;&lt;mi&gt;d&lt;/mi&gt;&lt;/math&gt;&quot;,&quot;origin&quot;:&quot;MathType Legacy&quot;,&quot;version&quot;:&quot;v3.26.0&quot;}" title="H r equals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H&lt;/mi&gt;&lt;mi&gt;r&lt;/mi&gt;&lt;mo&gt;=&lt;/mo&gt;&lt;mi&gt;d&lt;/mi&gt;&lt;/math&gt;&quot;,&quot;origin&quot;:&quot;MathType Legacy&quot;,&quot;version&quot;:&quot;v3.26.0&quot;}" title="H r equals d"/>
                    <pic:cNvPicPr/>
                  </pic:nvPicPr>
                  <pic:blipFill>
                    <a:blip r:embed="rId1311" cstate="print">
                      <a:extLst>
                        <a:ext uri="{28A0092B-C50C-407E-A947-70E740481C1C}">
                          <a14:useLocalDpi xmlns:a14="http://schemas.microsoft.com/office/drawing/2010/main" val="0"/>
                        </a:ext>
                      </a:extLst>
                    </a:blip>
                    <a:stretch>
                      <a:fillRect/>
                    </a:stretch>
                  </pic:blipFill>
                  <pic:spPr>
                    <a:xfrm>
                      <a:off x="0" y="0"/>
                      <a:ext cx="428752" cy="107696"/>
                    </a:xfrm>
                    <a:prstGeom prst="rect">
                      <a:avLst/>
                    </a:prstGeom>
                  </pic:spPr>
                </pic:pic>
              </a:graphicData>
            </a:graphic>
          </wp:inline>
        </w:drawing>
      </w:r>
      <w:r>
        <w:t xml:space="preserve">, with </w:t>
      </w:r>
    </w:p>
    <w:p w:rsidR="0090260C" w:rsidRDefault="0090260C" w:rsidP="00652178">
      <w:pPr>
        <w:autoSpaceDE w:val="0"/>
        <w:autoSpaceDN w:val="0"/>
        <w:adjustRightInd w:val="0"/>
      </w:pPr>
    </w:p>
    <w:p w:rsidR="0090260C" w:rsidRDefault="0090260C" w:rsidP="00652178">
      <w:pPr>
        <w:autoSpaceDE w:val="0"/>
        <w:autoSpaceDN w:val="0"/>
        <w:adjustRightInd w:val="0"/>
      </w:pPr>
    </w:p>
    <w:p w:rsidR="0090260C" w:rsidRPr="004A1FD6" w:rsidRDefault="0090260C" w:rsidP="00652178">
      <w:pPr>
        <w:autoSpaceDE w:val="0"/>
        <w:autoSpaceDN w:val="0"/>
        <w:adjustRightInd w:val="0"/>
      </w:pPr>
    </w:p>
    <w:p w:rsidR="00D374E4" w:rsidRDefault="0090260C" w:rsidP="00867031">
      <w:pPr>
        <w:autoSpaceDE w:val="0"/>
        <w:autoSpaceDN w:val="0"/>
        <w:adjustRightInd w:val="0"/>
        <w:jc w:val="center"/>
      </w:pPr>
      <w:r>
        <w:rPr>
          <w:noProof/>
          <w:position w:val="-34"/>
        </w:rPr>
        <w:drawing>
          <wp:inline distT="0" distB="0" distL="0" distR="0" wp14:anchorId="2AD6712A" wp14:editId="7FC01060">
            <wp:extent cx="1454912" cy="1326896"/>
            <wp:effectExtent l="0" t="0" r="0" b="0"/>
            <wp:docPr id="1321257144" name="Picture 1321257144" descr="{&quot;mathml&quot;:&quot;&lt;math style=\&quot;font-family:Times New Roman;font-size:12px;\&quot; xmlns=\&quot;http://www.w3.org/1998/Math/MathML\&quot;&gt;&lt;msub&gt;&lt;mi&gt;H&lt;/mi&gt;&lt;mi&gt;n&lt;/mi&gt;&lt;/msub&gt;&lt;mo&gt;=&lt;/mo&gt;&lt;mfenced open=\&quot;[\&quot; close=\&quot;]\&quot;&gt;&lt;mtable&gt;&lt;mtr&gt;&lt;mtd&gt;&lt;msubsup&gt;&lt;mi&gt;a&lt;/mi&gt;&lt;mrow&gt;&lt;mn&gt;3&lt;/mn&gt;&lt;mi&gt;n&lt;/mi&gt;&lt;/mrow&gt;&lt;mi&gt;T&lt;/mi&gt;&lt;/msubsup&gt;&lt;msub&gt;&lt;mi&gt;u&lt;/mi&gt;&lt;mi&gt;n&lt;/mi&gt;&lt;/msub&gt;&lt;mo&gt;-&lt;/mo&gt;&lt;msubsup&gt;&lt;mi&gt;a&lt;/mi&gt;&lt;mrow&gt;&lt;mn&gt;1&lt;/mn&gt;&lt;mi&gt;n&lt;/mi&gt;&lt;/mrow&gt;&lt;mi&gt;T&lt;/mi&gt;&lt;/msubsup&gt;&lt;/mtd&gt;&lt;/mtr&gt;&lt;mtr&gt;&lt;mtd&gt;&lt;msubsup&gt;&lt;mi&gt;a&lt;/mi&gt;&lt;mrow&gt;&lt;mn&gt;3&lt;/mn&gt;&lt;mi&gt;n&lt;/mi&gt;&lt;/mrow&gt;&lt;mi&gt;T&lt;/mi&gt;&lt;/msubsup&gt;&lt;msub&gt;&lt;mi&gt;v&lt;/mi&gt;&lt;mi&gt;n&lt;/mi&gt;&lt;/msub&gt;&lt;mo&gt;-&lt;/mo&gt;&lt;msubsup&gt;&lt;mi&gt;a&lt;/mi&gt;&lt;mrow&gt;&lt;mn&gt;2&lt;/mn&gt;&lt;mi&gt;n&lt;/mi&gt;&lt;/mrow&gt;&lt;mi&gt;T&lt;/mi&gt;&lt;/msubsup&gt;&lt;/mtd&gt;&lt;/mtr&gt;&lt;/mtable&gt;&lt;/mfenced&gt;&lt;mspace linebreak=\&quot;newline\&quot;/&gt;&lt;msub&gt;&lt;mi&gt;d&lt;/mi&gt;&lt;mi&gt;n&lt;/mi&gt;&lt;/msub&gt;&lt;mo&gt;=&lt;/mo&gt;&lt;mfenced open=\&quot;[\&quot; close=\&quot;]\&quot;&gt;&lt;mtable&gt;&lt;mtr&gt;&lt;mtd&gt;&lt;msub&gt;&lt;mi&gt;P&lt;/mi&gt;&lt;mrow&gt;&lt;mn&gt;14&lt;/mn&gt;&lt;mo&gt;,&lt;/mo&gt;&lt;mi&gt;n&lt;/mi&gt;&lt;/mrow&gt;&lt;/msub&gt;&lt;mo&gt;-&lt;/mo&gt;&lt;msub&gt;&lt;mi&gt;u&lt;/mi&gt;&lt;mi&gt;n&lt;/mi&gt;&lt;/msub&gt;&lt;msub&gt;&lt;mi&gt;P&lt;/mi&gt;&lt;mrow&gt;&lt;mn&gt;34&lt;/mn&gt;&lt;mo&gt;,&lt;/mo&gt;&lt;mi&gt;n&lt;/mi&gt;&lt;/mrow&gt;&lt;/msub&gt;&lt;/mtd&gt;&lt;/mtr&gt;&lt;mtr&gt;&lt;mtd&gt;&lt;msub&gt;&lt;mi&gt;P&lt;/mi&gt;&lt;mrow&gt;&lt;mn&gt;24&lt;/mn&gt;&lt;mo&gt;,&lt;/mo&gt;&lt;mi&gt;n&lt;/mi&gt;&lt;/mrow&gt;&lt;/msub&gt;&lt;mo&gt;-&lt;/mo&gt;&lt;msub&gt;&lt;mi&gt;v&lt;/mi&gt;&lt;mi&gt;n&lt;/mi&gt;&lt;/msub&gt;&lt;msub&gt;&lt;mi&gt;P&lt;/mi&gt;&lt;mrow&gt;&lt;mn&gt;34&lt;/mn&gt;&lt;mo&gt;,&lt;/mo&gt;&lt;mi&gt;n&lt;/mi&gt;&lt;/mrow&gt;&lt;/msub&gt;&lt;/mtd&gt;&lt;/mtr&gt;&lt;/mtable&gt;&lt;/mfenced&gt;&lt;mspace linebreak=\&quot;newline\&quot;/&gt;&lt;/math&gt;&quot;,&quot;origin&quot;:&quot;MathType Legacy&quot;,&quot;version&quot;:&quot;v3.26.0&quot;}" title="H subscript n equals open square brackets table row cell a subscript 3 n end subscript superscript T u subscript n minus a subscript 1 n end subscript superscript T end cell row cell a subscript 3 n end subscript superscript T v subscript n minus a subscript 2 n end subscript superscript T end cell end table close square brackets&#10;d subscript n equals open square brackets table row cell P subscript 14 comma n end subscript minus u subscript n P subscript 34 comma n end subscript end cell row cell P subscript 24 comma n end subscript minus v subscript n P subscript 34 comma n end subscript end cell end table close square bracket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H&lt;/mi&gt;&lt;mi&gt;n&lt;/mi&gt;&lt;/msub&gt;&lt;mo&gt;=&lt;/mo&gt;&lt;mfenced open=\&quot;[\&quot; close=\&quot;]\&quot;&gt;&lt;mtable&gt;&lt;mtr&gt;&lt;mtd&gt;&lt;msubsup&gt;&lt;mi&gt;a&lt;/mi&gt;&lt;mrow&gt;&lt;mn&gt;3&lt;/mn&gt;&lt;mi&gt;n&lt;/mi&gt;&lt;/mrow&gt;&lt;mi&gt;T&lt;/mi&gt;&lt;/msubsup&gt;&lt;msub&gt;&lt;mi&gt;u&lt;/mi&gt;&lt;mi&gt;n&lt;/mi&gt;&lt;/msub&gt;&lt;mo&gt;-&lt;/mo&gt;&lt;msubsup&gt;&lt;mi&gt;a&lt;/mi&gt;&lt;mrow&gt;&lt;mn&gt;1&lt;/mn&gt;&lt;mi&gt;n&lt;/mi&gt;&lt;/mrow&gt;&lt;mi&gt;T&lt;/mi&gt;&lt;/msubsup&gt;&lt;/mtd&gt;&lt;/mtr&gt;&lt;mtr&gt;&lt;mtd&gt;&lt;msubsup&gt;&lt;mi&gt;a&lt;/mi&gt;&lt;mrow&gt;&lt;mn&gt;3&lt;/mn&gt;&lt;mi&gt;n&lt;/mi&gt;&lt;/mrow&gt;&lt;mi&gt;T&lt;/mi&gt;&lt;/msubsup&gt;&lt;msub&gt;&lt;mi&gt;v&lt;/mi&gt;&lt;mi&gt;n&lt;/mi&gt;&lt;/msub&gt;&lt;mo&gt;-&lt;/mo&gt;&lt;msubsup&gt;&lt;mi&gt;a&lt;/mi&gt;&lt;mrow&gt;&lt;mn&gt;2&lt;/mn&gt;&lt;mi&gt;n&lt;/mi&gt;&lt;/mrow&gt;&lt;mi&gt;T&lt;/mi&gt;&lt;/msubsup&gt;&lt;/mtd&gt;&lt;/mtr&gt;&lt;/mtable&gt;&lt;/mfenced&gt;&lt;mspace linebreak=\&quot;newline\&quot;/&gt;&lt;msub&gt;&lt;mi&gt;d&lt;/mi&gt;&lt;mi&gt;n&lt;/mi&gt;&lt;/msub&gt;&lt;mo&gt;=&lt;/mo&gt;&lt;mfenced open=\&quot;[\&quot; close=\&quot;]\&quot;&gt;&lt;mtable&gt;&lt;mtr&gt;&lt;mtd&gt;&lt;msub&gt;&lt;mi&gt;P&lt;/mi&gt;&lt;mrow&gt;&lt;mn&gt;14&lt;/mn&gt;&lt;mo&gt;,&lt;/mo&gt;&lt;mi&gt;n&lt;/mi&gt;&lt;/mrow&gt;&lt;/msub&gt;&lt;mo&gt;-&lt;/mo&gt;&lt;msub&gt;&lt;mi&gt;u&lt;/mi&gt;&lt;mi&gt;n&lt;/mi&gt;&lt;/msub&gt;&lt;msub&gt;&lt;mi&gt;P&lt;/mi&gt;&lt;mrow&gt;&lt;mn&gt;34&lt;/mn&gt;&lt;mo&gt;,&lt;/mo&gt;&lt;mi&gt;n&lt;/mi&gt;&lt;/mrow&gt;&lt;/msub&gt;&lt;/mtd&gt;&lt;/mtr&gt;&lt;mtr&gt;&lt;mtd&gt;&lt;msub&gt;&lt;mi&gt;P&lt;/mi&gt;&lt;mrow&gt;&lt;mn&gt;24&lt;/mn&gt;&lt;mo&gt;,&lt;/mo&gt;&lt;mi&gt;n&lt;/mi&gt;&lt;/mrow&gt;&lt;/msub&gt;&lt;mo&gt;-&lt;/mo&gt;&lt;msub&gt;&lt;mi&gt;v&lt;/mi&gt;&lt;mi&gt;n&lt;/mi&gt;&lt;/msub&gt;&lt;msub&gt;&lt;mi&gt;P&lt;/mi&gt;&lt;mrow&gt;&lt;mn&gt;34&lt;/mn&gt;&lt;mo&gt;,&lt;/mo&gt;&lt;mi&gt;n&lt;/mi&gt;&lt;/mrow&gt;&lt;/msub&gt;&lt;/mtd&gt;&lt;/mtr&gt;&lt;/mtable&gt;&lt;/mfenced&gt;&lt;mspace linebreak=\&quot;newline\&quot;/&gt;&lt;/math&gt;&quot;,&quot;origin&quot;:&quot;MathType Legacy&quot;,&quot;version&quot;:&quot;v3.26.0&quot;}" title="H subscript n equals open square brackets table row cell a subscript 3 n end subscript superscript T u subscript n minus a subscript 1 n end subscript superscript T end cell row cell a subscript 3 n end subscript superscript T v subscript n minus a subscript 2 n end subscript superscript T end cell end table close square brackets&#10;d subscript n equals open square brackets table row cell P subscript 14 comma n end subscript minus u subscript n P subscript 34 comma n end subscript end cell row cell P subscript 24 comma n end subscript minus v subscript n P subscript 34 comma n end subscript end cell end table close square brackets&#10;"/>
                    <pic:cNvPicPr/>
                  </pic:nvPicPr>
                  <pic:blipFill>
                    <a:blip r:embed="rId1312" cstate="print">
                      <a:extLst>
                        <a:ext uri="{28A0092B-C50C-407E-A947-70E740481C1C}">
                          <a14:useLocalDpi xmlns:a14="http://schemas.microsoft.com/office/drawing/2010/main" val="0"/>
                        </a:ext>
                      </a:extLst>
                    </a:blip>
                    <a:stretch>
                      <a:fillRect/>
                    </a:stretch>
                  </pic:blipFill>
                  <pic:spPr>
                    <a:xfrm>
                      <a:off x="0" y="0"/>
                      <a:ext cx="1454912" cy="1326896"/>
                    </a:xfrm>
                    <a:prstGeom prst="rect">
                      <a:avLst/>
                    </a:prstGeom>
                  </pic:spPr>
                </pic:pic>
              </a:graphicData>
            </a:graphic>
          </wp:inline>
        </w:drawing>
      </w:r>
    </w:p>
    <w:p w:rsidR="00867031" w:rsidRDefault="00867031" w:rsidP="00652178">
      <w:pPr>
        <w:autoSpaceDE w:val="0"/>
        <w:autoSpaceDN w:val="0"/>
        <w:adjustRightInd w:val="0"/>
      </w:pPr>
    </w:p>
    <w:p w:rsidR="00867031" w:rsidRDefault="0090260C" w:rsidP="00652178">
      <w:pPr>
        <w:autoSpaceDE w:val="0"/>
        <w:autoSpaceDN w:val="0"/>
        <w:adjustRightInd w:val="0"/>
      </w:pPr>
      <w:r>
        <w:t xml:space="preserve">The solution is </w:t>
      </w:r>
      <w:r>
        <w:rPr>
          <w:noProof/>
          <w:position w:val="-13"/>
        </w:rPr>
        <w:drawing>
          <wp:inline distT="0" distB="0" distL="0" distR="0">
            <wp:extent cx="512064" cy="209296"/>
            <wp:effectExtent l="0" t="0" r="0" b="0"/>
            <wp:docPr id="1039011556" name="Picture 1039011556" descr="{&quot;mathml&quot;:&quot;&lt;math style=\&quot;font-family:Times New Roman;font-size:12px;\&quot; xmlns=\&quot;http://www.w3.org/1998/Math/MathML\&quot;&gt;&lt;mover&gt;&lt;mi&gt;r&lt;/mi&gt;&lt;mo&gt;^&lt;/mo&gt;&lt;/mover&gt;&lt;mo&gt;=&lt;/mo&gt;&lt;msub&gt;&lt;mi&gt;P&lt;/mi&gt;&lt;mi&gt;H&lt;/mi&gt;&lt;/msub&gt;&lt;mi&gt;d&lt;/mi&gt;&lt;/math&gt;&quot;,&quot;origin&quot;:&quot;MathType Legacy&quot;,&quot;version&quot;:&quot;v3.26.0&quot;}" title="r with hat on top equals P subscript H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over&gt;&lt;mi&gt;r&lt;/mi&gt;&lt;mo&gt;^&lt;/mo&gt;&lt;/mover&gt;&lt;mo&gt;=&lt;/mo&gt;&lt;msub&gt;&lt;mi&gt;P&lt;/mi&gt;&lt;mi&gt;H&lt;/mi&gt;&lt;/msub&gt;&lt;mi&gt;d&lt;/mi&gt;&lt;/math&gt;&quot;,&quot;origin&quot;:&quot;MathType Legacy&quot;,&quot;version&quot;:&quot;v3.26.0&quot;}" title="r with hat on top equals P subscript H d"/>
                    <pic:cNvPicPr/>
                  </pic:nvPicPr>
                  <pic:blipFill>
                    <a:blip r:embed="rId1313" cstate="print">
                      <a:extLst>
                        <a:ext uri="{28A0092B-C50C-407E-A947-70E740481C1C}">
                          <a14:useLocalDpi xmlns:a14="http://schemas.microsoft.com/office/drawing/2010/main" val="0"/>
                        </a:ext>
                      </a:extLst>
                    </a:blip>
                    <a:stretch>
                      <a:fillRect/>
                    </a:stretch>
                  </pic:blipFill>
                  <pic:spPr>
                    <a:xfrm>
                      <a:off x="0" y="0"/>
                      <a:ext cx="512064" cy="209296"/>
                    </a:xfrm>
                    <a:prstGeom prst="rect">
                      <a:avLst/>
                    </a:prstGeom>
                  </pic:spPr>
                </pic:pic>
              </a:graphicData>
            </a:graphic>
          </wp:inline>
        </w:drawing>
      </w:r>
      <w:r>
        <w:t>.</w:t>
      </w:r>
    </w:p>
    <w:p w:rsidR="0090260C" w:rsidRDefault="0090260C" w:rsidP="00652178">
      <w:pPr>
        <w:autoSpaceDE w:val="0"/>
        <w:autoSpaceDN w:val="0"/>
        <w:adjustRightInd w:val="0"/>
      </w:pPr>
    </w:p>
    <w:p w:rsidR="00867031" w:rsidRDefault="00215ADC" w:rsidP="00652178">
      <w:pPr>
        <w:autoSpaceDE w:val="0"/>
        <w:autoSpaceDN w:val="0"/>
        <w:adjustRightInd w:val="0"/>
      </w:pPr>
      <w:r>
        <w:t>Because the error is Z times reprojection error</w:t>
      </w:r>
      <w:r w:rsidR="0090260C">
        <w:t xml:space="preserve"> also numerical issues with magnitudes of the elements of the linear system.  Can be perverse geometries.</w:t>
      </w:r>
    </w:p>
    <w:p w:rsidR="000058B9" w:rsidRDefault="000058B9" w:rsidP="00652178">
      <w:pPr>
        <w:autoSpaceDE w:val="0"/>
        <w:autoSpaceDN w:val="0"/>
        <w:adjustRightInd w:val="0"/>
      </w:pPr>
    </w:p>
    <w:p w:rsidR="000058B9" w:rsidRDefault="000058B9" w:rsidP="00652178">
      <w:pPr>
        <w:autoSpaceDE w:val="0"/>
        <w:autoSpaceDN w:val="0"/>
        <w:adjustRightInd w:val="0"/>
      </w:pPr>
      <w:r>
        <w:t>Line of 3 cameras separated by 1 m.  Object at 2 m.</w:t>
      </w:r>
    </w:p>
    <w:p w:rsidR="0090260C" w:rsidRDefault="0090260C" w:rsidP="0090260C"/>
    <w:p w:rsidR="0090260C" w:rsidRPr="0090260C" w:rsidRDefault="000058B9" w:rsidP="0090260C">
      <w:r w:rsidRPr="000058B9">
        <w:lastRenderedPageBreak/>
        <w:drawing>
          <wp:inline distT="0" distB="0" distL="0" distR="0" wp14:anchorId="6062DAFE" wp14:editId="2B011E74">
            <wp:extent cx="5943600" cy="3868420"/>
            <wp:effectExtent l="0" t="0" r="0" b="5080"/>
            <wp:docPr id="510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408" name=""/>
                    <pic:cNvPicPr/>
                  </pic:nvPicPr>
                  <pic:blipFill>
                    <a:blip r:embed="rId1314"/>
                    <a:stretch>
                      <a:fillRect/>
                    </a:stretch>
                  </pic:blipFill>
                  <pic:spPr>
                    <a:xfrm>
                      <a:off x="0" y="0"/>
                      <a:ext cx="5943600" cy="3868420"/>
                    </a:xfrm>
                    <a:prstGeom prst="rect">
                      <a:avLst/>
                    </a:prstGeom>
                  </pic:spPr>
                </pic:pic>
              </a:graphicData>
            </a:graphic>
          </wp:inline>
        </w:drawing>
      </w:r>
    </w:p>
    <w:p w:rsidR="00867031" w:rsidRDefault="00215ADC" w:rsidP="00215ADC">
      <w:pPr>
        <w:pStyle w:val="Heading3"/>
      </w:pPr>
      <w:r>
        <w:t>Shape from X</w:t>
      </w:r>
    </w:p>
    <w:p w:rsidR="00867031" w:rsidRDefault="00867031" w:rsidP="00867031"/>
    <w:p w:rsidR="00867031" w:rsidRDefault="00867031" w:rsidP="00867031">
      <w:r>
        <w:t>Involves the relationship between 3D spatial information and its 2D projection on the image plane.  If pk is the 2d point in the kth view of 3d point P are related by the pinhole camera equation pk = h(P).  points pk and pj are related by a rigid body transformation M = R,T.  If M is known P can be triangulated.  Stereo cameras with known extrinsics and intrinsics are a special case of this.  Conversely, if P is known, M can be found.</w:t>
      </w:r>
    </w:p>
    <w:p w:rsidR="00867031" w:rsidRDefault="00867031" w:rsidP="00867031"/>
    <w:p w:rsidR="00867031" w:rsidRDefault="00867031" w:rsidP="00867031">
      <w:r>
        <w:t>the relationship P = RP + T can be differentiated to yield</w:t>
      </w:r>
    </w:p>
    <w:p w:rsidR="00867031" w:rsidRDefault="00867031" w:rsidP="00867031"/>
    <w:p w:rsidR="00867031" w:rsidRDefault="00867031" w:rsidP="00867031">
      <w:r>
        <w:t>Pdot = RdotP + RPdot + Tdot</w:t>
      </w:r>
    </w:p>
    <w:p w:rsidR="00867031" w:rsidRDefault="00867031" w:rsidP="00867031"/>
    <w:p w:rsidR="00867031" w:rsidRDefault="00867031" w:rsidP="00867031">
      <w:r>
        <w:t>The  linear velocity is related to the angular velocity of a point in the camera frame located by T wrt a reference frame is</w:t>
      </w:r>
    </w:p>
    <w:p w:rsidR="00867031" w:rsidRDefault="00867031" w:rsidP="00867031"/>
    <w:p w:rsidR="00867031" w:rsidRDefault="00867031" w:rsidP="00867031">
      <w:r>
        <w:t>Pdot = omega x P + T.</w:t>
      </w:r>
    </w:p>
    <w:p w:rsidR="00867031" w:rsidRDefault="00867031" w:rsidP="00867031"/>
    <w:p w:rsidR="00867031" w:rsidRDefault="00867031" w:rsidP="00867031"/>
    <w:p w:rsidR="00867031" w:rsidRDefault="00867031" w:rsidP="00867031"/>
    <w:p w:rsidR="00CE4F91" w:rsidRDefault="00867031" w:rsidP="00CE4F91">
      <w:r>
        <w:t xml:space="preserve">Suppose we have N views of a point P with projections pk. </w:t>
      </w:r>
      <w:r w:rsidR="00CE4F91">
        <w:t>For the case of K views, with camera poses M</w:t>
      </w:r>
    </w:p>
    <w:p w:rsidR="00867031" w:rsidRPr="00867031" w:rsidRDefault="00867031" w:rsidP="00867031"/>
    <w:p w:rsidR="00D374E4" w:rsidRPr="004A1FD6" w:rsidRDefault="00D374E4" w:rsidP="00652178">
      <w:pPr>
        <w:autoSpaceDE w:val="0"/>
        <w:autoSpaceDN w:val="0"/>
        <w:adjustRightInd w:val="0"/>
      </w:pPr>
    </w:p>
    <w:p w:rsidR="00D374E4" w:rsidRPr="004A1FD6" w:rsidRDefault="00D374E4" w:rsidP="00652178">
      <w:pPr>
        <w:autoSpaceDE w:val="0"/>
        <w:autoSpaceDN w:val="0"/>
        <w:adjustRightInd w:val="0"/>
      </w:pPr>
    </w:p>
    <w:p w:rsidR="00D374E4" w:rsidRPr="004A1FD6" w:rsidRDefault="00D374E4" w:rsidP="00652178"/>
    <w:p w:rsidR="00CE4F91" w:rsidRDefault="00CE4F91" w:rsidP="00CE4F91"/>
    <w:p w:rsidR="00CE4F91" w:rsidRPr="004A1FD6" w:rsidRDefault="00CE4F91" w:rsidP="00CE4F91"/>
    <w:p w:rsidR="00D374E4" w:rsidRPr="004A1FD6" w:rsidRDefault="00D374E4" w:rsidP="00867031">
      <w:pPr>
        <w:pStyle w:val="Heading3"/>
      </w:pPr>
      <w:bookmarkStart w:id="259" w:name="_Toc209787800"/>
      <w:bookmarkStart w:id="260" w:name="_Toc229857458"/>
      <w:bookmarkStart w:id="261" w:name="_Toc229926511"/>
      <w:r w:rsidRPr="004A1FD6">
        <w:t>Iterative Closest Point</w:t>
      </w:r>
      <w:bookmarkEnd w:id="259"/>
      <w:bookmarkEnd w:id="260"/>
      <w:bookmarkEnd w:id="261"/>
    </w:p>
    <w:p w:rsidR="00D374E4" w:rsidRPr="004A1FD6" w:rsidRDefault="00D374E4" w:rsidP="00652178"/>
    <w:p w:rsidR="00D374E4" w:rsidRPr="004A1FD6" w:rsidRDefault="00D374E4" w:rsidP="00652178">
      <w:r w:rsidRPr="004A1FD6">
        <w:t>Iterative closest point (ICP) computes the pairwise alignment in the form of a rigid body transform between two point clouds.  The steps are select points from the overlap region, match points to establish correspondence, reject and/or weight point pairs, construct error function, minimize error function.</w:t>
      </w:r>
    </w:p>
    <w:p w:rsidR="00D374E4" w:rsidRPr="004A1FD6" w:rsidRDefault="00D374E4" w:rsidP="00652178"/>
    <w:p w:rsidR="00D374E4" w:rsidRPr="004A1FD6" w:rsidRDefault="00D374E4" w:rsidP="00652178">
      <w:r w:rsidRPr="004A1FD6">
        <w:t xml:space="preserve">Consider a set of point clouds </w:t>
      </w:r>
      <w:r w:rsidR="0090260C" w:rsidRPr="004A1FD6">
        <w:rPr>
          <w:noProof/>
          <w:position w:val="-16"/>
        </w:rPr>
      </w:r>
      <w:r w:rsidR="0090260C" w:rsidRPr="004A1FD6">
        <w:rPr>
          <w:noProof/>
          <w:position w:val="-16"/>
        </w:rPr>
        <w:object w:dxaOrig="3600" w:dyaOrig="440" w14:anchorId="30BFC8FA">
          <v:shape id="_x0000_i1656" type="#_x0000_t75" alt="" style="width:179.25pt;height:22.2pt;mso-width-percent:0;mso-height-percent:0;mso-width-percent:0;mso-height-percent:0" o:ole="">
            <v:imagedata r:id="rId1315" o:title=""/>
          </v:shape>
          <o:OLEObject Type="Embed" ProgID="Equation.DSMT4" ShapeID="_x0000_i1656" DrawAspect="Content" ObjectID="_1845800236" r:id="rId1316"/>
        </w:object>
      </w:r>
      <w:r w:rsidRPr="004A1FD6">
        <w:t xml:space="preserve"> where </w:t>
      </w:r>
      <w:r w:rsidR="0090260C" w:rsidRPr="004A1FD6">
        <w:rPr>
          <w:noProof/>
          <w:position w:val="-12"/>
        </w:rPr>
      </w:r>
      <w:r w:rsidR="0090260C" w:rsidRPr="004A1FD6">
        <w:rPr>
          <w:noProof/>
          <w:position w:val="-12"/>
        </w:rPr>
        <w:object w:dxaOrig="600" w:dyaOrig="360" w14:anchorId="0872699D">
          <v:shape id="_x0000_i1657" type="#_x0000_t75" alt="" style="width:29.1pt;height:22.2pt;mso-width-percent:0;mso-height-percent:0;mso-width-percent:0;mso-height-percent:0" o:ole="">
            <v:imagedata r:id="rId1317" o:title=""/>
          </v:shape>
          <o:OLEObject Type="Embed" ProgID="Equation.DSMT4" ShapeID="_x0000_i1657" DrawAspect="Content" ObjectID="_1845800237" r:id="rId1318"/>
        </w:object>
      </w:r>
      <w:r w:rsidRPr="004A1FD6">
        <w:t xml:space="preserve"> denotes the kth member of the nth pointcloud.  The identical world point </w:t>
      </w:r>
      <w:r w:rsidR="0090260C" w:rsidRPr="004A1FD6">
        <w:rPr>
          <w:noProof/>
          <w:position w:val="-12"/>
        </w:rPr>
      </w:r>
      <w:r w:rsidR="0090260C" w:rsidRPr="004A1FD6">
        <w:rPr>
          <w:noProof/>
          <w:position w:val="-12"/>
        </w:rPr>
        <w:object w:dxaOrig="600" w:dyaOrig="360" w14:anchorId="4A97BB3B">
          <v:shape id="_x0000_i1658" type="#_x0000_t75" alt="" style="width:29.1pt;height:22.2pt;mso-width-percent:0;mso-height-percent:0;mso-width-percent:0;mso-height-percent:0" o:ole="">
            <v:imagedata r:id="rId1319" o:title=""/>
          </v:shape>
          <o:OLEObject Type="Embed" ProgID="Equation.DSMT4" ShapeID="_x0000_i1658" DrawAspect="Content" ObjectID="_1845800238" r:id="rId1320"/>
        </w:object>
      </w:r>
      <w:r w:rsidRPr="004A1FD6">
        <w:t xml:space="preserve"> is related to its corresponding point </w:t>
      </w:r>
      <w:r w:rsidR="0090260C" w:rsidRPr="00A066DB">
        <w:rPr>
          <w:noProof/>
          <w:position w:val="-12"/>
        </w:rPr>
      </w:r>
      <w:r w:rsidR="0090260C" w:rsidRPr="00A066DB">
        <w:rPr>
          <w:noProof/>
          <w:position w:val="-12"/>
        </w:rPr>
        <w:object w:dxaOrig="639" w:dyaOrig="360" w14:anchorId="4885EB89">
          <v:shape id="_x0000_i1659" type="#_x0000_t75" alt="" style="width:32.15pt;height:18.4pt;mso-width-percent:0;mso-height-percent:0;mso-width-percent:0;mso-height-percent:0" o:ole="">
            <v:imagedata r:id="rId1321" o:title=""/>
          </v:shape>
          <o:OLEObject Type="Embed" ProgID="Equation.DSMT4" ShapeID="_x0000_i1659" DrawAspect="Content" ObjectID="_1845800239" r:id="rId1322"/>
        </w:object>
      </w:r>
      <w:r>
        <w:t xml:space="preserve"> </w:t>
      </w:r>
      <w:r w:rsidRPr="004A1FD6">
        <w:t>in the mth pointcloud by rotation matrix R and translation vector t</w:t>
      </w:r>
    </w:p>
    <w:p w:rsidR="00D374E4" w:rsidRPr="004A1FD6" w:rsidRDefault="00D374E4" w:rsidP="00652178"/>
    <w:p w:rsidR="00D374E4" w:rsidRDefault="00D374E4" w:rsidP="00652178">
      <w:r w:rsidRPr="004A1FD6">
        <w:tab/>
      </w:r>
      <w:r w:rsidR="0090260C" w:rsidRPr="004A1FD6">
        <w:rPr>
          <w:noProof/>
          <w:position w:val="-12"/>
        </w:rPr>
      </w:r>
      <w:r w:rsidR="0090260C" w:rsidRPr="004A1FD6">
        <w:rPr>
          <w:noProof/>
          <w:position w:val="-12"/>
        </w:rPr>
        <w:object w:dxaOrig="3000" w:dyaOrig="360" w14:anchorId="11E134BB">
          <v:shape id="_x0000_i1660" type="#_x0000_t75" alt="" style="width:151.65pt;height:22.2pt;mso-width-percent:0;mso-height-percent:0;mso-width-percent:0;mso-height-percent:0" o:ole="">
            <v:imagedata r:id="rId1323" o:title=""/>
          </v:shape>
          <o:OLEObject Type="Embed" ProgID="Equation.DSMT4" ShapeID="_x0000_i1660" DrawAspect="Content" ObjectID="_1845800240" r:id="rId132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20</w:instrText>
      </w:r>
      <w:r w:rsidRPr="004A1FD6">
        <w:rPr>
          <w:noProof/>
        </w:rPr>
        <w:fldChar w:fldCharType="end"/>
      </w:r>
      <w:r w:rsidRPr="004A1FD6">
        <w:instrText>)</w:instrText>
      </w:r>
      <w:r w:rsidRPr="004A1FD6">
        <w:fldChar w:fldCharType="end"/>
      </w:r>
    </w:p>
    <w:p w:rsidR="00D374E4" w:rsidRDefault="00D374E4" w:rsidP="00652178"/>
    <w:p w:rsidR="00D374E4" w:rsidRDefault="00D374E4" w:rsidP="00652178">
      <w:r>
        <w:t>In general, point correspondences are unknown between different point clouds.  Therefore, ICP consists of two parts: data association, e.g. matching, and parameter estimation.  The matching step attempts to establish correspondence between two identical points in space measured in different coordinate frames.  The estimation portion finds the optimum rigid body relationship between the two clusters according to an appropriate error metric.</w:t>
      </w:r>
    </w:p>
    <w:p w:rsidR="00D374E4" w:rsidRDefault="00D374E4" w:rsidP="00652178"/>
    <w:p w:rsidR="00D374E4" w:rsidRPr="00A066DB" w:rsidRDefault="00D374E4" w:rsidP="00652178">
      <w:r>
        <w:t xml:space="preserve">Typically nearest neighbor matching is employed.  For matching function u the corresponding points are </w:t>
      </w:r>
      <w:r w:rsidR="0090260C" w:rsidRPr="005F1DDB">
        <w:rPr>
          <w:noProof/>
          <w:position w:val="-12"/>
        </w:rPr>
      </w:r>
      <w:r w:rsidR="0090260C" w:rsidRPr="005F1DDB">
        <w:rPr>
          <w:noProof/>
          <w:position w:val="-12"/>
        </w:rPr>
        <w:object w:dxaOrig="1680" w:dyaOrig="380" w14:anchorId="1FCF9D15">
          <v:shape id="_x0000_i1661" type="#_x0000_t75" alt="" style="width:84.25pt;height:19.15pt;mso-width-percent:0;mso-height-percent:0;mso-width-percent:0;mso-height-percent:0" o:ole="">
            <v:imagedata r:id="rId1325" o:title=""/>
          </v:shape>
          <o:OLEObject Type="Embed" ProgID="Equation.DSMT4" ShapeID="_x0000_i1661" DrawAspect="Content" ObjectID="_1845800241" r:id="rId1326"/>
        </w:object>
      </w:r>
      <w:r>
        <w:t xml:space="preserve">  </w:t>
      </w:r>
    </w:p>
    <w:p w:rsidR="00D374E4" w:rsidRPr="004A1FD6" w:rsidRDefault="00D374E4" w:rsidP="00652178"/>
    <w:p w:rsidR="00D374E4" w:rsidRPr="004A1FD6" w:rsidRDefault="00D374E4" w:rsidP="00652178"/>
    <w:p w:rsidR="00D374E4" w:rsidRPr="004A1FD6" w:rsidRDefault="00D374E4" w:rsidP="00652178">
      <w:pPr>
        <w:pStyle w:val="Heading3"/>
      </w:pPr>
      <w:bookmarkStart w:id="262" w:name="_Toc209787801"/>
      <w:bookmarkStart w:id="263" w:name="_Toc229857459"/>
      <w:bookmarkStart w:id="264" w:name="_Toc229926512"/>
      <w:r>
        <w:t>Point to Point Distance Error Metric</w:t>
      </w:r>
      <w:bookmarkEnd w:id="262"/>
      <w:bookmarkEnd w:id="263"/>
      <w:bookmarkEnd w:id="264"/>
    </w:p>
    <w:p w:rsidR="00D374E4" w:rsidRPr="004A1FD6" w:rsidRDefault="00D374E4" w:rsidP="00652178"/>
    <w:p w:rsidR="00D374E4" w:rsidRPr="004A1FD6" w:rsidRDefault="00D374E4" w:rsidP="00652178">
      <w:r w:rsidRPr="004A1FD6">
        <w:t xml:space="preserve">For two point clouds let </w:t>
      </w:r>
      <w:r w:rsidR="0090260C" w:rsidRPr="004A1FD6">
        <w:rPr>
          <w:noProof/>
          <w:position w:val="-12"/>
        </w:rPr>
      </w:r>
      <w:r w:rsidR="0090260C" w:rsidRPr="004A1FD6">
        <w:rPr>
          <w:noProof/>
          <w:position w:val="-12"/>
        </w:rPr>
        <w:object w:dxaOrig="1060" w:dyaOrig="360" w14:anchorId="3177AF01">
          <v:shape id="_x0000_i1662" type="#_x0000_t75" alt="" style="width:49.8pt;height:22.2pt;mso-width-percent:0;mso-height-percent:0;mso-width-percent:0;mso-height-percent:0" o:ole="">
            <v:imagedata r:id="rId1327" o:title=""/>
          </v:shape>
          <o:OLEObject Type="Embed" ProgID="Equation.DSMT4" ShapeID="_x0000_i1662" DrawAspect="Content" ObjectID="_1845800242" r:id="rId1328"/>
        </w:object>
      </w:r>
      <w:r w:rsidRPr="004A1FD6">
        <w:t xml:space="preserve"> and </w:t>
      </w:r>
      <w:r w:rsidR="0090260C" w:rsidRPr="004A1FD6">
        <w:rPr>
          <w:noProof/>
          <w:position w:val="-12"/>
        </w:rPr>
      </w:r>
      <w:r w:rsidR="0090260C" w:rsidRPr="004A1FD6">
        <w:rPr>
          <w:noProof/>
          <w:position w:val="-12"/>
        </w:rPr>
        <w:object w:dxaOrig="1120" w:dyaOrig="380" w14:anchorId="1D55AD77">
          <v:shape id="_x0000_i1663" type="#_x0000_t75" alt="" style="width:58.2pt;height:22.2pt;mso-width-percent:0;mso-height-percent:0;mso-width-percent:0;mso-height-percent:0" o:ole="">
            <v:imagedata r:id="rId1329" o:title=""/>
          </v:shape>
          <o:OLEObject Type="Embed" ProgID="Equation.DSMT4" ShapeID="_x0000_i1663" DrawAspect="Content" ObjectID="_1845800243" r:id="rId1330"/>
        </w:object>
      </w:r>
      <w:r w:rsidRPr="004A1FD6">
        <w:t>be a set</w:t>
      </w:r>
      <w:r>
        <w:t xml:space="preserve"> of</w:t>
      </w:r>
      <w:r w:rsidRPr="004A1FD6">
        <w:t xml:space="preserve"> </w:t>
      </w:r>
      <w:r w:rsidR="0090260C" w:rsidRPr="00A066DB">
        <w:rPr>
          <w:noProof/>
          <w:position w:val="-10"/>
        </w:rPr>
      </w:r>
      <w:r w:rsidR="0090260C" w:rsidRPr="00A066DB">
        <w:rPr>
          <w:noProof/>
          <w:position w:val="-10"/>
        </w:rPr>
        <w:object w:dxaOrig="1060" w:dyaOrig="320" w14:anchorId="5DFC39EB">
          <v:shape id="_x0000_i1664" type="#_x0000_t75" alt="" style="width:54.4pt;height:16.1pt;mso-width-percent:0;mso-height-percent:0;mso-width-percent:0;mso-height-percent:0" o:ole="">
            <v:imagedata r:id="rId1331" o:title=""/>
          </v:shape>
          <o:OLEObject Type="Embed" ProgID="Equation.DSMT4" ShapeID="_x0000_i1664" DrawAspect="Content" ObjectID="_1845800244" r:id="rId1332"/>
        </w:object>
      </w:r>
      <w:r w:rsidRPr="004A1FD6">
        <w:t>of corresponding points.  Then we seek to estimate R and t which will align, e.g. bring to the same reference coordinate system, by minimizing the error function</w:t>
      </w:r>
    </w:p>
    <w:p w:rsidR="00D374E4" w:rsidRPr="004A1FD6" w:rsidRDefault="00D374E4" w:rsidP="00652178"/>
    <w:p w:rsidR="00D374E4" w:rsidRPr="004A1FD6" w:rsidRDefault="00D374E4" w:rsidP="00652178">
      <w:r w:rsidRPr="004A1FD6">
        <w:tab/>
      </w:r>
      <w:r w:rsidR="0090260C" w:rsidRPr="004A1FD6">
        <w:rPr>
          <w:noProof/>
          <w:position w:val="-28"/>
        </w:rPr>
      </w:r>
      <w:r w:rsidR="0090260C" w:rsidRPr="004A1FD6">
        <w:rPr>
          <w:noProof/>
          <w:position w:val="-28"/>
        </w:rPr>
        <w:object w:dxaOrig="2299" w:dyaOrig="600" w14:anchorId="2856BE76">
          <v:shape id="_x0000_i1665" type="#_x0000_t75" alt="" style="width:115.65pt;height:29.1pt;mso-width-percent:0;mso-height-percent:0;mso-width-percent:0;mso-height-percent:0" o:ole="">
            <v:imagedata r:id="rId1333" o:title=""/>
          </v:shape>
          <o:OLEObject Type="Embed" ProgID="Equation.DSMT4" ShapeID="_x0000_i1665" DrawAspect="Content" ObjectID="_1845800245" r:id="rId1334"/>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265" w:name="ZEqnNum855410"/>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21</w:instrText>
      </w:r>
      <w:r w:rsidRPr="004A1FD6">
        <w:rPr>
          <w:noProof/>
        </w:rPr>
        <w:fldChar w:fldCharType="end"/>
      </w:r>
      <w:r w:rsidRPr="004A1FD6">
        <w:instrText>)</w:instrText>
      </w:r>
      <w:bookmarkEnd w:id="265"/>
      <w:r w:rsidRPr="004A1FD6">
        <w:fldChar w:fldCharType="end"/>
      </w:r>
    </w:p>
    <w:p w:rsidR="00D374E4" w:rsidRPr="004A1FD6" w:rsidRDefault="00D374E4" w:rsidP="00652178"/>
    <w:p w:rsidR="00D374E4" w:rsidRPr="004A1FD6" w:rsidRDefault="00D374E4" w:rsidP="00652178">
      <w:r w:rsidRPr="004A1FD6">
        <w:t>Differentiating wrt to t we find that for any R the estimate for t is</w:t>
      </w:r>
    </w:p>
    <w:p w:rsidR="00D374E4" w:rsidRPr="004A1FD6" w:rsidRDefault="00D374E4" w:rsidP="00652178"/>
    <w:p w:rsidR="00D374E4" w:rsidRPr="004A1FD6" w:rsidRDefault="00D374E4" w:rsidP="00652178">
      <w:r w:rsidRPr="004A1FD6">
        <w:tab/>
      </w:r>
      <w:r w:rsidR="0090260C" w:rsidRPr="004A1FD6">
        <w:rPr>
          <w:noProof/>
          <w:position w:val="-6"/>
        </w:rPr>
      </w:r>
      <w:r w:rsidR="0090260C" w:rsidRPr="004A1FD6">
        <w:rPr>
          <w:noProof/>
          <w:position w:val="-6"/>
        </w:rPr>
        <w:object w:dxaOrig="1080" w:dyaOrig="340" w14:anchorId="72277195">
          <v:shape id="_x0000_i1666" type="#_x0000_t75" alt="" style="width:51.3pt;height:13.8pt;mso-width-percent:0;mso-height-percent:0;mso-width-percent:0;mso-height-percent:0" o:ole="">
            <v:imagedata r:id="rId1335" o:title=""/>
          </v:shape>
          <o:OLEObject Type="Embed" ProgID="Equation.DSMT4" ShapeID="_x0000_i1666" DrawAspect="Content" ObjectID="_1845800246" r:id="rId133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266" w:name="ZEqnNum612518"/>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22</w:instrText>
      </w:r>
      <w:r w:rsidRPr="004A1FD6">
        <w:rPr>
          <w:noProof/>
        </w:rPr>
        <w:fldChar w:fldCharType="end"/>
      </w:r>
      <w:r w:rsidRPr="004A1FD6">
        <w:instrText>)</w:instrText>
      </w:r>
      <w:bookmarkEnd w:id="266"/>
      <w:r w:rsidRPr="004A1FD6">
        <w:fldChar w:fldCharType="end"/>
      </w:r>
    </w:p>
    <w:p w:rsidR="00D374E4" w:rsidRPr="004A1FD6" w:rsidRDefault="00D374E4" w:rsidP="00652178">
      <w:r w:rsidRPr="004A1FD6">
        <w:t xml:space="preserve">Where </w:t>
      </w:r>
    </w:p>
    <w:p w:rsidR="00D374E4" w:rsidRPr="004A1FD6" w:rsidRDefault="00D374E4" w:rsidP="00652178">
      <w:r w:rsidRPr="004A1FD6">
        <w:lastRenderedPageBreak/>
        <w:tab/>
      </w:r>
      <w:r w:rsidR="0090260C" w:rsidRPr="004A1FD6">
        <w:rPr>
          <w:noProof/>
          <w:position w:val="-28"/>
        </w:rPr>
      </w:r>
      <w:r w:rsidR="0090260C" w:rsidRPr="004A1FD6">
        <w:rPr>
          <w:noProof/>
          <w:position w:val="-28"/>
        </w:rPr>
        <w:object w:dxaOrig="960" w:dyaOrig="540" w14:anchorId="43D74B1C">
          <v:shape id="_x0000_i1667" type="#_x0000_t75" alt="" style="width:49.8pt;height:29.1pt;mso-width-percent:0;mso-height-percent:0;mso-width-percent:0;mso-height-percent:0" o:ole="">
            <v:imagedata r:id="rId1337" o:title=""/>
          </v:shape>
          <o:OLEObject Type="Embed" ProgID="Equation.DSMT4" ShapeID="_x0000_i1667" DrawAspect="Content" ObjectID="_1845800247" r:id="rId1338"/>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23</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 xml:space="preserve">Substituting </w:t>
      </w:r>
      <w:r w:rsidRPr="004A1FD6">
        <w:fldChar w:fldCharType="begin"/>
      </w:r>
      <w:r w:rsidRPr="004A1FD6">
        <w:instrText xml:space="preserve"> GOTOBUTTON ZEqnNum612518  \* MERGEFORMAT </w:instrText>
      </w:r>
      <w:fldSimple w:instr=" REF ZEqnNum612518 \* Charformat \! \* MERGEFORMAT ">
        <w:r w:rsidRPr="004A1FD6">
          <w:instrText>(</w:instrText>
        </w:r>
        <w:r>
          <w:instrText>1</w:instrText>
        </w:r>
        <w:r w:rsidRPr="004A1FD6">
          <w:instrText>.</w:instrText>
        </w:r>
        <w:r>
          <w:instrText>22</w:instrText>
        </w:r>
        <w:r w:rsidRPr="004A1FD6">
          <w:instrText>)</w:instrText>
        </w:r>
      </w:fldSimple>
      <w:r w:rsidRPr="004A1FD6">
        <w:fldChar w:fldCharType="end"/>
      </w:r>
      <w:r w:rsidRPr="004A1FD6">
        <w:t xml:space="preserve"> into </w:t>
      </w:r>
      <w:r w:rsidRPr="004A1FD6">
        <w:fldChar w:fldCharType="begin"/>
      </w:r>
      <w:r w:rsidRPr="004A1FD6">
        <w:instrText xml:space="preserve"> GOTOBUTTON ZEqnNum855410  \* MERGEFORMAT </w:instrText>
      </w:r>
      <w:fldSimple w:instr=" REF ZEqnNum855410 \* Charformat \! \* MERGEFORMAT ">
        <w:r w:rsidRPr="004A1FD6">
          <w:instrText>(</w:instrText>
        </w:r>
        <w:r>
          <w:instrText>1</w:instrText>
        </w:r>
        <w:r w:rsidRPr="004A1FD6">
          <w:instrText>.</w:instrText>
        </w:r>
        <w:r>
          <w:instrText>21</w:instrText>
        </w:r>
        <w:r w:rsidRPr="004A1FD6">
          <w:instrText>)</w:instrText>
        </w:r>
      </w:fldSimple>
      <w:r w:rsidRPr="004A1FD6">
        <w:fldChar w:fldCharType="end"/>
      </w:r>
      <w:r w:rsidRPr="004A1FD6">
        <w:t xml:space="preserve"> yields the orthogonal Procrustes problem (OPP) discussed in ()</w:t>
      </w:r>
    </w:p>
    <w:p w:rsidR="00D374E4" w:rsidRPr="004A1FD6" w:rsidRDefault="00D374E4" w:rsidP="00652178"/>
    <w:p w:rsidR="00D374E4" w:rsidRPr="004A1FD6" w:rsidRDefault="00D374E4" w:rsidP="00652178">
      <w:r w:rsidRPr="004A1FD6">
        <w:tab/>
      </w:r>
      <w:r w:rsidR="0090260C" w:rsidRPr="004A1FD6">
        <w:rPr>
          <w:noProof/>
          <w:position w:val="-28"/>
        </w:rPr>
      </w:r>
      <w:r w:rsidR="0090260C" w:rsidRPr="004A1FD6">
        <w:rPr>
          <w:noProof/>
          <w:position w:val="-28"/>
        </w:rPr>
        <w:object w:dxaOrig="2180" w:dyaOrig="600" w14:anchorId="21F414D6">
          <v:shape id="_x0000_i1668" type="#_x0000_t75" alt="" style="width:108pt;height:29.1pt;mso-width-percent:0;mso-height-percent:0;mso-width-percent:0;mso-height-percent:0" o:ole="">
            <v:imagedata r:id="rId1339" o:title=""/>
          </v:shape>
          <o:OLEObject Type="Embed" ProgID="Equation.DSMT4" ShapeID="_x0000_i1668" DrawAspect="Content" ObjectID="_1845800248" r:id="rId134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267" w:name="ZEqnNum174333"/>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24</w:instrText>
      </w:r>
      <w:r w:rsidRPr="004A1FD6">
        <w:rPr>
          <w:noProof/>
        </w:rPr>
        <w:fldChar w:fldCharType="end"/>
      </w:r>
      <w:r w:rsidRPr="004A1FD6">
        <w:instrText>)</w:instrText>
      </w:r>
      <w:bookmarkEnd w:id="267"/>
      <w:r w:rsidRPr="004A1FD6">
        <w:fldChar w:fldCharType="end"/>
      </w:r>
    </w:p>
    <w:p w:rsidR="00D374E4" w:rsidRPr="004A1FD6" w:rsidRDefault="00D374E4" w:rsidP="00652178">
      <w:r w:rsidRPr="004A1FD6">
        <w:t>Where</w:t>
      </w:r>
    </w:p>
    <w:p w:rsidR="00D374E4" w:rsidRPr="004A1FD6" w:rsidRDefault="00D374E4" w:rsidP="00652178"/>
    <w:p w:rsidR="00D374E4" w:rsidRPr="004A1FD6" w:rsidRDefault="00D374E4" w:rsidP="00652178">
      <w:r w:rsidRPr="004A1FD6">
        <w:tab/>
      </w:r>
      <w:r w:rsidR="0090260C" w:rsidRPr="004A1FD6">
        <w:rPr>
          <w:noProof/>
          <w:position w:val="-12"/>
        </w:rPr>
      </w:r>
      <w:r w:rsidR="0090260C" w:rsidRPr="004A1FD6">
        <w:rPr>
          <w:noProof/>
          <w:position w:val="-12"/>
        </w:rPr>
        <w:object w:dxaOrig="1120" w:dyaOrig="360" w14:anchorId="67F5AFE4">
          <v:shape id="_x0000_i1669" type="#_x0000_t75" alt="" style="width:58.2pt;height:22.2pt;mso-width-percent:0;mso-height-percent:0;mso-width-percent:0;mso-height-percent:0" o:ole="">
            <v:imagedata r:id="rId1341" o:title=""/>
          </v:shape>
          <o:OLEObject Type="Embed" ProgID="Equation.DSMT4" ShapeID="_x0000_i1669" DrawAspect="Content" ObjectID="_1845800249" r:id="rId134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25</w:instrText>
      </w:r>
      <w:r w:rsidRPr="004A1FD6">
        <w:rPr>
          <w:noProof/>
        </w:rPr>
        <w:fldChar w:fldCharType="end"/>
      </w:r>
      <w:r w:rsidRPr="004A1FD6">
        <w:instrText>)</w:instrText>
      </w:r>
      <w:r w:rsidRPr="004A1FD6">
        <w:fldChar w:fldCharType="end"/>
      </w:r>
    </w:p>
    <w:p w:rsidR="00D374E4" w:rsidRPr="004A1FD6" w:rsidRDefault="00D374E4" w:rsidP="00652178">
      <w:r w:rsidRPr="004A1FD6">
        <w:t>Is the mean centered point cloud.</w:t>
      </w:r>
    </w:p>
    <w:p w:rsidR="00D374E4" w:rsidRPr="004A1FD6" w:rsidRDefault="00D374E4" w:rsidP="00652178"/>
    <w:p w:rsidR="00D374E4" w:rsidRPr="004A1FD6" w:rsidRDefault="00D374E4" w:rsidP="00652178">
      <w:r w:rsidRPr="004A1FD6">
        <w:t xml:space="preserve">Letting </w:t>
      </w:r>
      <w:r w:rsidR="0090260C" w:rsidRPr="004A1FD6">
        <w:rPr>
          <w:noProof/>
          <w:position w:val="-12"/>
        </w:rPr>
      </w:r>
      <w:r w:rsidR="0090260C" w:rsidRPr="004A1FD6">
        <w:rPr>
          <w:noProof/>
          <w:position w:val="-12"/>
        </w:rPr>
        <w:object w:dxaOrig="4540" w:dyaOrig="360" w14:anchorId="0D3C1B23">
          <v:shape id="_x0000_i1670" type="#_x0000_t75" alt="" style="width:229.8pt;height:22.2pt;mso-width-percent:0;mso-height-percent:0;mso-width-percent:0;mso-height-percent:0" o:ole="">
            <v:imagedata r:id="rId1343" o:title=""/>
          </v:shape>
          <o:OLEObject Type="Embed" ProgID="Equation.DSMT4" ShapeID="_x0000_i1670" DrawAspect="Content" ObjectID="_1845800250" r:id="rId1344"/>
        </w:object>
      </w:r>
      <w:r w:rsidRPr="004A1FD6">
        <w:t xml:space="preserve"> we may recast </w:t>
      </w:r>
      <w:r w:rsidRPr="004A1FD6">
        <w:fldChar w:fldCharType="begin"/>
      </w:r>
      <w:r w:rsidRPr="004A1FD6">
        <w:instrText xml:space="preserve"> GOTOBUTTON ZEqnNum174333  \* MERGEFORMAT </w:instrText>
      </w:r>
      <w:fldSimple w:instr=" REF ZEqnNum174333 \* Charformat \! \* MERGEFORMAT ">
        <w:r w:rsidRPr="004A1FD6">
          <w:instrText>(</w:instrText>
        </w:r>
        <w:r>
          <w:instrText>1</w:instrText>
        </w:r>
        <w:r w:rsidRPr="004A1FD6">
          <w:instrText>.</w:instrText>
        </w:r>
        <w:r>
          <w:instrText>24</w:instrText>
        </w:r>
        <w:r w:rsidRPr="004A1FD6">
          <w:instrText>)</w:instrText>
        </w:r>
      </w:fldSimple>
      <w:r w:rsidRPr="004A1FD6">
        <w:fldChar w:fldCharType="end"/>
      </w:r>
      <w:r w:rsidRPr="004A1FD6">
        <w:t xml:space="preserve"> in terms of the Frobenius norm as </w:t>
      </w:r>
    </w:p>
    <w:p w:rsidR="00D374E4" w:rsidRPr="004A1FD6" w:rsidRDefault="00D374E4" w:rsidP="00652178"/>
    <w:p w:rsidR="00D374E4" w:rsidRPr="004A1FD6" w:rsidRDefault="00D374E4" w:rsidP="00652178">
      <w:r w:rsidRPr="004A1FD6">
        <w:tab/>
      </w:r>
      <w:r w:rsidR="0090260C" w:rsidRPr="004A1FD6">
        <w:rPr>
          <w:noProof/>
          <w:position w:val="-18"/>
        </w:rPr>
      </w:r>
      <w:r w:rsidR="0090260C" w:rsidRPr="004A1FD6">
        <w:rPr>
          <w:noProof/>
          <w:position w:val="-18"/>
        </w:rPr>
        <w:object w:dxaOrig="4180" w:dyaOrig="520" w14:anchorId="022417CE">
          <v:shape id="_x0000_i1671" type="#_x0000_t75" alt="" style="width:209.1pt;height:29.1pt;mso-width-percent:0;mso-height-percent:0;mso-width-percent:0;mso-height-percent:0" o:ole="">
            <v:imagedata r:id="rId1345" o:title=""/>
          </v:shape>
          <o:OLEObject Type="Embed" ProgID="Equation.DSMT4" ShapeID="_x0000_i1671" DrawAspect="Content" ObjectID="_1845800251" r:id="rId1346"/>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26</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 xml:space="preserve">The solution to the OPP is via the SVD of </w:t>
      </w:r>
    </w:p>
    <w:p w:rsidR="00D374E4" w:rsidRPr="004A1FD6" w:rsidRDefault="00D374E4" w:rsidP="00652178"/>
    <w:p w:rsidR="00D374E4" w:rsidRPr="004A1FD6" w:rsidRDefault="00D374E4" w:rsidP="00652178">
      <w:r w:rsidRPr="004A1FD6">
        <w:tab/>
      </w:r>
      <w:r w:rsidR="0090260C" w:rsidRPr="004A1FD6">
        <w:rPr>
          <w:noProof/>
          <w:position w:val="-28"/>
        </w:rPr>
      </w:r>
      <w:r w:rsidR="0090260C" w:rsidRPr="004A1FD6">
        <w:rPr>
          <w:noProof/>
          <w:position w:val="-28"/>
        </w:rPr>
        <w:object w:dxaOrig="2240" w:dyaOrig="580" w14:anchorId="701D4E63">
          <v:shape id="_x0000_i1672" type="#_x0000_t75" alt="" style="width:114.9pt;height:29.1pt;mso-width-percent:0;mso-height-percent:0;mso-width-percent:0;mso-height-percent:0" o:ole="">
            <v:imagedata r:id="rId1347" o:title=""/>
          </v:shape>
          <o:OLEObject Type="Embed" ProgID="Equation.DSMT4" ShapeID="_x0000_i1672" DrawAspect="Content" ObjectID="_1845800252" r:id="rId1348"/>
        </w:object>
      </w:r>
      <w:r w:rsidRPr="004A1FD6">
        <w:t xml:space="preserve"> </w:t>
      </w:r>
    </w:p>
    <w:p w:rsidR="00D374E4" w:rsidRPr="004A1FD6" w:rsidRDefault="00D374E4" w:rsidP="00652178">
      <w:r w:rsidRPr="004A1FD6">
        <w:t>with R selected as</w:t>
      </w:r>
    </w:p>
    <w:p w:rsidR="00D374E4" w:rsidRPr="004A1FD6" w:rsidRDefault="00D374E4" w:rsidP="00652178"/>
    <w:p w:rsidR="00D374E4" w:rsidRPr="004A1FD6" w:rsidRDefault="00D374E4" w:rsidP="00652178">
      <w:r w:rsidRPr="004A1FD6">
        <w:tab/>
      </w:r>
      <w:r w:rsidR="0090260C" w:rsidRPr="004A1FD6">
        <w:rPr>
          <w:noProof/>
          <w:position w:val="-6"/>
        </w:rPr>
      </w:r>
      <w:r w:rsidR="0090260C" w:rsidRPr="004A1FD6">
        <w:rPr>
          <w:noProof/>
          <w:position w:val="-6"/>
        </w:rPr>
        <w:object w:dxaOrig="940" w:dyaOrig="340" w14:anchorId="6EDD3E33">
          <v:shape id="_x0000_i1673" type="#_x0000_t75" alt="" style="width:49.8pt;height:13.8pt;mso-width-percent:0;mso-height-percent:0;mso-width-percent:0;mso-height-percent:0" o:ole="">
            <v:imagedata r:id="rId1349" o:title=""/>
          </v:shape>
          <o:OLEObject Type="Embed" ProgID="Equation.DSMT4" ShapeID="_x0000_i1673" DrawAspect="Content" ObjectID="_1845800253" r:id="rId1350"/>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27</w:instrText>
      </w:r>
      <w:r w:rsidRPr="004A1FD6">
        <w:rPr>
          <w:noProof/>
        </w:rPr>
        <w:fldChar w:fldCharType="end"/>
      </w:r>
      <w:r w:rsidRPr="004A1FD6">
        <w:instrText>)</w:instrText>
      </w:r>
      <w:r w:rsidRPr="004A1FD6">
        <w:fldChar w:fldCharType="end"/>
      </w:r>
    </w:p>
    <w:p w:rsidR="00D374E4" w:rsidRPr="004A1FD6" w:rsidRDefault="00D374E4" w:rsidP="00652178">
      <w:r w:rsidRPr="004A1FD6">
        <w:t xml:space="preserve"> </w:t>
      </w:r>
    </w:p>
    <w:p w:rsidR="00D374E4" w:rsidRPr="004A1FD6" w:rsidRDefault="00D374E4" w:rsidP="00652178">
      <w:r w:rsidRPr="004A1FD6">
        <w:t>Using the matrix factorization in () we can write the minimum error as</w:t>
      </w:r>
    </w:p>
    <w:p w:rsidR="00D374E4" w:rsidRPr="004A1FD6" w:rsidRDefault="00D374E4" w:rsidP="00652178"/>
    <w:p w:rsidR="00D374E4" w:rsidRPr="004A1FD6" w:rsidRDefault="00D374E4" w:rsidP="00652178">
      <w:r w:rsidRPr="004A1FD6">
        <w:tab/>
      </w:r>
      <w:r w:rsidR="0090260C" w:rsidRPr="004A1FD6">
        <w:rPr>
          <w:noProof/>
          <w:position w:val="-46"/>
        </w:rPr>
      </w:r>
      <w:r w:rsidR="0090260C" w:rsidRPr="004A1FD6">
        <w:rPr>
          <w:noProof/>
          <w:position w:val="-46"/>
        </w:rPr>
        <w:object w:dxaOrig="2400" w:dyaOrig="1040" w14:anchorId="248ACFFB">
          <v:shape id="_x0000_i1674" type="#_x0000_t75" alt="" style="width:123.3pt;height:49.8pt;mso-width-percent:0;mso-height-percent:0;mso-width-percent:0;mso-height-percent:0" o:ole="">
            <v:imagedata r:id="rId1351" o:title=""/>
          </v:shape>
          <o:OLEObject Type="Embed" ProgID="Equation.DSMT4" ShapeID="_x0000_i1674" DrawAspect="Content" ObjectID="_1845800254" r:id="rId1352"/>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28</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Larger singular values decrease the estimation error.</w:t>
      </w:r>
    </w:p>
    <w:p w:rsidR="00D374E4" w:rsidRPr="004A1FD6" w:rsidRDefault="00D374E4" w:rsidP="00652178"/>
    <w:p w:rsidR="00D374E4" w:rsidRPr="004A1FD6" w:rsidRDefault="00D374E4" w:rsidP="00652178">
      <w:pPr>
        <w:pStyle w:val="Heading3"/>
      </w:pPr>
      <w:bookmarkStart w:id="268" w:name="_Toc209787802"/>
      <w:bookmarkStart w:id="269" w:name="_Toc229857460"/>
      <w:bookmarkStart w:id="270" w:name="_Toc229926513"/>
      <w:r w:rsidRPr="004A1FD6">
        <w:t>Point to plane</w:t>
      </w:r>
      <w:r>
        <w:t xml:space="preserve"> distance Error Metric</w:t>
      </w:r>
      <w:bookmarkEnd w:id="268"/>
      <w:bookmarkEnd w:id="269"/>
      <w:bookmarkEnd w:id="270"/>
    </w:p>
    <w:p w:rsidR="00D374E4" w:rsidRPr="004A1FD6" w:rsidRDefault="00D374E4" w:rsidP="00652178"/>
    <w:p w:rsidR="00D374E4" w:rsidRPr="004A1FD6" w:rsidRDefault="00D374E4" w:rsidP="00652178">
      <w:r w:rsidRPr="004A1FD6">
        <w:t>In the point to plane metric the distance from the source point x to the corresponding destination point x’ is measured along the normal vector of the plane tangent at the destination point.</w:t>
      </w:r>
    </w:p>
    <w:p w:rsidR="00D374E4" w:rsidRPr="004A1FD6" w:rsidRDefault="00D374E4" w:rsidP="00652178"/>
    <w:p w:rsidR="00D374E4" w:rsidRPr="004A1FD6" w:rsidRDefault="00D374E4" w:rsidP="00652178">
      <w:pPr>
        <w:jc w:val="center"/>
      </w:pPr>
      <w:r w:rsidRPr="004A1FD6">
        <w:rPr>
          <w:noProof/>
        </w:rPr>
        <w:lastRenderedPageBreak/>
        <w:drawing>
          <wp:inline distT="0" distB="0" distL="0" distR="0" wp14:anchorId="1466F62D" wp14:editId="4CFEE39B">
            <wp:extent cx="4153720" cy="2309977"/>
            <wp:effectExtent l="0" t="0" r="0" b="0"/>
            <wp:docPr id="659505550" name="Picture 65950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6"/>
                    <pic:cNvPicPr>
                      <a:picLocks noChangeAspect="1" noChangeArrowheads="1"/>
                    </pic:cNvPicPr>
                  </pic:nvPicPr>
                  <pic:blipFill>
                    <a:blip r:embed="rId1353">
                      <a:extLst>
                        <a:ext uri="{28A0092B-C50C-407E-A947-70E740481C1C}">
                          <a14:useLocalDpi xmlns:a14="http://schemas.microsoft.com/office/drawing/2010/main" val="0"/>
                        </a:ext>
                      </a:extLst>
                    </a:blip>
                    <a:srcRect/>
                    <a:stretch>
                      <a:fillRect/>
                    </a:stretch>
                  </pic:blipFill>
                  <pic:spPr bwMode="auto">
                    <a:xfrm>
                      <a:off x="0" y="0"/>
                      <a:ext cx="4159920" cy="2313425"/>
                    </a:xfrm>
                    <a:prstGeom prst="rect">
                      <a:avLst/>
                    </a:prstGeom>
                    <a:noFill/>
                    <a:ln>
                      <a:noFill/>
                    </a:ln>
                  </pic:spPr>
                </pic:pic>
              </a:graphicData>
            </a:graphic>
          </wp:inline>
        </w:drawing>
      </w:r>
    </w:p>
    <w:p w:rsidR="00D374E4" w:rsidRPr="004A1FD6" w:rsidRDefault="00D374E4" w:rsidP="00652178"/>
    <w:p w:rsidR="00D374E4" w:rsidRPr="004A1FD6" w:rsidRDefault="00D374E4" w:rsidP="00652178">
      <w:r w:rsidRPr="004A1FD6">
        <w:t>The metric is</w:t>
      </w:r>
    </w:p>
    <w:p w:rsidR="00D374E4" w:rsidRPr="004A1FD6" w:rsidRDefault="00D374E4" w:rsidP="00652178"/>
    <w:p w:rsidR="00D374E4" w:rsidRPr="004A1FD6" w:rsidRDefault="00D374E4" w:rsidP="00652178">
      <w:r w:rsidRPr="004A1FD6">
        <w:tab/>
      </w:r>
      <w:r w:rsidR="0090260C" w:rsidRPr="004A1FD6">
        <w:rPr>
          <w:noProof/>
          <w:position w:val="-28"/>
        </w:rPr>
      </w:r>
      <w:r w:rsidR="0090260C" w:rsidRPr="004A1FD6">
        <w:rPr>
          <w:noProof/>
          <w:position w:val="-28"/>
        </w:rPr>
        <w:object w:dxaOrig="3100" w:dyaOrig="600" w14:anchorId="696E812E">
          <v:shape id="_x0000_i1675" type="#_x0000_t75" alt="" style="width:157.8pt;height:29.1pt;mso-width-percent:0;mso-height-percent:0;mso-width-percent:0;mso-height-percent:0" o:ole="">
            <v:imagedata r:id="rId1354" o:title=""/>
          </v:shape>
          <o:OLEObject Type="Embed" ProgID="Equation.DSMT4" ShapeID="_x0000_i1675" DrawAspect="Content" ObjectID="_1845800255" r:id="rId135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271" w:name="ZEqnNum895264"/>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29</w:instrText>
      </w:r>
      <w:r w:rsidRPr="004A1FD6">
        <w:rPr>
          <w:noProof/>
        </w:rPr>
        <w:fldChar w:fldCharType="end"/>
      </w:r>
      <w:r w:rsidRPr="004A1FD6">
        <w:instrText>)</w:instrText>
      </w:r>
      <w:bookmarkEnd w:id="271"/>
      <w:r w:rsidRPr="004A1FD6">
        <w:fldChar w:fldCharType="end"/>
      </w:r>
    </w:p>
    <w:p w:rsidR="00D374E4" w:rsidRPr="004A1FD6" w:rsidRDefault="00D374E4" w:rsidP="00652178"/>
    <w:p w:rsidR="00D374E4" w:rsidRPr="004A1FD6" w:rsidRDefault="00D374E4" w:rsidP="00652178">
      <w:r w:rsidRPr="004A1FD6">
        <w:t xml:space="preserve">To defeat the nonlinear nature of the expression we approximate R in its infinitesimal form by expanding about </w:t>
      </w:r>
      <w:r w:rsidR="0090260C" w:rsidRPr="004A1FD6">
        <w:rPr>
          <w:noProof/>
          <w:position w:val="-10"/>
        </w:rPr>
      </w:r>
      <w:r w:rsidR="0090260C" w:rsidRPr="004A1FD6">
        <w:rPr>
          <w:noProof/>
          <w:position w:val="-10"/>
        </w:rPr>
        <w:object w:dxaOrig="1700" w:dyaOrig="320" w14:anchorId="7F1FD83F">
          <v:shape id="_x0000_i1676" type="#_x0000_t75" alt="" style="width:85.8pt;height:13.8pt;mso-width-percent:0;mso-height-percent:0;mso-width-percent:0;mso-height-percent:0" o:ole="">
            <v:imagedata r:id="rId1356" o:title=""/>
          </v:shape>
          <o:OLEObject Type="Embed" ProgID="Equation.DSMT4" ShapeID="_x0000_i1676" DrawAspect="Content" ObjectID="_1845800256" r:id="rId1357"/>
        </w:object>
      </w:r>
      <w:r w:rsidRPr="004A1FD6">
        <w:t>.  Thus the expressions for small rotations about x,y,z, respectively are</w:t>
      </w:r>
    </w:p>
    <w:p w:rsidR="00D374E4" w:rsidRPr="004A1FD6" w:rsidRDefault="00D374E4" w:rsidP="00652178">
      <w:r w:rsidRPr="004A1FD6">
        <w:tab/>
      </w:r>
      <w:r w:rsidR="0090260C" w:rsidRPr="004A1FD6">
        <w:rPr>
          <w:noProof/>
          <w:position w:val="-50"/>
        </w:rPr>
      </w:r>
      <w:r w:rsidR="0090260C" w:rsidRPr="004A1FD6">
        <w:rPr>
          <w:noProof/>
          <w:position w:val="-50"/>
        </w:rPr>
        <w:object w:dxaOrig="1860" w:dyaOrig="1120" w14:anchorId="43C04EB8">
          <v:shape id="_x0000_i1677" type="#_x0000_t75" alt="" style="width:94.2pt;height:58.2pt;mso-width-percent:0;mso-height-percent:0;mso-width-percent:0;mso-height-percent:0" o:ole="">
            <v:imagedata r:id="rId1358" o:title=""/>
          </v:shape>
          <o:OLEObject Type="Embed" ProgID="Equation.DSMT4" ShapeID="_x0000_i1677" DrawAspect="Content" ObjectID="_1845800257" r:id="rId1359"/>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30</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50"/>
        </w:rPr>
      </w:r>
      <w:r w:rsidR="0090260C" w:rsidRPr="004A1FD6">
        <w:rPr>
          <w:noProof/>
          <w:position w:val="-50"/>
        </w:rPr>
        <w:object w:dxaOrig="1880" w:dyaOrig="1120" w14:anchorId="57EA144E">
          <v:shape id="_x0000_i1678" type="#_x0000_t75" alt="" style="width:92.7pt;height:58.2pt;mso-width-percent:0;mso-height-percent:0;mso-width-percent:0;mso-height-percent:0" o:ole="">
            <v:imagedata r:id="rId1360" o:title=""/>
          </v:shape>
          <o:OLEObject Type="Embed" ProgID="Equation.DSMT4" ShapeID="_x0000_i1678" DrawAspect="Content" ObjectID="_1845800258" r:id="rId1361"/>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31</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ab/>
      </w:r>
      <w:r w:rsidR="0090260C" w:rsidRPr="004A1FD6">
        <w:rPr>
          <w:noProof/>
          <w:position w:val="-50"/>
        </w:rPr>
      </w:r>
      <w:r w:rsidR="0090260C" w:rsidRPr="004A1FD6">
        <w:rPr>
          <w:noProof/>
          <w:position w:val="-50"/>
        </w:rPr>
        <w:object w:dxaOrig="1800" w:dyaOrig="1120" w14:anchorId="5A8BCB94">
          <v:shape id="_x0000_i1679" type="#_x0000_t75" alt="" style="width:94.2pt;height:58.2pt;mso-width-percent:0;mso-height-percent:0;mso-width-percent:0;mso-height-percent:0" o:ole="">
            <v:imagedata r:id="rId1362" o:title=""/>
          </v:shape>
          <o:OLEObject Type="Embed" ProgID="Equation.DSMT4" ShapeID="_x0000_i1679" DrawAspect="Content" ObjectID="_1845800259" r:id="rId136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32</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p w:rsidR="00D374E4" w:rsidRPr="004A1FD6" w:rsidRDefault="00D374E4" w:rsidP="00652178">
      <w:r w:rsidRPr="004A1FD6">
        <w:t>Neglecting higher order terms, for any ordering, the aggregate differential rotation becomes</w:t>
      </w:r>
    </w:p>
    <w:p w:rsidR="00D374E4" w:rsidRPr="004A1FD6" w:rsidRDefault="00D374E4" w:rsidP="00652178"/>
    <w:p w:rsidR="00D374E4" w:rsidRPr="004A1FD6" w:rsidRDefault="00D374E4" w:rsidP="00652178">
      <w:r w:rsidRPr="004A1FD6">
        <w:tab/>
      </w:r>
      <w:r w:rsidR="0090260C" w:rsidRPr="004A1FD6">
        <w:rPr>
          <w:noProof/>
          <w:position w:val="-14"/>
        </w:rPr>
      </w:r>
      <w:r w:rsidR="0090260C" w:rsidRPr="004A1FD6">
        <w:rPr>
          <w:noProof/>
          <w:position w:val="-14"/>
        </w:rPr>
        <w:object w:dxaOrig="2280" w:dyaOrig="380" w14:anchorId="6F06F1C2">
          <v:shape id="_x0000_i1680" type="#_x0000_t75" alt="" style="width:114.9pt;height:22.2pt;mso-width-percent:0;mso-height-percent:0;mso-width-percent:0;mso-height-percent:0" o:ole="">
            <v:imagedata r:id="rId1364" o:title=""/>
          </v:shape>
          <o:OLEObject Type="Embed" ProgID="Equation.DSMT4" ShapeID="_x0000_i1680" DrawAspect="Content" ObjectID="_1845800260" r:id="rId136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bookmarkStart w:id="272" w:name="ZEqnNum791719"/>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33</w:instrText>
      </w:r>
      <w:r w:rsidRPr="004A1FD6">
        <w:rPr>
          <w:noProof/>
        </w:rPr>
        <w:fldChar w:fldCharType="end"/>
      </w:r>
      <w:r w:rsidRPr="004A1FD6">
        <w:instrText>)</w:instrText>
      </w:r>
      <w:bookmarkEnd w:id="272"/>
      <w:r w:rsidRPr="004A1FD6">
        <w:fldChar w:fldCharType="end"/>
      </w:r>
    </w:p>
    <w:p w:rsidR="00D374E4" w:rsidRPr="004A1FD6" w:rsidRDefault="00D374E4" w:rsidP="00652178"/>
    <w:p w:rsidR="00D374E4" w:rsidRPr="004A1FD6" w:rsidRDefault="00D374E4" w:rsidP="00652178">
      <w:r w:rsidRPr="004A1FD6">
        <w:t xml:space="preserve">where the skew symmetric matrix which generates the cross product for with any vector </w:t>
      </w:r>
      <w:r w:rsidR="0090260C" w:rsidRPr="004A1FD6">
        <w:rPr>
          <w:b/>
          <w:noProof/>
          <w:position w:val="-4"/>
        </w:rPr>
      </w:r>
      <w:r w:rsidR="0090260C" w:rsidRPr="004A1FD6">
        <w:rPr>
          <w:b/>
          <w:noProof/>
          <w:position w:val="-4"/>
        </w:rPr>
        <w:object w:dxaOrig="200" w:dyaOrig="200" w14:anchorId="5111A3B0">
          <v:shape id="_x0000_i1681" type="#_x0000_t75" alt="" style="width:7.65pt;height:7.65pt;mso-width-percent:0;mso-height-percent:0;mso-width-percent:0;mso-height-percent:0" o:ole="">
            <v:imagedata r:id="rId1366" o:title=""/>
          </v:shape>
          <o:OLEObject Type="Embed" ProgID="Equation.DSMT4" ShapeID="_x0000_i1681" DrawAspect="Content" ObjectID="_1845800261" r:id="rId1367"/>
        </w:object>
      </w:r>
      <w:r w:rsidRPr="004A1FD6">
        <w:rPr>
          <w:b/>
        </w:rPr>
        <w:t xml:space="preserve"> </w:t>
      </w:r>
      <w:r w:rsidRPr="004A1FD6">
        <w:t>is defined as</w:t>
      </w:r>
    </w:p>
    <w:p w:rsidR="00D374E4" w:rsidRPr="004A1FD6" w:rsidRDefault="00D374E4" w:rsidP="00652178">
      <w:r w:rsidRPr="004A1FD6">
        <w:lastRenderedPageBreak/>
        <w:tab/>
      </w:r>
      <w:r w:rsidR="0090260C" w:rsidRPr="004A1FD6">
        <w:rPr>
          <w:noProof/>
          <w:position w:val="-50"/>
        </w:rPr>
      </w:r>
      <w:r w:rsidR="0090260C" w:rsidRPr="004A1FD6">
        <w:rPr>
          <w:noProof/>
          <w:position w:val="-50"/>
        </w:rPr>
        <w:object w:dxaOrig="2360" w:dyaOrig="1120" w14:anchorId="148ECE47">
          <v:shape id="_x0000_i1682" type="#_x0000_t75" alt="" style="width:115.65pt;height:58.2pt;mso-width-percent:0;mso-height-percent:0;mso-width-percent:0;mso-height-percent:0" o:ole="">
            <v:imagedata r:id="rId1368" o:title=""/>
          </v:shape>
          <o:OLEObject Type="Embed" ProgID="Equation.DSMT4" ShapeID="_x0000_i1682" DrawAspect="Content" ObjectID="_1845800262" r:id="rId1369"/>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34</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 xml:space="preserve">Using the linear expression </w:t>
      </w:r>
      <w:r w:rsidRPr="004A1FD6">
        <w:fldChar w:fldCharType="begin"/>
      </w:r>
      <w:r w:rsidRPr="004A1FD6">
        <w:instrText xml:space="preserve"> GOTOBUTTON ZEqnNum791719  \* MERGEFORMAT </w:instrText>
      </w:r>
      <w:fldSimple w:instr=" REF ZEqnNum791719 \* Charformat \! \* MERGEFORMAT ">
        <w:r w:rsidRPr="004A1FD6">
          <w:instrText>(</w:instrText>
        </w:r>
        <w:r>
          <w:instrText>1</w:instrText>
        </w:r>
        <w:r w:rsidRPr="004A1FD6">
          <w:instrText>.</w:instrText>
        </w:r>
        <w:r>
          <w:instrText>33</w:instrText>
        </w:r>
        <w:r w:rsidRPr="004A1FD6">
          <w:instrText>)</w:instrText>
        </w:r>
      </w:fldSimple>
      <w:r w:rsidRPr="004A1FD6">
        <w:fldChar w:fldCharType="end"/>
      </w:r>
      <w:r w:rsidRPr="004A1FD6">
        <w:t xml:space="preserve"> the rotation operation on any source point x becomes</w:t>
      </w:r>
    </w:p>
    <w:p w:rsidR="00D374E4" w:rsidRPr="004A1FD6" w:rsidRDefault="00D374E4" w:rsidP="00652178"/>
    <w:p w:rsidR="00D374E4" w:rsidRPr="004A1FD6" w:rsidRDefault="00D374E4" w:rsidP="00652178">
      <w:r w:rsidRPr="004A1FD6">
        <w:tab/>
      </w:r>
      <w:r w:rsidR="0090260C" w:rsidRPr="004A1FD6">
        <w:rPr>
          <w:noProof/>
          <w:position w:val="-12"/>
        </w:rPr>
      </w:r>
      <w:r w:rsidR="0090260C" w:rsidRPr="004A1FD6">
        <w:rPr>
          <w:noProof/>
          <w:position w:val="-12"/>
        </w:rPr>
        <w:object w:dxaOrig="2540" w:dyaOrig="380" w14:anchorId="2F32B069">
          <v:shape id="_x0000_i1683" type="#_x0000_t75" alt="" style="width:124.85pt;height:22.2pt;mso-width-percent:0;mso-height-percent:0;mso-width-percent:0;mso-height-percent:0" o:ole="">
            <v:imagedata r:id="rId1370" o:title=""/>
          </v:shape>
          <o:OLEObject Type="Embed" ProgID="Equation.DSMT4" ShapeID="_x0000_i1683" DrawAspect="Content" ObjectID="_1845800263" r:id="rId1371"/>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35</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 xml:space="preserve">and substituting into </w:t>
      </w:r>
      <w:r w:rsidRPr="004A1FD6">
        <w:fldChar w:fldCharType="begin"/>
      </w:r>
      <w:r w:rsidRPr="004A1FD6">
        <w:instrText xml:space="preserve"> GOTOBUTTON ZEqnNum895264  \* MERGEFORMAT </w:instrText>
      </w:r>
      <w:fldSimple w:instr=" REF ZEqnNum895264 \* Charformat \! \* MERGEFORMAT ">
        <w:r w:rsidRPr="004A1FD6">
          <w:instrText>(</w:instrText>
        </w:r>
        <w:r>
          <w:instrText>1</w:instrText>
        </w:r>
        <w:r w:rsidRPr="004A1FD6">
          <w:instrText>.</w:instrText>
        </w:r>
        <w:r>
          <w:instrText>29</w:instrText>
        </w:r>
        <w:r w:rsidRPr="004A1FD6">
          <w:instrText>)</w:instrText>
        </w:r>
      </w:fldSimple>
      <w:r w:rsidRPr="004A1FD6">
        <w:fldChar w:fldCharType="end"/>
      </w:r>
      <w:r w:rsidRPr="004A1FD6">
        <w:t xml:space="preserve"> yields</w:t>
      </w:r>
    </w:p>
    <w:p w:rsidR="00D374E4" w:rsidRPr="004A1FD6" w:rsidRDefault="00D374E4" w:rsidP="00652178"/>
    <w:p w:rsidR="00D374E4" w:rsidRPr="004A1FD6" w:rsidRDefault="00D374E4" w:rsidP="00652178"/>
    <w:p w:rsidR="00D374E4" w:rsidRPr="004A1FD6" w:rsidRDefault="00D374E4" w:rsidP="00652178"/>
    <w:p w:rsidR="00D374E4" w:rsidRPr="004A1FD6" w:rsidRDefault="00D374E4" w:rsidP="00652178">
      <w:r w:rsidRPr="004A1FD6">
        <w:tab/>
      </w:r>
      <w:r w:rsidR="0090260C" w:rsidRPr="004A1FD6">
        <w:rPr>
          <w:noProof/>
          <w:position w:val="-28"/>
        </w:rPr>
      </w:r>
      <w:r w:rsidR="0090260C" w:rsidRPr="004A1FD6">
        <w:rPr>
          <w:noProof/>
          <w:position w:val="-28"/>
        </w:rPr>
        <w:object w:dxaOrig="2040" w:dyaOrig="600" w14:anchorId="7B19011D">
          <v:shape id="_x0000_i1684" type="#_x0000_t75" alt="" style="width:100.35pt;height:29.1pt;mso-width-percent:0;mso-height-percent:0;mso-width-percent:0;mso-height-percent:0" o:ole="">
            <v:imagedata r:id="rId1372" o:title=""/>
          </v:shape>
          <o:OLEObject Type="Embed" ProgID="Equation.DSMT4" ShapeID="_x0000_i1684" DrawAspect="Content" ObjectID="_1845800264" r:id="rId1373"/>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36</w:instrText>
      </w:r>
      <w:r w:rsidRPr="004A1FD6">
        <w:rPr>
          <w:noProof/>
        </w:rPr>
        <w:fldChar w:fldCharType="end"/>
      </w:r>
      <w:r w:rsidRPr="004A1FD6">
        <w:instrText>)</w:instrText>
      </w:r>
      <w:r w:rsidRPr="004A1FD6">
        <w:fldChar w:fldCharType="end"/>
      </w:r>
    </w:p>
    <w:p w:rsidR="00D374E4" w:rsidRPr="004A1FD6" w:rsidRDefault="00D374E4" w:rsidP="00652178">
      <w:r w:rsidRPr="004A1FD6">
        <w:t>Where</w:t>
      </w:r>
    </w:p>
    <w:p w:rsidR="00D374E4" w:rsidRPr="004A1FD6" w:rsidRDefault="00D374E4" w:rsidP="00652178"/>
    <w:p w:rsidR="00D374E4" w:rsidRPr="004A1FD6" w:rsidRDefault="00D374E4" w:rsidP="00652178">
      <w:r w:rsidRPr="004A1FD6">
        <w:tab/>
      </w:r>
      <w:r w:rsidR="0090260C" w:rsidRPr="004A1FD6">
        <w:rPr>
          <w:noProof/>
          <w:position w:val="-16"/>
        </w:rPr>
      </w:r>
      <w:r w:rsidR="0090260C" w:rsidRPr="004A1FD6">
        <w:rPr>
          <w:noProof/>
          <w:position w:val="-16"/>
        </w:rPr>
        <w:object w:dxaOrig="1960" w:dyaOrig="440" w14:anchorId="60CD8F6B">
          <v:shape id="_x0000_i1685" type="#_x0000_t75" alt="" style="width:101.1pt;height:22.2pt;mso-width-percent:0;mso-height-percent:0;mso-width-percent:0;mso-height-percent:0" o:ole="">
            <v:imagedata r:id="rId1374" o:title=""/>
          </v:shape>
          <o:OLEObject Type="Embed" ProgID="Equation.DSMT4" ShapeID="_x0000_i1685" DrawAspect="Content" ObjectID="_1845800265" r:id="rId137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37</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12"/>
        </w:rPr>
      </w:r>
      <w:r w:rsidR="0090260C" w:rsidRPr="004A1FD6">
        <w:rPr>
          <w:noProof/>
          <w:position w:val="-12"/>
        </w:rPr>
        <w:object w:dxaOrig="1600" w:dyaOrig="380" w14:anchorId="38631CA7">
          <v:shape id="_x0000_i1686" type="#_x0000_t75" alt="" style="width:79.65pt;height:22.2pt;mso-width-percent:0;mso-height-percent:0;mso-width-percent:0;mso-height-percent:0" o:ole="">
            <v:imagedata r:id="rId1376" o:title=""/>
          </v:shape>
          <o:OLEObject Type="Embed" ProgID="Equation.DSMT4" ShapeID="_x0000_i1686" DrawAspect="Content" ObjectID="_1845800266" r:id="rId1377"/>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38</w:instrText>
      </w:r>
      <w:r w:rsidRPr="004A1FD6">
        <w:rPr>
          <w:noProof/>
        </w:rPr>
        <w:fldChar w:fldCharType="end"/>
      </w:r>
      <w:r w:rsidRPr="004A1FD6">
        <w:instrText>)</w:instrText>
      </w:r>
      <w:r w:rsidRPr="004A1FD6">
        <w:fldChar w:fldCharType="end"/>
      </w:r>
    </w:p>
    <w:p w:rsidR="00D374E4" w:rsidRPr="004A1FD6" w:rsidRDefault="00D374E4" w:rsidP="00652178">
      <w:r w:rsidRPr="004A1FD6">
        <w:tab/>
      </w:r>
      <w:r w:rsidR="0090260C" w:rsidRPr="004A1FD6">
        <w:rPr>
          <w:noProof/>
          <w:position w:val="-30"/>
        </w:rPr>
      </w:r>
      <w:r w:rsidR="0090260C" w:rsidRPr="004A1FD6">
        <w:rPr>
          <w:noProof/>
          <w:position w:val="-30"/>
        </w:rPr>
        <w:object w:dxaOrig="780" w:dyaOrig="720" w14:anchorId="6CD64670">
          <v:shape id="_x0000_i1687" type="#_x0000_t75" alt="" style="width:36pt;height:36pt;mso-width-percent:0;mso-height-percent:0;mso-width-percent:0;mso-height-percent:0" o:ole="">
            <v:imagedata r:id="rId1378" o:title=""/>
          </v:shape>
          <o:OLEObject Type="Embed" ProgID="Equation.DSMT4" ShapeID="_x0000_i1687" DrawAspect="Content" ObjectID="_1845800267" r:id="rId1379"/>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39</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For Nx6 matrix</w:t>
      </w:r>
      <w:r w:rsidR="0090260C" w:rsidRPr="004A1FD6">
        <w:rPr>
          <w:noProof/>
          <w:position w:val="-14"/>
        </w:rPr>
      </w:r>
      <w:r w:rsidR="0090260C" w:rsidRPr="004A1FD6">
        <w:rPr>
          <w:noProof/>
          <w:position w:val="-14"/>
        </w:rPr>
        <w:object w:dxaOrig="2260" w:dyaOrig="400" w14:anchorId="404DFDFE">
          <v:shape id="_x0000_i1688" type="#_x0000_t75" alt="" style="width:114.9pt;height:22.2pt;mso-width-percent:0;mso-height-percent:0;mso-width-percent:0;mso-height-percent:0" o:ole="">
            <v:imagedata r:id="rId1380" o:title=""/>
          </v:shape>
          <o:OLEObject Type="Embed" ProgID="Equation.DSMT4" ShapeID="_x0000_i1688" DrawAspect="Content" ObjectID="_1845800268" r:id="rId1381"/>
        </w:object>
      </w:r>
      <w:r w:rsidRPr="004A1FD6">
        <w:t xml:space="preserve"> and Nx1</w:t>
      </w:r>
      <w:r w:rsidR="0090260C" w:rsidRPr="004A1FD6">
        <w:rPr>
          <w:noProof/>
          <w:position w:val="-14"/>
        </w:rPr>
      </w:r>
      <w:r w:rsidR="0090260C" w:rsidRPr="004A1FD6">
        <w:rPr>
          <w:noProof/>
          <w:position w:val="-14"/>
        </w:rPr>
        <w:object w:dxaOrig="2120" w:dyaOrig="440" w14:anchorId="5EAFD873">
          <v:shape id="_x0000_i1689" type="#_x0000_t75" alt="" style="width:108pt;height:22.2pt;mso-width-percent:0;mso-height-percent:0;mso-width-percent:0;mso-height-percent:0" o:ole="">
            <v:imagedata r:id="rId1382" o:title=""/>
          </v:shape>
          <o:OLEObject Type="Embed" ProgID="Equation.DSMT4" ShapeID="_x0000_i1689" DrawAspect="Content" ObjectID="_1845800269" r:id="rId1383"/>
        </w:object>
      </w:r>
      <w:r w:rsidRPr="004A1FD6">
        <w:t xml:space="preserve"> the solution is via least squares</w:t>
      </w:r>
    </w:p>
    <w:p w:rsidR="00D374E4" w:rsidRPr="004A1FD6" w:rsidRDefault="00D374E4" w:rsidP="00652178"/>
    <w:p w:rsidR="00D374E4" w:rsidRPr="004A1FD6" w:rsidRDefault="00D374E4" w:rsidP="00652178">
      <w:r w:rsidRPr="004A1FD6">
        <w:tab/>
      </w:r>
      <w:r w:rsidR="0090260C" w:rsidRPr="004A1FD6">
        <w:rPr>
          <w:noProof/>
          <w:position w:val="-6"/>
        </w:rPr>
      </w:r>
      <w:r w:rsidR="0090260C" w:rsidRPr="004A1FD6">
        <w:rPr>
          <w:noProof/>
          <w:position w:val="-6"/>
        </w:rPr>
        <w:object w:dxaOrig="840" w:dyaOrig="340" w14:anchorId="3EBE77D0">
          <v:shape id="_x0000_i1690" type="#_x0000_t75" alt="" style="width:42.9pt;height:13.8pt;mso-width-percent:0;mso-height-percent:0;mso-width-percent:0;mso-height-percent:0" o:ole="">
            <v:imagedata r:id="rId1384" o:title=""/>
          </v:shape>
          <o:OLEObject Type="Embed" ProgID="Equation.DSMT4" ShapeID="_x0000_i1690" DrawAspect="Content" ObjectID="_1845800270" r:id="rId1385"/>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40</w:instrText>
      </w:r>
      <w:r w:rsidRPr="004A1FD6">
        <w:rPr>
          <w:noProof/>
        </w:rPr>
        <w:fldChar w:fldCharType="end"/>
      </w:r>
      <w:r w:rsidRPr="004A1FD6">
        <w:instrText>)</w:instrText>
      </w:r>
      <w:r w:rsidRPr="004A1FD6">
        <w:fldChar w:fldCharType="end"/>
      </w:r>
    </w:p>
    <w:p w:rsidR="00D374E4" w:rsidRPr="004A1FD6" w:rsidRDefault="00D374E4" w:rsidP="00652178"/>
    <w:p w:rsidR="00D374E4" w:rsidRPr="007E55BE" w:rsidRDefault="00D374E4" w:rsidP="00652178">
      <w:pPr>
        <w:autoSpaceDE w:val="0"/>
        <w:autoSpaceDN w:val="0"/>
        <w:adjustRightInd w:val="0"/>
        <w:rPr>
          <w:rFonts w:ascii="Courier New" w:eastAsiaTheme="minorHAnsi" w:hAnsi="Courier New" w:cs="Courier New"/>
          <w:highlight w:val="lightGray"/>
        </w:rPr>
      </w:pPr>
      <w:r w:rsidRPr="007E55BE">
        <w:rPr>
          <w:rFonts w:ascii="Courier New" w:eastAsiaTheme="minorHAnsi" w:hAnsi="Courier New" w:cs="Courier New"/>
          <w:color w:val="0000FF"/>
          <w:sz w:val="20"/>
          <w:szCs w:val="20"/>
          <w:highlight w:val="lightGray"/>
        </w:rPr>
        <w:t>function</w:t>
      </w:r>
      <w:r w:rsidRPr="007E55BE">
        <w:rPr>
          <w:rFonts w:ascii="Courier New" w:eastAsiaTheme="minorHAnsi" w:hAnsi="Courier New" w:cs="Courier New"/>
          <w:color w:val="000000"/>
          <w:sz w:val="20"/>
          <w:szCs w:val="20"/>
          <w:highlight w:val="lightGray"/>
        </w:rPr>
        <w:t xml:space="preserve"> [R, T] = MinimizePointToPlaneMetric(p, q, nv)</w:t>
      </w:r>
    </w:p>
    <w:p w:rsidR="00D374E4" w:rsidRPr="007E55BE" w:rsidRDefault="00D374E4" w:rsidP="00652178">
      <w:pPr>
        <w:autoSpaceDE w:val="0"/>
        <w:autoSpaceDN w:val="0"/>
        <w:adjustRightInd w:val="0"/>
        <w:rPr>
          <w:rFonts w:ascii="Courier New" w:eastAsiaTheme="minorHAnsi" w:hAnsi="Courier New" w:cs="Courier New"/>
          <w:highlight w:val="lightGray"/>
        </w:rPr>
      </w:pPr>
      <w:r w:rsidRPr="007E55BE">
        <w:rPr>
          <w:rFonts w:ascii="Courier New" w:eastAsiaTheme="minorHAnsi" w:hAnsi="Courier New" w:cs="Courier New"/>
          <w:color w:val="000000"/>
          <w:sz w:val="20"/>
          <w:szCs w:val="20"/>
          <w:highlight w:val="lightGray"/>
        </w:rPr>
        <w:t xml:space="preserve">    </w:t>
      </w:r>
      <w:r w:rsidRPr="007E55BE">
        <w:rPr>
          <w:rFonts w:ascii="Courier New" w:eastAsiaTheme="minorHAnsi" w:hAnsi="Courier New" w:cs="Courier New"/>
          <w:color w:val="228B22"/>
          <w:sz w:val="20"/>
          <w:szCs w:val="20"/>
          <w:highlight w:val="lightGray"/>
        </w:rPr>
        <w:t xml:space="preserve">% Set up the linear system   </w:t>
      </w:r>
    </w:p>
    <w:p w:rsidR="00D374E4" w:rsidRPr="007E55BE" w:rsidRDefault="00D374E4" w:rsidP="00652178">
      <w:pPr>
        <w:autoSpaceDE w:val="0"/>
        <w:autoSpaceDN w:val="0"/>
        <w:adjustRightInd w:val="0"/>
        <w:rPr>
          <w:rFonts w:ascii="Courier New" w:eastAsiaTheme="minorHAnsi" w:hAnsi="Courier New" w:cs="Courier New"/>
          <w:highlight w:val="lightGray"/>
        </w:rPr>
      </w:pPr>
      <w:r w:rsidRPr="007E55BE">
        <w:rPr>
          <w:rFonts w:ascii="Courier New" w:eastAsiaTheme="minorHAnsi" w:hAnsi="Courier New" w:cs="Courier New"/>
          <w:color w:val="000000"/>
          <w:sz w:val="20"/>
          <w:szCs w:val="20"/>
          <w:highlight w:val="lightGray"/>
        </w:rPr>
        <w:t xml:space="preserve">d = </w:t>
      </w:r>
      <w:r>
        <w:rPr>
          <w:rFonts w:ascii="Courier New" w:eastAsiaTheme="minorHAnsi" w:hAnsi="Courier New" w:cs="Courier New"/>
          <w:color w:val="000000"/>
          <w:sz w:val="20"/>
          <w:szCs w:val="20"/>
          <w:highlight w:val="lightGray"/>
        </w:rPr>
        <w:t>-</w:t>
      </w:r>
      <w:r w:rsidRPr="007E55BE">
        <w:rPr>
          <w:rFonts w:ascii="Courier New" w:eastAsiaTheme="minorHAnsi" w:hAnsi="Courier New" w:cs="Courier New"/>
          <w:color w:val="000000"/>
          <w:sz w:val="20"/>
          <w:szCs w:val="20"/>
          <w:highlight w:val="lightGray"/>
        </w:rPr>
        <w:t xml:space="preserve">(p - q);   </w:t>
      </w:r>
      <w:r w:rsidRPr="007E55BE">
        <w:rPr>
          <w:rFonts w:ascii="Courier New" w:eastAsiaTheme="minorHAnsi" w:hAnsi="Courier New" w:cs="Courier New"/>
          <w:color w:val="228B22"/>
          <w:sz w:val="20"/>
          <w:szCs w:val="20"/>
          <w:highlight w:val="lightGray"/>
        </w:rPr>
        <w:t>%3 x N, columns are ith 3 x 1 difference</w:t>
      </w:r>
    </w:p>
    <w:p w:rsidR="00D374E4" w:rsidRPr="007E55BE" w:rsidRDefault="00D374E4" w:rsidP="00652178">
      <w:pPr>
        <w:autoSpaceDE w:val="0"/>
        <w:autoSpaceDN w:val="0"/>
        <w:adjustRightInd w:val="0"/>
        <w:rPr>
          <w:rFonts w:ascii="Courier New" w:eastAsiaTheme="minorHAnsi" w:hAnsi="Courier New" w:cs="Courier New"/>
          <w:highlight w:val="lightGray"/>
        </w:rPr>
      </w:pPr>
      <w:r w:rsidRPr="007E55BE">
        <w:rPr>
          <w:rFonts w:ascii="Courier New" w:eastAsiaTheme="minorHAnsi" w:hAnsi="Courier New" w:cs="Courier New"/>
          <w:color w:val="000000"/>
          <w:sz w:val="20"/>
          <w:szCs w:val="20"/>
          <w:highlight w:val="lightGray"/>
        </w:rPr>
        <w:t xml:space="preserve">b = dot(nv,d,2);  </w:t>
      </w:r>
      <w:r w:rsidRPr="007E55BE">
        <w:rPr>
          <w:rFonts w:ascii="Courier New" w:eastAsiaTheme="minorHAnsi" w:hAnsi="Courier New" w:cs="Courier New"/>
          <w:color w:val="228B22"/>
          <w:sz w:val="20"/>
          <w:szCs w:val="20"/>
          <w:highlight w:val="lightGray"/>
        </w:rPr>
        <w:t>%b(i) = nv(:,i)'*d(:,i)</w:t>
      </w:r>
    </w:p>
    <w:p w:rsidR="00D374E4" w:rsidRPr="007E55BE" w:rsidRDefault="00D374E4" w:rsidP="00652178">
      <w:pPr>
        <w:autoSpaceDE w:val="0"/>
        <w:autoSpaceDN w:val="0"/>
        <w:adjustRightInd w:val="0"/>
        <w:rPr>
          <w:rFonts w:ascii="Courier New" w:eastAsiaTheme="minorHAnsi" w:hAnsi="Courier New" w:cs="Courier New"/>
          <w:highlight w:val="lightGray"/>
        </w:rPr>
      </w:pPr>
      <w:r w:rsidRPr="007E55BE">
        <w:rPr>
          <w:rFonts w:ascii="Courier New" w:eastAsiaTheme="minorHAnsi" w:hAnsi="Courier New" w:cs="Courier New"/>
          <w:color w:val="000000"/>
          <w:sz w:val="20"/>
          <w:szCs w:val="20"/>
          <w:highlight w:val="lightGray"/>
        </w:rPr>
        <w:t xml:space="preserve">A = [cross(nv,p) nv]; </w:t>
      </w:r>
      <w:r w:rsidRPr="007E55BE">
        <w:rPr>
          <w:rFonts w:ascii="Courier New" w:eastAsiaTheme="minorHAnsi" w:hAnsi="Courier New" w:cs="Courier New"/>
          <w:color w:val="228B22"/>
          <w:sz w:val="20"/>
          <w:szCs w:val="20"/>
          <w:highlight w:val="lightGray"/>
        </w:rPr>
        <w:t>%N x 6</w:t>
      </w:r>
    </w:p>
    <w:p w:rsidR="00D374E4" w:rsidRPr="007E55BE" w:rsidRDefault="00D374E4" w:rsidP="00652178">
      <w:pPr>
        <w:autoSpaceDE w:val="0"/>
        <w:autoSpaceDN w:val="0"/>
        <w:adjustRightInd w:val="0"/>
        <w:rPr>
          <w:rFonts w:ascii="Courier New" w:eastAsiaTheme="minorHAnsi" w:hAnsi="Courier New" w:cs="Courier New"/>
          <w:highlight w:val="lightGray"/>
        </w:rPr>
      </w:pPr>
      <w:r w:rsidRPr="007E55BE">
        <w:rPr>
          <w:rFonts w:ascii="Courier New" w:eastAsiaTheme="minorHAnsi" w:hAnsi="Courier New" w:cs="Courier New"/>
          <w:color w:val="228B22"/>
          <w:sz w:val="20"/>
          <w:szCs w:val="20"/>
          <w:highlight w:val="lightGray"/>
        </w:rPr>
        <w:t xml:space="preserve"> </w:t>
      </w:r>
    </w:p>
    <w:p w:rsidR="00D374E4" w:rsidRPr="007E55BE" w:rsidRDefault="00D374E4" w:rsidP="00652178">
      <w:pPr>
        <w:autoSpaceDE w:val="0"/>
        <w:autoSpaceDN w:val="0"/>
        <w:adjustRightInd w:val="0"/>
        <w:rPr>
          <w:rFonts w:ascii="Courier New" w:eastAsiaTheme="minorHAnsi" w:hAnsi="Courier New" w:cs="Courier New"/>
          <w:highlight w:val="lightGray"/>
        </w:rPr>
      </w:pPr>
      <w:r w:rsidRPr="007E55BE">
        <w:rPr>
          <w:rFonts w:ascii="Courier New" w:eastAsiaTheme="minorHAnsi" w:hAnsi="Courier New" w:cs="Courier New"/>
          <w:color w:val="228B22"/>
          <w:sz w:val="20"/>
          <w:szCs w:val="20"/>
          <w:highlight w:val="lightGray"/>
        </w:rPr>
        <w:t>%least squares solutiono</w:t>
      </w:r>
    </w:p>
    <w:p w:rsidR="00D374E4" w:rsidRPr="007E55BE" w:rsidRDefault="00D374E4" w:rsidP="00652178">
      <w:pPr>
        <w:autoSpaceDE w:val="0"/>
        <w:autoSpaceDN w:val="0"/>
        <w:adjustRightInd w:val="0"/>
        <w:rPr>
          <w:rFonts w:ascii="Courier New" w:eastAsiaTheme="minorHAnsi" w:hAnsi="Courier New" w:cs="Courier New"/>
          <w:highlight w:val="lightGray"/>
        </w:rPr>
      </w:pPr>
      <w:r w:rsidRPr="007E55BE">
        <w:rPr>
          <w:rFonts w:ascii="Courier New" w:eastAsiaTheme="minorHAnsi" w:hAnsi="Courier New" w:cs="Courier New"/>
          <w:color w:val="000000"/>
          <w:sz w:val="20"/>
          <w:szCs w:val="20"/>
          <w:highlight w:val="lightGray"/>
        </w:rPr>
        <w:t xml:space="preserve">X = (A'*A)\A'*b; </w:t>
      </w:r>
      <w:r w:rsidRPr="007E55BE">
        <w:rPr>
          <w:rFonts w:ascii="Courier New" w:eastAsiaTheme="minorHAnsi" w:hAnsi="Courier New" w:cs="Courier New"/>
          <w:color w:val="228B22"/>
          <w:sz w:val="20"/>
          <w:szCs w:val="20"/>
          <w:highlight w:val="lightGray"/>
        </w:rPr>
        <w:t>%x=[thetax,thetay,thetaz,tx,ty,tz]</w:t>
      </w:r>
    </w:p>
    <w:p w:rsidR="00D374E4" w:rsidRPr="007E55BE" w:rsidRDefault="00D374E4" w:rsidP="00652178">
      <w:pPr>
        <w:autoSpaceDE w:val="0"/>
        <w:autoSpaceDN w:val="0"/>
        <w:adjustRightInd w:val="0"/>
        <w:rPr>
          <w:rFonts w:ascii="Courier New" w:eastAsiaTheme="minorHAnsi" w:hAnsi="Courier New" w:cs="Courier New"/>
          <w:highlight w:val="lightGray"/>
        </w:rPr>
      </w:pPr>
      <w:r w:rsidRPr="007E55BE">
        <w:rPr>
          <w:rFonts w:ascii="Courier New" w:eastAsiaTheme="minorHAnsi" w:hAnsi="Courier New" w:cs="Courier New"/>
          <w:color w:val="228B22"/>
          <w:sz w:val="20"/>
          <w:szCs w:val="20"/>
          <w:highlight w:val="lightGray"/>
        </w:rPr>
        <w:t xml:space="preserve"> </w:t>
      </w:r>
    </w:p>
    <w:p w:rsidR="00D374E4" w:rsidRPr="007E55BE" w:rsidRDefault="00D374E4" w:rsidP="00652178">
      <w:pPr>
        <w:autoSpaceDE w:val="0"/>
        <w:autoSpaceDN w:val="0"/>
        <w:adjustRightInd w:val="0"/>
        <w:rPr>
          <w:rFonts w:ascii="Courier New" w:eastAsiaTheme="minorHAnsi" w:hAnsi="Courier New" w:cs="Courier New"/>
          <w:highlight w:val="lightGray"/>
        </w:rPr>
      </w:pPr>
      <w:r w:rsidRPr="007E55BE">
        <w:rPr>
          <w:rFonts w:ascii="Courier New" w:eastAsiaTheme="minorHAnsi" w:hAnsi="Courier New" w:cs="Courier New"/>
          <w:color w:val="228B22"/>
          <w:sz w:val="20"/>
          <w:szCs w:val="20"/>
          <w:highlight w:val="lightGray"/>
        </w:rPr>
        <w:t xml:space="preserve"> </w:t>
      </w:r>
    </w:p>
    <w:p w:rsidR="00D374E4" w:rsidRPr="007E55BE" w:rsidRDefault="00D374E4" w:rsidP="00652178">
      <w:pPr>
        <w:autoSpaceDE w:val="0"/>
        <w:autoSpaceDN w:val="0"/>
        <w:adjustRightInd w:val="0"/>
        <w:rPr>
          <w:rFonts w:ascii="Courier New" w:eastAsiaTheme="minorHAnsi" w:hAnsi="Courier New" w:cs="Courier New"/>
          <w:highlight w:val="lightGray"/>
        </w:rPr>
      </w:pPr>
      <w:r w:rsidRPr="007E55BE">
        <w:rPr>
          <w:rFonts w:ascii="Courier New" w:eastAsiaTheme="minorHAnsi" w:hAnsi="Courier New" w:cs="Courier New"/>
          <w:color w:val="000000"/>
          <w:sz w:val="20"/>
          <w:szCs w:val="20"/>
          <w:highlight w:val="lightGray"/>
        </w:rPr>
        <w:t>cx = cos(X(1));</w:t>
      </w:r>
    </w:p>
    <w:p w:rsidR="00D374E4" w:rsidRPr="007E55BE" w:rsidRDefault="00D374E4" w:rsidP="00652178">
      <w:pPr>
        <w:autoSpaceDE w:val="0"/>
        <w:autoSpaceDN w:val="0"/>
        <w:adjustRightInd w:val="0"/>
        <w:rPr>
          <w:rFonts w:ascii="Courier New" w:eastAsiaTheme="minorHAnsi" w:hAnsi="Courier New" w:cs="Courier New"/>
          <w:highlight w:val="lightGray"/>
        </w:rPr>
      </w:pPr>
      <w:r w:rsidRPr="007E55BE">
        <w:rPr>
          <w:rFonts w:ascii="Courier New" w:eastAsiaTheme="minorHAnsi" w:hAnsi="Courier New" w:cs="Courier New"/>
          <w:color w:val="000000"/>
          <w:sz w:val="20"/>
          <w:szCs w:val="20"/>
          <w:highlight w:val="lightGray"/>
        </w:rPr>
        <w:t>cy = cos(X(2));</w:t>
      </w:r>
    </w:p>
    <w:p w:rsidR="00D374E4" w:rsidRPr="007E55BE" w:rsidRDefault="00D374E4" w:rsidP="00652178">
      <w:pPr>
        <w:autoSpaceDE w:val="0"/>
        <w:autoSpaceDN w:val="0"/>
        <w:adjustRightInd w:val="0"/>
        <w:rPr>
          <w:rFonts w:ascii="Courier New" w:eastAsiaTheme="minorHAnsi" w:hAnsi="Courier New" w:cs="Courier New"/>
          <w:highlight w:val="lightGray"/>
        </w:rPr>
      </w:pPr>
      <w:r w:rsidRPr="007E55BE">
        <w:rPr>
          <w:rFonts w:ascii="Courier New" w:eastAsiaTheme="minorHAnsi" w:hAnsi="Courier New" w:cs="Courier New"/>
          <w:color w:val="000000"/>
          <w:sz w:val="20"/>
          <w:szCs w:val="20"/>
          <w:highlight w:val="lightGray"/>
        </w:rPr>
        <w:t>cz = cos(X(3));</w:t>
      </w:r>
    </w:p>
    <w:p w:rsidR="00D374E4" w:rsidRPr="007E55BE" w:rsidRDefault="00D374E4" w:rsidP="00652178">
      <w:pPr>
        <w:autoSpaceDE w:val="0"/>
        <w:autoSpaceDN w:val="0"/>
        <w:adjustRightInd w:val="0"/>
        <w:rPr>
          <w:rFonts w:ascii="Courier New" w:eastAsiaTheme="minorHAnsi" w:hAnsi="Courier New" w:cs="Courier New"/>
          <w:highlight w:val="lightGray"/>
        </w:rPr>
      </w:pPr>
      <w:r w:rsidRPr="007E55BE">
        <w:rPr>
          <w:rFonts w:ascii="Courier New" w:eastAsiaTheme="minorHAnsi" w:hAnsi="Courier New" w:cs="Courier New"/>
          <w:color w:val="000000"/>
          <w:sz w:val="20"/>
          <w:szCs w:val="20"/>
          <w:highlight w:val="lightGray"/>
        </w:rPr>
        <w:t>sx = sin(X(1));</w:t>
      </w:r>
    </w:p>
    <w:p w:rsidR="00D374E4" w:rsidRPr="007E55BE" w:rsidRDefault="00D374E4" w:rsidP="00652178">
      <w:pPr>
        <w:autoSpaceDE w:val="0"/>
        <w:autoSpaceDN w:val="0"/>
        <w:adjustRightInd w:val="0"/>
        <w:rPr>
          <w:rFonts w:ascii="Courier New" w:eastAsiaTheme="minorHAnsi" w:hAnsi="Courier New" w:cs="Courier New"/>
          <w:highlight w:val="lightGray"/>
        </w:rPr>
      </w:pPr>
      <w:r w:rsidRPr="007E55BE">
        <w:rPr>
          <w:rFonts w:ascii="Courier New" w:eastAsiaTheme="minorHAnsi" w:hAnsi="Courier New" w:cs="Courier New"/>
          <w:color w:val="000000"/>
          <w:sz w:val="20"/>
          <w:szCs w:val="20"/>
          <w:highlight w:val="lightGray"/>
        </w:rPr>
        <w:t>sy = sin(X(2));</w:t>
      </w:r>
    </w:p>
    <w:p w:rsidR="00D374E4" w:rsidRPr="007E55BE" w:rsidRDefault="00D374E4" w:rsidP="00652178">
      <w:pPr>
        <w:autoSpaceDE w:val="0"/>
        <w:autoSpaceDN w:val="0"/>
        <w:adjustRightInd w:val="0"/>
        <w:rPr>
          <w:rFonts w:ascii="Courier New" w:eastAsiaTheme="minorHAnsi" w:hAnsi="Courier New" w:cs="Courier New"/>
          <w:highlight w:val="lightGray"/>
        </w:rPr>
      </w:pPr>
      <w:r w:rsidRPr="007E55BE">
        <w:rPr>
          <w:rFonts w:ascii="Courier New" w:eastAsiaTheme="minorHAnsi" w:hAnsi="Courier New" w:cs="Courier New"/>
          <w:color w:val="000000"/>
          <w:sz w:val="20"/>
          <w:szCs w:val="20"/>
          <w:highlight w:val="lightGray"/>
        </w:rPr>
        <w:t>sz = sin(X(3));</w:t>
      </w:r>
    </w:p>
    <w:p w:rsidR="00D374E4" w:rsidRPr="007E55BE" w:rsidRDefault="00D374E4" w:rsidP="00652178">
      <w:pPr>
        <w:autoSpaceDE w:val="0"/>
        <w:autoSpaceDN w:val="0"/>
        <w:adjustRightInd w:val="0"/>
        <w:rPr>
          <w:rFonts w:ascii="Courier New" w:eastAsiaTheme="minorHAnsi" w:hAnsi="Courier New" w:cs="Courier New"/>
          <w:highlight w:val="lightGray"/>
        </w:rPr>
      </w:pPr>
      <w:r w:rsidRPr="007E55BE">
        <w:rPr>
          <w:rFonts w:ascii="Courier New" w:eastAsiaTheme="minorHAnsi" w:hAnsi="Courier New" w:cs="Courier New"/>
          <w:color w:val="000000"/>
          <w:sz w:val="20"/>
          <w:szCs w:val="20"/>
          <w:highlight w:val="lightGray"/>
        </w:rPr>
        <w:t xml:space="preserve"> </w:t>
      </w:r>
    </w:p>
    <w:p w:rsidR="00D374E4" w:rsidRPr="007E55BE" w:rsidRDefault="00D374E4" w:rsidP="00652178">
      <w:pPr>
        <w:autoSpaceDE w:val="0"/>
        <w:autoSpaceDN w:val="0"/>
        <w:adjustRightInd w:val="0"/>
        <w:rPr>
          <w:rFonts w:ascii="Courier New" w:eastAsiaTheme="minorHAnsi" w:hAnsi="Courier New" w:cs="Courier New"/>
          <w:highlight w:val="lightGray"/>
        </w:rPr>
      </w:pPr>
      <w:r w:rsidRPr="007E55BE">
        <w:rPr>
          <w:rFonts w:ascii="Courier New" w:eastAsiaTheme="minorHAnsi" w:hAnsi="Courier New" w:cs="Courier New"/>
          <w:color w:val="000000"/>
          <w:sz w:val="20"/>
          <w:szCs w:val="20"/>
          <w:highlight w:val="lightGray"/>
        </w:rPr>
        <w:t>T = X(4:6);</w:t>
      </w:r>
    </w:p>
    <w:p w:rsidR="00D374E4" w:rsidRPr="007E55BE" w:rsidRDefault="00D374E4" w:rsidP="00652178">
      <w:pPr>
        <w:autoSpaceDE w:val="0"/>
        <w:autoSpaceDN w:val="0"/>
        <w:adjustRightInd w:val="0"/>
        <w:rPr>
          <w:rFonts w:ascii="Courier New" w:eastAsiaTheme="minorHAnsi" w:hAnsi="Courier New" w:cs="Courier New"/>
          <w:highlight w:val="lightGray"/>
        </w:rPr>
      </w:pPr>
      <w:r w:rsidRPr="007E55BE">
        <w:rPr>
          <w:rFonts w:ascii="Courier New" w:eastAsiaTheme="minorHAnsi" w:hAnsi="Courier New" w:cs="Courier New"/>
          <w:color w:val="000000"/>
          <w:sz w:val="20"/>
          <w:szCs w:val="20"/>
          <w:highlight w:val="lightGray"/>
        </w:rPr>
        <w:t xml:space="preserve">R = [cy*cz, sx*sy*cz-cx*sz, cx*sy*cz+sx*sz; </w:t>
      </w:r>
      <w:r w:rsidRPr="007E55BE">
        <w:rPr>
          <w:rFonts w:ascii="Courier New" w:eastAsiaTheme="minorHAnsi" w:hAnsi="Courier New" w:cs="Courier New"/>
          <w:color w:val="228B22"/>
          <w:sz w:val="20"/>
          <w:szCs w:val="20"/>
          <w:highlight w:val="lightGray"/>
        </w:rPr>
        <w:t>%ensure R is unitary</w:t>
      </w:r>
    </w:p>
    <w:p w:rsidR="00D374E4" w:rsidRPr="007E55BE" w:rsidRDefault="00D374E4" w:rsidP="00652178">
      <w:pPr>
        <w:autoSpaceDE w:val="0"/>
        <w:autoSpaceDN w:val="0"/>
        <w:adjustRightInd w:val="0"/>
        <w:rPr>
          <w:rFonts w:ascii="Courier New" w:eastAsiaTheme="minorHAnsi" w:hAnsi="Courier New" w:cs="Courier New"/>
          <w:highlight w:val="lightGray"/>
        </w:rPr>
      </w:pPr>
      <w:r w:rsidRPr="007E55BE">
        <w:rPr>
          <w:rFonts w:ascii="Courier New" w:eastAsiaTheme="minorHAnsi" w:hAnsi="Courier New" w:cs="Courier New"/>
          <w:color w:val="000000"/>
          <w:sz w:val="20"/>
          <w:szCs w:val="20"/>
          <w:highlight w:val="lightGray"/>
        </w:rPr>
        <w:lastRenderedPageBreak/>
        <w:t xml:space="preserve">    cy*sz, cx*cz+sx*sy*sz, cx*sy*sz-sx*cz;</w:t>
      </w:r>
    </w:p>
    <w:p w:rsidR="00D374E4" w:rsidRDefault="00D374E4" w:rsidP="00652178">
      <w:pPr>
        <w:autoSpaceDE w:val="0"/>
        <w:autoSpaceDN w:val="0"/>
        <w:adjustRightInd w:val="0"/>
        <w:rPr>
          <w:rFonts w:ascii="Courier New" w:eastAsiaTheme="minorHAnsi" w:hAnsi="Courier New" w:cs="Courier New"/>
        </w:rPr>
      </w:pPr>
      <w:r w:rsidRPr="007E55BE">
        <w:rPr>
          <w:rFonts w:ascii="Courier New" w:eastAsiaTheme="minorHAnsi" w:hAnsi="Courier New" w:cs="Courier New"/>
          <w:color w:val="000000"/>
          <w:sz w:val="20"/>
          <w:szCs w:val="20"/>
          <w:highlight w:val="lightGray"/>
        </w:rPr>
        <w:t xml:space="preserve">    -sy,          sx*cy,          cx*cy];</w:t>
      </w:r>
    </w:p>
    <w:p w:rsidR="00D374E4" w:rsidRPr="004A1FD6" w:rsidRDefault="00D374E4" w:rsidP="00652178"/>
    <w:p w:rsidR="00D374E4" w:rsidRPr="004A1FD6" w:rsidRDefault="00D374E4" w:rsidP="00652178">
      <w:r w:rsidRPr="004A1FD6">
        <w:t xml:space="preserve">Some insight into the spatial configurations which effect performance is gleaned by expanding the cost function about its minimum whose shape is controlled by the covariance matrix </w:t>
      </w:r>
      <w:r w:rsidR="0090260C" w:rsidRPr="004A1FD6">
        <w:rPr>
          <w:noProof/>
          <w:position w:val="-12"/>
        </w:rPr>
      </w:r>
      <w:r w:rsidR="0090260C" w:rsidRPr="004A1FD6">
        <w:rPr>
          <w:noProof/>
          <w:position w:val="-12"/>
        </w:rPr>
        <w:object w:dxaOrig="1060" w:dyaOrig="380" w14:anchorId="2BF11018">
          <v:shape id="_x0000_i1691" type="#_x0000_t75" alt="" style="width:49.8pt;height:22.2pt;mso-width-percent:0;mso-height-percent:0;mso-width-percent:0;mso-height-percent:0" o:ole="">
            <v:imagedata r:id="rId1386" o:title=""/>
          </v:shape>
          <o:OLEObject Type="Embed" ProgID="Equation.DSMT4" ShapeID="_x0000_i1691" DrawAspect="Content" ObjectID="_1845800271" r:id="rId1387"/>
        </w:object>
      </w:r>
      <w:r w:rsidRPr="004A1FD6">
        <w:t xml:space="preserve"> ,</w:t>
      </w:r>
    </w:p>
    <w:p w:rsidR="00D374E4" w:rsidRPr="004A1FD6" w:rsidRDefault="00D374E4" w:rsidP="00652178"/>
    <w:p w:rsidR="00D374E4" w:rsidRPr="004A1FD6" w:rsidRDefault="00D374E4" w:rsidP="00652178">
      <w:r w:rsidRPr="004A1FD6">
        <w:tab/>
      </w:r>
      <w:r w:rsidR="0090260C" w:rsidRPr="004A1FD6">
        <w:rPr>
          <w:noProof/>
          <w:position w:val="-14"/>
        </w:rPr>
      </w:r>
      <w:r w:rsidR="0090260C" w:rsidRPr="004A1FD6">
        <w:rPr>
          <w:noProof/>
          <w:position w:val="-14"/>
        </w:rPr>
        <w:object w:dxaOrig="4360" w:dyaOrig="440" w14:anchorId="46F29E17">
          <v:shape id="_x0000_i1692" type="#_x0000_t75" alt="" style="width:3in;height:22.2pt;mso-width-percent:0;mso-height-percent:0;mso-width-percent:0;mso-height-percent:0" o:ole="">
            <v:imagedata r:id="rId1388" o:title=""/>
          </v:shape>
          <o:OLEObject Type="Embed" ProgID="Equation.DSMT4" ShapeID="_x0000_i1692" DrawAspect="Content" ObjectID="_1845800272" r:id="rId1389"/>
        </w:object>
      </w:r>
      <w:r w:rsidRPr="004A1FD6">
        <w:t xml:space="preserve"> </w: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41</w:instrText>
      </w:r>
      <w:r w:rsidRPr="004A1FD6">
        <w:rPr>
          <w:noProof/>
        </w:rPr>
        <w:fldChar w:fldCharType="end"/>
      </w:r>
      <w:r w:rsidRPr="004A1FD6">
        <w:instrText>)</w:instrText>
      </w:r>
      <w:r w:rsidRPr="004A1FD6">
        <w:fldChar w:fldCharType="end"/>
      </w:r>
    </w:p>
    <w:p w:rsidR="00D374E4" w:rsidRPr="004A1FD6" w:rsidRDefault="00D374E4" w:rsidP="00652178"/>
    <w:p w:rsidR="00D374E4" w:rsidRPr="004A1FD6" w:rsidRDefault="00D374E4" w:rsidP="00652178">
      <w:r w:rsidRPr="004A1FD6">
        <w:t xml:space="preserve">Thus for small excursions </w:t>
      </w:r>
      <w:r w:rsidR="0090260C" w:rsidRPr="004A1FD6">
        <w:rPr>
          <w:noProof/>
          <w:position w:val="-6"/>
        </w:rPr>
      </w:r>
      <w:r w:rsidR="0090260C" w:rsidRPr="004A1FD6">
        <w:rPr>
          <w:noProof/>
          <w:position w:val="-6"/>
        </w:rPr>
        <w:object w:dxaOrig="340" w:dyaOrig="279" w14:anchorId="1209E737">
          <v:shape id="_x0000_i1693" type="#_x0000_t75" alt="" style="width:13.8pt;height:13.8pt;mso-width-percent:0;mso-height-percent:0;mso-width-percent:0;mso-height-percent:0" o:ole="">
            <v:imagedata r:id="rId1390" o:title=""/>
          </v:shape>
          <o:OLEObject Type="Embed" ProgID="Equation.DSMT4" ShapeID="_x0000_i1693" DrawAspect="Content" ObjectID="_1845800273" r:id="rId1391"/>
        </w:object>
      </w:r>
      <w:r w:rsidRPr="004A1FD6">
        <w:t xml:space="preserve"> the change in E will be </w:t>
      </w:r>
      <w:r w:rsidR="0090260C" w:rsidRPr="004A1FD6">
        <w:rPr>
          <w:noProof/>
          <w:position w:val="-12"/>
        </w:rPr>
      </w:r>
      <w:r w:rsidR="0090260C" w:rsidRPr="004A1FD6">
        <w:rPr>
          <w:noProof/>
          <w:position w:val="-12"/>
        </w:rPr>
        <w:object w:dxaOrig="1540" w:dyaOrig="380" w14:anchorId="62CDE3C6">
          <v:shape id="_x0000_i1694" type="#_x0000_t75" alt="" style="width:78.9pt;height:22.2pt;mso-width-percent:0;mso-height-percent:0;mso-width-percent:0;mso-height-percent:0" o:ole="">
            <v:imagedata r:id="rId1392" o:title=""/>
          </v:shape>
          <o:OLEObject Type="Embed" ProgID="Equation.DSMT4" ShapeID="_x0000_i1694" DrawAspect="Content" ObjectID="_1845800274" r:id="rId1393"/>
        </w:object>
      </w:r>
      <w:r w:rsidRPr="004A1FD6">
        <w:t xml:space="preserve">.  Good performance in terms of robustness, stability, and minimum error are obtained for pointcloud formations which cause large changes in E for small changes in the alignment parameters.  The eigenvalues of A’A can be used to measure such properties.  Large eigenvalues in all directions leads to a steep cost function and hence high robustness, and vice versa for small or combinations of large and small eigenvalues. </w:t>
      </w:r>
    </w:p>
    <w:p w:rsidR="00D374E4" w:rsidRPr="004A1FD6" w:rsidRDefault="00D374E4" w:rsidP="00652178"/>
    <w:p w:rsidR="00D374E4" w:rsidRPr="004A1FD6" w:rsidRDefault="00D374E4" w:rsidP="00652178"/>
    <w:p w:rsidR="00D374E4" w:rsidRPr="004A1FD6" w:rsidRDefault="00D374E4" w:rsidP="00652178">
      <w:r w:rsidRPr="004A1FD6">
        <w:rPr>
          <w:noProof/>
        </w:rPr>
        <w:drawing>
          <wp:inline distT="0" distB="0" distL="0" distR="0" wp14:anchorId="3CFA47D2" wp14:editId="68A2255E">
            <wp:extent cx="5943600" cy="3823459"/>
            <wp:effectExtent l="0" t="0" r="0" b="5715"/>
            <wp:docPr id="1284735876" name="Picture 1284735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1"/>
                    <pic:cNvPicPr>
                      <a:picLocks noChangeAspect="1" noChangeArrowheads="1"/>
                    </pic:cNvPicPr>
                  </pic:nvPicPr>
                  <pic:blipFill>
                    <a:blip r:embed="rId1394" cstate="print">
                      <a:extLst>
                        <a:ext uri="{28A0092B-C50C-407E-A947-70E740481C1C}">
                          <a14:useLocalDpi xmlns:a14="http://schemas.microsoft.com/office/drawing/2010/main" val="0"/>
                        </a:ext>
                      </a:extLst>
                    </a:blip>
                    <a:srcRect/>
                    <a:stretch>
                      <a:fillRect/>
                    </a:stretch>
                  </pic:blipFill>
                  <pic:spPr bwMode="auto">
                    <a:xfrm>
                      <a:off x="0" y="0"/>
                      <a:ext cx="5943600" cy="3823459"/>
                    </a:xfrm>
                    <a:prstGeom prst="rect">
                      <a:avLst/>
                    </a:prstGeom>
                    <a:noFill/>
                    <a:ln>
                      <a:noFill/>
                    </a:ln>
                  </pic:spPr>
                </pic:pic>
              </a:graphicData>
            </a:graphic>
          </wp:inline>
        </w:drawing>
      </w:r>
    </w:p>
    <w:p w:rsidR="00D374E4" w:rsidRDefault="00D374E4" w:rsidP="00867031">
      <w:pPr>
        <w:pStyle w:val="Heading3"/>
      </w:pPr>
      <w:bookmarkStart w:id="273" w:name="_Toc209787803"/>
      <w:bookmarkStart w:id="274" w:name="_Toc229857461"/>
      <w:bookmarkStart w:id="275" w:name="_Toc229926514"/>
      <w:r>
        <w:t>Global Alignment</w:t>
      </w:r>
      <w:bookmarkEnd w:id="273"/>
      <w:bookmarkEnd w:id="274"/>
      <w:bookmarkEnd w:id="275"/>
    </w:p>
    <w:p w:rsidR="00D374E4" w:rsidRDefault="00D374E4" w:rsidP="00652178"/>
    <w:p w:rsidR="00D374E4" w:rsidRDefault="00D374E4" w:rsidP="00652178">
      <w:r>
        <w:t>Depth map has noise in Z, pointcloud has noise 1/Z.</w:t>
      </w:r>
    </w:p>
    <w:p w:rsidR="00D374E4" w:rsidRDefault="00D374E4" w:rsidP="00652178">
      <w:pPr>
        <w:sectPr w:rsidR="00D374E4">
          <w:headerReference w:type="default" r:id="rId1395"/>
          <w:pgSz w:w="12240" w:h="15840"/>
          <w:pgMar w:top="1440" w:right="1440" w:bottom="1440" w:left="1440" w:header="720" w:footer="720" w:gutter="0"/>
          <w:cols w:space="720"/>
          <w:docGrid w:linePitch="360"/>
        </w:sectPr>
      </w:pPr>
    </w:p>
    <w:p w:rsidR="009D10BC" w:rsidRDefault="00214B0A" w:rsidP="00214B0A">
      <w:pPr>
        <w:pStyle w:val="Heading2"/>
      </w:pPr>
      <w:r>
        <w:lastRenderedPageBreak/>
        <w:t>Appendix A: Code</w:t>
      </w:r>
    </w:p>
    <w:p w:rsidR="00214B0A" w:rsidRDefault="00214B0A" w:rsidP="00214B0A"/>
    <w:p w:rsidR="00214B0A" w:rsidRPr="00214B0A" w:rsidRDefault="00214B0A" w:rsidP="00214B0A">
      <w:pPr>
        <w:rPr>
          <w:rFonts w:ascii="Menlo" w:hAnsi="Menlo" w:cs="Menlo"/>
          <w:sz w:val="20"/>
          <w:szCs w:val="20"/>
        </w:rPr>
      </w:pPr>
      <w:r w:rsidRPr="00214B0A">
        <w:rPr>
          <w:rFonts w:ascii="Menlo" w:hAnsi="Menlo" w:cs="Menlo"/>
          <w:sz w:val="20"/>
          <w:szCs w:val="20"/>
        </w:rPr>
        <w:t>clear;</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J = 3;</w:t>
      </w:r>
    </w:p>
    <w:p w:rsidR="00214B0A" w:rsidRPr="00214B0A" w:rsidRDefault="00214B0A" w:rsidP="00214B0A">
      <w:pPr>
        <w:rPr>
          <w:rFonts w:ascii="Menlo" w:hAnsi="Menlo" w:cs="Menlo"/>
          <w:sz w:val="20"/>
          <w:szCs w:val="20"/>
        </w:rPr>
      </w:pPr>
      <w:r w:rsidRPr="00214B0A">
        <w:rPr>
          <w:rFonts w:ascii="Menlo" w:hAnsi="Menlo" w:cs="Menlo"/>
          <w:sz w:val="20"/>
          <w:szCs w:val="20"/>
        </w:rPr>
        <w:t>B = 1000;</w:t>
      </w:r>
    </w:p>
    <w:p w:rsidR="00214B0A" w:rsidRPr="00214B0A" w:rsidRDefault="00214B0A" w:rsidP="00214B0A">
      <w:pPr>
        <w:rPr>
          <w:rFonts w:ascii="Menlo" w:hAnsi="Menlo" w:cs="Menlo"/>
          <w:sz w:val="20"/>
          <w:szCs w:val="20"/>
        </w:rPr>
      </w:pPr>
      <w:r w:rsidRPr="00214B0A">
        <w:rPr>
          <w:rFonts w:ascii="Menlo" w:hAnsi="Menlo" w:cs="Menlo"/>
          <w:sz w:val="20"/>
          <w:szCs w:val="20"/>
        </w:rPr>
        <w:t>fl = 10;</w:t>
      </w:r>
    </w:p>
    <w:p w:rsidR="00214B0A" w:rsidRPr="00214B0A" w:rsidRDefault="00214B0A" w:rsidP="00214B0A">
      <w:pPr>
        <w:rPr>
          <w:rFonts w:ascii="Menlo" w:hAnsi="Menlo" w:cs="Menlo"/>
          <w:sz w:val="20"/>
          <w:szCs w:val="20"/>
        </w:rPr>
      </w:pPr>
      <w:r w:rsidRPr="00214B0A">
        <w:rPr>
          <w:rFonts w:ascii="Menlo" w:hAnsi="Menlo" w:cs="Menlo"/>
          <w:sz w:val="20"/>
          <w:szCs w:val="20"/>
        </w:rPr>
        <w:t>K = [fl 0 0;0 fl 0;0 0 1];</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rn = [B*(0:J-1);0*rand(1,J)*B/2;0*rand(1,J)*B/6];</w:t>
      </w:r>
    </w:p>
    <w:p w:rsidR="00214B0A" w:rsidRPr="00214B0A" w:rsidRDefault="00214B0A" w:rsidP="00214B0A">
      <w:pPr>
        <w:rPr>
          <w:rFonts w:ascii="Menlo" w:hAnsi="Menlo" w:cs="Menlo"/>
          <w:sz w:val="20"/>
          <w:szCs w:val="20"/>
        </w:rPr>
      </w:pPr>
      <w:r w:rsidRPr="00214B0A">
        <w:rPr>
          <w:rFonts w:ascii="Menlo" w:hAnsi="Menlo" w:cs="Menlo"/>
          <w:sz w:val="20"/>
          <w:szCs w:val="20"/>
        </w:rPr>
        <w:t>T = 1000;</w:t>
      </w:r>
    </w:p>
    <w:p w:rsidR="00214B0A" w:rsidRPr="00214B0A" w:rsidRDefault="00214B0A" w:rsidP="00214B0A">
      <w:pPr>
        <w:rPr>
          <w:rFonts w:ascii="Menlo" w:hAnsi="Menlo" w:cs="Menlo"/>
          <w:sz w:val="20"/>
          <w:szCs w:val="20"/>
        </w:rPr>
      </w:pPr>
      <w:r w:rsidRPr="00214B0A">
        <w:rPr>
          <w:rFonts w:ascii="Menlo" w:hAnsi="Menlo" w:cs="Menlo"/>
          <w:sz w:val="20"/>
          <w:szCs w:val="20"/>
        </w:rPr>
        <w:t>phi = 0;</w:t>
      </w:r>
    </w:p>
    <w:p w:rsidR="00214B0A" w:rsidRPr="00214B0A" w:rsidRDefault="00214B0A" w:rsidP="00214B0A">
      <w:pPr>
        <w:rPr>
          <w:rFonts w:ascii="Menlo" w:hAnsi="Menlo" w:cs="Menlo"/>
          <w:sz w:val="20"/>
          <w:szCs w:val="20"/>
        </w:rPr>
      </w:pPr>
      <w:r w:rsidRPr="00214B0A">
        <w:rPr>
          <w:rFonts w:ascii="Menlo" w:hAnsi="Menlo" w:cs="Menlo"/>
          <w:sz w:val="20"/>
          <w:szCs w:val="20"/>
        </w:rPr>
        <w:t>theta = pi/10;</w:t>
      </w:r>
    </w:p>
    <w:p w:rsidR="00214B0A" w:rsidRPr="00214B0A" w:rsidRDefault="00214B0A" w:rsidP="00214B0A">
      <w:pPr>
        <w:rPr>
          <w:rFonts w:ascii="Menlo" w:hAnsi="Menlo" w:cs="Menlo"/>
          <w:sz w:val="20"/>
          <w:szCs w:val="20"/>
        </w:rPr>
      </w:pPr>
      <w:r w:rsidRPr="00214B0A">
        <w:rPr>
          <w:rFonts w:ascii="Menlo" w:hAnsi="Menlo" w:cs="Menlo"/>
          <w:sz w:val="20"/>
          <w:szCs w:val="20"/>
        </w:rPr>
        <w:t>psi = 0;</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color w:val="0E00FF"/>
          <w:sz w:val="20"/>
          <w:szCs w:val="20"/>
        </w:rPr>
        <w:t xml:space="preserve">for </w:t>
      </w:r>
      <w:r w:rsidRPr="00214B0A">
        <w:rPr>
          <w:rFonts w:ascii="Menlo" w:hAnsi="Menlo" w:cs="Menlo"/>
          <w:sz w:val="20"/>
          <w:szCs w:val="20"/>
        </w:rPr>
        <w:t>i=1:J</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R = utils.e2R(phi,theta,psi); </w:t>
      </w:r>
      <w:r w:rsidRPr="00214B0A">
        <w:rPr>
          <w:rFonts w:ascii="Menlo" w:hAnsi="Menlo" w:cs="Menlo"/>
          <w:color w:val="008013"/>
          <w:sz w:val="20"/>
          <w:szCs w:val="20"/>
        </w:rPr>
        <w:t>%r = R*p + t (R: C to W)</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RR(:,:,i) = R;</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P(:,:,i) = K*[R.' -R.'*rn(:,i)];</w:t>
      </w:r>
    </w:p>
    <w:p w:rsidR="00214B0A" w:rsidRPr="00214B0A" w:rsidRDefault="00214B0A" w:rsidP="00214B0A">
      <w:pPr>
        <w:rPr>
          <w:rFonts w:ascii="Menlo" w:hAnsi="Menlo" w:cs="Menlo"/>
          <w:sz w:val="20"/>
          <w:szCs w:val="20"/>
        </w:rPr>
      </w:pP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r = [B*(J-1)/2+50;0;2*B];</w:t>
      </w:r>
    </w:p>
    <w:p w:rsidR="00214B0A" w:rsidRPr="00214B0A" w:rsidRDefault="00214B0A" w:rsidP="00214B0A">
      <w:pPr>
        <w:rPr>
          <w:rFonts w:ascii="Menlo" w:hAnsi="Menlo" w:cs="Menlo"/>
          <w:sz w:val="20"/>
          <w:szCs w:val="20"/>
        </w:rPr>
      </w:pPr>
      <w:r w:rsidRPr="00214B0A">
        <w:rPr>
          <w:rFonts w:ascii="Menlo" w:hAnsi="Menlo" w:cs="Menlo"/>
          <w:sz w:val="20"/>
          <w:szCs w:val="20"/>
        </w:rPr>
        <w:t>sigma = 0:0.5:2;</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color w:val="0E00FF"/>
          <w:sz w:val="20"/>
          <w:szCs w:val="20"/>
        </w:rPr>
        <w:t xml:space="preserve">for </w:t>
      </w:r>
      <w:r w:rsidRPr="00214B0A">
        <w:rPr>
          <w:rFonts w:ascii="Menlo" w:hAnsi="Menlo" w:cs="Menlo"/>
          <w:sz w:val="20"/>
          <w:szCs w:val="20"/>
        </w:rPr>
        <w:t>n=1:length(sigma)</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for </w:t>
      </w:r>
      <w:r w:rsidRPr="00214B0A">
        <w:rPr>
          <w:rFonts w:ascii="Menlo" w:hAnsi="Menlo" w:cs="Menlo"/>
          <w:sz w:val="20"/>
          <w:szCs w:val="20"/>
        </w:rPr>
        <w:t>t=1:T</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for </w:t>
      </w:r>
      <w:r w:rsidRPr="00214B0A">
        <w:rPr>
          <w:rFonts w:ascii="Menlo" w:hAnsi="Menlo" w:cs="Menlo"/>
          <w:sz w:val="20"/>
          <w:szCs w:val="20"/>
        </w:rPr>
        <w:t>i=1:J</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p(:,i) = utils.TF(r,RR(:,:,i),rn(:,i));</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y(:,i) = (utils.PIz(p(:,i),fl)) + sigma(n)*randn(2,1);</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rhat = PnP(P,y);</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rhat2 = utils.TriangulateLS(y,P);</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e1(t) = 1/sqrt(3)*norm(rhat - r);</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e2(t) = 1/sqrt(3)*norm(rhat2 - r);</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E1(n) = mean(e1);</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E2(n) = mean(e2);</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figure,plot(sigma,E1,</w:t>
      </w:r>
      <w:r w:rsidRPr="00214B0A">
        <w:rPr>
          <w:rFonts w:ascii="Menlo" w:hAnsi="Menlo" w:cs="Menlo"/>
          <w:color w:val="A709F5"/>
          <w:sz w:val="20"/>
          <w:szCs w:val="20"/>
        </w:rPr>
        <w:t>'LineWidth'</w:t>
      </w:r>
      <w:r w:rsidRPr="00214B0A">
        <w:rPr>
          <w:rFonts w:ascii="Menlo" w:hAnsi="Menlo" w:cs="Menlo"/>
          <w:sz w:val="20"/>
          <w:szCs w:val="20"/>
        </w:rPr>
        <w:t xml:space="preserve">,2);hold </w:t>
      </w:r>
      <w:r w:rsidRPr="00214B0A">
        <w:rPr>
          <w:rFonts w:ascii="Menlo" w:hAnsi="Menlo" w:cs="Menlo"/>
          <w:color w:val="A709F5"/>
          <w:sz w:val="20"/>
          <w:szCs w:val="20"/>
        </w:rPr>
        <w:t>on</w:t>
      </w:r>
      <w:r w:rsidRPr="00214B0A">
        <w:rPr>
          <w:rFonts w:ascii="Menlo" w:hAnsi="Menlo" w:cs="Menlo"/>
          <w:sz w:val="20"/>
          <w:szCs w:val="20"/>
        </w:rPr>
        <w:t>;grid</w:t>
      </w:r>
    </w:p>
    <w:p w:rsidR="00214B0A" w:rsidRPr="00214B0A" w:rsidRDefault="00214B0A" w:rsidP="00214B0A">
      <w:pPr>
        <w:rPr>
          <w:rFonts w:ascii="Menlo" w:hAnsi="Menlo" w:cs="Menlo"/>
          <w:sz w:val="20"/>
          <w:szCs w:val="20"/>
        </w:rPr>
      </w:pPr>
      <w:r w:rsidRPr="00214B0A">
        <w:rPr>
          <w:rFonts w:ascii="Menlo" w:hAnsi="Menlo" w:cs="Menlo"/>
          <w:sz w:val="20"/>
          <w:szCs w:val="20"/>
        </w:rPr>
        <w:t>plot(sigma,E2,</w:t>
      </w:r>
      <w:r w:rsidRPr="00214B0A">
        <w:rPr>
          <w:rFonts w:ascii="Menlo" w:hAnsi="Menlo" w:cs="Menlo"/>
          <w:color w:val="A709F5"/>
          <w:sz w:val="20"/>
          <w:szCs w:val="20"/>
        </w:rPr>
        <w:t>'LineWidth'</w:t>
      </w:r>
      <w:r w:rsidRPr="00214B0A">
        <w:rPr>
          <w:rFonts w:ascii="Menlo" w:hAnsi="Menlo" w:cs="Menlo"/>
          <w:sz w:val="20"/>
          <w:szCs w:val="20"/>
        </w:rPr>
        <w:t>,2);</w:t>
      </w:r>
    </w:p>
    <w:p w:rsidR="00214B0A" w:rsidRPr="00214B0A" w:rsidRDefault="00214B0A" w:rsidP="00214B0A">
      <w:pPr>
        <w:rPr>
          <w:rFonts w:ascii="Menlo" w:hAnsi="Menlo" w:cs="Menlo"/>
          <w:sz w:val="20"/>
          <w:szCs w:val="20"/>
        </w:rPr>
      </w:pPr>
      <w:r w:rsidRPr="00214B0A">
        <w:rPr>
          <w:rFonts w:ascii="Menlo" w:hAnsi="Menlo" w:cs="Menlo"/>
          <w:sz w:val="20"/>
          <w:szCs w:val="20"/>
        </w:rPr>
        <w:t>ylabel(</w:t>
      </w:r>
      <w:r w:rsidRPr="00214B0A">
        <w:rPr>
          <w:rFonts w:ascii="Menlo" w:hAnsi="Menlo" w:cs="Menlo"/>
          <w:color w:val="A709F5"/>
          <w:sz w:val="20"/>
          <w:szCs w:val="20"/>
        </w:rPr>
        <w:t>'RMSE/B'</w:t>
      </w:r>
      <w:r w:rsidRPr="00214B0A">
        <w:rPr>
          <w:rFonts w:ascii="Menlo" w:hAnsi="Menlo" w:cs="Menlo"/>
          <w:sz w:val="20"/>
          <w:szCs w:val="20"/>
        </w:rPr>
        <w:t>);xlabel(</w:t>
      </w:r>
      <w:r w:rsidRPr="00214B0A">
        <w:rPr>
          <w:rFonts w:ascii="Menlo" w:hAnsi="Menlo" w:cs="Menlo"/>
          <w:color w:val="A709F5"/>
          <w:sz w:val="20"/>
          <w:szCs w:val="20"/>
        </w:rPr>
        <w:t>'Pixel STD'</w:t>
      </w:r>
      <w:r w:rsidRPr="00214B0A">
        <w:rPr>
          <w:rFonts w:ascii="Menlo" w:hAnsi="Menlo" w:cs="Menlo"/>
          <w:sz w:val="20"/>
          <w:szCs w:val="20"/>
        </w:rPr>
        <w:t>);</w:t>
      </w:r>
    </w:p>
    <w:p w:rsidR="00214B0A" w:rsidRPr="00214B0A" w:rsidRDefault="00214B0A" w:rsidP="00214B0A">
      <w:pPr>
        <w:rPr>
          <w:rFonts w:ascii="Menlo" w:hAnsi="Menlo" w:cs="Menlo"/>
          <w:sz w:val="20"/>
          <w:szCs w:val="20"/>
        </w:rPr>
      </w:pPr>
      <w:r w:rsidRPr="00214B0A">
        <w:rPr>
          <w:rFonts w:ascii="Menlo" w:hAnsi="Menlo" w:cs="Menlo"/>
          <w:sz w:val="20"/>
          <w:szCs w:val="20"/>
        </w:rPr>
        <w:t>title(</w:t>
      </w:r>
      <w:r w:rsidRPr="00214B0A">
        <w:rPr>
          <w:rFonts w:ascii="Menlo" w:hAnsi="Menlo" w:cs="Menlo"/>
          <w:color w:val="A709F5"/>
          <w:sz w:val="20"/>
          <w:szCs w:val="20"/>
        </w:rPr>
        <w:t>'DLT Comparison'</w:t>
      </w:r>
      <w:r w:rsidRPr="00214B0A">
        <w:rPr>
          <w:rFonts w:ascii="Menlo" w:hAnsi="Menlo" w:cs="Menlo"/>
          <w:sz w:val="20"/>
          <w:szCs w:val="20"/>
        </w:rPr>
        <w:t>)</w:t>
      </w:r>
    </w:p>
    <w:p w:rsidR="00214B0A" w:rsidRPr="00214B0A" w:rsidRDefault="00214B0A" w:rsidP="00214B0A">
      <w:pPr>
        <w:rPr>
          <w:rFonts w:ascii="Menlo" w:hAnsi="Menlo" w:cs="Menlo"/>
          <w:sz w:val="20"/>
          <w:szCs w:val="20"/>
        </w:rPr>
      </w:pPr>
      <w:r w:rsidRPr="00214B0A">
        <w:rPr>
          <w:rFonts w:ascii="Menlo" w:hAnsi="Menlo" w:cs="Menlo"/>
          <w:sz w:val="20"/>
          <w:szCs w:val="20"/>
        </w:rPr>
        <w:lastRenderedPageBreak/>
        <w:t>legend(</w:t>
      </w:r>
      <w:r w:rsidRPr="00214B0A">
        <w:rPr>
          <w:rFonts w:ascii="Menlo" w:hAnsi="Menlo" w:cs="Menlo"/>
          <w:color w:val="A709F5"/>
          <w:sz w:val="20"/>
          <w:szCs w:val="20"/>
        </w:rPr>
        <w:t>'Homogenous LS'</w:t>
      </w:r>
      <w:r w:rsidRPr="00214B0A">
        <w:rPr>
          <w:rFonts w:ascii="Menlo" w:hAnsi="Menlo" w:cs="Menlo"/>
          <w:sz w:val="20"/>
          <w:szCs w:val="20"/>
        </w:rPr>
        <w:t>,</w:t>
      </w:r>
      <w:r w:rsidRPr="00214B0A">
        <w:rPr>
          <w:rFonts w:ascii="Menlo" w:hAnsi="Menlo" w:cs="Menlo"/>
          <w:color w:val="A709F5"/>
          <w:sz w:val="20"/>
          <w:szCs w:val="20"/>
        </w:rPr>
        <w:t>'Standard LS'</w:t>
      </w:r>
      <w:r w:rsidRPr="00214B0A">
        <w:rPr>
          <w:rFonts w:ascii="Menlo" w:hAnsi="Menlo" w:cs="Menlo"/>
          <w:sz w:val="20"/>
          <w:szCs w:val="20"/>
        </w:rPr>
        <w:t>)</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color w:val="0E00FF"/>
          <w:sz w:val="20"/>
          <w:szCs w:val="20"/>
        </w:rPr>
        <w:t xml:space="preserve">function </w:t>
      </w:r>
      <w:r w:rsidRPr="00214B0A">
        <w:rPr>
          <w:rFonts w:ascii="Menlo" w:hAnsi="Menlo" w:cs="Menlo"/>
          <w:sz w:val="20"/>
          <w:szCs w:val="20"/>
        </w:rPr>
        <w:t>rhat = PnP(P,y)</w:t>
      </w:r>
    </w:p>
    <w:p w:rsidR="00214B0A" w:rsidRPr="00214B0A" w:rsidRDefault="00214B0A" w:rsidP="00214B0A">
      <w:pPr>
        <w:rPr>
          <w:rFonts w:ascii="Menlo" w:hAnsi="Menlo" w:cs="Menlo"/>
          <w:sz w:val="20"/>
          <w:szCs w:val="20"/>
        </w:rPr>
      </w:pPr>
      <w:r w:rsidRPr="00214B0A">
        <w:rPr>
          <w:rFonts w:ascii="Menlo" w:hAnsi="Menlo" w:cs="Menlo"/>
          <w:sz w:val="20"/>
          <w:szCs w:val="20"/>
        </w:rPr>
        <w:t>H = [];</w:t>
      </w:r>
    </w:p>
    <w:p w:rsidR="00214B0A" w:rsidRPr="00214B0A" w:rsidRDefault="00214B0A" w:rsidP="00214B0A">
      <w:pPr>
        <w:rPr>
          <w:rFonts w:ascii="Menlo" w:hAnsi="Menlo" w:cs="Menlo"/>
          <w:sz w:val="20"/>
          <w:szCs w:val="20"/>
        </w:rPr>
      </w:pPr>
      <w:r w:rsidRPr="00214B0A">
        <w:rPr>
          <w:rFonts w:ascii="Menlo" w:hAnsi="Menlo" w:cs="Menlo"/>
          <w:sz w:val="20"/>
          <w:szCs w:val="20"/>
        </w:rPr>
        <w:t>N = size(y,2);</w:t>
      </w:r>
    </w:p>
    <w:p w:rsidR="00214B0A" w:rsidRPr="00214B0A" w:rsidRDefault="00214B0A" w:rsidP="00214B0A">
      <w:pPr>
        <w:rPr>
          <w:rFonts w:ascii="Menlo" w:hAnsi="Menlo" w:cs="Menlo"/>
          <w:sz w:val="20"/>
          <w:szCs w:val="20"/>
        </w:rPr>
      </w:pPr>
      <w:r w:rsidRPr="00214B0A">
        <w:rPr>
          <w:rFonts w:ascii="Menlo" w:hAnsi="Menlo" w:cs="Menlo"/>
          <w:color w:val="0E00FF"/>
          <w:sz w:val="20"/>
          <w:szCs w:val="20"/>
        </w:rPr>
        <w:t xml:space="preserve">for </w:t>
      </w:r>
      <w:r w:rsidRPr="00214B0A">
        <w:rPr>
          <w:rFonts w:ascii="Menlo" w:hAnsi="Menlo" w:cs="Menlo"/>
          <w:sz w:val="20"/>
          <w:szCs w:val="20"/>
        </w:rPr>
        <w:t>n=1:N</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xn = y(1,n);</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yn = y(2,n);</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Pn = P(:,:,n);</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a1 = Pn(1,:);</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a2 = Pn(2,:);</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a3 = Pn(3,:);</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Hn = [a3*xn - a1; a3*yn-a2];</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H = [H; Hn];</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r w:rsidRPr="00214B0A">
        <w:rPr>
          <w:rFonts w:ascii="Menlo" w:hAnsi="Menlo" w:cs="Menlo"/>
          <w:sz w:val="20"/>
          <w:szCs w:val="20"/>
        </w:rPr>
        <w:t>[U,S,V] = svd(H);</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rhat = V(:,end);</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s = rhat(4);</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rhat = rhat/s;</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rhat = rhat(1:3);</w:t>
      </w:r>
    </w:p>
    <w:p w:rsidR="00214B0A" w:rsidRPr="00214B0A" w:rsidRDefault="00214B0A" w:rsidP="00214B0A">
      <w:pPr>
        <w:rPr>
          <w:rFonts w:ascii="Menlo" w:hAnsi="Menlo" w:cs="Menlo"/>
          <w:sz w:val="20"/>
          <w:szCs w:val="20"/>
        </w:rPr>
      </w:pPr>
      <w:r w:rsidRPr="00214B0A">
        <w:rPr>
          <w:rFonts w:ascii="Menlo" w:hAnsi="Menlo" w:cs="Menlo"/>
          <w:color w:val="0E00FF"/>
          <w:sz w:val="20"/>
          <w:szCs w:val="20"/>
        </w:rPr>
        <w:t>end</w:t>
      </w:r>
    </w:p>
    <w:p w:rsidR="00214B0A" w:rsidRPr="00214B0A" w:rsidRDefault="00214B0A" w:rsidP="00214B0A">
      <w:pPr>
        <w:rPr>
          <w:sz w:val="20"/>
          <w:szCs w:val="20"/>
        </w:rPr>
      </w:pP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color w:val="0E00FF"/>
          <w:sz w:val="20"/>
          <w:szCs w:val="20"/>
        </w:rPr>
        <w:t xml:space="preserve">classdef </w:t>
      </w:r>
      <w:r w:rsidRPr="00214B0A">
        <w:rPr>
          <w:rFonts w:ascii="Menlo" w:hAnsi="Menlo" w:cs="Menlo"/>
          <w:sz w:val="20"/>
          <w:szCs w:val="20"/>
        </w:rPr>
        <w:t>utils</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methods</w:t>
      </w:r>
      <w:r w:rsidRPr="00214B0A">
        <w:rPr>
          <w:rFonts w:ascii="Menlo" w:hAnsi="Menlo" w:cs="Menlo"/>
          <w:sz w:val="20"/>
          <w:szCs w:val="20"/>
        </w:rPr>
        <w:t>(Static)</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function </w:t>
      </w:r>
      <w:r w:rsidRPr="00214B0A">
        <w:rPr>
          <w:rFonts w:ascii="Menlo" w:hAnsi="Menlo" w:cs="Menlo"/>
          <w:sz w:val="20"/>
          <w:szCs w:val="20"/>
        </w:rPr>
        <w:t>Omegav = Omega(v)</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Omegav = [0 -v(3) v(2);v(3) 0 -v(1);-v(2) v(1) 0 ];</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function </w:t>
      </w:r>
      <w:r w:rsidRPr="00214B0A">
        <w:rPr>
          <w:rFonts w:ascii="Menlo" w:hAnsi="Menlo" w:cs="Menlo"/>
          <w:sz w:val="20"/>
          <w:szCs w:val="20"/>
        </w:rPr>
        <w:t>Gammaq = Gamma(q)</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q0 = q(1);</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v = q(2:4);</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Gammaq = q0*eye(4) + [0 -v.';v -utils.Omega(v)];</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function </w:t>
      </w:r>
      <w:r w:rsidRPr="00214B0A">
        <w:rPr>
          <w:rFonts w:ascii="Menlo" w:hAnsi="Menlo" w:cs="Menlo"/>
          <w:sz w:val="20"/>
          <w:szCs w:val="20"/>
        </w:rPr>
        <w:t xml:space="preserve">Rq = R(q) </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Rq = (2*q(1)^2-1)*I + 2*(q(2:4)*q(2:4).') + 2*q(1)*Omega(q(2:4)); </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function </w:t>
      </w:r>
      <w:r w:rsidRPr="00214B0A">
        <w:rPr>
          <w:rFonts w:ascii="Menlo" w:hAnsi="Menlo" w:cs="Menlo"/>
          <w:sz w:val="20"/>
          <w:szCs w:val="20"/>
        </w:rPr>
        <w:t>r = FF(p,R,t)</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n = size(p,2);</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r = R*p + t*ones(1,n);</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function </w:t>
      </w:r>
      <w:r w:rsidRPr="00214B0A">
        <w:rPr>
          <w:rFonts w:ascii="Menlo" w:hAnsi="Menlo" w:cs="Menlo"/>
          <w:sz w:val="20"/>
          <w:szCs w:val="20"/>
        </w:rPr>
        <w:t>p = TF(r,R,t)</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n = size(r,2);</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p = R.'*(r-t*ones(1,n));</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function </w:t>
      </w:r>
      <w:r w:rsidRPr="00214B0A">
        <w:rPr>
          <w:rFonts w:ascii="Menlo" w:hAnsi="Menlo" w:cs="Menlo"/>
          <w:sz w:val="20"/>
          <w:szCs w:val="20"/>
        </w:rPr>
        <w:t xml:space="preserve">y = PIy(p,f) </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y(1,1) = f*p(1)/p(2);</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y(2,1) = f*p(3)/p(2);</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function </w:t>
      </w:r>
      <w:r w:rsidRPr="00214B0A">
        <w:rPr>
          <w:rFonts w:ascii="Menlo" w:hAnsi="Menlo" w:cs="Menlo"/>
          <w:sz w:val="20"/>
          <w:szCs w:val="20"/>
        </w:rPr>
        <w:t xml:space="preserve">y = PIz(p,f) </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y(1,1) = f*p(1)/p(3);</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y(2,1) = f*p(2)/p(3);</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function </w:t>
      </w:r>
      <w:r w:rsidRPr="00214B0A">
        <w:rPr>
          <w:rFonts w:ascii="Menlo" w:hAnsi="Menlo" w:cs="Menlo"/>
          <w:sz w:val="20"/>
          <w:szCs w:val="20"/>
        </w:rPr>
        <w:t>H = Hc(p,f)</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z = p(3);x=p(1);y=p(2);</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H = zeros(2,3);</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H(1,1) = f/z;</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H(2,2) = f/z;</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H(1,3) = f*x/z^2;</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H(2,3) = f*y/z^2;</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function </w:t>
      </w:r>
      <w:r w:rsidRPr="00214B0A">
        <w:rPr>
          <w:rFonts w:ascii="Menlo" w:hAnsi="Menlo" w:cs="Menlo"/>
          <w:sz w:val="20"/>
          <w:szCs w:val="20"/>
        </w:rPr>
        <w:t>I = CheckFOV(p,r,u,phi)</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I = 0;</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d = u.'*(p-r);</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theta = acos(d/norm(p-r));</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if </w:t>
      </w:r>
      <w:r w:rsidRPr="00214B0A">
        <w:rPr>
          <w:rFonts w:ascii="Menlo" w:hAnsi="Menlo" w:cs="Menlo"/>
          <w:sz w:val="20"/>
          <w:szCs w:val="20"/>
        </w:rPr>
        <w:t>abs(theta)&lt;phi/2 &amp;&amp; d&gt;0</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I = 1;</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function </w:t>
      </w:r>
      <w:r w:rsidRPr="00214B0A">
        <w:rPr>
          <w:rFonts w:ascii="Menlo" w:hAnsi="Menlo" w:cs="Menlo"/>
          <w:sz w:val="20"/>
          <w:szCs w:val="20"/>
        </w:rPr>
        <w:t xml:space="preserve">Dx = D(r,q) </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Dx =  [q(1)*r(1) + q(3)*r(3) - q(4)*r(2) q(2)*r(1) + q(3)*r(2) + q(4)*r(3) q(1)*r(3) + q(2)*r(2) - q(3)*r(1) q(2)*r(3) - q(1)*r(2) - q(4)*r(1);</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q(1)*r(2) - q(2)*r(3) + q(4)*r(1) q(3)*r(1) - q(2)*r(2) - q(1)*r(3) q(2)*r(1) + q(3)*r(2) + q(4)*r(3), q(1)*r(1) + q(3)*r(3) - q(4)*r(2);</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q(1)*r(3) + q(2)*r(2) - q(3)*r(1) q(1)*r(2) - q(2)*r(3) + q(4)*r(1), q(4)*r(2) - q(3)*r(3) - q(1)*r(1) q(2)*r(1) + q(3)*r(2) + q(4)*r(3)];</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function </w:t>
      </w:r>
      <w:r w:rsidRPr="00214B0A">
        <w:rPr>
          <w:rFonts w:ascii="Menlo" w:hAnsi="Menlo" w:cs="Menlo"/>
          <w:sz w:val="20"/>
          <w:szCs w:val="20"/>
        </w:rPr>
        <w:t>q = qwT(w,T)</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if </w:t>
      </w:r>
      <w:r w:rsidRPr="00214B0A">
        <w:rPr>
          <w:rFonts w:ascii="Menlo" w:hAnsi="Menlo" w:cs="Menlo"/>
          <w:sz w:val="20"/>
          <w:szCs w:val="20"/>
        </w:rPr>
        <w:t>sum(w)==0</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q = [1;0;0;0];</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else</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s = norm(w);</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u = w/s;</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q = [cos(s*T/2); u*sin(s*T/2)];</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lastRenderedPageBreak/>
        <w:t xml:space="preserve">    </w:t>
      </w:r>
      <w:r w:rsidRPr="00214B0A">
        <w:rPr>
          <w:rFonts w:ascii="Menlo" w:hAnsi="Menlo" w:cs="Menlo"/>
          <w:color w:val="0E00FF"/>
          <w:sz w:val="20"/>
          <w:szCs w:val="20"/>
        </w:rPr>
        <w:t xml:space="preserve">function </w:t>
      </w:r>
      <w:r w:rsidRPr="00214B0A">
        <w:rPr>
          <w:rFonts w:ascii="Menlo" w:hAnsi="Menlo" w:cs="Menlo"/>
          <w:sz w:val="20"/>
          <w:szCs w:val="20"/>
        </w:rPr>
        <w:t>pq = qMult(p,q)</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u = p(2:4);</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v = q(2:4);</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p0 = p(1);</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q0 = q(1);</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pq = [p0*q0-u.'*v;p0*u + q0*v + cross(u,v)];</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function </w:t>
      </w:r>
      <w:r w:rsidRPr="00214B0A">
        <w:rPr>
          <w:rFonts w:ascii="Menlo" w:hAnsi="Menlo" w:cs="Menlo"/>
          <w:sz w:val="20"/>
          <w:szCs w:val="20"/>
        </w:rPr>
        <w:t>q = R2q(R)</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T = 1 + trace(R);</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r11 = R(1,1);r12=R(1,2);r13 = R(1,3);</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r21 = R(2,1);r22=R(2,2);r23 = R(2,3);</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r31 = R(3,1);r32=R(3,2);r33 = R(3,3);</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if </w:t>
      </w:r>
      <w:r w:rsidRPr="00214B0A">
        <w:rPr>
          <w:rFonts w:ascii="Menlo" w:hAnsi="Menlo" w:cs="Menlo"/>
          <w:sz w:val="20"/>
          <w:szCs w:val="20"/>
        </w:rPr>
        <w:t>(T &gt;10^8)</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S = 2*sqrt(T);</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a= S/4;</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b= (r32 -r23)/S;</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c= (r13- r31)/S;</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d= (r21- r12)/S;</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else</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if </w:t>
      </w:r>
      <w:r w:rsidRPr="00214B0A">
        <w:rPr>
          <w:rFonts w:ascii="Menlo" w:hAnsi="Menlo" w:cs="Menlo"/>
          <w:sz w:val="20"/>
          <w:szCs w:val="20"/>
        </w:rPr>
        <w:t>(r11 &gt;r22) &amp;&amp; (r11 &gt;r33)</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S = 2*sqrt(1 + r11- r22- r33);</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a= (r23- r32)/S;</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b=-S/4;</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c= (r21- r12)/S;</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d= (r13- r31)/S;</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elseif </w:t>
      </w:r>
      <w:r w:rsidRPr="00214B0A">
        <w:rPr>
          <w:rFonts w:ascii="Menlo" w:hAnsi="Menlo" w:cs="Menlo"/>
          <w:sz w:val="20"/>
          <w:szCs w:val="20"/>
        </w:rPr>
        <w:t>(r22 &gt;r33)</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S = 2*sqrt(1- r11 + r22- r33);</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a= (r31- r13)/S;</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b= (r21- r12)/S;</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c=-S/4;</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d= (r32- r23)/S;</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else</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S = 2*sqrt(1- r11- r22 + r33);</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a= (r12- r21)/S;</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b= (r13- r31)/S;</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c= (r32- r23)/S;</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d=-S/4;</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q = [a;b;c;d];</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function </w:t>
      </w:r>
      <w:r w:rsidRPr="00214B0A">
        <w:rPr>
          <w:rFonts w:ascii="Menlo" w:hAnsi="Menlo" w:cs="Menlo"/>
          <w:sz w:val="20"/>
          <w:szCs w:val="20"/>
        </w:rPr>
        <w:t>Rq = q2R(q)</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Rq = (2*q(1)^2-1)*eye(3) + 2*(q(2:4)*q(2:4).') + 2*q(1)*utils.Omega(q(2:4));</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function </w:t>
      </w:r>
      <w:r w:rsidRPr="00214B0A">
        <w:rPr>
          <w:rFonts w:ascii="Menlo" w:hAnsi="Menlo" w:cs="Menlo"/>
          <w:sz w:val="20"/>
          <w:szCs w:val="20"/>
        </w:rPr>
        <w:t>R = e2R(phi,theta,psi)</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c2 = cos(theta);</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s2 = sin(theta);</w:t>
      </w:r>
    </w:p>
    <w:p w:rsidR="00214B0A" w:rsidRPr="00214B0A" w:rsidRDefault="00214B0A" w:rsidP="00214B0A">
      <w:pPr>
        <w:rPr>
          <w:rFonts w:ascii="Menlo" w:hAnsi="Menlo" w:cs="Menlo"/>
          <w:sz w:val="20"/>
          <w:szCs w:val="20"/>
        </w:rPr>
      </w:pPr>
      <w:r w:rsidRPr="00214B0A">
        <w:rPr>
          <w:rFonts w:ascii="Menlo" w:hAnsi="Menlo" w:cs="Menlo"/>
          <w:sz w:val="20"/>
          <w:szCs w:val="20"/>
        </w:rPr>
        <w:lastRenderedPageBreak/>
        <w:t xml:space="preserve">        R = [c2 0 -s2;0 1 0;s2 0 c2];</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function </w:t>
      </w:r>
      <w:r w:rsidRPr="00214B0A">
        <w:rPr>
          <w:rFonts w:ascii="Menlo" w:hAnsi="Menlo" w:cs="Menlo"/>
          <w:sz w:val="20"/>
          <w:szCs w:val="20"/>
        </w:rPr>
        <w:t>r = TriangulateLS(p,P)</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K= size(p,2);</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H = [];d=[];</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for </w:t>
      </w:r>
      <w:r w:rsidRPr="00214B0A">
        <w:rPr>
          <w:rFonts w:ascii="Menlo" w:hAnsi="Menlo" w:cs="Menlo"/>
          <w:sz w:val="20"/>
          <w:szCs w:val="20"/>
        </w:rPr>
        <w:t>k=1:K</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if </w:t>
      </w:r>
      <w:r w:rsidRPr="00214B0A">
        <w:rPr>
          <w:rFonts w:ascii="Menlo" w:hAnsi="Menlo" w:cs="Menlo"/>
          <w:sz w:val="20"/>
          <w:szCs w:val="20"/>
        </w:rPr>
        <w:t>sum(abs(p(:,k)))&gt;0</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uk = p(1,k);</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vk = p(2,k);</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Pk = P(:,:,k);</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a1 = Pk(1,1:3);</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a2 = Pk(2,1:3);</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a3 = Pk(3,1:3);</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Hk = [a3*uk-a1; a3*vk-a2];</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dk = [Pk(1,4)-uk*Pk(3,4); Pk(2,4)-vk*Pk(3,4)];</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H = [H; Hk];</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d = [d; dk];</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r = inv(H.'*H)*H.'*d;</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function </w:t>
      </w:r>
      <w:r w:rsidRPr="00214B0A">
        <w:rPr>
          <w:rFonts w:ascii="Menlo" w:hAnsi="Menlo" w:cs="Menlo"/>
          <w:sz w:val="20"/>
          <w:szCs w:val="20"/>
        </w:rPr>
        <w:t>r = TriangulateLSy(p,P)</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K= size(p,2);</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H = [];d=[];</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for </w:t>
      </w:r>
      <w:r w:rsidRPr="00214B0A">
        <w:rPr>
          <w:rFonts w:ascii="Menlo" w:hAnsi="Menlo" w:cs="Menlo"/>
          <w:sz w:val="20"/>
          <w:szCs w:val="20"/>
        </w:rPr>
        <w:t>k=1:K</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 xml:space="preserve">if </w:t>
      </w:r>
      <w:r w:rsidRPr="00214B0A">
        <w:rPr>
          <w:rFonts w:ascii="Menlo" w:hAnsi="Menlo" w:cs="Menlo"/>
          <w:sz w:val="20"/>
          <w:szCs w:val="20"/>
        </w:rPr>
        <w:t>sum(abs(p(:,k)))&gt;0</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uk = p(1,k);</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vk = p(2,k);</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Pk = P(:,:,k);</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a1 = Pk(1,1:3);</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a2 = Pk(2,1:3);</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a3 = Pk(3,1:3);</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Hk = [a2*uk-a1; a2*vk-a3];</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dk = [Pk(1,4)-uk*Pk(2,4); Pk(3,4)-vk*Pk(2,4)];</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H = [H; Hk];</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d = [d; dk];</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p>
    <w:p w:rsidR="00214B0A" w:rsidRPr="00214B0A" w:rsidRDefault="00214B0A" w:rsidP="00214B0A">
      <w:pPr>
        <w:rPr>
          <w:rFonts w:ascii="Menlo" w:hAnsi="Menlo" w:cs="Menlo"/>
          <w:sz w:val="20"/>
          <w:szCs w:val="20"/>
        </w:rPr>
      </w:pPr>
      <w:r w:rsidRPr="00214B0A">
        <w:rPr>
          <w:rFonts w:ascii="Menlo" w:hAnsi="Menlo" w:cs="Menlo"/>
          <w:sz w:val="20"/>
          <w:szCs w:val="20"/>
        </w:rPr>
        <w:t xml:space="preserve">        r = inv(H.'*H)*H.'*d;</w:t>
      </w:r>
    </w:p>
    <w:p w:rsidR="00214B0A" w:rsidRPr="00214B0A" w:rsidRDefault="00214B0A" w:rsidP="00214B0A">
      <w:pPr>
        <w:rPr>
          <w:rFonts w:ascii="Menlo" w:hAnsi="Menlo" w:cs="Menlo"/>
          <w:sz w:val="20"/>
          <w:szCs w:val="20"/>
        </w:rPr>
      </w:pPr>
      <w:r w:rsidRPr="00214B0A">
        <w:rPr>
          <w:rFonts w:ascii="Menlo" w:hAnsi="Menlo" w:cs="Menlo"/>
          <w:sz w:val="20"/>
          <w:szCs w:val="20"/>
        </w:rPr>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r w:rsidRPr="00214B0A">
        <w:rPr>
          <w:rFonts w:ascii="Menlo" w:hAnsi="Menlo" w:cs="Menlo"/>
          <w:sz w:val="20"/>
          <w:szCs w:val="20"/>
        </w:rPr>
        <w:lastRenderedPageBreak/>
        <w:t xml:space="preserve">    </w:t>
      </w:r>
      <w:r w:rsidRPr="00214B0A">
        <w:rPr>
          <w:rFonts w:ascii="Menlo" w:hAnsi="Menlo" w:cs="Menlo"/>
          <w:color w:val="0E00FF"/>
          <w:sz w:val="20"/>
          <w:szCs w:val="20"/>
        </w:rPr>
        <w:t>end</w:t>
      </w:r>
    </w:p>
    <w:p w:rsidR="00214B0A" w:rsidRPr="00214B0A" w:rsidRDefault="00214B0A" w:rsidP="00214B0A">
      <w:pPr>
        <w:rPr>
          <w:rFonts w:ascii="Menlo" w:hAnsi="Menlo" w:cs="Menlo"/>
          <w:sz w:val="20"/>
          <w:szCs w:val="20"/>
        </w:rPr>
      </w:pPr>
      <w:r w:rsidRPr="00214B0A">
        <w:rPr>
          <w:rFonts w:ascii="Menlo" w:hAnsi="Menlo" w:cs="Menlo"/>
          <w:color w:val="0E00FF"/>
          <w:sz w:val="20"/>
          <w:szCs w:val="20"/>
        </w:rPr>
        <w:t>end</w:t>
      </w:r>
    </w:p>
    <w:p w:rsidR="00214B0A" w:rsidRPr="00214B0A" w:rsidRDefault="00214B0A" w:rsidP="00214B0A">
      <w:pPr>
        <w:rPr>
          <w:sz w:val="20"/>
          <w:szCs w:val="20"/>
        </w:rPr>
      </w:pPr>
    </w:p>
    <w:sectPr w:rsidR="00214B0A" w:rsidRPr="00214B0A">
      <w:headerReference w:type="default" r:id="rId13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D6092" w:rsidRDefault="005D6092">
      <w:r>
        <w:separator/>
      </w:r>
    </w:p>
  </w:endnote>
  <w:endnote w:type="continuationSeparator" w:id="0">
    <w:p w:rsidR="005D6092" w:rsidRDefault="005D60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D6092" w:rsidRDefault="005D6092">
      <w:r>
        <w:separator/>
      </w:r>
    </w:p>
  </w:footnote>
  <w:footnote w:type="continuationSeparator" w:id="0">
    <w:p w:rsidR="005D6092" w:rsidRDefault="005D60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3892605"/>
      <w:docPartObj>
        <w:docPartGallery w:val="Page Numbers (Top of Page)"/>
        <w:docPartUnique/>
      </w:docPartObj>
    </w:sdtPr>
    <w:sdtEndPr>
      <w:rPr>
        <w:noProof/>
      </w:rPr>
    </w:sdtEndPr>
    <w:sdtContent>
      <w:p w:rsidR="00D374E4" w:rsidRPr="00D2738D" w:rsidRDefault="00D374E4" w:rsidP="00FB35FC">
        <w:pPr>
          <w:pBdr>
            <w:bottom w:val="single" w:sz="4" w:space="1" w:color="auto"/>
          </w:pBdr>
        </w:pPr>
        <w:r w:rsidRPr="00D2738D">
          <w:rPr>
            <w:caps/>
            <w:smallCaps/>
          </w:rPr>
          <w:fldChar w:fldCharType="begin"/>
        </w:r>
        <w:r w:rsidRPr="00D2738D">
          <w:rPr>
            <w:smallCaps/>
          </w:rPr>
          <w:instrText xml:space="preserve"> REF _Ref536093759 \r \h </w:instrText>
        </w:r>
        <w:r>
          <w:rPr>
            <w:smallCaps/>
          </w:rPr>
          <w:instrText xml:space="preserve"> \* MERGEFORMAT </w:instrText>
        </w:r>
        <w:r w:rsidRPr="00D2738D">
          <w:rPr>
            <w:caps/>
            <w:smallCaps/>
          </w:rPr>
        </w:r>
        <w:r w:rsidRPr="00D2738D">
          <w:rPr>
            <w:caps/>
            <w:smallCaps/>
          </w:rPr>
          <w:fldChar w:fldCharType="separate"/>
        </w:r>
        <w:r>
          <w:rPr>
            <w:smallCaps/>
          </w:rPr>
          <w:t>21.0</w:t>
        </w:r>
        <w:r w:rsidRPr="00D2738D">
          <w:rPr>
            <w:caps/>
            <w:smallCaps/>
          </w:rPr>
          <w:fldChar w:fldCharType="end"/>
        </w:r>
        <w:r w:rsidRPr="00D2738D">
          <w:rPr>
            <w:smallCaps/>
          </w:rPr>
          <w:t xml:space="preserve"> </w:t>
        </w:r>
        <w:r w:rsidRPr="00D2738D">
          <w:rPr>
            <w:caps/>
            <w:smallCaps/>
          </w:rPr>
          <w:fldChar w:fldCharType="begin"/>
        </w:r>
        <w:r w:rsidRPr="00D2738D">
          <w:rPr>
            <w:smallCaps/>
          </w:rPr>
          <w:instrText xml:space="preserve"> REF _Ref536093759 \h </w:instrText>
        </w:r>
        <w:r>
          <w:rPr>
            <w:smallCaps/>
          </w:rPr>
          <w:instrText xml:space="preserve"> \* MERGEFORMAT </w:instrText>
        </w:r>
        <w:r w:rsidRPr="00D2738D">
          <w:rPr>
            <w:caps/>
            <w:smallCaps/>
          </w:rPr>
        </w:r>
        <w:r w:rsidRPr="00D2738D">
          <w:rPr>
            <w:caps/>
            <w:smallCaps/>
          </w:rPr>
          <w:fldChar w:fldCharType="separate"/>
        </w:r>
        <w:r w:rsidRPr="00862CD0">
          <w:rPr>
            <w:smallCaps/>
          </w:rPr>
          <w:t>Computer Vision</w:t>
        </w:r>
        <w:r w:rsidRPr="00D2738D">
          <w:rPr>
            <w:caps/>
            <w:smallCaps/>
          </w:rPr>
          <w:fldChar w:fldCharType="end"/>
        </w:r>
        <w:r>
          <w:rPr>
            <w:smallCaps/>
          </w:rPr>
          <w:t xml:space="preserve">                                                                                                                                            </w:t>
        </w:r>
        <w:r>
          <w:fldChar w:fldCharType="begin"/>
        </w:r>
        <w:r>
          <w:instrText xml:space="preserve"> PAGE   \* MERGEFORMAT </w:instrText>
        </w:r>
        <w:r>
          <w:fldChar w:fldCharType="separate"/>
        </w:r>
        <w:r>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52178" w:rsidRPr="00D2738D" w:rsidRDefault="00652178" w:rsidP="00D2738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472B9"/>
    <w:multiLevelType w:val="multilevel"/>
    <w:tmpl w:val="C4D0FDE4"/>
    <w:styleLink w:val="CurrentList2"/>
    <w:lvl w:ilvl="0">
      <w:start w:val="4"/>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31BA5876"/>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1A0F23"/>
    <w:multiLevelType w:val="multilevel"/>
    <w:tmpl w:val="50E27248"/>
    <w:styleLink w:val="CurrentList11"/>
    <w:lvl w:ilvl="0">
      <w:start w:val="8"/>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5A647347"/>
    <w:multiLevelType w:val="multilevel"/>
    <w:tmpl w:val="8C54F7C0"/>
    <w:lvl w:ilvl="0">
      <w:start w:val="21"/>
      <w:numFmt w:val="decimal"/>
      <w:pStyle w:val="Heading1"/>
      <w:lvlText w:val="%1.0"/>
      <w:lvlJc w:val="left"/>
      <w:pPr>
        <w:ind w:left="432" w:hanging="432"/>
      </w:pPr>
      <w:rPr>
        <w:rFonts w:hint="default"/>
      </w:rPr>
    </w:lvl>
    <w:lvl w:ilvl="1">
      <w:start w:val="1"/>
      <w:numFmt w:val="decimal"/>
      <w:pStyle w:val="Heading2"/>
      <w:lvlText w:val="%1.%2"/>
      <w:lvlJc w:val="left"/>
      <w:pPr>
        <w:tabs>
          <w:tab w:val="num" w:pos="576"/>
        </w:tabs>
        <w:ind w:left="576" w:hanging="576"/>
      </w:pPr>
      <w:rPr>
        <w:rFonts w:ascii="Helvetica" w:hAnsi="Helvetica"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7C7B54C0"/>
    <w:multiLevelType w:val="multilevel"/>
    <w:tmpl w:val="3E6621CA"/>
    <w:styleLink w:val="CurrentList1"/>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020471023">
    <w:abstractNumId w:val="3"/>
  </w:num>
  <w:num w:numId="2" w16cid:durableId="2096894447">
    <w:abstractNumId w:val="1"/>
  </w:num>
  <w:num w:numId="3" w16cid:durableId="96751614">
    <w:abstractNumId w:val="4"/>
  </w:num>
  <w:num w:numId="4" w16cid:durableId="1718316617">
    <w:abstractNumId w:val="0"/>
  </w:num>
  <w:num w:numId="5" w16cid:durableId="181983584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178"/>
    <w:rsid w:val="000058B9"/>
    <w:rsid w:val="001B5868"/>
    <w:rsid w:val="00214B0A"/>
    <w:rsid w:val="00215ADC"/>
    <w:rsid w:val="00504369"/>
    <w:rsid w:val="005D18BB"/>
    <w:rsid w:val="005D6092"/>
    <w:rsid w:val="006236AB"/>
    <w:rsid w:val="00652178"/>
    <w:rsid w:val="00672A18"/>
    <w:rsid w:val="00696F47"/>
    <w:rsid w:val="00867031"/>
    <w:rsid w:val="0090260C"/>
    <w:rsid w:val="00925522"/>
    <w:rsid w:val="0098686B"/>
    <w:rsid w:val="009D10BC"/>
    <w:rsid w:val="009D330F"/>
    <w:rsid w:val="00B021A8"/>
    <w:rsid w:val="00C20D7C"/>
    <w:rsid w:val="00CE4F91"/>
    <w:rsid w:val="00D374E4"/>
    <w:rsid w:val="00E64B77"/>
    <w:rsid w:val="00EE276D"/>
    <w:rsid w:val="00FB35FC"/>
    <w:rsid w:val="00FD1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96"/>
    <o:shapelayout v:ext="edit">
      <o:idmap v:ext="edit" data="1"/>
    </o:shapelayout>
  </w:shapeDefaults>
  <w:decimalSymbol w:val="."/>
  <w:listSeparator w:val=","/>
  <w14:docId w14:val="7788F73F"/>
  <w15:chartTrackingRefBased/>
  <w15:docId w15:val="{183D2DA6-1178-6842-B5B9-7AA616B87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178"/>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C20D7C"/>
    <w:pPr>
      <w:keepNext/>
      <w:numPr>
        <w:numId w:val="1"/>
      </w:numPr>
      <w:spacing w:before="240" w:after="60"/>
      <w:outlineLvl w:val="0"/>
    </w:pPr>
    <w:rPr>
      <w:rFonts w:ascii="Helvetica" w:hAnsi="Helvetica" w:cs="Arial"/>
      <w:b/>
      <w:bCs/>
      <w:kern w:val="32"/>
      <w:sz w:val="28"/>
      <w:szCs w:val="28"/>
    </w:rPr>
  </w:style>
  <w:style w:type="paragraph" w:styleId="Heading2">
    <w:name w:val="heading 2"/>
    <w:basedOn w:val="Normal"/>
    <w:next w:val="Normal"/>
    <w:link w:val="Heading2Char"/>
    <w:qFormat/>
    <w:rsid w:val="00C20D7C"/>
    <w:pPr>
      <w:keepNext/>
      <w:numPr>
        <w:ilvl w:val="1"/>
        <w:numId w:val="1"/>
      </w:numPr>
      <w:spacing w:before="240" w:after="60"/>
      <w:outlineLvl w:val="1"/>
    </w:pPr>
    <w:rPr>
      <w:rFonts w:cs="Arial"/>
      <w:b/>
      <w:bCs/>
      <w:sz w:val="26"/>
      <w:szCs w:val="26"/>
    </w:rPr>
  </w:style>
  <w:style w:type="paragraph" w:styleId="Heading3">
    <w:name w:val="heading 3"/>
    <w:basedOn w:val="Normal"/>
    <w:next w:val="Normal"/>
    <w:link w:val="Heading3Char"/>
    <w:qFormat/>
    <w:rsid w:val="00C20D7C"/>
    <w:pPr>
      <w:keepNext/>
      <w:numPr>
        <w:ilvl w:val="2"/>
        <w:numId w:val="1"/>
      </w:numPr>
      <w:spacing w:before="240" w:after="60"/>
      <w:outlineLvl w:val="2"/>
    </w:pPr>
    <w:rPr>
      <w:rFonts w:cs="Arial"/>
      <w:b/>
      <w:bCs/>
    </w:rPr>
  </w:style>
  <w:style w:type="paragraph" w:styleId="Heading4">
    <w:name w:val="heading 4"/>
    <w:basedOn w:val="Normal"/>
    <w:next w:val="Normal"/>
    <w:link w:val="Heading4Char"/>
    <w:qFormat/>
    <w:rsid w:val="00C20D7C"/>
    <w:pPr>
      <w:keepNext/>
      <w:numPr>
        <w:ilvl w:val="3"/>
        <w:numId w:val="1"/>
      </w:numPr>
      <w:spacing w:before="240" w:after="60"/>
      <w:outlineLvl w:val="3"/>
    </w:pPr>
    <w:rPr>
      <w:b/>
      <w:bCs/>
    </w:rPr>
  </w:style>
  <w:style w:type="paragraph" w:styleId="Heading5">
    <w:name w:val="heading 5"/>
    <w:basedOn w:val="Normal"/>
    <w:next w:val="Normal"/>
    <w:link w:val="Heading5Char"/>
    <w:qFormat/>
    <w:rsid w:val="00C20D7C"/>
    <w:pPr>
      <w:numPr>
        <w:ilvl w:val="4"/>
        <w:numId w:val="1"/>
      </w:numPr>
      <w:spacing w:before="240" w:after="60"/>
      <w:outlineLvl w:val="4"/>
    </w:pPr>
    <w:rPr>
      <w:rFonts w:ascii="Helvetica" w:hAnsi="Helvetica"/>
      <w:b/>
      <w:bCs/>
      <w:sz w:val="20"/>
      <w:szCs w:val="20"/>
    </w:rPr>
  </w:style>
  <w:style w:type="paragraph" w:styleId="Heading6">
    <w:name w:val="heading 6"/>
    <w:basedOn w:val="Normal"/>
    <w:next w:val="Normal"/>
    <w:link w:val="Heading6Char"/>
    <w:autoRedefine/>
    <w:qFormat/>
    <w:rsid w:val="00652178"/>
    <w:pPr>
      <w:tabs>
        <w:tab w:val="num" w:pos="1152"/>
      </w:tabs>
      <w:spacing w:before="240" w:after="60"/>
      <w:ind w:left="1152" w:hanging="1152"/>
      <w:outlineLvl w:val="5"/>
    </w:pPr>
    <w:rPr>
      <w:rFonts w:asciiTheme="majorHAnsi" w:hAnsiTheme="majorHAnsi"/>
      <w:b/>
      <w:bCs/>
      <w:sz w:val="22"/>
      <w:szCs w:val="22"/>
    </w:rPr>
  </w:style>
  <w:style w:type="paragraph" w:styleId="Heading7">
    <w:name w:val="heading 7"/>
    <w:basedOn w:val="Normal"/>
    <w:next w:val="Normal"/>
    <w:link w:val="Heading7Char"/>
    <w:autoRedefine/>
    <w:qFormat/>
    <w:rsid w:val="00652178"/>
    <w:pPr>
      <w:tabs>
        <w:tab w:val="num" w:pos="1296"/>
      </w:tabs>
      <w:spacing w:before="240" w:after="60"/>
      <w:ind w:left="1296" w:hanging="1296"/>
      <w:outlineLvl w:val="6"/>
    </w:pPr>
  </w:style>
  <w:style w:type="paragraph" w:styleId="Heading8">
    <w:name w:val="heading 8"/>
    <w:basedOn w:val="Normal"/>
    <w:next w:val="Normal"/>
    <w:link w:val="Heading8Char"/>
    <w:qFormat/>
    <w:rsid w:val="00652178"/>
    <w:pPr>
      <w:tabs>
        <w:tab w:val="num" w:pos="1440"/>
      </w:tabs>
      <w:spacing w:before="240" w:after="60"/>
      <w:ind w:left="1440" w:hanging="1440"/>
      <w:outlineLvl w:val="7"/>
    </w:pPr>
    <w:rPr>
      <w:i/>
      <w:iCs/>
    </w:rPr>
  </w:style>
  <w:style w:type="paragraph" w:styleId="Heading9">
    <w:name w:val="heading 9"/>
    <w:basedOn w:val="Normal"/>
    <w:next w:val="Normal"/>
    <w:link w:val="Heading9Char"/>
    <w:qFormat/>
    <w:rsid w:val="00652178"/>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D7C"/>
    <w:rPr>
      <w:rFonts w:ascii="Helvetica" w:eastAsia="Times New Roman" w:hAnsi="Helvetica" w:cs="Arial"/>
      <w:b/>
      <w:bCs/>
      <w:kern w:val="32"/>
      <w:sz w:val="28"/>
      <w:szCs w:val="28"/>
      <w14:ligatures w14:val="none"/>
    </w:rPr>
  </w:style>
  <w:style w:type="character" w:customStyle="1" w:styleId="Heading2Char">
    <w:name w:val="Heading 2 Char"/>
    <w:basedOn w:val="DefaultParagraphFont"/>
    <w:link w:val="Heading2"/>
    <w:rsid w:val="00C20D7C"/>
    <w:rPr>
      <w:rFonts w:ascii="Times New Roman" w:eastAsia="Times New Roman" w:hAnsi="Times New Roman" w:cs="Arial"/>
      <w:b/>
      <w:bCs/>
      <w:kern w:val="0"/>
      <w:sz w:val="26"/>
      <w:szCs w:val="26"/>
      <w14:ligatures w14:val="none"/>
    </w:rPr>
  </w:style>
  <w:style w:type="character" w:customStyle="1" w:styleId="Heading5Char">
    <w:name w:val="Heading 5 Char"/>
    <w:basedOn w:val="DefaultParagraphFont"/>
    <w:link w:val="Heading5"/>
    <w:rsid w:val="00C20D7C"/>
    <w:rPr>
      <w:rFonts w:ascii="Helvetica" w:eastAsia="Times New Roman" w:hAnsi="Helvetica" w:cs="Times New Roman"/>
      <w:b/>
      <w:bCs/>
      <w:kern w:val="0"/>
      <w:sz w:val="20"/>
      <w:szCs w:val="20"/>
      <w14:ligatures w14:val="none"/>
    </w:rPr>
  </w:style>
  <w:style w:type="character" w:customStyle="1" w:styleId="Heading3Char">
    <w:name w:val="Heading 3 Char"/>
    <w:basedOn w:val="DefaultParagraphFont"/>
    <w:link w:val="Heading3"/>
    <w:rsid w:val="00C20D7C"/>
    <w:rPr>
      <w:rFonts w:ascii="Times New Roman" w:eastAsia="Times New Roman" w:hAnsi="Times New Roman" w:cs="Arial"/>
      <w:b/>
      <w:bCs/>
      <w:kern w:val="0"/>
      <w14:ligatures w14:val="none"/>
    </w:rPr>
  </w:style>
  <w:style w:type="character" w:customStyle="1" w:styleId="Heading4Char">
    <w:name w:val="Heading 4 Char"/>
    <w:basedOn w:val="DefaultParagraphFont"/>
    <w:link w:val="Heading4"/>
    <w:rsid w:val="00C20D7C"/>
    <w:rPr>
      <w:rFonts w:ascii="Times New Roman" w:eastAsia="Times New Roman" w:hAnsi="Times New Roman" w:cs="Times New Roman"/>
      <w:b/>
      <w:bCs/>
      <w:kern w:val="0"/>
      <w14:ligatures w14:val="none"/>
    </w:rPr>
  </w:style>
  <w:style w:type="character" w:customStyle="1" w:styleId="Heading6Char">
    <w:name w:val="Heading 6 Char"/>
    <w:basedOn w:val="DefaultParagraphFont"/>
    <w:link w:val="Heading6"/>
    <w:rsid w:val="00652178"/>
    <w:rPr>
      <w:rFonts w:asciiTheme="majorHAnsi" w:eastAsia="Times New Roman" w:hAnsiTheme="majorHAnsi" w:cs="Times New Roman"/>
      <w:b/>
      <w:bCs/>
      <w:kern w:val="0"/>
      <w:sz w:val="22"/>
      <w:szCs w:val="22"/>
      <w14:ligatures w14:val="none"/>
    </w:rPr>
  </w:style>
  <w:style w:type="character" w:customStyle="1" w:styleId="Heading7Char">
    <w:name w:val="Heading 7 Char"/>
    <w:basedOn w:val="DefaultParagraphFont"/>
    <w:link w:val="Heading7"/>
    <w:rsid w:val="00652178"/>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652178"/>
    <w:rPr>
      <w:rFonts w:ascii="Times New Roman" w:eastAsia="Times New Roman" w:hAnsi="Times New Roman" w:cs="Times New Roman"/>
      <w:i/>
      <w:iCs/>
      <w:kern w:val="0"/>
      <w14:ligatures w14:val="none"/>
    </w:rPr>
  </w:style>
  <w:style w:type="character" w:customStyle="1" w:styleId="Heading9Char">
    <w:name w:val="Heading 9 Char"/>
    <w:basedOn w:val="DefaultParagraphFont"/>
    <w:link w:val="Heading9"/>
    <w:rsid w:val="00652178"/>
    <w:rPr>
      <w:rFonts w:ascii="Arial" w:eastAsia="Times New Roman" w:hAnsi="Arial" w:cs="Arial"/>
      <w:kern w:val="0"/>
      <w:sz w:val="22"/>
      <w:szCs w:val="22"/>
      <w14:ligatures w14:val="none"/>
    </w:rPr>
  </w:style>
  <w:style w:type="paragraph" w:styleId="Header">
    <w:name w:val="header"/>
    <w:basedOn w:val="Normal"/>
    <w:link w:val="HeaderChar"/>
    <w:unhideWhenUsed/>
    <w:rsid w:val="00FB35FC"/>
    <w:pPr>
      <w:tabs>
        <w:tab w:val="center" w:pos="4680"/>
        <w:tab w:val="right" w:pos="9360"/>
      </w:tabs>
    </w:pPr>
  </w:style>
  <w:style w:type="character" w:customStyle="1" w:styleId="HeaderChar">
    <w:name w:val="Header Char"/>
    <w:basedOn w:val="DefaultParagraphFont"/>
    <w:link w:val="Header"/>
    <w:rsid w:val="00FB35FC"/>
    <w:rPr>
      <w:rFonts w:ascii="Times New Roman" w:eastAsia="Times New Roman" w:hAnsi="Times New Roman" w:cs="Times New Roman"/>
      <w:kern w:val="0"/>
      <w14:ligatures w14:val="none"/>
    </w:rPr>
  </w:style>
  <w:style w:type="paragraph" w:styleId="Footer">
    <w:name w:val="footer"/>
    <w:basedOn w:val="Normal"/>
    <w:link w:val="FooterChar"/>
    <w:unhideWhenUsed/>
    <w:rsid w:val="00FB35FC"/>
    <w:pPr>
      <w:tabs>
        <w:tab w:val="center" w:pos="4680"/>
        <w:tab w:val="right" w:pos="9360"/>
      </w:tabs>
    </w:pPr>
  </w:style>
  <w:style w:type="character" w:customStyle="1" w:styleId="FooterChar">
    <w:name w:val="Footer Char"/>
    <w:basedOn w:val="DefaultParagraphFont"/>
    <w:link w:val="Footer"/>
    <w:rsid w:val="00FB35FC"/>
    <w:rPr>
      <w:rFonts w:ascii="Times New Roman" w:eastAsia="Times New Roman" w:hAnsi="Times New Roman" w:cs="Times New Roman"/>
      <w:kern w:val="0"/>
      <w14:ligatures w14:val="none"/>
    </w:rPr>
  </w:style>
  <w:style w:type="paragraph" w:styleId="Title">
    <w:name w:val="Title"/>
    <w:basedOn w:val="Normal"/>
    <w:next w:val="Normal"/>
    <w:link w:val="TitleChar"/>
    <w:uiPriority w:val="10"/>
    <w:qFormat/>
    <w:rsid w:val="00FD17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760"/>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D1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760"/>
    <w:rPr>
      <w:rFonts w:ascii="Times New Roman" w:eastAsiaTheme="majorEastAsia" w:hAnsi="Times New Roman"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D1760"/>
    <w:pPr>
      <w:spacing w:before="160"/>
      <w:jc w:val="center"/>
    </w:pPr>
    <w:rPr>
      <w:i/>
      <w:iCs/>
      <w:color w:val="404040" w:themeColor="text1" w:themeTint="BF"/>
    </w:rPr>
  </w:style>
  <w:style w:type="character" w:customStyle="1" w:styleId="QuoteChar">
    <w:name w:val="Quote Char"/>
    <w:basedOn w:val="DefaultParagraphFont"/>
    <w:link w:val="Quote"/>
    <w:uiPriority w:val="29"/>
    <w:rsid w:val="00FD1760"/>
    <w:rPr>
      <w:rFonts w:ascii="Times New Roman" w:eastAsia="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FD1760"/>
    <w:pPr>
      <w:ind w:left="720"/>
      <w:contextualSpacing/>
    </w:pPr>
  </w:style>
  <w:style w:type="character" w:styleId="IntenseEmphasis">
    <w:name w:val="Intense Emphasis"/>
    <w:basedOn w:val="DefaultParagraphFont"/>
    <w:uiPriority w:val="21"/>
    <w:qFormat/>
    <w:rsid w:val="00FD1760"/>
    <w:rPr>
      <w:i/>
      <w:iCs/>
      <w:color w:val="2F5496" w:themeColor="accent1" w:themeShade="BF"/>
    </w:rPr>
  </w:style>
  <w:style w:type="paragraph" w:styleId="IntenseQuote">
    <w:name w:val="Intense Quote"/>
    <w:basedOn w:val="Normal"/>
    <w:next w:val="Normal"/>
    <w:link w:val="IntenseQuoteChar"/>
    <w:uiPriority w:val="30"/>
    <w:qFormat/>
    <w:rsid w:val="00FD17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760"/>
    <w:rPr>
      <w:rFonts w:ascii="Times New Roman" w:eastAsia="Times New Roman" w:hAnsi="Times New Roman" w:cs="Times New Roman"/>
      <w:i/>
      <w:iCs/>
      <w:color w:val="2F5496" w:themeColor="accent1" w:themeShade="BF"/>
      <w:kern w:val="0"/>
      <w14:ligatures w14:val="none"/>
    </w:rPr>
  </w:style>
  <w:style w:type="character" w:styleId="IntenseReference">
    <w:name w:val="Intense Reference"/>
    <w:basedOn w:val="DefaultParagraphFont"/>
    <w:uiPriority w:val="32"/>
    <w:qFormat/>
    <w:rsid w:val="00FD1760"/>
    <w:rPr>
      <w:b/>
      <w:bCs/>
      <w:smallCaps/>
      <w:color w:val="2F5496" w:themeColor="accent1" w:themeShade="BF"/>
      <w:spacing w:val="5"/>
    </w:rPr>
  </w:style>
  <w:style w:type="paragraph" w:styleId="FootnoteText">
    <w:name w:val="footnote text"/>
    <w:basedOn w:val="Normal"/>
    <w:link w:val="FootnoteTextChar"/>
    <w:semiHidden/>
    <w:rsid w:val="00FD1760"/>
    <w:rPr>
      <w:sz w:val="20"/>
      <w:szCs w:val="20"/>
    </w:rPr>
  </w:style>
  <w:style w:type="character" w:customStyle="1" w:styleId="FootnoteTextChar">
    <w:name w:val="Footnote Text Char"/>
    <w:basedOn w:val="DefaultParagraphFont"/>
    <w:link w:val="FootnoteText"/>
    <w:semiHidden/>
    <w:rsid w:val="00FD1760"/>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semiHidden/>
    <w:rsid w:val="00FD1760"/>
    <w:rPr>
      <w:vertAlign w:val="superscript"/>
    </w:rPr>
  </w:style>
  <w:style w:type="table" w:styleId="TableGrid">
    <w:name w:val="Table Grid"/>
    <w:basedOn w:val="TableNormal"/>
    <w:uiPriority w:val="59"/>
    <w:rsid w:val="00FD1760"/>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FD1760"/>
  </w:style>
  <w:style w:type="table" w:styleId="TableContemporary">
    <w:name w:val="Table Contemporary"/>
    <w:basedOn w:val="TableNormal"/>
    <w:rsid w:val="00FD1760"/>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OC1">
    <w:name w:val="toc 1"/>
    <w:basedOn w:val="Normal"/>
    <w:next w:val="Normal"/>
    <w:autoRedefine/>
    <w:uiPriority w:val="39"/>
    <w:unhideWhenUsed/>
    <w:rsid w:val="00FD1760"/>
    <w:pPr>
      <w:spacing w:before="360" w:after="360"/>
    </w:pPr>
    <w:rPr>
      <w:rFonts w:asciiTheme="minorHAnsi" w:hAnsiTheme="minorHAnsi"/>
      <w:b/>
      <w:bCs/>
      <w:caps/>
      <w:sz w:val="22"/>
      <w:szCs w:val="22"/>
      <w:u w:val="single"/>
    </w:rPr>
  </w:style>
  <w:style w:type="numbering" w:customStyle="1" w:styleId="CurrentList1">
    <w:name w:val="Current List1"/>
    <w:uiPriority w:val="99"/>
    <w:rsid w:val="00FD1760"/>
    <w:pPr>
      <w:numPr>
        <w:numId w:val="3"/>
      </w:numPr>
    </w:pPr>
  </w:style>
  <w:style w:type="numbering" w:customStyle="1" w:styleId="CurrentList2">
    <w:name w:val="Current List2"/>
    <w:uiPriority w:val="99"/>
    <w:rsid w:val="00FD1760"/>
    <w:pPr>
      <w:numPr>
        <w:numId w:val="4"/>
      </w:numPr>
    </w:pPr>
  </w:style>
  <w:style w:type="character" w:customStyle="1" w:styleId="Heading1Char1">
    <w:name w:val="Heading 1 Char1"/>
    <w:basedOn w:val="DefaultParagraphFont"/>
    <w:rsid w:val="00FD1760"/>
    <w:rPr>
      <w:rFonts w:ascii="Helvetica" w:eastAsia="Times New Roman" w:hAnsi="Helvetica" w:cs="Arial"/>
      <w:b/>
      <w:bCs/>
      <w:kern w:val="32"/>
      <w:sz w:val="28"/>
      <w:szCs w:val="28"/>
      <w14:ligatures w14:val="none"/>
    </w:rPr>
  </w:style>
  <w:style w:type="character" w:customStyle="1" w:styleId="Heading1Char2">
    <w:name w:val="Heading 1 Char2"/>
    <w:basedOn w:val="DefaultParagraphFont"/>
    <w:rsid w:val="00FD1760"/>
    <w:rPr>
      <w:rFonts w:ascii="Helvetica" w:eastAsia="Times New Roman" w:hAnsi="Helvetica" w:cs="Arial"/>
      <w:b/>
      <w:bCs/>
      <w:kern w:val="32"/>
      <w:sz w:val="28"/>
      <w:szCs w:val="28"/>
      <w14:ligatures w14:val="none"/>
    </w:rPr>
  </w:style>
  <w:style w:type="character" w:customStyle="1" w:styleId="Heading2Char1">
    <w:name w:val="Heading 2 Char1"/>
    <w:basedOn w:val="DefaultParagraphFont"/>
    <w:rsid w:val="00FD1760"/>
    <w:rPr>
      <w:rFonts w:ascii="Times New Roman" w:eastAsia="Times New Roman" w:hAnsi="Times New Roman" w:cs="Arial"/>
      <w:b/>
      <w:bCs/>
      <w:kern w:val="0"/>
      <w:sz w:val="26"/>
      <w:szCs w:val="26"/>
      <w14:ligatures w14:val="none"/>
    </w:rPr>
  </w:style>
  <w:style w:type="character" w:customStyle="1" w:styleId="Heading5Char1">
    <w:name w:val="Heading 5 Char1"/>
    <w:basedOn w:val="DefaultParagraphFont"/>
    <w:rsid w:val="00FD1760"/>
    <w:rPr>
      <w:rFonts w:ascii="Helvetica" w:eastAsia="Times New Roman" w:hAnsi="Helvetica" w:cs="Times New Roman"/>
      <w:b/>
      <w:bCs/>
      <w:kern w:val="0"/>
      <w:sz w:val="20"/>
      <w:szCs w:val="20"/>
      <w14:ligatures w14:val="none"/>
    </w:rPr>
  </w:style>
  <w:style w:type="character" w:customStyle="1" w:styleId="Heading3Char1">
    <w:name w:val="Heading 3 Char1"/>
    <w:basedOn w:val="DefaultParagraphFont"/>
    <w:rsid w:val="00FD1760"/>
    <w:rPr>
      <w:rFonts w:ascii="Times New Roman" w:eastAsia="Times New Roman" w:hAnsi="Times New Roman" w:cs="Arial"/>
      <w:b/>
      <w:bCs/>
      <w:kern w:val="0"/>
      <w14:ligatures w14:val="none"/>
    </w:rPr>
  </w:style>
  <w:style w:type="character" w:customStyle="1" w:styleId="Heading4Char1">
    <w:name w:val="Heading 4 Char1"/>
    <w:basedOn w:val="DefaultParagraphFont"/>
    <w:rsid w:val="00FD1760"/>
    <w:rPr>
      <w:rFonts w:ascii="Times New Roman" w:eastAsia="Times New Roman" w:hAnsi="Times New Roman" w:cs="Times New Roman"/>
      <w:b/>
      <w:bCs/>
      <w:kern w:val="0"/>
      <w14:ligatures w14:val="none"/>
    </w:rPr>
  </w:style>
  <w:style w:type="character" w:customStyle="1" w:styleId="Heading6Char1">
    <w:name w:val="Heading 6 Char1"/>
    <w:basedOn w:val="DefaultParagraphFont"/>
    <w:rsid w:val="00FD1760"/>
    <w:rPr>
      <w:rFonts w:asciiTheme="majorHAnsi" w:eastAsia="Times New Roman" w:hAnsiTheme="majorHAnsi" w:cs="Times New Roman"/>
      <w:b/>
      <w:bCs/>
      <w:kern w:val="0"/>
      <w:sz w:val="22"/>
      <w:szCs w:val="22"/>
      <w14:ligatures w14:val="none"/>
    </w:rPr>
  </w:style>
  <w:style w:type="character" w:customStyle="1" w:styleId="Heading7Char1">
    <w:name w:val="Heading 7 Char1"/>
    <w:basedOn w:val="DefaultParagraphFont"/>
    <w:rsid w:val="00FD1760"/>
    <w:rPr>
      <w:rFonts w:ascii="Times New Roman" w:eastAsia="Times New Roman" w:hAnsi="Times New Roman" w:cs="Times New Roman"/>
      <w:kern w:val="0"/>
      <w14:ligatures w14:val="none"/>
    </w:rPr>
  </w:style>
  <w:style w:type="character" w:customStyle="1" w:styleId="Heading8Char1">
    <w:name w:val="Heading 8 Char1"/>
    <w:basedOn w:val="DefaultParagraphFont"/>
    <w:rsid w:val="00FD1760"/>
    <w:rPr>
      <w:rFonts w:ascii="Times New Roman" w:eastAsia="Times New Roman" w:hAnsi="Times New Roman" w:cs="Times New Roman"/>
      <w:i/>
      <w:iCs/>
      <w:kern w:val="0"/>
      <w14:ligatures w14:val="none"/>
    </w:rPr>
  </w:style>
  <w:style w:type="character" w:customStyle="1" w:styleId="Heading9Char1">
    <w:name w:val="Heading 9 Char1"/>
    <w:basedOn w:val="DefaultParagraphFont"/>
    <w:rsid w:val="00FD1760"/>
    <w:rPr>
      <w:rFonts w:ascii="Arial" w:eastAsia="Times New Roman" w:hAnsi="Arial" w:cs="Arial"/>
      <w:kern w:val="0"/>
      <w:sz w:val="22"/>
      <w:szCs w:val="22"/>
      <w14:ligatures w14:val="none"/>
    </w:rPr>
  </w:style>
  <w:style w:type="numbering" w:styleId="111111">
    <w:name w:val="Outline List 2"/>
    <w:basedOn w:val="NoList"/>
    <w:uiPriority w:val="99"/>
    <w:semiHidden/>
    <w:unhideWhenUsed/>
    <w:rsid w:val="00FD1760"/>
    <w:pPr>
      <w:numPr>
        <w:numId w:val="2"/>
      </w:numPr>
    </w:pPr>
  </w:style>
  <w:style w:type="character" w:customStyle="1" w:styleId="Heading1Char3">
    <w:name w:val="Heading 1 Char3"/>
    <w:basedOn w:val="DefaultParagraphFont"/>
    <w:rsid w:val="00FD1760"/>
    <w:rPr>
      <w:rFonts w:ascii="Helvetica" w:eastAsia="Times New Roman" w:hAnsi="Helvetica" w:cs="Arial"/>
      <w:b/>
      <w:bCs/>
      <w:kern w:val="32"/>
      <w:sz w:val="28"/>
      <w:szCs w:val="28"/>
    </w:rPr>
  </w:style>
  <w:style w:type="character" w:customStyle="1" w:styleId="Heading2Char2">
    <w:name w:val="Heading 2 Char2"/>
    <w:basedOn w:val="DefaultParagraphFont"/>
    <w:rsid w:val="00FD1760"/>
    <w:rPr>
      <w:rFonts w:eastAsia="Times New Roman" w:cs="Arial"/>
      <w:b/>
      <w:bCs/>
      <w:sz w:val="26"/>
      <w:szCs w:val="26"/>
    </w:rPr>
  </w:style>
  <w:style w:type="character" w:customStyle="1" w:styleId="Heading3Char2">
    <w:name w:val="Heading 3 Char2"/>
    <w:basedOn w:val="DefaultParagraphFont"/>
    <w:rsid w:val="00FD1760"/>
    <w:rPr>
      <w:rFonts w:eastAsia="Times New Roman" w:cs="Arial"/>
      <w:b/>
      <w:bCs/>
    </w:rPr>
  </w:style>
  <w:style w:type="character" w:customStyle="1" w:styleId="HeaderChar1">
    <w:name w:val="Header Char1"/>
    <w:basedOn w:val="DefaultParagraphFont"/>
    <w:rsid w:val="00FD1760"/>
    <w:rPr>
      <w:rFonts w:ascii="Times New Roman" w:eastAsia="Times New Roman" w:hAnsi="Times New Roman" w:cs="Times New Roman"/>
      <w:kern w:val="0"/>
      <w14:ligatures w14:val="none"/>
    </w:rPr>
  </w:style>
  <w:style w:type="character" w:customStyle="1" w:styleId="FooterChar1">
    <w:name w:val="Footer Char1"/>
    <w:basedOn w:val="DefaultParagraphFont"/>
    <w:uiPriority w:val="99"/>
    <w:rsid w:val="00FD1760"/>
    <w:rPr>
      <w:rFonts w:ascii="Times New Roman" w:eastAsia="Times New Roman" w:hAnsi="Times New Roman" w:cs="Times New Roman"/>
      <w:kern w:val="0"/>
      <w14:ligatures w14:val="none"/>
    </w:rPr>
  </w:style>
  <w:style w:type="character" w:customStyle="1" w:styleId="Heading1Char4">
    <w:name w:val="Heading 1 Char4"/>
    <w:basedOn w:val="DefaultParagraphFont"/>
    <w:rsid w:val="00FD1760"/>
    <w:rPr>
      <w:rFonts w:ascii="Helvetica" w:eastAsia="Times New Roman" w:hAnsi="Helvetica" w:cs="Arial"/>
      <w:b/>
      <w:bCs/>
      <w:kern w:val="32"/>
      <w:sz w:val="28"/>
      <w:szCs w:val="28"/>
      <w14:ligatures w14:val="none"/>
    </w:rPr>
  </w:style>
  <w:style w:type="character" w:customStyle="1" w:styleId="Heading2Char3">
    <w:name w:val="Heading 2 Char3"/>
    <w:basedOn w:val="DefaultParagraphFont"/>
    <w:rsid w:val="00FD1760"/>
    <w:rPr>
      <w:rFonts w:ascii="Times New Roman" w:eastAsia="Times New Roman" w:hAnsi="Times New Roman" w:cs="Arial"/>
      <w:b/>
      <w:bCs/>
      <w:kern w:val="0"/>
      <w:sz w:val="26"/>
      <w:szCs w:val="26"/>
      <w14:ligatures w14:val="none"/>
    </w:rPr>
  </w:style>
  <w:style w:type="character" w:customStyle="1" w:styleId="Heading5Char2">
    <w:name w:val="Heading 5 Char2"/>
    <w:basedOn w:val="DefaultParagraphFont"/>
    <w:rsid w:val="00FD1760"/>
    <w:rPr>
      <w:rFonts w:ascii="Helvetica" w:eastAsia="Times New Roman" w:hAnsi="Helvetica" w:cs="Times New Roman"/>
      <w:b/>
      <w:bCs/>
      <w:kern w:val="0"/>
      <w:sz w:val="20"/>
      <w:szCs w:val="20"/>
      <w14:ligatures w14:val="none"/>
    </w:rPr>
  </w:style>
  <w:style w:type="character" w:customStyle="1" w:styleId="Heading3Char3">
    <w:name w:val="Heading 3 Char3"/>
    <w:basedOn w:val="DefaultParagraphFont"/>
    <w:rsid w:val="00FD1760"/>
    <w:rPr>
      <w:rFonts w:ascii="Times New Roman" w:eastAsia="Times New Roman" w:hAnsi="Times New Roman" w:cs="Arial"/>
      <w:b/>
      <w:bCs/>
      <w:kern w:val="0"/>
      <w14:ligatures w14:val="none"/>
    </w:rPr>
  </w:style>
  <w:style w:type="character" w:customStyle="1" w:styleId="Heading4Char2">
    <w:name w:val="Heading 4 Char2"/>
    <w:basedOn w:val="DefaultParagraphFont"/>
    <w:rsid w:val="00FD1760"/>
    <w:rPr>
      <w:rFonts w:ascii="Times New Roman" w:eastAsia="Times New Roman" w:hAnsi="Times New Roman" w:cs="Times New Roman"/>
      <w:b/>
      <w:bCs/>
      <w:kern w:val="0"/>
      <w14:ligatures w14:val="none"/>
    </w:rPr>
  </w:style>
  <w:style w:type="character" w:customStyle="1" w:styleId="Heading6Char2">
    <w:name w:val="Heading 6 Char2"/>
    <w:basedOn w:val="DefaultParagraphFont"/>
    <w:rsid w:val="00FD1760"/>
    <w:rPr>
      <w:rFonts w:asciiTheme="majorHAnsi" w:eastAsia="Times New Roman" w:hAnsiTheme="majorHAnsi" w:cs="Times New Roman"/>
      <w:b/>
      <w:bCs/>
      <w:kern w:val="0"/>
      <w:sz w:val="22"/>
      <w:szCs w:val="22"/>
      <w14:ligatures w14:val="none"/>
    </w:rPr>
  </w:style>
  <w:style w:type="character" w:customStyle="1" w:styleId="Heading7Char2">
    <w:name w:val="Heading 7 Char2"/>
    <w:basedOn w:val="DefaultParagraphFont"/>
    <w:rsid w:val="00FD1760"/>
    <w:rPr>
      <w:rFonts w:ascii="Times New Roman" w:eastAsia="Times New Roman" w:hAnsi="Times New Roman" w:cs="Times New Roman"/>
      <w:kern w:val="0"/>
      <w14:ligatures w14:val="none"/>
    </w:rPr>
  </w:style>
  <w:style w:type="character" w:customStyle="1" w:styleId="Heading8Char2">
    <w:name w:val="Heading 8 Char2"/>
    <w:basedOn w:val="DefaultParagraphFont"/>
    <w:rsid w:val="00FD1760"/>
    <w:rPr>
      <w:rFonts w:ascii="Times New Roman" w:eastAsia="Times New Roman" w:hAnsi="Times New Roman" w:cs="Times New Roman"/>
      <w:i/>
      <w:iCs/>
      <w:kern w:val="0"/>
      <w14:ligatures w14:val="none"/>
    </w:rPr>
  </w:style>
  <w:style w:type="character" w:customStyle="1" w:styleId="Heading9Char2">
    <w:name w:val="Heading 9 Char2"/>
    <w:basedOn w:val="DefaultParagraphFont"/>
    <w:rsid w:val="00FD1760"/>
    <w:rPr>
      <w:rFonts w:ascii="Arial" w:eastAsia="Times New Roman" w:hAnsi="Arial" w:cs="Arial"/>
      <w:kern w:val="0"/>
      <w:sz w:val="22"/>
      <w:szCs w:val="22"/>
      <w14:ligatures w14:val="none"/>
    </w:rPr>
  </w:style>
  <w:style w:type="character" w:customStyle="1" w:styleId="HeaderChar2">
    <w:name w:val="Header Char2"/>
    <w:basedOn w:val="DefaultParagraphFont"/>
    <w:rsid w:val="00FD1760"/>
    <w:rPr>
      <w:rFonts w:ascii="Times New Roman" w:eastAsia="Times New Roman" w:hAnsi="Times New Roman" w:cs="Times New Roman"/>
      <w:kern w:val="0"/>
      <w14:ligatures w14:val="none"/>
    </w:rPr>
  </w:style>
  <w:style w:type="character" w:customStyle="1" w:styleId="FooterChar2">
    <w:name w:val="Footer Char2"/>
    <w:basedOn w:val="DefaultParagraphFont"/>
    <w:rsid w:val="00FD1760"/>
    <w:rPr>
      <w:rFonts w:ascii="Times New Roman" w:eastAsia="Times New Roman" w:hAnsi="Times New Roman" w:cs="Times New Roman"/>
      <w:kern w:val="0"/>
      <w14:ligatures w14:val="none"/>
    </w:rPr>
  </w:style>
  <w:style w:type="character" w:customStyle="1" w:styleId="Heading1Char5">
    <w:name w:val="Heading 1 Char5"/>
    <w:basedOn w:val="DefaultParagraphFont"/>
    <w:rsid w:val="00FD1760"/>
    <w:rPr>
      <w:rFonts w:ascii="Helvetica" w:eastAsia="Times New Roman" w:hAnsi="Helvetica" w:cs="Arial"/>
      <w:b/>
      <w:bCs/>
      <w:kern w:val="32"/>
      <w:sz w:val="28"/>
      <w:szCs w:val="28"/>
    </w:rPr>
  </w:style>
  <w:style w:type="character" w:customStyle="1" w:styleId="Heading2Char4">
    <w:name w:val="Heading 2 Char4"/>
    <w:basedOn w:val="DefaultParagraphFont"/>
    <w:rsid w:val="00FD1760"/>
    <w:rPr>
      <w:rFonts w:eastAsia="Times New Roman" w:cs="Arial"/>
      <w:b/>
      <w:bCs/>
      <w:sz w:val="26"/>
      <w:szCs w:val="26"/>
    </w:rPr>
  </w:style>
  <w:style w:type="character" w:customStyle="1" w:styleId="Heading3Char4">
    <w:name w:val="Heading 3 Char4"/>
    <w:basedOn w:val="DefaultParagraphFont"/>
    <w:rsid w:val="00FD1760"/>
    <w:rPr>
      <w:rFonts w:eastAsia="Times New Roman" w:cs="Arial"/>
      <w:b/>
      <w:bCs/>
    </w:rPr>
  </w:style>
  <w:style w:type="character" w:customStyle="1" w:styleId="Heading1Char6">
    <w:name w:val="Heading 1 Char6"/>
    <w:basedOn w:val="DefaultParagraphFont"/>
    <w:rsid w:val="00FD1760"/>
    <w:rPr>
      <w:rFonts w:ascii="Helvetica" w:eastAsia="Times New Roman" w:hAnsi="Helvetica" w:cs="Arial"/>
      <w:b/>
      <w:bCs/>
      <w:kern w:val="32"/>
      <w:sz w:val="28"/>
      <w:szCs w:val="28"/>
      <w14:ligatures w14:val="none"/>
    </w:rPr>
  </w:style>
  <w:style w:type="character" w:customStyle="1" w:styleId="Heading2Char5">
    <w:name w:val="Heading 2 Char5"/>
    <w:basedOn w:val="DefaultParagraphFont"/>
    <w:rsid w:val="00FD1760"/>
    <w:rPr>
      <w:rFonts w:ascii="Times New Roman" w:eastAsia="Times New Roman" w:hAnsi="Times New Roman" w:cs="Arial"/>
      <w:b/>
      <w:bCs/>
      <w:kern w:val="0"/>
      <w:sz w:val="26"/>
      <w:szCs w:val="26"/>
      <w14:ligatures w14:val="none"/>
    </w:rPr>
  </w:style>
  <w:style w:type="character" w:customStyle="1" w:styleId="Heading5Char3">
    <w:name w:val="Heading 5 Char3"/>
    <w:basedOn w:val="DefaultParagraphFont"/>
    <w:rsid w:val="00FD1760"/>
    <w:rPr>
      <w:rFonts w:ascii="Helvetica" w:eastAsia="Times New Roman" w:hAnsi="Helvetica" w:cs="Times New Roman"/>
      <w:b/>
      <w:bCs/>
      <w:kern w:val="0"/>
      <w:sz w:val="20"/>
      <w:szCs w:val="20"/>
      <w14:ligatures w14:val="none"/>
    </w:rPr>
  </w:style>
  <w:style w:type="character" w:customStyle="1" w:styleId="Heading3Char5">
    <w:name w:val="Heading 3 Char5"/>
    <w:basedOn w:val="DefaultParagraphFont"/>
    <w:rsid w:val="00FD1760"/>
    <w:rPr>
      <w:rFonts w:ascii="Times New Roman" w:eastAsia="Times New Roman" w:hAnsi="Times New Roman" w:cs="Arial"/>
      <w:b/>
      <w:bCs/>
      <w:kern w:val="0"/>
      <w14:ligatures w14:val="none"/>
    </w:rPr>
  </w:style>
  <w:style w:type="character" w:customStyle="1" w:styleId="Heading4Char3">
    <w:name w:val="Heading 4 Char3"/>
    <w:basedOn w:val="DefaultParagraphFont"/>
    <w:rsid w:val="00FD1760"/>
    <w:rPr>
      <w:rFonts w:ascii="Times New Roman" w:eastAsia="Times New Roman" w:hAnsi="Times New Roman" w:cs="Times New Roman"/>
      <w:b/>
      <w:bCs/>
      <w:kern w:val="0"/>
      <w14:ligatures w14:val="none"/>
    </w:rPr>
  </w:style>
  <w:style w:type="character" w:customStyle="1" w:styleId="Heading6Char3">
    <w:name w:val="Heading 6 Char3"/>
    <w:basedOn w:val="DefaultParagraphFont"/>
    <w:rsid w:val="00FD1760"/>
    <w:rPr>
      <w:rFonts w:asciiTheme="majorHAnsi" w:eastAsia="Times New Roman" w:hAnsiTheme="majorHAnsi" w:cs="Times New Roman"/>
      <w:b/>
      <w:bCs/>
      <w:kern w:val="0"/>
      <w:sz w:val="22"/>
      <w:szCs w:val="22"/>
      <w14:ligatures w14:val="none"/>
    </w:rPr>
  </w:style>
  <w:style w:type="character" w:customStyle="1" w:styleId="Heading7Char3">
    <w:name w:val="Heading 7 Char3"/>
    <w:basedOn w:val="DefaultParagraphFont"/>
    <w:rsid w:val="00FD1760"/>
    <w:rPr>
      <w:rFonts w:ascii="Times New Roman" w:eastAsia="Times New Roman" w:hAnsi="Times New Roman" w:cs="Times New Roman"/>
      <w:kern w:val="0"/>
      <w14:ligatures w14:val="none"/>
    </w:rPr>
  </w:style>
  <w:style w:type="character" w:customStyle="1" w:styleId="Heading8Char3">
    <w:name w:val="Heading 8 Char3"/>
    <w:basedOn w:val="DefaultParagraphFont"/>
    <w:rsid w:val="00FD1760"/>
    <w:rPr>
      <w:rFonts w:ascii="Times New Roman" w:eastAsia="Times New Roman" w:hAnsi="Times New Roman" w:cs="Times New Roman"/>
      <w:i/>
      <w:iCs/>
      <w:kern w:val="0"/>
      <w14:ligatures w14:val="none"/>
    </w:rPr>
  </w:style>
  <w:style w:type="character" w:customStyle="1" w:styleId="Heading9Char3">
    <w:name w:val="Heading 9 Char3"/>
    <w:basedOn w:val="DefaultParagraphFont"/>
    <w:rsid w:val="00FD1760"/>
    <w:rPr>
      <w:rFonts w:ascii="Arial" w:eastAsia="Times New Roman" w:hAnsi="Arial" w:cs="Arial"/>
      <w:kern w:val="0"/>
      <w:sz w:val="22"/>
      <w:szCs w:val="22"/>
      <w14:ligatures w14:val="none"/>
    </w:rPr>
  </w:style>
  <w:style w:type="character" w:customStyle="1" w:styleId="HeaderChar3">
    <w:name w:val="Header Char3"/>
    <w:basedOn w:val="DefaultParagraphFont"/>
    <w:rsid w:val="00FD1760"/>
    <w:rPr>
      <w:rFonts w:ascii="Times New Roman" w:eastAsia="Times New Roman" w:hAnsi="Times New Roman" w:cs="Times New Roman"/>
      <w:kern w:val="0"/>
      <w14:ligatures w14:val="none"/>
    </w:rPr>
  </w:style>
  <w:style w:type="character" w:customStyle="1" w:styleId="FooterChar3">
    <w:name w:val="Footer Char3"/>
    <w:basedOn w:val="DefaultParagraphFont"/>
    <w:rsid w:val="00FD1760"/>
    <w:rPr>
      <w:rFonts w:ascii="Times New Roman" w:eastAsia="Times New Roman" w:hAnsi="Times New Roman" w:cs="Times New Roman"/>
      <w:kern w:val="0"/>
      <w14:ligatures w14:val="none"/>
    </w:rPr>
  </w:style>
  <w:style w:type="character" w:customStyle="1" w:styleId="Heading1Char7">
    <w:name w:val="Heading 1 Char7"/>
    <w:basedOn w:val="DefaultParagraphFont"/>
    <w:rsid w:val="00FD1760"/>
    <w:rPr>
      <w:rFonts w:ascii="Helvetica" w:eastAsia="Times New Roman" w:hAnsi="Helvetica" w:cs="Arial"/>
      <w:b/>
      <w:bCs/>
      <w:kern w:val="32"/>
      <w:sz w:val="28"/>
      <w:szCs w:val="28"/>
    </w:rPr>
  </w:style>
  <w:style w:type="character" w:customStyle="1" w:styleId="Heading2Char6">
    <w:name w:val="Heading 2 Char6"/>
    <w:basedOn w:val="DefaultParagraphFont"/>
    <w:rsid w:val="00FD1760"/>
    <w:rPr>
      <w:rFonts w:eastAsia="Times New Roman" w:cs="Arial"/>
      <w:b/>
      <w:bCs/>
      <w:sz w:val="26"/>
      <w:szCs w:val="26"/>
    </w:rPr>
  </w:style>
  <w:style w:type="character" w:customStyle="1" w:styleId="Heading3Char6">
    <w:name w:val="Heading 3 Char6"/>
    <w:basedOn w:val="DefaultParagraphFont"/>
    <w:rsid w:val="00FD1760"/>
    <w:rPr>
      <w:rFonts w:eastAsia="Times New Roman" w:cs="Arial"/>
      <w:b/>
      <w:bCs/>
    </w:rPr>
  </w:style>
  <w:style w:type="paragraph" w:styleId="Caption">
    <w:name w:val="caption"/>
    <w:basedOn w:val="Normal"/>
    <w:next w:val="Normal"/>
    <w:autoRedefine/>
    <w:uiPriority w:val="35"/>
    <w:qFormat/>
    <w:rsid w:val="00FD1760"/>
    <w:rPr>
      <w:b/>
      <w:bCs/>
      <w:smallCaps/>
    </w:rPr>
  </w:style>
  <w:style w:type="character" w:customStyle="1" w:styleId="HeaderChar4">
    <w:name w:val="Header Char4"/>
    <w:basedOn w:val="DefaultParagraphFont"/>
    <w:rsid w:val="00FD1760"/>
    <w:rPr>
      <w:rFonts w:ascii="Times New Roman" w:eastAsia="Times New Roman" w:hAnsi="Times New Roman" w:cs="Times New Roman"/>
      <w:kern w:val="0"/>
      <w14:ligatures w14:val="none"/>
    </w:rPr>
  </w:style>
  <w:style w:type="character" w:customStyle="1" w:styleId="FooterChar4">
    <w:name w:val="Footer Char4"/>
    <w:basedOn w:val="DefaultParagraphFont"/>
    <w:uiPriority w:val="99"/>
    <w:rsid w:val="00FD1760"/>
    <w:rPr>
      <w:rFonts w:ascii="Times New Roman" w:eastAsia="Times New Roman" w:hAnsi="Times New Roman" w:cs="Times New Roman"/>
      <w:kern w:val="0"/>
      <w14:ligatures w14:val="none"/>
    </w:rPr>
  </w:style>
  <w:style w:type="character" w:customStyle="1" w:styleId="Heading1Char8">
    <w:name w:val="Heading 1 Char8"/>
    <w:basedOn w:val="DefaultParagraphFont"/>
    <w:rsid w:val="00FD1760"/>
    <w:rPr>
      <w:rFonts w:ascii="Helvetica" w:eastAsia="Times New Roman" w:hAnsi="Helvetica" w:cs="Arial"/>
      <w:b/>
      <w:bCs/>
      <w:kern w:val="32"/>
      <w:sz w:val="28"/>
      <w:szCs w:val="28"/>
      <w14:ligatures w14:val="none"/>
    </w:rPr>
  </w:style>
  <w:style w:type="character" w:customStyle="1" w:styleId="Heading2Char7">
    <w:name w:val="Heading 2 Char7"/>
    <w:basedOn w:val="DefaultParagraphFont"/>
    <w:rsid w:val="00FD1760"/>
    <w:rPr>
      <w:rFonts w:ascii="Times New Roman" w:eastAsia="Times New Roman" w:hAnsi="Times New Roman" w:cs="Arial"/>
      <w:b/>
      <w:bCs/>
      <w:kern w:val="0"/>
      <w:sz w:val="26"/>
      <w:szCs w:val="26"/>
      <w14:ligatures w14:val="none"/>
    </w:rPr>
  </w:style>
  <w:style w:type="character" w:customStyle="1" w:styleId="Heading5Char4">
    <w:name w:val="Heading 5 Char4"/>
    <w:basedOn w:val="DefaultParagraphFont"/>
    <w:rsid w:val="00FD1760"/>
    <w:rPr>
      <w:rFonts w:ascii="Helvetica" w:eastAsia="Times New Roman" w:hAnsi="Helvetica" w:cs="Times New Roman"/>
      <w:b/>
      <w:bCs/>
      <w:kern w:val="0"/>
      <w:sz w:val="20"/>
      <w:szCs w:val="20"/>
      <w14:ligatures w14:val="none"/>
    </w:rPr>
  </w:style>
  <w:style w:type="character" w:customStyle="1" w:styleId="Heading3Char7">
    <w:name w:val="Heading 3 Char7"/>
    <w:basedOn w:val="DefaultParagraphFont"/>
    <w:rsid w:val="00FD1760"/>
    <w:rPr>
      <w:rFonts w:ascii="Times New Roman" w:eastAsia="Times New Roman" w:hAnsi="Times New Roman" w:cs="Arial"/>
      <w:b/>
      <w:bCs/>
      <w:kern w:val="0"/>
      <w14:ligatures w14:val="none"/>
    </w:rPr>
  </w:style>
  <w:style w:type="character" w:customStyle="1" w:styleId="Heading4Char4">
    <w:name w:val="Heading 4 Char4"/>
    <w:basedOn w:val="DefaultParagraphFont"/>
    <w:rsid w:val="00FD1760"/>
    <w:rPr>
      <w:rFonts w:ascii="Times New Roman" w:eastAsia="Times New Roman" w:hAnsi="Times New Roman" w:cs="Times New Roman"/>
      <w:b/>
      <w:bCs/>
      <w:kern w:val="0"/>
      <w14:ligatures w14:val="none"/>
    </w:rPr>
  </w:style>
  <w:style w:type="character" w:customStyle="1" w:styleId="Heading6Char4">
    <w:name w:val="Heading 6 Char4"/>
    <w:basedOn w:val="DefaultParagraphFont"/>
    <w:rsid w:val="00FD1760"/>
    <w:rPr>
      <w:rFonts w:asciiTheme="majorHAnsi" w:eastAsia="Times New Roman" w:hAnsiTheme="majorHAnsi" w:cs="Times New Roman"/>
      <w:b/>
      <w:bCs/>
      <w:kern w:val="0"/>
      <w:sz w:val="22"/>
      <w:szCs w:val="22"/>
      <w14:ligatures w14:val="none"/>
    </w:rPr>
  </w:style>
  <w:style w:type="character" w:customStyle="1" w:styleId="Heading7Char4">
    <w:name w:val="Heading 7 Char4"/>
    <w:basedOn w:val="DefaultParagraphFont"/>
    <w:rsid w:val="00FD1760"/>
    <w:rPr>
      <w:rFonts w:ascii="Times New Roman" w:eastAsia="Times New Roman" w:hAnsi="Times New Roman" w:cs="Times New Roman"/>
      <w:kern w:val="0"/>
      <w14:ligatures w14:val="none"/>
    </w:rPr>
  </w:style>
  <w:style w:type="character" w:customStyle="1" w:styleId="Heading8Char4">
    <w:name w:val="Heading 8 Char4"/>
    <w:basedOn w:val="DefaultParagraphFont"/>
    <w:rsid w:val="00FD1760"/>
    <w:rPr>
      <w:rFonts w:ascii="Times New Roman" w:eastAsia="Times New Roman" w:hAnsi="Times New Roman" w:cs="Times New Roman"/>
      <w:i/>
      <w:iCs/>
      <w:kern w:val="0"/>
      <w14:ligatures w14:val="none"/>
    </w:rPr>
  </w:style>
  <w:style w:type="character" w:customStyle="1" w:styleId="Heading9Char4">
    <w:name w:val="Heading 9 Char4"/>
    <w:basedOn w:val="DefaultParagraphFont"/>
    <w:rsid w:val="00FD1760"/>
    <w:rPr>
      <w:rFonts w:ascii="Arial" w:eastAsia="Times New Roman" w:hAnsi="Arial" w:cs="Arial"/>
      <w:kern w:val="0"/>
      <w:sz w:val="22"/>
      <w:szCs w:val="22"/>
      <w14:ligatures w14:val="none"/>
    </w:rPr>
  </w:style>
  <w:style w:type="numbering" w:customStyle="1" w:styleId="CurrentList11">
    <w:name w:val="Current List11"/>
    <w:uiPriority w:val="99"/>
    <w:rsid w:val="00FD1760"/>
    <w:pPr>
      <w:numPr>
        <w:numId w:val="5"/>
      </w:numPr>
    </w:pPr>
  </w:style>
  <w:style w:type="character" w:customStyle="1" w:styleId="Heading1Char9">
    <w:name w:val="Heading 1 Char9"/>
    <w:basedOn w:val="DefaultParagraphFont"/>
    <w:rsid w:val="00FD1760"/>
    <w:rPr>
      <w:rFonts w:ascii="Helvetica" w:eastAsia="Times New Roman" w:hAnsi="Helvetica" w:cs="Arial"/>
      <w:b/>
      <w:bCs/>
      <w:kern w:val="32"/>
      <w:sz w:val="28"/>
      <w:szCs w:val="28"/>
      <w14:ligatures w14:val="none"/>
    </w:rPr>
  </w:style>
  <w:style w:type="character" w:customStyle="1" w:styleId="Heading2Char8">
    <w:name w:val="Heading 2 Char8"/>
    <w:basedOn w:val="DefaultParagraphFont"/>
    <w:rsid w:val="00FD1760"/>
    <w:rPr>
      <w:rFonts w:ascii="Times New Roman" w:eastAsia="Times New Roman" w:hAnsi="Times New Roman" w:cs="Arial"/>
      <w:b/>
      <w:bCs/>
      <w:kern w:val="0"/>
      <w:sz w:val="26"/>
      <w:szCs w:val="26"/>
      <w14:ligatures w14:val="none"/>
    </w:rPr>
  </w:style>
  <w:style w:type="character" w:customStyle="1" w:styleId="Heading5Char5">
    <w:name w:val="Heading 5 Char5"/>
    <w:basedOn w:val="DefaultParagraphFont"/>
    <w:rsid w:val="00FD1760"/>
    <w:rPr>
      <w:rFonts w:ascii="Helvetica" w:eastAsia="Times New Roman" w:hAnsi="Helvetica" w:cs="Times New Roman"/>
      <w:b/>
      <w:bCs/>
      <w:kern w:val="0"/>
      <w:sz w:val="20"/>
      <w:szCs w:val="20"/>
      <w14:ligatures w14:val="none"/>
    </w:rPr>
  </w:style>
  <w:style w:type="character" w:customStyle="1" w:styleId="Heading3Char8">
    <w:name w:val="Heading 3 Char8"/>
    <w:basedOn w:val="DefaultParagraphFont"/>
    <w:rsid w:val="00FD1760"/>
    <w:rPr>
      <w:rFonts w:ascii="Times New Roman" w:eastAsia="Times New Roman" w:hAnsi="Times New Roman" w:cs="Arial"/>
      <w:b/>
      <w:bCs/>
      <w:kern w:val="0"/>
      <w14:ligatures w14:val="none"/>
    </w:rPr>
  </w:style>
  <w:style w:type="character" w:customStyle="1" w:styleId="Heading4Char5">
    <w:name w:val="Heading 4 Char5"/>
    <w:basedOn w:val="DefaultParagraphFont"/>
    <w:rsid w:val="00FD1760"/>
    <w:rPr>
      <w:rFonts w:ascii="Times New Roman" w:eastAsia="Times New Roman" w:hAnsi="Times New Roman" w:cs="Times New Roman"/>
      <w:b/>
      <w:bCs/>
      <w:kern w:val="0"/>
      <w14:ligatures w14:val="none"/>
    </w:rPr>
  </w:style>
  <w:style w:type="character" w:customStyle="1" w:styleId="Heading6Char5">
    <w:name w:val="Heading 6 Char5"/>
    <w:basedOn w:val="DefaultParagraphFont"/>
    <w:rsid w:val="00FD1760"/>
    <w:rPr>
      <w:rFonts w:asciiTheme="majorHAnsi" w:eastAsia="Times New Roman" w:hAnsiTheme="majorHAnsi" w:cs="Times New Roman"/>
      <w:b/>
      <w:bCs/>
      <w:kern w:val="0"/>
      <w:sz w:val="22"/>
      <w:szCs w:val="22"/>
      <w14:ligatures w14:val="none"/>
    </w:rPr>
  </w:style>
  <w:style w:type="character" w:customStyle="1" w:styleId="Heading7Char5">
    <w:name w:val="Heading 7 Char5"/>
    <w:basedOn w:val="DefaultParagraphFont"/>
    <w:rsid w:val="00FD1760"/>
    <w:rPr>
      <w:rFonts w:ascii="Times New Roman" w:eastAsia="Times New Roman" w:hAnsi="Times New Roman" w:cs="Times New Roman"/>
      <w:kern w:val="0"/>
      <w14:ligatures w14:val="none"/>
    </w:rPr>
  </w:style>
  <w:style w:type="character" w:customStyle="1" w:styleId="Heading8Char5">
    <w:name w:val="Heading 8 Char5"/>
    <w:basedOn w:val="DefaultParagraphFont"/>
    <w:rsid w:val="00FD1760"/>
    <w:rPr>
      <w:rFonts w:ascii="Times New Roman" w:eastAsia="Times New Roman" w:hAnsi="Times New Roman" w:cs="Times New Roman"/>
      <w:i/>
      <w:iCs/>
      <w:kern w:val="0"/>
      <w14:ligatures w14:val="none"/>
    </w:rPr>
  </w:style>
  <w:style w:type="character" w:customStyle="1" w:styleId="Heading9Char5">
    <w:name w:val="Heading 9 Char5"/>
    <w:basedOn w:val="DefaultParagraphFont"/>
    <w:rsid w:val="00FD1760"/>
    <w:rPr>
      <w:rFonts w:ascii="Arial" w:eastAsia="Times New Roman" w:hAnsi="Arial" w:cs="Arial"/>
      <w:kern w:val="0"/>
      <w:sz w:val="22"/>
      <w:szCs w:val="22"/>
      <w14:ligatures w14:val="none"/>
    </w:rPr>
  </w:style>
  <w:style w:type="character" w:customStyle="1" w:styleId="Heading1Char10">
    <w:name w:val="Heading 1 Char10"/>
    <w:basedOn w:val="DefaultParagraphFont"/>
    <w:rsid w:val="00FD1760"/>
    <w:rPr>
      <w:rFonts w:ascii="Helvetica" w:eastAsia="Times New Roman" w:hAnsi="Helvetica" w:cs="Arial"/>
      <w:b/>
      <w:bCs/>
      <w:kern w:val="32"/>
      <w:sz w:val="28"/>
      <w:szCs w:val="28"/>
      <w14:ligatures w14:val="none"/>
    </w:rPr>
  </w:style>
  <w:style w:type="character" w:customStyle="1" w:styleId="Heading2Char9">
    <w:name w:val="Heading 2 Char9"/>
    <w:basedOn w:val="DefaultParagraphFont"/>
    <w:rsid w:val="00FD1760"/>
    <w:rPr>
      <w:rFonts w:ascii="Times New Roman" w:eastAsia="Times New Roman" w:hAnsi="Times New Roman" w:cs="Arial"/>
      <w:b/>
      <w:bCs/>
      <w:kern w:val="0"/>
      <w:sz w:val="26"/>
      <w:szCs w:val="26"/>
      <w14:ligatures w14:val="none"/>
    </w:rPr>
  </w:style>
  <w:style w:type="character" w:customStyle="1" w:styleId="Heading5Char6">
    <w:name w:val="Heading 5 Char6"/>
    <w:basedOn w:val="DefaultParagraphFont"/>
    <w:rsid w:val="00FD1760"/>
    <w:rPr>
      <w:rFonts w:ascii="Helvetica" w:eastAsia="Times New Roman" w:hAnsi="Helvetica" w:cs="Times New Roman"/>
      <w:b/>
      <w:bCs/>
      <w:kern w:val="0"/>
      <w:sz w:val="20"/>
      <w:szCs w:val="20"/>
      <w14:ligatures w14:val="none"/>
    </w:rPr>
  </w:style>
  <w:style w:type="character" w:customStyle="1" w:styleId="Heading3Char9">
    <w:name w:val="Heading 3 Char9"/>
    <w:basedOn w:val="DefaultParagraphFont"/>
    <w:rsid w:val="00FD1760"/>
    <w:rPr>
      <w:rFonts w:ascii="Times New Roman" w:eastAsia="Times New Roman" w:hAnsi="Times New Roman" w:cs="Arial"/>
      <w:b/>
      <w:bCs/>
      <w:kern w:val="0"/>
      <w14:ligatures w14:val="none"/>
    </w:rPr>
  </w:style>
  <w:style w:type="character" w:customStyle="1" w:styleId="Heading4Char6">
    <w:name w:val="Heading 4 Char6"/>
    <w:basedOn w:val="DefaultParagraphFont"/>
    <w:rsid w:val="00FD1760"/>
    <w:rPr>
      <w:rFonts w:ascii="Times New Roman" w:eastAsia="Times New Roman" w:hAnsi="Times New Roman" w:cs="Times New Roman"/>
      <w:b/>
      <w:bCs/>
      <w:kern w:val="0"/>
      <w14:ligatures w14:val="none"/>
    </w:rPr>
  </w:style>
  <w:style w:type="character" w:customStyle="1" w:styleId="Heading6Char6">
    <w:name w:val="Heading 6 Char6"/>
    <w:basedOn w:val="DefaultParagraphFont"/>
    <w:rsid w:val="00FD1760"/>
    <w:rPr>
      <w:rFonts w:asciiTheme="majorHAnsi" w:eastAsia="Times New Roman" w:hAnsiTheme="majorHAnsi" w:cs="Times New Roman"/>
      <w:b/>
      <w:bCs/>
      <w:kern w:val="0"/>
      <w:sz w:val="22"/>
      <w:szCs w:val="22"/>
      <w14:ligatures w14:val="none"/>
    </w:rPr>
  </w:style>
  <w:style w:type="character" w:customStyle="1" w:styleId="Heading7Char6">
    <w:name w:val="Heading 7 Char6"/>
    <w:basedOn w:val="DefaultParagraphFont"/>
    <w:rsid w:val="00FD1760"/>
    <w:rPr>
      <w:rFonts w:ascii="Times New Roman" w:eastAsia="Times New Roman" w:hAnsi="Times New Roman" w:cs="Times New Roman"/>
      <w:kern w:val="0"/>
      <w14:ligatures w14:val="none"/>
    </w:rPr>
  </w:style>
  <w:style w:type="character" w:customStyle="1" w:styleId="Heading8Char6">
    <w:name w:val="Heading 8 Char6"/>
    <w:basedOn w:val="DefaultParagraphFont"/>
    <w:rsid w:val="00FD1760"/>
    <w:rPr>
      <w:rFonts w:ascii="Times New Roman" w:eastAsia="Times New Roman" w:hAnsi="Times New Roman" w:cs="Times New Roman"/>
      <w:i/>
      <w:iCs/>
      <w:kern w:val="0"/>
      <w14:ligatures w14:val="none"/>
    </w:rPr>
  </w:style>
  <w:style w:type="character" w:customStyle="1" w:styleId="Heading9Char6">
    <w:name w:val="Heading 9 Char6"/>
    <w:basedOn w:val="DefaultParagraphFont"/>
    <w:rsid w:val="00FD1760"/>
    <w:rPr>
      <w:rFonts w:ascii="Arial" w:eastAsia="Times New Roman" w:hAnsi="Arial" w:cs="Arial"/>
      <w:kern w:val="0"/>
      <w:sz w:val="22"/>
      <w:szCs w:val="22"/>
      <w14:ligatures w14:val="none"/>
    </w:rPr>
  </w:style>
  <w:style w:type="character" w:customStyle="1" w:styleId="HeaderChar5">
    <w:name w:val="Header Char5"/>
    <w:basedOn w:val="DefaultParagraphFont"/>
    <w:rsid w:val="00FD1760"/>
    <w:rPr>
      <w:rFonts w:ascii="Times New Roman" w:eastAsia="Times New Roman" w:hAnsi="Times New Roman" w:cs="Times New Roman"/>
      <w:kern w:val="0"/>
      <w14:ligatures w14:val="none"/>
    </w:rPr>
  </w:style>
  <w:style w:type="character" w:customStyle="1" w:styleId="FooterChar5">
    <w:name w:val="Footer Char5"/>
    <w:basedOn w:val="DefaultParagraphFont"/>
    <w:rsid w:val="00FD1760"/>
    <w:rPr>
      <w:rFonts w:ascii="Times New Roman" w:eastAsia="Times New Roman" w:hAnsi="Times New Roman" w:cs="Times New Roman"/>
      <w:kern w:val="0"/>
      <w14:ligatures w14:val="none"/>
    </w:rPr>
  </w:style>
  <w:style w:type="character" w:customStyle="1" w:styleId="Heading1Char11">
    <w:name w:val="Heading 1 Char11"/>
    <w:basedOn w:val="DefaultParagraphFont"/>
    <w:rsid w:val="00FD1760"/>
    <w:rPr>
      <w:rFonts w:ascii="Helvetica" w:eastAsia="Times New Roman" w:hAnsi="Helvetica" w:cs="Arial"/>
      <w:b/>
      <w:bCs/>
      <w:kern w:val="32"/>
      <w:sz w:val="28"/>
      <w:szCs w:val="28"/>
    </w:rPr>
  </w:style>
  <w:style w:type="character" w:customStyle="1" w:styleId="Heading2Char10">
    <w:name w:val="Heading 2 Char10"/>
    <w:basedOn w:val="DefaultParagraphFont"/>
    <w:rsid w:val="00FD1760"/>
    <w:rPr>
      <w:rFonts w:eastAsia="Times New Roman" w:cs="Arial"/>
      <w:b/>
      <w:bCs/>
      <w:sz w:val="26"/>
      <w:szCs w:val="26"/>
    </w:rPr>
  </w:style>
  <w:style w:type="character" w:customStyle="1" w:styleId="Heading3Char10">
    <w:name w:val="Heading 3 Char10"/>
    <w:basedOn w:val="DefaultParagraphFont"/>
    <w:rsid w:val="00FD1760"/>
    <w:rPr>
      <w:rFonts w:eastAsia="Times New Roman" w:cs="Arial"/>
      <w:b/>
      <w:bCs/>
    </w:rPr>
  </w:style>
  <w:style w:type="character" w:customStyle="1" w:styleId="Heading4Char7">
    <w:name w:val="Heading 4 Char7"/>
    <w:basedOn w:val="DefaultParagraphFont"/>
    <w:rsid w:val="00FD1760"/>
    <w:rPr>
      <w:rFonts w:eastAsia="Times New Roman" w:cs="Times New Roman"/>
      <w:b/>
      <w:bCs/>
    </w:rPr>
  </w:style>
  <w:style w:type="character" w:customStyle="1" w:styleId="Heading1Char12">
    <w:name w:val="Heading 1 Char12"/>
    <w:basedOn w:val="DefaultParagraphFont"/>
    <w:rsid w:val="00FD1760"/>
    <w:rPr>
      <w:rFonts w:ascii="Helvetica" w:eastAsia="Times New Roman" w:hAnsi="Helvetica" w:cs="Arial"/>
      <w:b/>
      <w:bCs/>
      <w:kern w:val="32"/>
      <w:sz w:val="28"/>
      <w:szCs w:val="28"/>
      <w14:ligatures w14:val="none"/>
    </w:rPr>
  </w:style>
  <w:style w:type="character" w:customStyle="1" w:styleId="Heading2Char11">
    <w:name w:val="Heading 2 Char11"/>
    <w:basedOn w:val="DefaultParagraphFont"/>
    <w:rsid w:val="00FD1760"/>
    <w:rPr>
      <w:rFonts w:ascii="Times New Roman" w:eastAsia="Times New Roman" w:hAnsi="Times New Roman" w:cs="Arial"/>
      <w:b/>
      <w:bCs/>
      <w:kern w:val="0"/>
      <w:sz w:val="26"/>
      <w:szCs w:val="26"/>
      <w14:ligatures w14:val="none"/>
    </w:rPr>
  </w:style>
  <w:style w:type="character" w:customStyle="1" w:styleId="Heading5Char7">
    <w:name w:val="Heading 5 Char7"/>
    <w:basedOn w:val="DefaultParagraphFont"/>
    <w:rsid w:val="00FD1760"/>
    <w:rPr>
      <w:rFonts w:ascii="Helvetica" w:eastAsia="Times New Roman" w:hAnsi="Helvetica" w:cs="Times New Roman"/>
      <w:b/>
      <w:bCs/>
      <w:kern w:val="0"/>
      <w:sz w:val="20"/>
      <w:szCs w:val="20"/>
      <w14:ligatures w14:val="none"/>
    </w:rPr>
  </w:style>
  <w:style w:type="character" w:customStyle="1" w:styleId="Heading3Char11">
    <w:name w:val="Heading 3 Char11"/>
    <w:basedOn w:val="DefaultParagraphFont"/>
    <w:rsid w:val="00FD1760"/>
    <w:rPr>
      <w:rFonts w:ascii="Times New Roman" w:eastAsia="Times New Roman" w:hAnsi="Times New Roman" w:cs="Arial"/>
      <w:b/>
      <w:bCs/>
      <w:kern w:val="0"/>
      <w14:ligatures w14:val="none"/>
    </w:rPr>
  </w:style>
  <w:style w:type="character" w:customStyle="1" w:styleId="Heading4Char8">
    <w:name w:val="Heading 4 Char8"/>
    <w:basedOn w:val="DefaultParagraphFont"/>
    <w:rsid w:val="00FD1760"/>
    <w:rPr>
      <w:rFonts w:ascii="Times New Roman" w:eastAsia="Times New Roman" w:hAnsi="Times New Roman" w:cs="Times New Roman"/>
      <w:b/>
      <w:bCs/>
      <w:kern w:val="0"/>
      <w14:ligatures w14:val="none"/>
    </w:rPr>
  </w:style>
  <w:style w:type="character" w:customStyle="1" w:styleId="Heading6Char7">
    <w:name w:val="Heading 6 Char7"/>
    <w:basedOn w:val="DefaultParagraphFont"/>
    <w:rsid w:val="00FD1760"/>
    <w:rPr>
      <w:rFonts w:asciiTheme="majorHAnsi" w:eastAsia="Times New Roman" w:hAnsiTheme="majorHAnsi" w:cs="Times New Roman"/>
      <w:b/>
      <w:bCs/>
      <w:kern w:val="0"/>
      <w:sz w:val="22"/>
      <w:szCs w:val="22"/>
      <w14:ligatures w14:val="none"/>
    </w:rPr>
  </w:style>
  <w:style w:type="character" w:customStyle="1" w:styleId="Heading7Char7">
    <w:name w:val="Heading 7 Char7"/>
    <w:basedOn w:val="DefaultParagraphFont"/>
    <w:rsid w:val="00FD1760"/>
    <w:rPr>
      <w:rFonts w:ascii="Times New Roman" w:eastAsia="Times New Roman" w:hAnsi="Times New Roman" w:cs="Times New Roman"/>
      <w:kern w:val="0"/>
      <w14:ligatures w14:val="none"/>
    </w:rPr>
  </w:style>
  <w:style w:type="character" w:customStyle="1" w:styleId="Heading8Char7">
    <w:name w:val="Heading 8 Char7"/>
    <w:basedOn w:val="DefaultParagraphFont"/>
    <w:rsid w:val="00FD1760"/>
    <w:rPr>
      <w:rFonts w:ascii="Times New Roman" w:eastAsia="Times New Roman" w:hAnsi="Times New Roman" w:cs="Times New Roman"/>
      <w:i/>
      <w:iCs/>
      <w:kern w:val="0"/>
      <w14:ligatures w14:val="none"/>
    </w:rPr>
  </w:style>
  <w:style w:type="character" w:customStyle="1" w:styleId="Heading9Char7">
    <w:name w:val="Heading 9 Char7"/>
    <w:basedOn w:val="DefaultParagraphFont"/>
    <w:rsid w:val="00FD1760"/>
    <w:rPr>
      <w:rFonts w:ascii="Arial" w:eastAsia="Times New Roman" w:hAnsi="Arial" w:cs="Arial"/>
      <w:kern w:val="0"/>
      <w:sz w:val="22"/>
      <w:szCs w:val="22"/>
      <w14:ligatures w14:val="none"/>
    </w:rPr>
  </w:style>
  <w:style w:type="character" w:customStyle="1" w:styleId="Heading1Char13">
    <w:name w:val="Heading 1 Char13"/>
    <w:basedOn w:val="DefaultParagraphFont"/>
    <w:rsid w:val="00FD1760"/>
    <w:rPr>
      <w:rFonts w:ascii="Helvetica" w:eastAsia="Times New Roman" w:hAnsi="Helvetica" w:cs="Arial"/>
      <w:b/>
      <w:bCs/>
      <w:kern w:val="32"/>
      <w:sz w:val="28"/>
      <w:szCs w:val="28"/>
      <w14:ligatures w14:val="none"/>
    </w:rPr>
  </w:style>
  <w:style w:type="character" w:customStyle="1" w:styleId="Heading2Char12">
    <w:name w:val="Heading 2 Char12"/>
    <w:basedOn w:val="DefaultParagraphFont"/>
    <w:rsid w:val="00FD1760"/>
    <w:rPr>
      <w:rFonts w:ascii="Times New Roman" w:eastAsia="Times New Roman" w:hAnsi="Times New Roman" w:cs="Arial"/>
      <w:b/>
      <w:bCs/>
      <w:kern w:val="0"/>
      <w:sz w:val="26"/>
      <w:szCs w:val="26"/>
      <w14:ligatures w14:val="none"/>
    </w:rPr>
  </w:style>
  <w:style w:type="character" w:customStyle="1" w:styleId="Heading5Char8">
    <w:name w:val="Heading 5 Char8"/>
    <w:basedOn w:val="DefaultParagraphFont"/>
    <w:rsid w:val="00FD1760"/>
    <w:rPr>
      <w:rFonts w:ascii="Helvetica" w:eastAsia="Times New Roman" w:hAnsi="Helvetica" w:cs="Times New Roman"/>
      <w:b/>
      <w:bCs/>
      <w:kern w:val="0"/>
      <w:sz w:val="20"/>
      <w:szCs w:val="20"/>
      <w14:ligatures w14:val="none"/>
    </w:rPr>
  </w:style>
  <w:style w:type="character" w:customStyle="1" w:styleId="Heading3Char12">
    <w:name w:val="Heading 3 Char12"/>
    <w:basedOn w:val="DefaultParagraphFont"/>
    <w:rsid w:val="00FD1760"/>
    <w:rPr>
      <w:rFonts w:ascii="Times New Roman" w:eastAsia="Times New Roman" w:hAnsi="Times New Roman" w:cs="Arial"/>
      <w:b/>
      <w:bCs/>
      <w:kern w:val="0"/>
      <w14:ligatures w14:val="none"/>
    </w:rPr>
  </w:style>
  <w:style w:type="character" w:customStyle="1" w:styleId="Heading4Char9">
    <w:name w:val="Heading 4 Char9"/>
    <w:basedOn w:val="DefaultParagraphFont"/>
    <w:rsid w:val="00FD1760"/>
    <w:rPr>
      <w:rFonts w:ascii="Times New Roman" w:eastAsia="Times New Roman" w:hAnsi="Times New Roman" w:cs="Times New Roman"/>
      <w:b/>
      <w:bCs/>
      <w:kern w:val="0"/>
      <w14:ligatures w14:val="none"/>
    </w:rPr>
  </w:style>
  <w:style w:type="character" w:customStyle="1" w:styleId="Heading6Char8">
    <w:name w:val="Heading 6 Char8"/>
    <w:basedOn w:val="DefaultParagraphFont"/>
    <w:rsid w:val="00FD1760"/>
    <w:rPr>
      <w:rFonts w:asciiTheme="majorHAnsi" w:eastAsia="Times New Roman" w:hAnsiTheme="majorHAnsi" w:cs="Times New Roman"/>
      <w:b/>
      <w:bCs/>
      <w:kern w:val="0"/>
      <w:sz w:val="22"/>
      <w:szCs w:val="22"/>
      <w14:ligatures w14:val="none"/>
    </w:rPr>
  </w:style>
  <w:style w:type="character" w:customStyle="1" w:styleId="Heading7Char8">
    <w:name w:val="Heading 7 Char8"/>
    <w:basedOn w:val="DefaultParagraphFont"/>
    <w:rsid w:val="00FD1760"/>
    <w:rPr>
      <w:rFonts w:ascii="Times New Roman" w:eastAsia="Times New Roman" w:hAnsi="Times New Roman" w:cs="Times New Roman"/>
      <w:kern w:val="0"/>
      <w14:ligatures w14:val="none"/>
    </w:rPr>
  </w:style>
  <w:style w:type="character" w:customStyle="1" w:styleId="Heading8Char8">
    <w:name w:val="Heading 8 Char8"/>
    <w:basedOn w:val="DefaultParagraphFont"/>
    <w:rsid w:val="00FD1760"/>
    <w:rPr>
      <w:rFonts w:ascii="Times New Roman" w:eastAsia="Times New Roman" w:hAnsi="Times New Roman" w:cs="Times New Roman"/>
      <w:i/>
      <w:iCs/>
      <w:kern w:val="0"/>
      <w14:ligatures w14:val="none"/>
    </w:rPr>
  </w:style>
  <w:style w:type="character" w:customStyle="1" w:styleId="Heading9Char8">
    <w:name w:val="Heading 9 Char8"/>
    <w:basedOn w:val="DefaultParagraphFont"/>
    <w:rsid w:val="00FD1760"/>
    <w:rPr>
      <w:rFonts w:ascii="Arial" w:eastAsia="Times New Roman" w:hAnsi="Arial" w:cs="Arial"/>
      <w:kern w:val="0"/>
      <w:sz w:val="22"/>
      <w:szCs w:val="22"/>
      <w14:ligatures w14:val="none"/>
    </w:rPr>
  </w:style>
  <w:style w:type="character" w:customStyle="1" w:styleId="HeaderChar6">
    <w:name w:val="Header Char6"/>
    <w:basedOn w:val="DefaultParagraphFont"/>
    <w:rsid w:val="00FD1760"/>
    <w:rPr>
      <w:rFonts w:ascii="Times New Roman" w:eastAsia="Times New Roman" w:hAnsi="Times New Roman" w:cs="Times New Roman"/>
      <w:kern w:val="0"/>
      <w14:ligatures w14:val="none"/>
    </w:rPr>
  </w:style>
  <w:style w:type="character" w:customStyle="1" w:styleId="FooterChar6">
    <w:name w:val="Footer Char6"/>
    <w:basedOn w:val="DefaultParagraphFont"/>
    <w:rsid w:val="00FD1760"/>
    <w:rPr>
      <w:rFonts w:ascii="Times New Roman" w:eastAsia="Times New Roman" w:hAnsi="Times New Roman" w:cs="Times New Roman"/>
      <w:kern w:val="0"/>
      <w14:ligatures w14:val="none"/>
    </w:rPr>
  </w:style>
  <w:style w:type="character" w:customStyle="1" w:styleId="Heading1Char14">
    <w:name w:val="Heading 1 Char14"/>
    <w:basedOn w:val="DefaultParagraphFont"/>
    <w:rsid w:val="00FD1760"/>
    <w:rPr>
      <w:rFonts w:ascii="Helvetica" w:eastAsia="Times New Roman" w:hAnsi="Helvetica" w:cs="Arial"/>
      <w:b/>
      <w:bCs/>
      <w:kern w:val="32"/>
      <w:sz w:val="28"/>
      <w:szCs w:val="28"/>
      <w14:ligatures w14:val="none"/>
    </w:rPr>
  </w:style>
  <w:style w:type="character" w:customStyle="1" w:styleId="Heading2Char13">
    <w:name w:val="Heading 2 Char13"/>
    <w:basedOn w:val="DefaultParagraphFont"/>
    <w:rsid w:val="00FD1760"/>
    <w:rPr>
      <w:rFonts w:ascii="Times New Roman" w:eastAsia="Times New Roman" w:hAnsi="Times New Roman" w:cs="Arial"/>
      <w:b/>
      <w:bCs/>
      <w:kern w:val="0"/>
      <w:sz w:val="26"/>
      <w:szCs w:val="26"/>
      <w14:ligatures w14:val="none"/>
    </w:rPr>
  </w:style>
  <w:style w:type="character" w:customStyle="1" w:styleId="Heading5Char9">
    <w:name w:val="Heading 5 Char9"/>
    <w:basedOn w:val="DefaultParagraphFont"/>
    <w:rsid w:val="00FD1760"/>
    <w:rPr>
      <w:rFonts w:ascii="Helvetica" w:eastAsia="Times New Roman" w:hAnsi="Helvetica" w:cs="Times New Roman"/>
      <w:b/>
      <w:bCs/>
      <w:kern w:val="0"/>
      <w:sz w:val="20"/>
      <w:szCs w:val="20"/>
      <w14:ligatures w14:val="none"/>
    </w:rPr>
  </w:style>
  <w:style w:type="character" w:customStyle="1" w:styleId="Heading3Char13">
    <w:name w:val="Heading 3 Char13"/>
    <w:basedOn w:val="DefaultParagraphFont"/>
    <w:rsid w:val="00FD1760"/>
    <w:rPr>
      <w:rFonts w:ascii="Times New Roman" w:eastAsia="Times New Roman" w:hAnsi="Times New Roman" w:cs="Arial"/>
      <w:b/>
      <w:bCs/>
      <w:kern w:val="0"/>
      <w14:ligatures w14:val="none"/>
    </w:rPr>
  </w:style>
  <w:style w:type="character" w:customStyle="1" w:styleId="Heading4Char10">
    <w:name w:val="Heading 4 Char10"/>
    <w:basedOn w:val="DefaultParagraphFont"/>
    <w:rsid w:val="00FD1760"/>
    <w:rPr>
      <w:rFonts w:ascii="Times New Roman" w:eastAsia="Times New Roman" w:hAnsi="Times New Roman" w:cs="Times New Roman"/>
      <w:b/>
      <w:bCs/>
      <w:kern w:val="0"/>
      <w14:ligatures w14:val="none"/>
    </w:rPr>
  </w:style>
  <w:style w:type="character" w:customStyle="1" w:styleId="Heading6Char9">
    <w:name w:val="Heading 6 Char9"/>
    <w:basedOn w:val="DefaultParagraphFont"/>
    <w:rsid w:val="00FD1760"/>
    <w:rPr>
      <w:rFonts w:asciiTheme="majorHAnsi" w:eastAsia="Times New Roman" w:hAnsiTheme="majorHAnsi" w:cs="Times New Roman"/>
      <w:b/>
      <w:bCs/>
      <w:kern w:val="0"/>
      <w:sz w:val="22"/>
      <w:szCs w:val="22"/>
      <w14:ligatures w14:val="none"/>
    </w:rPr>
  </w:style>
  <w:style w:type="character" w:customStyle="1" w:styleId="Heading7Char9">
    <w:name w:val="Heading 7 Char9"/>
    <w:basedOn w:val="DefaultParagraphFont"/>
    <w:rsid w:val="00FD1760"/>
    <w:rPr>
      <w:rFonts w:ascii="Times New Roman" w:eastAsia="Times New Roman" w:hAnsi="Times New Roman" w:cs="Times New Roman"/>
      <w:kern w:val="0"/>
      <w14:ligatures w14:val="none"/>
    </w:rPr>
  </w:style>
  <w:style w:type="character" w:customStyle="1" w:styleId="Heading8Char9">
    <w:name w:val="Heading 8 Char9"/>
    <w:basedOn w:val="DefaultParagraphFont"/>
    <w:rsid w:val="00FD1760"/>
    <w:rPr>
      <w:rFonts w:ascii="Times New Roman" w:eastAsia="Times New Roman" w:hAnsi="Times New Roman" w:cs="Times New Roman"/>
      <w:i/>
      <w:iCs/>
      <w:kern w:val="0"/>
      <w14:ligatures w14:val="none"/>
    </w:rPr>
  </w:style>
  <w:style w:type="character" w:customStyle="1" w:styleId="Heading9Char9">
    <w:name w:val="Heading 9 Char9"/>
    <w:basedOn w:val="DefaultParagraphFont"/>
    <w:rsid w:val="00FD1760"/>
    <w:rPr>
      <w:rFonts w:ascii="Arial" w:eastAsia="Times New Roman" w:hAnsi="Arial" w:cs="Arial"/>
      <w:kern w:val="0"/>
      <w:sz w:val="22"/>
      <w:szCs w:val="22"/>
      <w14:ligatures w14:val="none"/>
    </w:rPr>
  </w:style>
  <w:style w:type="character" w:customStyle="1" w:styleId="HeaderChar7">
    <w:name w:val="Header Char7"/>
    <w:basedOn w:val="DefaultParagraphFont"/>
    <w:rsid w:val="00FD1760"/>
    <w:rPr>
      <w:rFonts w:ascii="Times New Roman" w:eastAsia="Times New Roman" w:hAnsi="Times New Roman" w:cs="Times New Roman"/>
      <w:kern w:val="0"/>
      <w14:ligatures w14:val="none"/>
    </w:rPr>
  </w:style>
  <w:style w:type="character" w:customStyle="1" w:styleId="FooterChar7">
    <w:name w:val="Footer Char7"/>
    <w:basedOn w:val="DefaultParagraphFont"/>
    <w:rsid w:val="00FD1760"/>
    <w:rPr>
      <w:rFonts w:ascii="Times New Roman" w:eastAsia="Times New Roman" w:hAnsi="Times New Roman" w:cs="Times New Roman"/>
      <w:kern w:val="0"/>
      <w14:ligatures w14:val="none"/>
    </w:rPr>
  </w:style>
  <w:style w:type="character" w:customStyle="1" w:styleId="Heading1Char15">
    <w:name w:val="Heading 1 Char15"/>
    <w:basedOn w:val="DefaultParagraphFont"/>
    <w:rsid w:val="00FD1760"/>
    <w:rPr>
      <w:rFonts w:ascii="Helvetica" w:eastAsia="Times New Roman" w:hAnsi="Helvetica" w:cs="Arial"/>
      <w:b/>
      <w:bCs/>
      <w:kern w:val="32"/>
      <w:sz w:val="28"/>
      <w:szCs w:val="28"/>
      <w14:ligatures w14:val="none"/>
    </w:rPr>
  </w:style>
  <w:style w:type="character" w:customStyle="1" w:styleId="Heading2Char14">
    <w:name w:val="Heading 2 Char14"/>
    <w:basedOn w:val="DefaultParagraphFont"/>
    <w:rsid w:val="00FD1760"/>
    <w:rPr>
      <w:rFonts w:ascii="Times New Roman" w:eastAsia="Times New Roman" w:hAnsi="Times New Roman" w:cs="Arial"/>
      <w:b/>
      <w:bCs/>
      <w:kern w:val="0"/>
      <w:sz w:val="26"/>
      <w:szCs w:val="26"/>
      <w14:ligatures w14:val="none"/>
    </w:rPr>
  </w:style>
  <w:style w:type="character" w:customStyle="1" w:styleId="Heading5Char10">
    <w:name w:val="Heading 5 Char10"/>
    <w:basedOn w:val="DefaultParagraphFont"/>
    <w:rsid w:val="00FD1760"/>
    <w:rPr>
      <w:rFonts w:ascii="Helvetica" w:eastAsia="Times New Roman" w:hAnsi="Helvetica" w:cs="Times New Roman"/>
      <w:b/>
      <w:bCs/>
      <w:kern w:val="0"/>
      <w:sz w:val="20"/>
      <w:szCs w:val="20"/>
      <w14:ligatures w14:val="none"/>
    </w:rPr>
  </w:style>
  <w:style w:type="character" w:customStyle="1" w:styleId="Heading3Char14">
    <w:name w:val="Heading 3 Char14"/>
    <w:basedOn w:val="DefaultParagraphFont"/>
    <w:rsid w:val="00FD1760"/>
    <w:rPr>
      <w:rFonts w:ascii="Times New Roman" w:eastAsia="Times New Roman" w:hAnsi="Times New Roman" w:cs="Arial"/>
      <w:b/>
      <w:bCs/>
      <w:kern w:val="0"/>
      <w14:ligatures w14:val="none"/>
    </w:rPr>
  </w:style>
  <w:style w:type="character" w:customStyle="1" w:styleId="Heading4Char11">
    <w:name w:val="Heading 4 Char11"/>
    <w:basedOn w:val="DefaultParagraphFont"/>
    <w:rsid w:val="00FD1760"/>
    <w:rPr>
      <w:rFonts w:ascii="Times New Roman" w:eastAsia="Times New Roman" w:hAnsi="Times New Roman" w:cs="Times New Roman"/>
      <w:b/>
      <w:bCs/>
      <w:kern w:val="0"/>
      <w14:ligatures w14:val="none"/>
    </w:rPr>
  </w:style>
  <w:style w:type="character" w:customStyle="1" w:styleId="Heading6Char10">
    <w:name w:val="Heading 6 Char10"/>
    <w:basedOn w:val="DefaultParagraphFont"/>
    <w:rsid w:val="00FD1760"/>
    <w:rPr>
      <w:rFonts w:asciiTheme="majorHAnsi" w:eastAsia="Times New Roman" w:hAnsiTheme="majorHAnsi" w:cs="Times New Roman"/>
      <w:b/>
      <w:bCs/>
      <w:kern w:val="0"/>
      <w:sz w:val="22"/>
      <w:szCs w:val="22"/>
      <w14:ligatures w14:val="none"/>
    </w:rPr>
  </w:style>
  <w:style w:type="character" w:customStyle="1" w:styleId="Heading7Char10">
    <w:name w:val="Heading 7 Char10"/>
    <w:basedOn w:val="DefaultParagraphFont"/>
    <w:rsid w:val="00FD1760"/>
    <w:rPr>
      <w:rFonts w:ascii="Times New Roman" w:eastAsia="Times New Roman" w:hAnsi="Times New Roman" w:cs="Times New Roman"/>
      <w:kern w:val="0"/>
      <w14:ligatures w14:val="none"/>
    </w:rPr>
  </w:style>
  <w:style w:type="character" w:customStyle="1" w:styleId="Heading8Char10">
    <w:name w:val="Heading 8 Char10"/>
    <w:basedOn w:val="DefaultParagraphFont"/>
    <w:rsid w:val="00FD1760"/>
    <w:rPr>
      <w:rFonts w:ascii="Times New Roman" w:eastAsia="Times New Roman" w:hAnsi="Times New Roman" w:cs="Times New Roman"/>
      <w:i/>
      <w:iCs/>
      <w:kern w:val="0"/>
      <w14:ligatures w14:val="none"/>
    </w:rPr>
  </w:style>
  <w:style w:type="character" w:customStyle="1" w:styleId="Heading9Char10">
    <w:name w:val="Heading 9 Char10"/>
    <w:basedOn w:val="DefaultParagraphFont"/>
    <w:rsid w:val="00FD1760"/>
    <w:rPr>
      <w:rFonts w:ascii="Arial" w:eastAsia="Times New Roman" w:hAnsi="Arial" w:cs="Arial"/>
      <w:kern w:val="0"/>
      <w:sz w:val="22"/>
      <w:szCs w:val="22"/>
      <w14:ligatures w14:val="none"/>
    </w:rPr>
  </w:style>
  <w:style w:type="character" w:customStyle="1" w:styleId="HeaderChar8">
    <w:name w:val="Header Char8"/>
    <w:basedOn w:val="DefaultParagraphFont"/>
    <w:rsid w:val="00FD1760"/>
    <w:rPr>
      <w:rFonts w:ascii="Times New Roman" w:eastAsia="Times New Roman" w:hAnsi="Times New Roman" w:cs="Times New Roman"/>
      <w:kern w:val="0"/>
      <w14:ligatures w14:val="none"/>
    </w:rPr>
  </w:style>
  <w:style w:type="character" w:customStyle="1" w:styleId="FooterChar8">
    <w:name w:val="Footer Char8"/>
    <w:basedOn w:val="DefaultParagraphFont"/>
    <w:rsid w:val="00FD1760"/>
    <w:rPr>
      <w:rFonts w:ascii="Times New Roman" w:eastAsia="Times New Roman" w:hAnsi="Times New Roman" w:cs="Times New Roman"/>
      <w:kern w:val="0"/>
      <w14:ligatures w14:val="none"/>
    </w:rPr>
  </w:style>
  <w:style w:type="character" w:customStyle="1" w:styleId="Heading1Char16">
    <w:name w:val="Heading 1 Char16"/>
    <w:basedOn w:val="DefaultParagraphFont"/>
    <w:rsid w:val="00FD1760"/>
    <w:rPr>
      <w:rFonts w:ascii="Helvetica" w:eastAsia="Times New Roman" w:hAnsi="Helvetica" w:cs="Arial"/>
      <w:b/>
      <w:bCs/>
      <w:kern w:val="32"/>
      <w:sz w:val="28"/>
      <w:szCs w:val="28"/>
      <w14:ligatures w14:val="none"/>
    </w:rPr>
  </w:style>
  <w:style w:type="character" w:customStyle="1" w:styleId="Heading2Char15">
    <w:name w:val="Heading 2 Char15"/>
    <w:basedOn w:val="DefaultParagraphFont"/>
    <w:rsid w:val="00FD1760"/>
    <w:rPr>
      <w:rFonts w:ascii="Times New Roman" w:eastAsia="Times New Roman" w:hAnsi="Times New Roman" w:cs="Arial"/>
      <w:b/>
      <w:bCs/>
      <w:kern w:val="0"/>
      <w:sz w:val="26"/>
      <w:szCs w:val="26"/>
      <w14:ligatures w14:val="none"/>
    </w:rPr>
  </w:style>
  <w:style w:type="character" w:customStyle="1" w:styleId="Heading5Char11">
    <w:name w:val="Heading 5 Char11"/>
    <w:basedOn w:val="DefaultParagraphFont"/>
    <w:rsid w:val="00FD1760"/>
    <w:rPr>
      <w:rFonts w:ascii="Helvetica" w:eastAsia="Times New Roman" w:hAnsi="Helvetica" w:cs="Times New Roman"/>
      <w:b/>
      <w:bCs/>
      <w:kern w:val="0"/>
      <w:sz w:val="20"/>
      <w:szCs w:val="20"/>
      <w14:ligatures w14:val="none"/>
    </w:rPr>
  </w:style>
  <w:style w:type="character" w:customStyle="1" w:styleId="Heading3Char15">
    <w:name w:val="Heading 3 Char15"/>
    <w:basedOn w:val="DefaultParagraphFont"/>
    <w:rsid w:val="00FD1760"/>
    <w:rPr>
      <w:rFonts w:ascii="Times New Roman" w:eastAsia="Times New Roman" w:hAnsi="Times New Roman" w:cs="Arial"/>
      <w:b/>
      <w:bCs/>
      <w:kern w:val="0"/>
      <w14:ligatures w14:val="none"/>
    </w:rPr>
  </w:style>
  <w:style w:type="character" w:customStyle="1" w:styleId="Heading4Char12">
    <w:name w:val="Heading 4 Char12"/>
    <w:basedOn w:val="DefaultParagraphFont"/>
    <w:rsid w:val="00FD1760"/>
    <w:rPr>
      <w:rFonts w:ascii="Times New Roman" w:eastAsia="Times New Roman" w:hAnsi="Times New Roman" w:cs="Times New Roman"/>
      <w:b/>
      <w:bCs/>
      <w:kern w:val="0"/>
      <w14:ligatures w14:val="none"/>
    </w:rPr>
  </w:style>
  <w:style w:type="character" w:customStyle="1" w:styleId="Heading6Char11">
    <w:name w:val="Heading 6 Char11"/>
    <w:basedOn w:val="DefaultParagraphFont"/>
    <w:rsid w:val="00FD1760"/>
    <w:rPr>
      <w:rFonts w:asciiTheme="majorHAnsi" w:eastAsia="Times New Roman" w:hAnsiTheme="majorHAnsi" w:cs="Times New Roman"/>
      <w:b/>
      <w:bCs/>
      <w:kern w:val="0"/>
      <w:sz w:val="22"/>
      <w:szCs w:val="22"/>
      <w14:ligatures w14:val="none"/>
    </w:rPr>
  </w:style>
  <w:style w:type="character" w:customStyle="1" w:styleId="Heading7Char11">
    <w:name w:val="Heading 7 Char11"/>
    <w:basedOn w:val="DefaultParagraphFont"/>
    <w:rsid w:val="00FD1760"/>
    <w:rPr>
      <w:rFonts w:ascii="Times New Roman" w:eastAsia="Times New Roman" w:hAnsi="Times New Roman" w:cs="Times New Roman"/>
      <w:kern w:val="0"/>
      <w14:ligatures w14:val="none"/>
    </w:rPr>
  </w:style>
  <w:style w:type="character" w:customStyle="1" w:styleId="Heading8Char11">
    <w:name w:val="Heading 8 Char11"/>
    <w:basedOn w:val="DefaultParagraphFont"/>
    <w:rsid w:val="00FD1760"/>
    <w:rPr>
      <w:rFonts w:ascii="Times New Roman" w:eastAsia="Times New Roman" w:hAnsi="Times New Roman" w:cs="Times New Roman"/>
      <w:i/>
      <w:iCs/>
      <w:kern w:val="0"/>
      <w14:ligatures w14:val="none"/>
    </w:rPr>
  </w:style>
  <w:style w:type="character" w:customStyle="1" w:styleId="Heading9Char11">
    <w:name w:val="Heading 9 Char11"/>
    <w:basedOn w:val="DefaultParagraphFont"/>
    <w:rsid w:val="00FD1760"/>
    <w:rPr>
      <w:rFonts w:ascii="Arial" w:eastAsia="Times New Roman" w:hAnsi="Arial" w:cs="Arial"/>
      <w:kern w:val="0"/>
      <w:sz w:val="22"/>
      <w:szCs w:val="22"/>
      <w14:ligatures w14:val="none"/>
    </w:rPr>
  </w:style>
  <w:style w:type="character" w:customStyle="1" w:styleId="Heading1Char17">
    <w:name w:val="Heading 1 Char17"/>
    <w:basedOn w:val="DefaultParagraphFont"/>
    <w:rsid w:val="00FD1760"/>
    <w:rPr>
      <w:rFonts w:ascii="Helvetica" w:eastAsia="Times New Roman" w:hAnsi="Helvetica" w:cs="Arial"/>
      <w:b/>
      <w:bCs/>
      <w:kern w:val="32"/>
      <w:sz w:val="28"/>
      <w:szCs w:val="28"/>
    </w:rPr>
  </w:style>
  <w:style w:type="character" w:customStyle="1" w:styleId="Heading2Char16">
    <w:name w:val="Heading 2 Char16"/>
    <w:basedOn w:val="DefaultParagraphFont"/>
    <w:rsid w:val="00FD1760"/>
    <w:rPr>
      <w:rFonts w:eastAsia="Times New Roman" w:cs="Arial"/>
      <w:b/>
      <w:bCs/>
      <w:sz w:val="26"/>
      <w:szCs w:val="26"/>
    </w:rPr>
  </w:style>
  <w:style w:type="character" w:customStyle="1" w:styleId="Heading5Char12">
    <w:name w:val="Heading 5 Char12"/>
    <w:basedOn w:val="DefaultParagraphFont"/>
    <w:rsid w:val="00FD1760"/>
    <w:rPr>
      <w:rFonts w:ascii="Helvetica" w:eastAsia="Times New Roman" w:hAnsi="Helvetica" w:cs="Times New Roman"/>
      <w:b/>
      <w:bCs/>
      <w:sz w:val="20"/>
      <w:szCs w:val="20"/>
    </w:rPr>
  </w:style>
  <w:style w:type="character" w:customStyle="1" w:styleId="Heading3Char16">
    <w:name w:val="Heading 3 Char16"/>
    <w:basedOn w:val="DefaultParagraphFont"/>
    <w:rsid w:val="00FD1760"/>
    <w:rPr>
      <w:rFonts w:eastAsia="Times New Roman" w:cs="Arial"/>
      <w:b/>
      <w:bCs/>
    </w:rPr>
  </w:style>
  <w:style w:type="character" w:customStyle="1" w:styleId="Heading1Char18">
    <w:name w:val="Heading 1 Char18"/>
    <w:basedOn w:val="DefaultParagraphFont"/>
    <w:rsid w:val="00FD1760"/>
    <w:rPr>
      <w:rFonts w:ascii="Helvetica" w:eastAsia="Times New Roman" w:hAnsi="Helvetica" w:cs="Arial"/>
      <w:b/>
      <w:bCs/>
      <w:kern w:val="32"/>
      <w:sz w:val="28"/>
      <w:szCs w:val="28"/>
      <w14:ligatures w14:val="none"/>
    </w:rPr>
  </w:style>
  <w:style w:type="character" w:customStyle="1" w:styleId="Heading2Char17">
    <w:name w:val="Heading 2 Char17"/>
    <w:basedOn w:val="DefaultParagraphFont"/>
    <w:rsid w:val="00FD1760"/>
    <w:rPr>
      <w:rFonts w:ascii="Times New Roman" w:eastAsia="Times New Roman" w:hAnsi="Times New Roman" w:cs="Arial"/>
      <w:b/>
      <w:bCs/>
      <w:kern w:val="0"/>
      <w:sz w:val="26"/>
      <w:szCs w:val="26"/>
      <w14:ligatures w14:val="none"/>
    </w:rPr>
  </w:style>
  <w:style w:type="character" w:customStyle="1" w:styleId="Heading5Char13">
    <w:name w:val="Heading 5 Char13"/>
    <w:basedOn w:val="DefaultParagraphFont"/>
    <w:rsid w:val="00FD1760"/>
    <w:rPr>
      <w:rFonts w:ascii="Helvetica" w:eastAsia="Times New Roman" w:hAnsi="Helvetica" w:cs="Times New Roman"/>
      <w:b/>
      <w:bCs/>
      <w:kern w:val="0"/>
      <w:sz w:val="20"/>
      <w:szCs w:val="20"/>
      <w14:ligatures w14:val="none"/>
    </w:rPr>
  </w:style>
  <w:style w:type="character" w:customStyle="1" w:styleId="Heading3Char17">
    <w:name w:val="Heading 3 Char17"/>
    <w:basedOn w:val="DefaultParagraphFont"/>
    <w:rsid w:val="00FD1760"/>
    <w:rPr>
      <w:rFonts w:ascii="Times New Roman" w:eastAsia="Times New Roman" w:hAnsi="Times New Roman" w:cs="Arial"/>
      <w:b/>
      <w:bCs/>
      <w:kern w:val="0"/>
      <w14:ligatures w14:val="none"/>
    </w:rPr>
  </w:style>
  <w:style w:type="character" w:customStyle="1" w:styleId="Heading4Char13">
    <w:name w:val="Heading 4 Char13"/>
    <w:basedOn w:val="DefaultParagraphFont"/>
    <w:rsid w:val="00FD1760"/>
    <w:rPr>
      <w:rFonts w:ascii="Times New Roman" w:eastAsia="Times New Roman" w:hAnsi="Times New Roman" w:cs="Times New Roman"/>
      <w:b/>
      <w:bCs/>
      <w:kern w:val="0"/>
      <w14:ligatures w14:val="none"/>
    </w:rPr>
  </w:style>
  <w:style w:type="character" w:customStyle="1" w:styleId="Heading6Char12">
    <w:name w:val="Heading 6 Char12"/>
    <w:basedOn w:val="DefaultParagraphFont"/>
    <w:rsid w:val="00FD1760"/>
    <w:rPr>
      <w:rFonts w:asciiTheme="majorHAnsi" w:eastAsia="Times New Roman" w:hAnsiTheme="majorHAnsi" w:cs="Times New Roman"/>
      <w:b/>
      <w:bCs/>
      <w:kern w:val="0"/>
      <w:sz w:val="22"/>
      <w:szCs w:val="22"/>
      <w14:ligatures w14:val="none"/>
    </w:rPr>
  </w:style>
  <w:style w:type="character" w:customStyle="1" w:styleId="Heading7Char12">
    <w:name w:val="Heading 7 Char12"/>
    <w:basedOn w:val="DefaultParagraphFont"/>
    <w:rsid w:val="00FD1760"/>
    <w:rPr>
      <w:rFonts w:ascii="Times New Roman" w:eastAsia="Times New Roman" w:hAnsi="Times New Roman" w:cs="Times New Roman"/>
      <w:kern w:val="0"/>
      <w14:ligatures w14:val="none"/>
    </w:rPr>
  </w:style>
  <w:style w:type="character" w:customStyle="1" w:styleId="Heading8Char12">
    <w:name w:val="Heading 8 Char12"/>
    <w:basedOn w:val="DefaultParagraphFont"/>
    <w:rsid w:val="00FD1760"/>
    <w:rPr>
      <w:rFonts w:ascii="Times New Roman" w:eastAsia="Times New Roman" w:hAnsi="Times New Roman" w:cs="Times New Roman"/>
      <w:i/>
      <w:iCs/>
      <w:kern w:val="0"/>
      <w14:ligatures w14:val="none"/>
    </w:rPr>
  </w:style>
  <w:style w:type="character" w:customStyle="1" w:styleId="Heading9Char12">
    <w:name w:val="Heading 9 Char12"/>
    <w:basedOn w:val="DefaultParagraphFont"/>
    <w:rsid w:val="00FD1760"/>
    <w:rPr>
      <w:rFonts w:ascii="Arial" w:eastAsia="Times New Roman" w:hAnsi="Arial" w:cs="Arial"/>
      <w:kern w:val="0"/>
      <w:sz w:val="22"/>
      <w:szCs w:val="22"/>
      <w14:ligatures w14:val="none"/>
    </w:rPr>
  </w:style>
  <w:style w:type="character" w:customStyle="1" w:styleId="HeaderChar9">
    <w:name w:val="Header Char9"/>
    <w:basedOn w:val="DefaultParagraphFont"/>
    <w:rsid w:val="00FD1760"/>
    <w:rPr>
      <w:rFonts w:ascii="Times New Roman" w:eastAsia="Times New Roman" w:hAnsi="Times New Roman" w:cs="Times New Roman"/>
      <w:kern w:val="0"/>
      <w14:ligatures w14:val="none"/>
    </w:rPr>
  </w:style>
  <w:style w:type="character" w:customStyle="1" w:styleId="FooterChar9">
    <w:name w:val="Footer Char9"/>
    <w:basedOn w:val="DefaultParagraphFont"/>
    <w:rsid w:val="00FD1760"/>
    <w:rPr>
      <w:rFonts w:ascii="Times New Roman" w:eastAsia="Times New Roman" w:hAnsi="Times New Roman" w:cs="Times New Roman"/>
      <w:kern w:val="0"/>
      <w14:ligatures w14:val="none"/>
    </w:rPr>
  </w:style>
  <w:style w:type="character" w:customStyle="1" w:styleId="Heading1Char19">
    <w:name w:val="Heading 1 Char19"/>
    <w:basedOn w:val="DefaultParagraphFont"/>
    <w:rsid w:val="00FD1760"/>
    <w:rPr>
      <w:rFonts w:ascii="Helvetica" w:eastAsia="Times New Roman" w:hAnsi="Helvetica" w:cs="Arial"/>
      <w:b/>
      <w:bCs/>
      <w:kern w:val="32"/>
      <w:sz w:val="28"/>
      <w:szCs w:val="28"/>
      <w14:ligatures w14:val="none"/>
    </w:rPr>
  </w:style>
  <w:style w:type="character" w:customStyle="1" w:styleId="Heading2Char18">
    <w:name w:val="Heading 2 Char18"/>
    <w:basedOn w:val="DefaultParagraphFont"/>
    <w:rsid w:val="00FD1760"/>
    <w:rPr>
      <w:rFonts w:ascii="Times New Roman" w:eastAsia="Times New Roman" w:hAnsi="Times New Roman" w:cs="Arial"/>
      <w:b/>
      <w:bCs/>
      <w:kern w:val="0"/>
      <w:sz w:val="26"/>
      <w:szCs w:val="26"/>
      <w14:ligatures w14:val="none"/>
    </w:rPr>
  </w:style>
  <w:style w:type="character" w:customStyle="1" w:styleId="Heading5Char14">
    <w:name w:val="Heading 5 Char14"/>
    <w:basedOn w:val="DefaultParagraphFont"/>
    <w:rsid w:val="00FD1760"/>
    <w:rPr>
      <w:rFonts w:ascii="Helvetica" w:eastAsia="Times New Roman" w:hAnsi="Helvetica" w:cs="Times New Roman"/>
      <w:b/>
      <w:bCs/>
      <w:kern w:val="0"/>
      <w:sz w:val="20"/>
      <w:szCs w:val="20"/>
      <w14:ligatures w14:val="none"/>
    </w:rPr>
  </w:style>
  <w:style w:type="character" w:customStyle="1" w:styleId="Heading3Char18">
    <w:name w:val="Heading 3 Char18"/>
    <w:basedOn w:val="DefaultParagraphFont"/>
    <w:rsid w:val="00FD1760"/>
    <w:rPr>
      <w:rFonts w:ascii="Times New Roman" w:eastAsia="Times New Roman" w:hAnsi="Times New Roman" w:cs="Arial"/>
      <w:b/>
      <w:bCs/>
      <w:kern w:val="0"/>
      <w14:ligatures w14:val="none"/>
    </w:rPr>
  </w:style>
  <w:style w:type="character" w:customStyle="1" w:styleId="Heading4Char14">
    <w:name w:val="Heading 4 Char14"/>
    <w:basedOn w:val="DefaultParagraphFont"/>
    <w:rsid w:val="00FD1760"/>
    <w:rPr>
      <w:rFonts w:ascii="Times New Roman" w:eastAsia="Times New Roman" w:hAnsi="Times New Roman" w:cs="Times New Roman"/>
      <w:b/>
      <w:bCs/>
      <w:kern w:val="0"/>
      <w14:ligatures w14:val="none"/>
    </w:rPr>
  </w:style>
  <w:style w:type="character" w:customStyle="1" w:styleId="Heading6Char13">
    <w:name w:val="Heading 6 Char13"/>
    <w:basedOn w:val="DefaultParagraphFont"/>
    <w:rsid w:val="00FD1760"/>
    <w:rPr>
      <w:rFonts w:asciiTheme="majorHAnsi" w:eastAsia="Times New Roman" w:hAnsiTheme="majorHAnsi" w:cs="Times New Roman"/>
      <w:b/>
      <w:bCs/>
      <w:kern w:val="0"/>
      <w:sz w:val="22"/>
      <w:szCs w:val="22"/>
      <w14:ligatures w14:val="none"/>
    </w:rPr>
  </w:style>
  <w:style w:type="character" w:customStyle="1" w:styleId="Heading7Char13">
    <w:name w:val="Heading 7 Char13"/>
    <w:basedOn w:val="DefaultParagraphFont"/>
    <w:rsid w:val="00FD1760"/>
    <w:rPr>
      <w:rFonts w:ascii="Times New Roman" w:eastAsia="Times New Roman" w:hAnsi="Times New Roman" w:cs="Times New Roman"/>
      <w:kern w:val="0"/>
      <w14:ligatures w14:val="none"/>
    </w:rPr>
  </w:style>
  <w:style w:type="character" w:customStyle="1" w:styleId="Heading8Char13">
    <w:name w:val="Heading 8 Char13"/>
    <w:basedOn w:val="DefaultParagraphFont"/>
    <w:rsid w:val="00FD1760"/>
    <w:rPr>
      <w:rFonts w:ascii="Times New Roman" w:eastAsia="Times New Roman" w:hAnsi="Times New Roman" w:cs="Times New Roman"/>
      <w:i/>
      <w:iCs/>
      <w:kern w:val="0"/>
      <w14:ligatures w14:val="none"/>
    </w:rPr>
  </w:style>
  <w:style w:type="character" w:customStyle="1" w:styleId="Heading9Char13">
    <w:name w:val="Heading 9 Char13"/>
    <w:basedOn w:val="DefaultParagraphFont"/>
    <w:rsid w:val="00FD1760"/>
    <w:rPr>
      <w:rFonts w:ascii="Arial" w:eastAsia="Times New Roman" w:hAnsi="Arial" w:cs="Arial"/>
      <w:kern w:val="0"/>
      <w:sz w:val="22"/>
      <w:szCs w:val="22"/>
      <w14:ligatures w14:val="none"/>
    </w:rPr>
  </w:style>
  <w:style w:type="character" w:customStyle="1" w:styleId="HeaderChar10">
    <w:name w:val="Header Char10"/>
    <w:basedOn w:val="DefaultParagraphFont"/>
    <w:rsid w:val="00FD1760"/>
    <w:rPr>
      <w:rFonts w:ascii="Times New Roman" w:eastAsia="Times New Roman" w:hAnsi="Times New Roman" w:cs="Times New Roman"/>
      <w:kern w:val="0"/>
      <w14:ligatures w14:val="none"/>
    </w:rPr>
  </w:style>
  <w:style w:type="character" w:customStyle="1" w:styleId="FooterChar10">
    <w:name w:val="Footer Char10"/>
    <w:basedOn w:val="DefaultParagraphFont"/>
    <w:rsid w:val="00FD1760"/>
    <w:rPr>
      <w:rFonts w:ascii="Times New Roman" w:eastAsia="Times New Roman" w:hAnsi="Times New Roman" w:cs="Times New Roman"/>
      <w:kern w:val="0"/>
      <w14:ligatures w14:val="none"/>
    </w:rPr>
  </w:style>
  <w:style w:type="character" w:customStyle="1" w:styleId="Heading1Char20">
    <w:name w:val="Heading 1 Char20"/>
    <w:basedOn w:val="DefaultParagraphFont"/>
    <w:rsid w:val="00FD1760"/>
    <w:rPr>
      <w:rFonts w:ascii="Helvetica" w:eastAsia="Times New Roman" w:hAnsi="Helvetica" w:cs="Arial"/>
      <w:b/>
      <w:bCs/>
      <w:kern w:val="32"/>
      <w:sz w:val="28"/>
      <w:szCs w:val="28"/>
    </w:rPr>
  </w:style>
  <w:style w:type="character" w:customStyle="1" w:styleId="Heading2Char19">
    <w:name w:val="Heading 2 Char19"/>
    <w:basedOn w:val="DefaultParagraphFont"/>
    <w:rsid w:val="00FD1760"/>
    <w:rPr>
      <w:rFonts w:eastAsia="Times New Roman" w:cs="Arial"/>
      <w:b/>
      <w:bCs/>
      <w:sz w:val="26"/>
      <w:szCs w:val="26"/>
    </w:rPr>
  </w:style>
  <w:style w:type="character" w:customStyle="1" w:styleId="Heading5Char15">
    <w:name w:val="Heading 5 Char15"/>
    <w:basedOn w:val="DefaultParagraphFont"/>
    <w:rsid w:val="00FD1760"/>
    <w:rPr>
      <w:rFonts w:ascii="Helvetica" w:eastAsia="Times New Roman" w:hAnsi="Helvetica" w:cs="Times New Roman"/>
      <w:b/>
      <w:bCs/>
      <w:sz w:val="20"/>
      <w:szCs w:val="20"/>
    </w:rPr>
  </w:style>
  <w:style w:type="character" w:customStyle="1" w:styleId="Heading3Char19">
    <w:name w:val="Heading 3 Char19"/>
    <w:basedOn w:val="DefaultParagraphFont"/>
    <w:rsid w:val="00FD1760"/>
    <w:rPr>
      <w:rFonts w:eastAsia="Times New Roman" w:cs="Arial"/>
      <w:b/>
      <w:bCs/>
    </w:rPr>
  </w:style>
  <w:style w:type="character" w:customStyle="1" w:styleId="Heading4Char15">
    <w:name w:val="Heading 4 Char15"/>
    <w:basedOn w:val="DefaultParagraphFont"/>
    <w:rsid w:val="00FD1760"/>
    <w:rPr>
      <w:rFonts w:eastAsia="Times New Roman" w:cs="Times New Roman"/>
      <w:b/>
      <w:bCs/>
    </w:rPr>
  </w:style>
  <w:style w:type="character" w:customStyle="1" w:styleId="Heading6Char14">
    <w:name w:val="Heading 6 Char14"/>
    <w:basedOn w:val="DefaultParagraphFont"/>
    <w:rsid w:val="00FD1760"/>
    <w:rPr>
      <w:rFonts w:asciiTheme="majorHAnsi" w:eastAsia="Times New Roman" w:hAnsiTheme="majorHAnsi" w:cs="Times New Roman"/>
      <w:b/>
      <w:bCs/>
      <w:kern w:val="0"/>
      <w:sz w:val="22"/>
      <w:szCs w:val="22"/>
      <w14:ligatures w14:val="none"/>
    </w:rPr>
  </w:style>
  <w:style w:type="character" w:customStyle="1" w:styleId="Heading7Char14">
    <w:name w:val="Heading 7 Char14"/>
    <w:basedOn w:val="DefaultParagraphFont"/>
    <w:rsid w:val="00FD1760"/>
    <w:rPr>
      <w:rFonts w:ascii="Times New Roman" w:eastAsia="Times New Roman" w:hAnsi="Times New Roman" w:cs="Times New Roman"/>
      <w:kern w:val="0"/>
      <w14:ligatures w14:val="none"/>
    </w:rPr>
  </w:style>
  <w:style w:type="character" w:customStyle="1" w:styleId="Heading8Char14">
    <w:name w:val="Heading 8 Char14"/>
    <w:basedOn w:val="DefaultParagraphFont"/>
    <w:rsid w:val="00FD1760"/>
    <w:rPr>
      <w:rFonts w:ascii="Times New Roman" w:eastAsia="Times New Roman" w:hAnsi="Times New Roman" w:cs="Times New Roman"/>
      <w:i/>
      <w:iCs/>
      <w:kern w:val="0"/>
      <w14:ligatures w14:val="none"/>
    </w:rPr>
  </w:style>
  <w:style w:type="character" w:customStyle="1" w:styleId="Heading9Char14">
    <w:name w:val="Heading 9 Char14"/>
    <w:basedOn w:val="DefaultParagraphFont"/>
    <w:rsid w:val="00FD1760"/>
    <w:rPr>
      <w:rFonts w:ascii="Arial" w:eastAsia="Times New Roman" w:hAnsi="Arial" w:cs="Arial"/>
      <w:kern w:val="0"/>
      <w:sz w:val="22"/>
      <w:szCs w:val="22"/>
      <w14:ligatures w14:val="none"/>
    </w:rPr>
  </w:style>
  <w:style w:type="character" w:customStyle="1" w:styleId="HeaderChar11">
    <w:name w:val="Header Char11"/>
    <w:basedOn w:val="DefaultParagraphFont"/>
    <w:rsid w:val="00FD1760"/>
    <w:rPr>
      <w:rFonts w:ascii="Times New Roman" w:eastAsia="Times New Roman" w:hAnsi="Times New Roman" w:cs="Times New Roman"/>
      <w:kern w:val="0"/>
      <w14:ligatures w14:val="none"/>
    </w:rPr>
  </w:style>
  <w:style w:type="character" w:customStyle="1" w:styleId="FooterChar11">
    <w:name w:val="Footer Char11"/>
    <w:basedOn w:val="DefaultParagraphFont"/>
    <w:rsid w:val="00FD1760"/>
    <w:rPr>
      <w:rFonts w:ascii="Times New Roman" w:eastAsia="Times New Roman" w:hAnsi="Times New Roman" w:cs="Times New Roman"/>
      <w:kern w:val="0"/>
      <w14:ligatures w14:val="none"/>
    </w:rPr>
  </w:style>
  <w:style w:type="character" w:customStyle="1" w:styleId="Heading1Char21">
    <w:name w:val="Heading 1 Char21"/>
    <w:basedOn w:val="DefaultParagraphFont"/>
    <w:rsid w:val="00FD1760"/>
    <w:rPr>
      <w:rFonts w:ascii="Helvetica" w:eastAsia="Times New Roman" w:hAnsi="Helvetica" w:cs="Arial"/>
      <w:b/>
      <w:bCs/>
      <w:kern w:val="32"/>
      <w:sz w:val="28"/>
      <w:szCs w:val="28"/>
      <w14:ligatures w14:val="none"/>
    </w:rPr>
  </w:style>
  <w:style w:type="character" w:customStyle="1" w:styleId="Heading2Char20">
    <w:name w:val="Heading 2 Char20"/>
    <w:basedOn w:val="DefaultParagraphFont"/>
    <w:rsid w:val="00FD1760"/>
    <w:rPr>
      <w:rFonts w:ascii="Times New Roman" w:eastAsia="Times New Roman" w:hAnsi="Times New Roman" w:cs="Arial"/>
      <w:b/>
      <w:bCs/>
      <w:kern w:val="0"/>
      <w:sz w:val="26"/>
      <w:szCs w:val="26"/>
      <w14:ligatures w14:val="none"/>
    </w:rPr>
  </w:style>
  <w:style w:type="character" w:customStyle="1" w:styleId="Heading5Char16">
    <w:name w:val="Heading 5 Char16"/>
    <w:basedOn w:val="DefaultParagraphFont"/>
    <w:rsid w:val="00FD1760"/>
    <w:rPr>
      <w:rFonts w:ascii="Helvetica" w:eastAsia="Times New Roman" w:hAnsi="Helvetica" w:cs="Times New Roman"/>
      <w:b/>
      <w:bCs/>
      <w:kern w:val="0"/>
      <w:sz w:val="20"/>
      <w:szCs w:val="20"/>
      <w14:ligatures w14:val="none"/>
    </w:rPr>
  </w:style>
  <w:style w:type="character" w:customStyle="1" w:styleId="Heading3Char20">
    <w:name w:val="Heading 3 Char20"/>
    <w:basedOn w:val="DefaultParagraphFont"/>
    <w:rsid w:val="00FD1760"/>
    <w:rPr>
      <w:rFonts w:ascii="Times New Roman" w:eastAsia="Times New Roman" w:hAnsi="Times New Roman" w:cs="Arial"/>
      <w:b/>
      <w:bCs/>
      <w:kern w:val="0"/>
      <w14:ligatures w14:val="none"/>
    </w:rPr>
  </w:style>
  <w:style w:type="character" w:customStyle="1" w:styleId="Heading4Char16">
    <w:name w:val="Heading 4 Char16"/>
    <w:basedOn w:val="DefaultParagraphFont"/>
    <w:rsid w:val="00FD1760"/>
    <w:rPr>
      <w:rFonts w:ascii="Times New Roman" w:eastAsia="Times New Roman" w:hAnsi="Times New Roman" w:cs="Times New Roman"/>
      <w:b/>
      <w:bCs/>
      <w:kern w:val="0"/>
      <w14:ligatures w14:val="none"/>
    </w:rPr>
  </w:style>
  <w:style w:type="character" w:customStyle="1" w:styleId="Heading6Char15">
    <w:name w:val="Heading 6 Char15"/>
    <w:basedOn w:val="DefaultParagraphFont"/>
    <w:rsid w:val="00FD1760"/>
    <w:rPr>
      <w:rFonts w:asciiTheme="majorHAnsi" w:eastAsia="Times New Roman" w:hAnsiTheme="majorHAnsi" w:cs="Times New Roman"/>
      <w:b/>
      <w:bCs/>
      <w:kern w:val="0"/>
      <w:sz w:val="22"/>
      <w:szCs w:val="22"/>
      <w14:ligatures w14:val="none"/>
    </w:rPr>
  </w:style>
  <w:style w:type="character" w:customStyle="1" w:styleId="Heading7Char15">
    <w:name w:val="Heading 7 Char15"/>
    <w:basedOn w:val="DefaultParagraphFont"/>
    <w:rsid w:val="00FD1760"/>
    <w:rPr>
      <w:rFonts w:ascii="Times New Roman" w:eastAsia="Times New Roman" w:hAnsi="Times New Roman" w:cs="Times New Roman"/>
      <w:kern w:val="0"/>
      <w14:ligatures w14:val="none"/>
    </w:rPr>
  </w:style>
  <w:style w:type="character" w:customStyle="1" w:styleId="Heading8Char15">
    <w:name w:val="Heading 8 Char15"/>
    <w:basedOn w:val="DefaultParagraphFont"/>
    <w:rsid w:val="00FD1760"/>
    <w:rPr>
      <w:rFonts w:ascii="Times New Roman" w:eastAsia="Times New Roman" w:hAnsi="Times New Roman" w:cs="Times New Roman"/>
      <w:i/>
      <w:iCs/>
      <w:kern w:val="0"/>
      <w14:ligatures w14:val="none"/>
    </w:rPr>
  </w:style>
  <w:style w:type="character" w:customStyle="1" w:styleId="Heading9Char15">
    <w:name w:val="Heading 9 Char15"/>
    <w:basedOn w:val="DefaultParagraphFont"/>
    <w:rsid w:val="00FD1760"/>
    <w:rPr>
      <w:rFonts w:ascii="Arial" w:eastAsia="Times New Roman" w:hAnsi="Arial" w:cs="Arial"/>
      <w:kern w:val="0"/>
      <w:sz w:val="22"/>
      <w:szCs w:val="22"/>
      <w14:ligatures w14:val="none"/>
    </w:rPr>
  </w:style>
  <w:style w:type="character" w:customStyle="1" w:styleId="HeaderChar12">
    <w:name w:val="Header Char12"/>
    <w:basedOn w:val="DefaultParagraphFont"/>
    <w:rsid w:val="00FD1760"/>
    <w:rPr>
      <w:rFonts w:ascii="Times New Roman" w:eastAsia="Times New Roman" w:hAnsi="Times New Roman" w:cs="Times New Roman"/>
      <w:kern w:val="0"/>
      <w14:ligatures w14:val="none"/>
    </w:rPr>
  </w:style>
  <w:style w:type="character" w:customStyle="1" w:styleId="FooterChar12">
    <w:name w:val="Footer Char12"/>
    <w:basedOn w:val="DefaultParagraphFont"/>
    <w:rsid w:val="00FD1760"/>
    <w:rPr>
      <w:rFonts w:ascii="Times New Roman" w:eastAsia="Times New Roman" w:hAnsi="Times New Roman" w:cs="Times New Roman"/>
      <w:kern w:val="0"/>
      <w14:ligatures w14:val="none"/>
    </w:rPr>
  </w:style>
  <w:style w:type="character" w:customStyle="1" w:styleId="Heading1Char22">
    <w:name w:val="Heading 1 Char22"/>
    <w:basedOn w:val="DefaultParagraphFont"/>
    <w:rsid w:val="00FD1760"/>
    <w:rPr>
      <w:rFonts w:ascii="Helvetica" w:eastAsia="Times New Roman" w:hAnsi="Helvetica" w:cs="Arial"/>
      <w:b/>
      <w:bCs/>
      <w:kern w:val="32"/>
      <w:sz w:val="28"/>
      <w:szCs w:val="28"/>
      <w14:ligatures w14:val="none"/>
    </w:rPr>
  </w:style>
  <w:style w:type="character" w:customStyle="1" w:styleId="Heading2Char21">
    <w:name w:val="Heading 2 Char21"/>
    <w:basedOn w:val="DefaultParagraphFont"/>
    <w:rsid w:val="00FD1760"/>
    <w:rPr>
      <w:rFonts w:ascii="Times New Roman" w:eastAsia="Times New Roman" w:hAnsi="Times New Roman" w:cs="Arial"/>
      <w:b/>
      <w:bCs/>
      <w:kern w:val="0"/>
      <w:sz w:val="26"/>
      <w:szCs w:val="26"/>
      <w14:ligatures w14:val="none"/>
    </w:rPr>
  </w:style>
  <w:style w:type="character" w:customStyle="1" w:styleId="Heading5Char17">
    <w:name w:val="Heading 5 Char17"/>
    <w:basedOn w:val="DefaultParagraphFont"/>
    <w:rsid w:val="00FD1760"/>
    <w:rPr>
      <w:rFonts w:ascii="Helvetica" w:eastAsia="Times New Roman" w:hAnsi="Helvetica" w:cs="Times New Roman"/>
      <w:b/>
      <w:bCs/>
      <w:kern w:val="0"/>
      <w:sz w:val="20"/>
      <w:szCs w:val="20"/>
      <w14:ligatures w14:val="none"/>
    </w:rPr>
  </w:style>
  <w:style w:type="character" w:customStyle="1" w:styleId="Heading3Char21">
    <w:name w:val="Heading 3 Char21"/>
    <w:basedOn w:val="DefaultParagraphFont"/>
    <w:rsid w:val="00FD1760"/>
    <w:rPr>
      <w:rFonts w:ascii="Times New Roman" w:eastAsia="Times New Roman" w:hAnsi="Times New Roman" w:cs="Arial"/>
      <w:b/>
      <w:bCs/>
      <w:kern w:val="0"/>
      <w14:ligatures w14:val="none"/>
    </w:rPr>
  </w:style>
  <w:style w:type="character" w:customStyle="1" w:styleId="Heading4Char17">
    <w:name w:val="Heading 4 Char17"/>
    <w:basedOn w:val="DefaultParagraphFont"/>
    <w:rsid w:val="00FD1760"/>
    <w:rPr>
      <w:rFonts w:ascii="Times New Roman" w:eastAsia="Times New Roman" w:hAnsi="Times New Roman" w:cs="Times New Roman"/>
      <w:b/>
      <w:bCs/>
      <w:kern w:val="0"/>
      <w14:ligatures w14:val="none"/>
    </w:rPr>
  </w:style>
  <w:style w:type="character" w:customStyle="1" w:styleId="Heading6Char16">
    <w:name w:val="Heading 6 Char16"/>
    <w:basedOn w:val="DefaultParagraphFont"/>
    <w:rsid w:val="00FD1760"/>
    <w:rPr>
      <w:rFonts w:asciiTheme="majorHAnsi" w:eastAsia="Times New Roman" w:hAnsiTheme="majorHAnsi" w:cs="Times New Roman"/>
      <w:b/>
      <w:bCs/>
      <w:kern w:val="0"/>
      <w:sz w:val="22"/>
      <w:szCs w:val="22"/>
      <w14:ligatures w14:val="none"/>
    </w:rPr>
  </w:style>
  <w:style w:type="character" w:customStyle="1" w:styleId="Heading7Char16">
    <w:name w:val="Heading 7 Char16"/>
    <w:basedOn w:val="DefaultParagraphFont"/>
    <w:rsid w:val="00FD1760"/>
    <w:rPr>
      <w:rFonts w:ascii="Times New Roman" w:eastAsia="Times New Roman" w:hAnsi="Times New Roman" w:cs="Times New Roman"/>
      <w:kern w:val="0"/>
      <w14:ligatures w14:val="none"/>
    </w:rPr>
  </w:style>
  <w:style w:type="character" w:customStyle="1" w:styleId="Heading8Char16">
    <w:name w:val="Heading 8 Char16"/>
    <w:basedOn w:val="DefaultParagraphFont"/>
    <w:rsid w:val="00FD1760"/>
    <w:rPr>
      <w:rFonts w:ascii="Times New Roman" w:eastAsia="Times New Roman" w:hAnsi="Times New Roman" w:cs="Times New Roman"/>
      <w:i/>
      <w:iCs/>
      <w:kern w:val="0"/>
      <w14:ligatures w14:val="none"/>
    </w:rPr>
  </w:style>
  <w:style w:type="character" w:customStyle="1" w:styleId="Heading9Char16">
    <w:name w:val="Heading 9 Char16"/>
    <w:basedOn w:val="DefaultParagraphFont"/>
    <w:rsid w:val="00FD1760"/>
    <w:rPr>
      <w:rFonts w:ascii="Arial" w:eastAsia="Times New Roman" w:hAnsi="Arial" w:cs="Arial"/>
      <w:kern w:val="0"/>
      <w:sz w:val="22"/>
      <w:szCs w:val="22"/>
      <w14:ligatures w14:val="none"/>
    </w:rPr>
  </w:style>
  <w:style w:type="character" w:customStyle="1" w:styleId="HeaderChar13">
    <w:name w:val="Header Char13"/>
    <w:basedOn w:val="DefaultParagraphFont"/>
    <w:rsid w:val="00FD1760"/>
    <w:rPr>
      <w:rFonts w:ascii="Times New Roman" w:eastAsia="Times New Roman" w:hAnsi="Times New Roman" w:cs="Times New Roman"/>
      <w:kern w:val="0"/>
      <w14:ligatures w14:val="none"/>
    </w:rPr>
  </w:style>
  <w:style w:type="character" w:customStyle="1" w:styleId="FooterChar13">
    <w:name w:val="Footer Char13"/>
    <w:basedOn w:val="DefaultParagraphFont"/>
    <w:rsid w:val="00FD1760"/>
    <w:rPr>
      <w:rFonts w:ascii="Times New Roman" w:eastAsia="Times New Roman" w:hAnsi="Times New Roman" w:cs="Times New Roman"/>
      <w:kern w:val="0"/>
      <w14:ligatures w14:val="none"/>
    </w:rPr>
  </w:style>
  <w:style w:type="character" w:customStyle="1" w:styleId="Heading1Char23">
    <w:name w:val="Heading 1 Char23"/>
    <w:basedOn w:val="DefaultParagraphFont"/>
    <w:rsid w:val="00FD1760"/>
    <w:rPr>
      <w:rFonts w:ascii="Helvetica" w:eastAsia="Times New Roman" w:hAnsi="Helvetica" w:cs="Arial"/>
      <w:b/>
      <w:bCs/>
      <w:kern w:val="32"/>
      <w:sz w:val="28"/>
      <w:szCs w:val="28"/>
      <w14:ligatures w14:val="none"/>
    </w:rPr>
  </w:style>
  <w:style w:type="character" w:customStyle="1" w:styleId="Heading2Char22">
    <w:name w:val="Heading 2 Char22"/>
    <w:basedOn w:val="DefaultParagraphFont"/>
    <w:rsid w:val="00FD1760"/>
    <w:rPr>
      <w:rFonts w:ascii="Times New Roman" w:eastAsia="Times New Roman" w:hAnsi="Times New Roman" w:cs="Arial"/>
      <w:b/>
      <w:bCs/>
      <w:kern w:val="0"/>
      <w:sz w:val="26"/>
      <w:szCs w:val="26"/>
      <w14:ligatures w14:val="none"/>
    </w:rPr>
  </w:style>
  <w:style w:type="character" w:customStyle="1" w:styleId="Heading5Char18">
    <w:name w:val="Heading 5 Char18"/>
    <w:basedOn w:val="DefaultParagraphFont"/>
    <w:rsid w:val="00FD1760"/>
    <w:rPr>
      <w:rFonts w:ascii="Helvetica" w:eastAsia="Times New Roman" w:hAnsi="Helvetica" w:cs="Times New Roman"/>
      <w:b/>
      <w:bCs/>
      <w:kern w:val="0"/>
      <w:sz w:val="20"/>
      <w:szCs w:val="20"/>
      <w14:ligatures w14:val="none"/>
    </w:rPr>
  </w:style>
  <w:style w:type="character" w:customStyle="1" w:styleId="Heading3Char22">
    <w:name w:val="Heading 3 Char22"/>
    <w:basedOn w:val="DefaultParagraphFont"/>
    <w:rsid w:val="00FD1760"/>
    <w:rPr>
      <w:rFonts w:ascii="Times New Roman" w:eastAsia="Times New Roman" w:hAnsi="Times New Roman" w:cs="Arial"/>
      <w:b/>
      <w:bCs/>
      <w:kern w:val="0"/>
      <w14:ligatures w14:val="none"/>
    </w:rPr>
  </w:style>
  <w:style w:type="character" w:customStyle="1" w:styleId="Heading4Char18">
    <w:name w:val="Heading 4 Char18"/>
    <w:basedOn w:val="DefaultParagraphFont"/>
    <w:rsid w:val="00FD1760"/>
    <w:rPr>
      <w:rFonts w:ascii="Times New Roman" w:eastAsia="Times New Roman" w:hAnsi="Times New Roman" w:cs="Times New Roman"/>
      <w:b/>
      <w:bCs/>
      <w:kern w:val="0"/>
      <w14:ligatures w14:val="none"/>
    </w:rPr>
  </w:style>
  <w:style w:type="character" w:customStyle="1" w:styleId="Heading6Char17">
    <w:name w:val="Heading 6 Char17"/>
    <w:basedOn w:val="DefaultParagraphFont"/>
    <w:rsid w:val="00FD1760"/>
    <w:rPr>
      <w:rFonts w:asciiTheme="majorHAnsi" w:eastAsia="Times New Roman" w:hAnsiTheme="majorHAnsi" w:cs="Times New Roman"/>
      <w:b/>
      <w:bCs/>
      <w:kern w:val="0"/>
      <w:sz w:val="22"/>
      <w:szCs w:val="22"/>
      <w14:ligatures w14:val="none"/>
    </w:rPr>
  </w:style>
  <w:style w:type="character" w:customStyle="1" w:styleId="Heading7Char17">
    <w:name w:val="Heading 7 Char17"/>
    <w:basedOn w:val="DefaultParagraphFont"/>
    <w:rsid w:val="00FD1760"/>
    <w:rPr>
      <w:rFonts w:ascii="Times New Roman" w:eastAsia="Times New Roman" w:hAnsi="Times New Roman" w:cs="Times New Roman"/>
      <w:kern w:val="0"/>
      <w14:ligatures w14:val="none"/>
    </w:rPr>
  </w:style>
  <w:style w:type="character" w:customStyle="1" w:styleId="Heading8Char17">
    <w:name w:val="Heading 8 Char17"/>
    <w:basedOn w:val="DefaultParagraphFont"/>
    <w:rsid w:val="00FD1760"/>
    <w:rPr>
      <w:rFonts w:ascii="Times New Roman" w:eastAsia="Times New Roman" w:hAnsi="Times New Roman" w:cs="Times New Roman"/>
      <w:i/>
      <w:iCs/>
      <w:kern w:val="0"/>
      <w14:ligatures w14:val="none"/>
    </w:rPr>
  </w:style>
  <w:style w:type="character" w:customStyle="1" w:styleId="Heading9Char17">
    <w:name w:val="Heading 9 Char17"/>
    <w:basedOn w:val="DefaultParagraphFont"/>
    <w:rsid w:val="00FD1760"/>
    <w:rPr>
      <w:rFonts w:ascii="Arial" w:eastAsia="Times New Roman" w:hAnsi="Arial" w:cs="Arial"/>
      <w:kern w:val="0"/>
      <w:sz w:val="22"/>
      <w:szCs w:val="22"/>
      <w14:ligatures w14:val="none"/>
    </w:rPr>
  </w:style>
  <w:style w:type="character" w:customStyle="1" w:styleId="HeaderChar14">
    <w:name w:val="Header Char14"/>
    <w:basedOn w:val="DefaultParagraphFont"/>
    <w:rsid w:val="00FD1760"/>
    <w:rPr>
      <w:rFonts w:ascii="Times New Roman" w:eastAsia="Times New Roman" w:hAnsi="Times New Roman" w:cs="Times New Roman"/>
      <w:kern w:val="0"/>
      <w14:ligatures w14:val="none"/>
    </w:rPr>
  </w:style>
  <w:style w:type="character" w:customStyle="1" w:styleId="FooterChar14">
    <w:name w:val="Footer Char14"/>
    <w:basedOn w:val="DefaultParagraphFont"/>
    <w:rsid w:val="00FD1760"/>
    <w:rPr>
      <w:rFonts w:ascii="Times New Roman" w:eastAsia="Times New Roman" w:hAnsi="Times New Roman" w:cs="Times New Roman"/>
      <w:kern w:val="0"/>
      <w14:ligatures w14:val="none"/>
    </w:rPr>
  </w:style>
  <w:style w:type="character" w:customStyle="1" w:styleId="Heading1Char24">
    <w:name w:val="Heading 1 Char24"/>
    <w:basedOn w:val="DefaultParagraphFont"/>
    <w:rsid w:val="00FD1760"/>
    <w:rPr>
      <w:rFonts w:ascii="Helvetica" w:eastAsia="Times New Roman" w:hAnsi="Helvetica" w:cs="Arial"/>
      <w:b/>
      <w:bCs/>
      <w:kern w:val="32"/>
      <w:sz w:val="28"/>
      <w:szCs w:val="28"/>
      <w14:ligatures w14:val="none"/>
    </w:rPr>
  </w:style>
  <w:style w:type="character" w:customStyle="1" w:styleId="Heading2Char23">
    <w:name w:val="Heading 2 Char23"/>
    <w:basedOn w:val="DefaultParagraphFont"/>
    <w:rsid w:val="00FD1760"/>
    <w:rPr>
      <w:rFonts w:ascii="Times New Roman" w:eastAsia="Times New Roman" w:hAnsi="Times New Roman" w:cs="Arial"/>
      <w:b/>
      <w:bCs/>
      <w:kern w:val="0"/>
      <w:sz w:val="26"/>
      <w:szCs w:val="26"/>
      <w14:ligatures w14:val="none"/>
    </w:rPr>
  </w:style>
  <w:style w:type="character" w:customStyle="1" w:styleId="Heading5Char19">
    <w:name w:val="Heading 5 Char19"/>
    <w:basedOn w:val="DefaultParagraphFont"/>
    <w:rsid w:val="00FD1760"/>
    <w:rPr>
      <w:rFonts w:ascii="Helvetica" w:eastAsia="Times New Roman" w:hAnsi="Helvetica" w:cs="Times New Roman"/>
      <w:b/>
      <w:bCs/>
      <w:kern w:val="0"/>
      <w:sz w:val="20"/>
      <w:szCs w:val="20"/>
      <w14:ligatures w14:val="none"/>
    </w:rPr>
  </w:style>
  <w:style w:type="character" w:customStyle="1" w:styleId="Heading3Char23">
    <w:name w:val="Heading 3 Char23"/>
    <w:basedOn w:val="DefaultParagraphFont"/>
    <w:rsid w:val="00FD1760"/>
    <w:rPr>
      <w:rFonts w:ascii="Times New Roman" w:eastAsia="Times New Roman" w:hAnsi="Times New Roman" w:cs="Arial"/>
      <w:b/>
      <w:bCs/>
      <w:kern w:val="0"/>
      <w14:ligatures w14:val="none"/>
    </w:rPr>
  </w:style>
  <w:style w:type="character" w:customStyle="1" w:styleId="Heading4Char19">
    <w:name w:val="Heading 4 Char19"/>
    <w:basedOn w:val="DefaultParagraphFont"/>
    <w:rsid w:val="00FD1760"/>
    <w:rPr>
      <w:rFonts w:ascii="Times New Roman" w:eastAsia="Times New Roman" w:hAnsi="Times New Roman" w:cs="Times New Roman"/>
      <w:b/>
      <w:bCs/>
      <w:kern w:val="0"/>
      <w14:ligatures w14:val="none"/>
    </w:rPr>
  </w:style>
  <w:style w:type="character" w:customStyle="1" w:styleId="Heading6Char18">
    <w:name w:val="Heading 6 Char18"/>
    <w:basedOn w:val="DefaultParagraphFont"/>
    <w:rsid w:val="00FD1760"/>
    <w:rPr>
      <w:rFonts w:asciiTheme="majorHAnsi" w:eastAsia="Times New Roman" w:hAnsiTheme="majorHAnsi" w:cs="Times New Roman"/>
      <w:b/>
      <w:bCs/>
      <w:kern w:val="0"/>
      <w:sz w:val="22"/>
      <w:szCs w:val="22"/>
      <w14:ligatures w14:val="none"/>
    </w:rPr>
  </w:style>
  <w:style w:type="character" w:customStyle="1" w:styleId="Heading7Char18">
    <w:name w:val="Heading 7 Char18"/>
    <w:basedOn w:val="DefaultParagraphFont"/>
    <w:rsid w:val="00FD1760"/>
    <w:rPr>
      <w:rFonts w:ascii="Times New Roman" w:eastAsia="Times New Roman" w:hAnsi="Times New Roman" w:cs="Times New Roman"/>
      <w:kern w:val="0"/>
      <w14:ligatures w14:val="none"/>
    </w:rPr>
  </w:style>
  <w:style w:type="character" w:customStyle="1" w:styleId="Heading8Char18">
    <w:name w:val="Heading 8 Char18"/>
    <w:basedOn w:val="DefaultParagraphFont"/>
    <w:rsid w:val="00FD1760"/>
    <w:rPr>
      <w:rFonts w:ascii="Times New Roman" w:eastAsia="Times New Roman" w:hAnsi="Times New Roman" w:cs="Times New Roman"/>
      <w:i/>
      <w:iCs/>
      <w:kern w:val="0"/>
      <w14:ligatures w14:val="none"/>
    </w:rPr>
  </w:style>
  <w:style w:type="character" w:customStyle="1" w:styleId="Heading9Char18">
    <w:name w:val="Heading 9 Char18"/>
    <w:basedOn w:val="DefaultParagraphFont"/>
    <w:rsid w:val="00FD1760"/>
    <w:rPr>
      <w:rFonts w:ascii="Arial" w:eastAsia="Times New Roman" w:hAnsi="Arial" w:cs="Arial"/>
      <w:kern w:val="0"/>
      <w:sz w:val="22"/>
      <w:szCs w:val="22"/>
      <w14:ligatures w14:val="none"/>
    </w:rPr>
  </w:style>
  <w:style w:type="character" w:customStyle="1" w:styleId="Heading1Char25">
    <w:name w:val="Heading 1 Char25"/>
    <w:basedOn w:val="DefaultParagraphFont"/>
    <w:rsid w:val="00FD1760"/>
    <w:rPr>
      <w:rFonts w:ascii="Helvetica" w:eastAsia="Times New Roman" w:hAnsi="Helvetica" w:cs="Arial"/>
      <w:b/>
      <w:bCs/>
      <w:kern w:val="32"/>
      <w:sz w:val="28"/>
      <w:szCs w:val="28"/>
    </w:rPr>
  </w:style>
  <w:style w:type="character" w:customStyle="1" w:styleId="Heading2Char24">
    <w:name w:val="Heading 2 Char24"/>
    <w:basedOn w:val="DefaultParagraphFont"/>
    <w:rsid w:val="00FD1760"/>
    <w:rPr>
      <w:rFonts w:eastAsia="Times New Roman" w:cs="Arial"/>
      <w:b/>
      <w:bCs/>
      <w:sz w:val="26"/>
      <w:szCs w:val="26"/>
    </w:rPr>
  </w:style>
  <w:style w:type="character" w:customStyle="1" w:styleId="Heading1Char26">
    <w:name w:val="Heading 1 Char26"/>
    <w:basedOn w:val="DefaultParagraphFont"/>
    <w:rsid w:val="00FD1760"/>
    <w:rPr>
      <w:rFonts w:ascii="Helvetica" w:eastAsia="Times New Roman" w:hAnsi="Helvetica" w:cs="Arial"/>
      <w:b/>
      <w:bCs/>
      <w:kern w:val="32"/>
      <w:sz w:val="28"/>
      <w:szCs w:val="28"/>
      <w14:ligatures w14:val="none"/>
    </w:rPr>
  </w:style>
  <w:style w:type="character" w:customStyle="1" w:styleId="Heading2Char25">
    <w:name w:val="Heading 2 Char25"/>
    <w:basedOn w:val="DefaultParagraphFont"/>
    <w:rsid w:val="00FD1760"/>
    <w:rPr>
      <w:rFonts w:ascii="Times New Roman" w:eastAsia="Times New Roman" w:hAnsi="Times New Roman" w:cs="Arial"/>
      <w:b/>
      <w:bCs/>
      <w:kern w:val="0"/>
      <w:sz w:val="26"/>
      <w:szCs w:val="26"/>
      <w14:ligatures w14:val="none"/>
    </w:rPr>
  </w:style>
  <w:style w:type="paragraph" w:styleId="TOCHeading">
    <w:name w:val="TOC Heading"/>
    <w:basedOn w:val="Heading1"/>
    <w:next w:val="Normal"/>
    <w:uiPriority w:val="39"/>
    <w:unhideWhenUsed/>
    <w:qFormat/>
    <w:rsid w:val="00FD1760"/>
    <w:pPr>
      <w:keepLines/>
      <w:numPr>
        <w:numId w:val="0"/>
      </w:numPr>
      <w:spacing w:before="480" w:after="0" w:line="276" w:lineRule="auto"/>
      <w:outlineLvl w:val="9"/>
    </w:pPr>
    <w:rPr>
      <w:rFonts w:asciiTheme="majorHAnsi" w:eastAsiaTheme="majorEastAsia" w:hAnsiTheme="majorHAnsi" w:cstheme="majorBidi"/>
      <w:color w:val="2F5496" w:themeColor="accent1" w:themeShade="BF"/>
      <w:kern w:val="0"/>
    </w:rPr>
  </w:style>
  <w:style w:type="paragraph" w:styleId="TOC2">
    <w:name w:val="toc 2"/>
    <w:basedOn w:val="Normal"/>
    <w:next w:val="Normal"/>
    <w:autoRedefine/>
    <w:uiPriority w:val="39"/>
    <w:unhideWhenUsed/>
    <w:rsid w:val="00FD1760"/>
    <w:rPr>
      <w:rFonts w:asciiTheme="minorHAnsi" w:hAnsiTheme="minorHAnsi"/>
      <w:b/>
      <w:bCs/>
      <w:smallCaps/>
      <w:sz w:val="22"/>
      <w:szCs w:val="22"/>
    </w:rPr>
  </w:style>
  <w:style w:type="paragraph" w:styleId="TOC3">
    <w:name w:val="toc 3"/>
    <w:basedOn w:val="Normal"/>
    <w:next w:val="Normal"/>
    <w:autoRedefine/>
    <w:uiPriority w:val="39"/>
    <w:unhideWhenUsed/>
    <w:rsid w:val="00FD1760"/>
    <w:rPr>
      <w:rFonts w:asciiTheme="minorHAnsi" w:hAnsiTheme="minorHAnsi"/>
      <w:smallCaps/>
      <w:sz w:val="22"/>
      <w:szCs w:val="22"/>
    </w:rPr>
  </w:style>
  <w:style w:type="paragraph" w:styleId="TOC4">
    <w:name w:val="toc 4"/>
    <w:basedOn w:val="Normal"/>
    <w:next w:val="Normal"/>
    <w:autoRedefine/>
    <w:uiPriority w:val="39"/>
    <w:unhideWhenUsed/>
    <w:rsid w:val="00FD1760"/>
    <w:rPr>
      <w:rFonts w:asciiTheme="minorHAnsi" w:hAnsiTheme="minorHAnsi"/>
      <w:sz w:val="22"/>
      <w:szCs w:val="22"/>
    </w:rPr>
  </w:style>
  <w:style w:type="paragraph" w:styleId="TOC5">
    <w:name w:val="toc 5"/>
    <w:basedOn w:val="Normal"/>
    <w:next w:val="Normal"/>
    <w:autoRedefine/>
    <w:uiPriority w:val="39"/>
    <w:unhideWhenUsed/>
    <w:rsid w:val="00FD1760"/>
    <w:rPr>
      <w:rFonts w:asciiTheme="minorHAnsi" w:hAnsiTheme="minorHAnsi"/>
      <w:sz w:val="22"/>
      <w:szCs w:val="22"/>
    </w:rPr>
  </w:style>
  <w:style w:type="paragraph" w:styleId="TOC6">
    <w:name w:val="toc 6"/>
    <w:basedOn w:val="Normal"/>
    <w:next w:val="Normal"/>
    <w:autoRedefine/>
    <w:uiPriority w:val="39"/>
    <w:unhideWhenUsed/>
    <w:rsid w:val="00FD1760"/>
    <w:rPr>
      <w:rFonts w:asciiTheme="minorHAnsi" w:hAnsiTheme="minorHAnsi"/>
      <w:sz w:val="22"/>
      <w:szCs w:val="22"/>
    </w:rPr>
  </w:style>
  <w:style w:type="paragraph" w:styleId="TOC7">
    <w:name w:val="toc 7"/>
    <w:basedOn w:val="Normal"/>
    <w:next w:val="Normal"/>
    <w:autoRedefine/>
    <w:uiPriority w:val="39"/>
    <w:unhideWhenUsed/>
    <w:rsid w:val="00FD1760"/>
    <w:rPr>
      <w:rFonts w:asciiTheme="minorHAnsi" w:hAnsiTheme="minorHAnsi"/>
      <w:sz w:val="22"/>
      <w:szCs w:val="22"/>
    </w:rPr>
  </w:style>
  <w:style w:type="paragraph" w:styleId="TOC8">
    <w:name w:val="toc 8"/>
    <w:basedOn w:val="Normal"/>
    <w:next w:val="Normal"/>
    <w:autoRedefine/>
    <w:uiPriority w:val="39"/>
    <w:unhideWhenUsed/>
    <w:rsid w:val="00FD1760"/>
    <w:rPr>
      <w:rFonts w:asciiTheme="minorHAnsi" w:hAnsiTheme="minorHAnsi"/>
      <w:sz w:val="22"/>
      <w:szCs w:val="22"/>
    </w:rPr>
  </w:style>
  <w:style w:type="paragraph" w:styleId="TOC9">
    <w:name w:val="toc 9"/>
    <w:basedOn w:val="Normal"/>
    <w:next w:val="Normal"/>
    <w:autoRedefine/>
    <w:uiPriority w:val="39"/>
    <w:unhideWhenUsed/>
    <w:rsid w:val="00FD1760"/>
    <w:rPr>
      <w:rFonts w:asciiTheme="minorHAnsi" w:hAnsiTheme="minorHAnsi"/>
      <w:sz w:val="22"/>
      <w:szCs w:val="22"/>
    </w:rPr>
  </w:style>
  <w:style w:type="character" w:styleId="Hyperlink">
    <w:name w:val="Hyperlink"/>
    <w:basedOn w:val="DefaultParagraphFont"/>
    <w:uiPriority w:val="99"/>
    <w:unhideWhenUsed/>
    <w:rsid w:val="00FD1760"/>
    <w:rPr>
      <w:color w:val="0563C1" w:themeColor="hyperlink"/>
      <w:u w:val="single"/>
    </w:rPr>
  </w:style>
  <w:style w:type="character" w:styleId="UnresolvedMention">
    <w:name w:val="Unresolved Mention"/>
    <w:basedOn w:val="DefaultParagraphFont"/>
    <w:uiPriority w:val="99"/>
    <w:semiHidden/>
    <w:unhideWhenUsed/>
    <w:rsid w:val="00FD17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937451">
      <w:bodyDiv w:val="1"/>
      <w:marLeft w:val="0"/>
      <w:marRight w:val="0"/>
      <w:marTop w:val="0"/>
      <w:marBottom w:val="0"/>
      <w:divBdr>
        <w:top w:val="none" w:sz="0" w:space="0" w:color="auto"/>
        <w:left w:val="none" w:sz="0" w:space="0" w:color="auto"/>
        <w:bottom w:val="none" w:sz="0" w:space="0" w:color="auto"/>
        <w:right w:val="none" w:sz="0" w:space="0" w:color="auto"/>
      </w:divBdr>
      <w:divsChild>
        <w:div w:id="375399434">
          <w:marLeft w:val="0"/>
          <w:marRight w:val="0"/>
          <w:marTop w:val="0"/>
          <w:marBottom w:val="0"/>
          <w:divBdr>
            <w:top w:val="none" w:sz="0" w:space="0" w:color="auto"/>
            <w:left w:val="none" w:sz="0" w:space="0" w:color="auto"/>
            <w:bottom w:val="none" w:sz="0" w:space="0" w:color="auto"/>
            <w:right w:val="none" w:sz="0" w:space="0" w:color="auto"/>
          </w:divBdr>
          <w:divsChild>
            <w:div w:id="34892989">
              <w:marLeft w:val="0"/>
              <w:marRight w:val="0"/>
              <w:marTop w:val="0"/>
              <w:marBottom w:val="0"/>
              <w:divBdr>
                <w:top w:val="none" w:sz="0" w:space="0" w:color="auto"/>
                <w:left w:val="none" w:sz="0" w:space="0" w:color="auto"/>
                <w:bottom w:val="none" w:sz="0" w:space="0" w:color="auto"/>
                <w:right w:val="none" w:sz="0" w:space="0" w:color="auto"/>
              </w:divBdr>
            </w:div>
            <w:div w:id="720329066">
              <w:marLeft w:val="0"/>
              <w:marRight w:val="0"/>
              <w:marTop w:val="0"/>
              <w:marBottom w:val="0"/>
              <w:divBdr>
                <w:top w:val="none" w:sz="0" w:space="0" w:color="auto"/>
                <w:left w:val="none" w:sz="0" w:space="0" w:color="auto"/>
                <w:bottom w:val="none" w:sz="0" w:space="0" w:color="auto"/>
                <w:right w:val="none" w:sz="0" w:space="0" w:color="auto"/>
              </w:divBdr>
            </w:div>
            <w:div w:id="1791781813">
              <w:marLeft w:val="0"/>
              <w:marRight w:val="0"/>
              <w:marTop w:val="0"/>
              <w:marBottom w:val="0"/>
              <w:divBdr>
                <w:top w:val="none" w:sz="0" w:space="0" w:color="auto"/>
                <w:left w:val="none" w:sz="0" w:space="0" w:color="auto"/>
                <w:bottom w:val="none" w:sz="0" w:space="0" w:color="auto"/>
                <w:right w:val="none" w:sz="0" w:space="0" w:color="auto"/>
              </w:divBdr>
            </w:div>
            <w:div w:id="891622846">
              <w:marLeft w:val="0"/>
              <w:marRight w:val="0"/>
              <w:marTop w:val="0"/>
              <w:marBottom w:val="0"/>
              <w:divBdr>
                <w:top w:val="none" w:sz="0" w:space="0" w:color="auto"/>
                <w:left w:val="none" w:sz="0" w:space="0" w:color="auto"/>
                <w:bottom w:val="none" w:sz="0" w:space="0" w:color="auto"/>
                <w:right w:val="none" w:sz="0" w:space="0" w:color="auto"/>
              </w:divBdr>
            </w:div>
            <w:div w:id="595132982">
              <w:marLeft w:val="0"/>
              <w:marRight w:val="0"/>
              <w:marTop w:val="0"/>
              <w:marBottom w:val="0"/>
              <w:divBdr>
                <w:top w:val="none" w:sz="0" w:space="0" w:color="auto"/>
                <w:left w:val="none" w:sz="0" w:space="0" w:color="auto"/>
                <w:bottom w:val="none" w:sz="0" w:space="0" w:color="auto"/>
                <w:right w:val="none" w:sz="0" w:space="0" w:color="auto"/>
              </w:divBdr>
            </w:div>
            <w:div w:id="1619601118">
              <w:marLeft w:val="0"/>
              <w:marRight w:val="0"/>
              <w:marTop w:val="0"/>
              <w:marBottom w:val="0"/>
              <w:divBdr>
                <w:top w:val="none" w:sz="0" w:space="0" w:color="auto"/>
                <w:left w:val="none" w:sz="0" w:space="0" w:color="auto"/>
                <w:bottom w:val="none" w:sz="0" w:space="0" w:color="auto"/>
                <w:right w:val="none" w:sz="0" w:space="0" w:color="auto"/>
              </w:divBdr>
            </w:div>
            <w:div w:id="803668090">
              <w:marLeft w:val="0"/>
              <w:marRight w:val="0"/>
              <w:marTop w:val="0"/>
              <w:marBottom w:val="0"/>
              <w:divBdr>
                <w:top w:val="none" w:sz="0" w:space="0" w:color="auto"/>
                <w:left w:val="none" w:sz="0" w:space="0" w:color="auto"/>
                <w:bottom w:val="none" w:sz="0" w:space="0" w:color="auto"/>
                <w:right w:val="none" w:sz="0" w:space="0" w:color="auto"/>
              </w:divBdr>
            </w:div>
            <w:div w:id="1209685007">
              <w:marLeft w:val="0"/>
              <w:marRight w:val="0"/>
              <w:marTop w:val="0"/>
              <w:marBottom w:val="0"/>
              <w:divBdr>
                <w:top w:val="none" w:sz="0" w:space="0" w:color="auto"/>
                <w:left w:val="none" w:sz="0" w:space="0" w:color="auto"/>
                <w:bottom w:val="none" w:sz="0" w:space="0" w:color="auto"/>
                <w:right w:val="none" w:sz="0" w:space="0" w:color="auto"/>
              </w:divBdr>
            </w:div>
            <w:div w:id="1634480521">
              <w:marLeft w:val="0"/>
              <w:marRight w:val="0"/>
              <w:marTop w:val="0"/>
              <w:marBottom w:val="0"/>
              <w:divBdr>
                <w:top w:val="none" w:sz="0" w:space="0" w:color="auto"/>
                <w:left w:val="none" w:sz="0" w:space="0" w:color="auto"/>
                <w:bottom w:val="none" w:sz="0" w:space="0" w:color="auto"/>
                <w:right w:val="none" w:sz="0" w:space="0" w:color="auto"/>
              </w:divBdr>
            </w:div>
            <w:div w:id="1581596646">
              <w:marLeft w:val="0"/>
              <w:marRight w:val="0"/>
              <w:marTop w:val="0"/>
              <w:marBottom w:val="0"/>
              <w:divBdr>
                <w:top w:val="none" w:sz="0" w:space="0" w:color="auto"/>
                <w:left w:val="none" w:sz="0" w:space="0" w:color="auto"/>
                <w:bottom w:val="none" w:sz="0" w:space="0" w:color="auto"/>
                <w:right w:val="none" w:sz="0" w:space="0" w:color="auto"/>
              </w:divBdr>
            </w:div>
            <w:div w:id="47650310">
              <w:marLeft w:val="0"/>
              <w:marRight w:val="0"/>
              <w:marTop w:val="0"/>
              <w:marBottom w:val="0"/>
              <w:divBdr>
                <w:top w:val="none" w:sz="0" w:space="0" w:color="auto"/>
                <w:left w:val="none" w:sz="0" w:space="0" w:color="auto"/>
                <w:bottom w:val="none" w:sz="0" w:space="0" w:color="auto"/>
                <w:right w:val="none" w:sz="0" w:space="0" w:color="auto"/>
              </w:divBdr>
            </w:div>
            <w:div w:id="2080976938">
              <w:marLeft w:val="0"/>
              <w:marRight w:val="0"/>
              <w:marTop w:val="0"/>
              <w:marBottom w:val="0"/>
              <w:divBdr>
                <w:top w:val="none" w:sz="0" w:space="0" w:color="auto"/>
                <w:left w:val="none" w:sz="0" w:space="0" w:color="auto"/>
                <w:bottom w:val="none" w:sz="0" w:space="0" w:color="auto"/>
                <w:right w:val="none" w:sz="0" w:space="0" w:color="auto"/>
              </w:divBdr>
            </w:div>
            <w:div w:id="1151561173">
              <w:marLeft w:val="0"/>
              <w:marRight w:val="0"/>
              <w:marTop w:val="0"/>
              <w:marBottom w:val="0"/>
              <w:divBdr>
                <w:top w:val="none" w:sz="0" w:space="0" w:color="auto"/>
                <w:left w:val="none" w:sz="0" w:space="0" w:color="auto"/>
                <w:bottom w:val="none" w:sz="0" w:space="0" w:color="auto"/>
                <w:right w:val="none" w:sz="0" w:space="0" w:color="auto"/>
              </w:divBdr>
            </w:div>
            <w:div w:id="1032877125">
              <w:marLeft w:val="0"/>
              <w:marRight w:val="0"/>
              <w:marTop w:val="0"/>
              <w:marBottom w:val="0"/>
              <w:divBdr>
                <w:top w:val="none" w:sz="0" w:space="0" w:color="auto"/>
                <w:left w:val="none" w:sz="0" w:space="0" w:color="auto"/>
                <w:bottom w:val="none" w:sz="0" w:space="0" w:color="auto"/>
                <w:right w:val="none" w:sz="0" w:space="0" w:color="auto"/>
              </w:divBdr>
            </w:div>
            <w:div w:id="872811482">
              <w:marLeft w:val="0"/>
              <w:marRight w:val="0"/>
              <w:marTop w:val="0"/>
              <w:marBottom w:val="0"/>
              <w:divBdr>
                <w:top w:val="none" w:sz="0" w:space="0" w:color="auto"/>
                <w:left w:val="none" w:sz="0" w:space="0" w:color="auto"/>
                <w:bottom w:val="none" w:sz="0" w:space="0" w:color="auto"/>
                <w:right w:val="none" w:sz="0" w:space="0" w:color="auto"/>
              </w:divBdr>
            </w:div>
            <w:div w:id="859390015">
              <w:marLeft w:val="0"/>
              <w:marRight w:val="0"/>
              <w:marTop w:val="0"/>
              <w:marBottom w:val="0"/>
              <w:divBdr>
                <w:top w:val="none" w:sz="0" w:space="0" w:color="auto"/>
                <w:left w:val="none" w:sz="0" w:space="0" w:color="auto"/>
                <w:bottom w:val="none" w:sz="0" w:space="0" w:color="auto"/>
                <w:right w:val="none" w:sz="0" w:space="0" w:color="auto"/>
              </w:divBdr>
            </w:div>
            <w:div w:id="1340545475">
              <w:marLeft w:val="0"/>
              <w:marRight w:val="0"/>
              <w:marTop w:val="0"/>
              <w:marBottom w:val="0"/>
              <w:divBdr>
                <w:top w:val="none" w:sz="0" w:space="0" w:color="auto"/>
                <w:left w:val="none" w:sz="0" w:space="0" w:color="auto"/>
                <w:bottom w:val="none" w:sz="0" w:space="0" w:color="auto"/>
                <w:right w:val="none" w:sz="0" w:space="0" w:color="auto"/>
              </w:divBdr>
            </w:div>
            <w:div w:id="1786997900">
              <w:marLeft w:val="0"/>
              <w:marRight w:val="0"/>
              <w:marTop w:val="0"/>
              <w:marBottom w:val="0"/>
              <w:divBdr>
                <w:top w:val="none" w:sz="0" w:space="0" w:color="auto"/>
                <w:left w:val="none" w:sz="0" w:space="0" w:color="auto"/>
                <w:bottom w:val="none" w:sz="0" w:space="0" w:color="auto"/>
                <w:right w:val="none" w:sz="0" w:space="0" w:color="auto"/>
              </w:divBdr>
            </w:div>
            <w:div w:id="1621570479">
              <w:marLeft w:val="0"/>
              <w:marRight w:val="0"/>
              <w:marTop w:val="0"/>
              <w:marBottom w:val="0"/>
              <w:divBdr>
                <w:top w:val="none" w:sz="0" w:space="0" w:color="auto"/>
                <w:left w:val="none" w:sz="0" w:space="0" w:color="auto"/>
                <w:bottom w:val="none" w:sz="0" w:space="0" w:color="auto"/>
                <w:right w:val="none" w:sz="0" w:space="0" w:color="auto"/>
              </w:divBdr>
            </w:div>
            <w:div w:id="1751845839">
              <w:marLeft w:val="0"/>
              <w:marRight w:val="0"/>
              <w:marTop w:val="0"/>
              <w:marBottom w:val="0"/>
              <w:divBdr>
                <w:top w:val="none" w:sz="0" w:space="0" w:color="auto"/>
                <w:left w:val="none" w:sz="0" w:space="0" w:color="auto"/>
                <w:bottom w:val="none" w:sz="0" w:space="0" w:color="auto"/>
                <w:right w:val="none" w:sz="0" w:space="0" w:color="auto"/>
              </w:divBdr>
            </w:div>
            <w:div w:id="2136677010">
              <w:marLeft w:val="0"/>
              <w:marRight w:val="0"/>
              <w:marTop w:val="0"/>
              <w:marBottom w:val="0"/>
              <w:divBdr>
                <w:top w:val="none" w:sz="0" w:space="0" w:color="auto"/>
                <w:left w:val="none" w:sz="0" w:space="0" w:color="auto"/>
                <w:bottom w:val="none" w:sz="0" w:space="0" w:color="auto"/>
                <w:right w:val="none" w:sz="0" w:space="0" w:color="auto"/>
              </w:divBdr>
            </w:div>
            <w:div w:id="1946305438">
              <w:marLeft w:val="0"/>
              <w:marRight w:val="0"/>
              <w:marTop w:val="0"/>
              <w:marBottom w:val="0"/>
              <w:divBdr>
                <w:top w:val="none" w:sz="0" w:space="0" w:color="auto"/>
                <w:left w:val="none" w:sz="0" w:space="0" w:color="auto"/>
                <w:bottom w:val="none" w:sz="0" w:space="0" w:color="auto"/>
                <w:right w:val="none" w:sz="0" w:space="0" w:color="auto"/>
              </w:divBdr>
            </w:div>
            <w:div w:id="667710792">
              <w:marLeft w:val="0"/>
              <w:marRight w:val="0"/>
              <w:marTop w:val="0"/>
              <w:marBottom w:val="0"/>
              <w:divBdr>
                <w:top w:val="none" w:sz="0" w:space="0" w:color="auto"/>
                <w:left w:val="none" w:sz="0" w:space="0" w:color="auto"/>
                <w:bottom w:val="none" w:sz="0" w:space="0" w:color="auto"/>
                <w:right w:val="none" w:sz="0" w:space="0" w:color="auto"/>
              </w:divBdr>
            </w:div>
            <w:div w:id="2101218844">
              <w:marLeft w:val="0"/>
              <w:marRight w:val="0"/>
              <w:marTop w:val="0"/>
              <w:marBottom w:val="0"/>
              <w:divBdr>
                <w:top w:val="none" w:sz="0" w:space="0" w:color="auto"/>
                <w:left w:val="none" w:sz="0" w:space="0" w:color="auto"/>
                <w:bottom w:val="none" w:sz="0" w:space="0" w:color="auto"/>
                <w:right w:val="none" w:sz="0" w:space="0" w:color="auto"/>
              </w:divBdr>
            </w:div>
            <w:div w:id="1703435088">
              <w:marLeft w:val="0"/>
              <w:marRight w:val="0"/>
              <w:marTop w:val="0"/>
              <w:marBottom w:val="0"/>
              <w:divBdr>
                <w:top w:val="none" w:sz="0" w:space="0" w:color="auto"/>
                <w:left w:val="none" w:sz="0" w:space="0" w:color="auto"/>
                <w:bottom w:val="none" w:sz="0" w:space="0" w:color="auto"/>
                <w:right w:val="none" w:sz="0" w:space="0" w:color="auto"/>
              </w:divBdr>
            </w:div>
            <w:div w:id="647586360">
              <w:marLeft w:val="0"/>
              <w:marRight w:val="0"/>
              <w:marTop w:val="0"/>
              <w:marBottom w:val="0"/>
              <w:divBdr>
                <w:top w:val="none" w:sz="0" w:space="0" w:color="auto"/>
                <w:left w:val="none" w:sz="0" w:space="0" w:color="auto"/>
                <w:bottom w:val="none" w:sz="0" w:space="0" w:color="auto"/>
                <w:right w:val="none" w:sz="0" w:space="0" w:color="auto"/>
              </w:divBdr>
            </w:div>
            <w:div w:id="537356705">
              <w:marLeft w:val="0"/>
              <w:marRight w:val="0"/>
              <w:marTop w:val="0"/>
              <w:marBottom w:val="0"/>
              <w:divBdr>
                <w:top w:val="none" w:sz="0" w:space="0" w:color="auto"/>
                <w:left w:val="none" w:sz="0" w:space="0" w:color="auto"/>
                <w:bottom w:val="none" w:sz="0" w:space="0" w:color="auto"/>
                <w:right w:val="none" w:sz="0" w:space="0" w:color="auto"/>
              </w:divBdr>
            </w:div>
            <w:div w:id="1839417752">
              <w:marLeft w:val="0"/>
              <w:marRight w:val="0"/>
              <w:marTop w:val="0"/>
              <w:marBottom w:val="0"/>
              <w:divBdr>
                <w:top w:val="none" w:sz="0" w:space="0" w:color="auto"/>
                <w:left w:val="none" w:sz="0" w:space="0" w:color="auto"/>
                <w:bottom w:val="none" w:sz="0" w:space="0" w:color="auto"/>
                <w:right w:val="none" w:sz="0" w:space="0" w:color="auto"/>
              </w:divBdr>
            </w:div>
            <w:div w:id="1916666407">
              <w:marLeft w:val="0"/>
              <w:marRight w:val="0"/>
              <w:marTop w:val="0"/>
              <w:marBottom w:val="0"/>
              <w:divBdr>
                <w:top w:val="none" w:sz="0" w:space="0" w:color="auto"/>
                <w:left w:val="none" w:sz="0" w:space="0" w:color="auto"/>
                <w:bottom w:val="none" w:sz="0" w:space="0" w:color="auto"/>
                <w:right w:val="none" w:sz="0" w:space="0" w:color="auto"/>
              </w:divBdr>
            </w:div>
            <w:div w:id="447504973">
              <w:marLeft w:val="0"/>
              <w:marRight w:val="0"/>
              <w:marTop w:val="0"/>
              <w:marBottom w:val="0"/>
              <w:divBdr>
                <w:top w:val="none" w:sz="0" w:space="0" w:color="auto"/>
                <w:left w:val="none" w:sz="0" w:space="0" w:color="auto"/>
                <w:bottom w:val="none" w:sz="0" w:space="0" w:color="auto"/>
                <w:right w:val="none" w:sz="0" w:space="0" w:color="auto"/>
              </w:divBdr>
            </w:div>
            <w:div w:id="1201669066">
              <w:marLeft w:val="0"/>
              <w:marRight w:val="0"/>
              <w:marTop w:val="0"/>
              <w:marBottom w:val="0"/>
              <w:divBdr>
                <w:top w:val="none" w:sz="0" w:space="0" w:color="auto"/>
                <w:left w:val="none" w:sz="0" w:space="0" w:color="auto"/>
                <w:bottom w:val="none" w:sz="0" w:space="0" w:color="auto"/>
                <w:right w:val="none" w:sz="0" w:space="0" w:color="auto"/>
              </w:divBdr>
            </w:div>
            <w:div w:id="1999768772">
              <w:marLeft w:val="0"/>
              <w:marRight w:val="0"/>
              <w:marTop w:val="0"/>
              <w:marBottom w:val="0"/>
              <w:divBdr>
                <w:top w:val="none" w:sz="0" w:space="0" w:color="auto"/>
                <w:left w:val="none" w:sz="0" w:space="0" w:color="auto"/>
                <w:bottom w:val="none" w:sz="0" w:space="0" w:color="auto"/>
                <w:right w:val="none" w:sz="0" w:space="0" w:color="auto"/>
              </w:divBdr>
            </w:div>
            <w:div w:id="1272861271">
              <w:marLeft w:val="0"/>
              <w:marRight w:val="0"/>
              <w:marTop w:val="0"/>
              <w:marBottom w:val="0"/>
              <w:divBdr>
                <w:top w:val="none" w:sz="0" w:space="0" w:color="auto"/>
                <w:left w:val="none" w:sz="0" w:space="0" w:color="auto"/>
                <w:bottom w:val="none" w:sz="0" w:space="0" w:color="auto"/>
                <w:right w:val="none" w:sz="0" w:space="0" w:color="auto"/>
              </w:divBdr>
            </w:div>
            <w:div w:id="1670519926">
              <w:marLeft w:val="0"/>
              <w:marRight w:val="0"/>
              <w:marTop w:val="0"/>
              <w:marBottom w:val="0"/>
              <w:divBdr>
                <w:top w:val="none" w:sz="0" w:space="0" w:color="auto"/>
                <w:left w:val="none" w:sz="0" w:space="0" w:color="auto"/>
                <w:bottom w:val="none" w:sz="0" w:space="0" w:color="auto"/>
                <w:right w:val="none" w:sz="0" w:space="0" w:color="auto"/>
              </w:divBdr>
            </w:div>
            <w:div w:id="1898661666">
              <w:marLeft w:val="0"/>
              <w:marRight w:val="0"/>
              <w:marTop w:val="0"/>
              <w:marBottom w:val="0"/>
              <w:divBdr>
                <w:top w:val="none" w:sz="0" w:space="0" w:color="auto"/>
                <w:left w:val="none" w:sz="0" w:space="0" w:color="auto"/>
                <w:bottom w:val="none" w:sz="0" w:space="0" w:color="auto"/>
                <w:right w:val="none" w:sz="0" w:space="0" w:color="auto"/>
              </w:divBdr>
            </w:div>
            <w:div w:id="2041977806">
              <w:marLeft w:val="0"/>
              <w:marRight w:val="0"/>
              <w:marTop w:val="0"/>
              <w:marBottom w:val="0"/>
              <w:divBdr>
                <w:top w:val="none" w:sz="0" w:space="0" w:color="auto"/>
                <w:left w:val="none" w:sz="0" w:space="0" w:color="auto"/>
                <w:bottom w:val="none" w:sz="0" w:space="0" w:color="auto"/>
                <w:right w:val="none" w:sz="0" w:space="0" w:color="auto"/>
              </w:divBdr>
            </w:div>
            <w:div w:id="997729100">
              <w:marLeft w:val="0"/>
              <w:marRight w:val="0"/>
              <w:marTop w:val="0"/>
              <w:marBottom w:val="0"/>
              <w:divBdr>
                <w:top w:val="none" w:sz="0" w:space="0" w:color="auto"/>
                <w:left w:val="none" w:sz="0" w:space="0" w:color="auto"/>
                <w:bottom w:val="none" w:sz="0" w:space="0" w:color="auto"/>
                <w:right w:val="none" w:sz="0" w:space="0" w:color="auto"/>
              </w:divBdr>
            </w:div>
            <w:div w:id="947007993">
              <w:marLeft w:val="0"/>
              <w:marRight w:val="0"/>
              <w:marTop w:val="0"/>
              <w:marBottom w:val="0"/>
              <w:divBdr>
                <w:top w:val="none" w:sz="0" w:space="0" w:color="auto"/>
                <w:left w:val="none" w:sz="0" w:space="0" w:color="auto"/>
                <w:bottom w:val="none" w:sz="0" w:space="0" w:color="auto"/>
                <w:right w:val="none" w:sz="0" w:space="0" w:color="auto"/>
              </w:divBdr>
            </w:div>
            <w:div w:id="858393619">
              <w:marLeft w:val="0"/>
              <w:marRight w:val="0"/>
              <w:marTop w:val="0"/>
              <w:marBottom w:val="0"/>
              <w:divBdr>
                <w:top w:val="none" w:sz="0" w:space="0" w:color="auto"/>
                <w:left w:val="none" w:sz="0" w:space="0" w:color="auto"/>
                <w:bottom w:val="none" w:sz="0" w:space="0" w:color="auto"/>
                <w:right w:val="none" w:sz="0" w:space="0" w:color="auto"/>
              </w:divBdr>
            </w:div>
            <w:div w:id="1270774010">
              <w:marLeft w:val="0"/>
              <w:marRight w:val="0"/>
              <w:marTop w:val="0"/>
              <w:marBottom w:val="0"/>
              <w:divBdr>
                <w:top w:val="none" w:sz="0" w:space="0" w:color="auto"/>
                <w:left w:val="none" w:sz="0" w:space="0" w:color="auto"/>
                <w:bottom w:val="none" w:sz="0" w:space="0" w:color="auto"/>
                <w:right w:val="none" w:sz="0" w:space="0" w:color="auto"/>
              </w:divBdr>
            </w:div>
            <w:div w:id="1204750915">
              <w:marLeft w:val="0"/>
              <w:marRight w:val="0"/>
              <w:marTop w:val="0"/>
              <w:marBottom w:val="0"/>
              <w:divBdr>
                <w:top w:val="none" w:sz="0" w:space="0" w:color="auto"/>
                <w:left w:val="none" w:sz="0" w:space="0" w:color="auto"/>
                <w:bottom w:val="none" w:sz="0" w:space="0" w:color="auto"/>
                <w:right w:val="none" w:sz="0" w:space="0" w:color="auto"/>
              </w:divBdr>
            </w:div>
            <w:div w:id="676347933">
              <w:marLeft w:val="0"/>
              <w:marRight w:val="0"/>
              <w:marTop w:val="0"/>
              <w:marBottom w:val="0"/>
              <w:divBdr>
                <w:top w:val="none" w:sz="0" w:space="0" w:color="auto"/>
                <w:left w:val="none" w:sz="0" w:space="0" w:color="auto"/>
                <w:bottom w:val="none" w:sz="0" w:space="0" w:color="auto"/>
                <w:right w:val="none" w:sz="0" w:space="0" w:color="auto"/>
              </w:divBdr>
            </w:div>
            <w:div w:id="1069381025">
              <w:marLeft w:val="0"/>
              <w:marRight w:val="0"/>
              <w:marTop w:val="0"/>
              <w:marBottom w:val="0"/>
              <w:divBdr>
                <w:top w:val="none" w:sz="0" w:space="0" w:color="auto"/>
                <w:left w:val="none" w:sz="0" w:space="0" w:color="auto"/>
                <w:bottom w:val="none" w:sz="0" w:space="0" w:color="auto"/>
                <w:right w:val="none" w:sz="0" w:space="0" w:color="auto"/>
              </w:divBdr>
            </w:div>
            <w:div w:id="1180043932">
              <w:marLeft w:val="0"/>
              <w:marRight w:val="0"/>
              <w:marTop w:val="0"/>
              <w:marBottom w:val="0"/>
              <w:divBdr>
                <w:top w:val="none" w:sz="0" w:space="0" w:color="auto"/>
                <w:left w:val="none" w:sz="0" w:space="0" w:color="auto"/>
                <w:bottom w:val="none" w:sz="0" w:space="0" w:color="auto"/>
                <w:right w:val="none" w:sz="0" w:space="0" w:color="auto"/>
              </w:divBdr>
            </w:div>
            <w:div w:id="548613113">
              <w:marLeft w:val="0"/>
              <w:marRight w:val="0"/>
              <w:marTop w:val="0"/>
              <w:marBottom w:val="0"/>
              <w:divBdr>
                <w:top w:val="none" w:sz="0" w:space="0" w:color="auto"/>
                <w:left w:val="none" w:sz="0" w:space="0" w:color="auto"/>
                <w:bottom w:val="none" w:sz="0" w:space="0" w:color="auto"/>
                <w:right w:val="none" w:sz="0" w:space="0" w:color="auto"/>
              </w:divBdr>
            </w:div>
            <w:div w:id="1959793348">
              <w:marLeft w:val="0"/>
              <w:marRight w:val="0"/>
              <w:marTop w:val="0"/>
              <w:marBottom w:val="0"/>
              <w:divBdr>
                <w:top w:val="none" w:sz="0" w:space="0" w:color="auto"/>
                <w:left w:val="none" w:sz="0" w:space="0" w:color="auto"/>
                <w:bottom w:val="none" w:sz="0" w:space="0" w:color="auto"/>
                <w:right w:val="none" w:sz="0" w:space="0" w:color="auto"/>
              </w:divBdr>
            </w:div>
            <w:div w:id="141772107">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 w:id="14159411">
              <w:marLeft w:val="0"/>
              <w:marRight w:val="0"/>
              <w:marTop w:val="0"/>
              <w:marBottom w:val="0"/>
              <w:divBdr>
                <w:top w:val="none" w:sz="0" w:space="0" w:color="auto"/>
                <w:left w:val="none" w:sz="0" w:space="0" w:color="auto"/>
                <w:bottom w:val="none" w:sz="0" w:space="0" w:color="auto"/>
                <w:right w:val="none" w:sz="0" w:space="0" w:color="auto"/>
              </w:divBdr>
            </w:div>
            <w:div w:id="1054697771">
              <w:marLeft w:val="0"/>
              <w:marRight w:val="0"/>
              <w:marTop w:val="0"/>
              <w:marBottom w:val="0"/>
              <w:divBdr>
                <w:top w:val="none" w:sz="0" w:space="0" w:color="auto"/>
                <w:left w:val="none" w:sz="0" w:space="0" w:color="auto"/>
                <w:bottom w:val="none" w:sz="0" w:space="0" w:color="auto"/>
                <w:right w:val="none" w:sz="0" w:space="0" w:color="auto"/>
              </w:divBdr>
            </w:div>
            <w:div w:id="1115519754">
              <w:marLeft w:val="0"/>
              <w:marRight w:val="0"/>
              <w:marTop w:val="0"/>
              <w:marBottom w:val="0"/>
              <w:divBdr>
                <w:top w:val="none" w:sz="0" w:space="0" w:color="auto"/>
                <w:left w:val="none" w:sz="0" w:space="0" w:color="auto"/>
                <w:bottom w:val="none" w:sz="0" w:space="0" w:color="auto"/>
                <w:right w:val="none" w:sz="0" w:space="0" w:color="auto"/>
              </w:divBdr>
            </w:div>
            <w:div w:id="1581984966">
              <w:marLeft w:val="0"/>
              <w:marRight w:val="0"/>
              <w:marTop w:val="0"/>
              <w:marBottom w:val="0"/>
              <w:divBdr>
                <w:top w:val="none" w:sz="0" w:space="0" w:color="auto"/>
                <w:left w:val="none" w:sz="0" w:space="0" w:color="auto"/>
                <w:bottom w:val="none" w:sz="0" w:space="0" w:color="auto"/>
                <w:right w:val="none" w:sz="0" w:space="0" w:color="auto"/>
              </w:divBdr>
            </w:div>
            <w:div w:id="1233659129">
              <w:marLeft w:val="0"/>
              <w:marRight w:val="0"/>
              <w:marTop w:val="0"/>
              <w:marBottom w:val="0"/>
              <w:divBdr>
                <w:top w:val="none" w:sz="0" w:space="0" w:color="auto"/>
                <w:left w:val="none" w:sz="0" w:space="0" w:color="auto"/>
                <w:bottom w:val="none" w:sz="0" w:space="0" w:color="auto"/>
                <w:right w:val="none" w:sz="0" w:space="0" w:color="auto"/>
              </w:divBdr>
            </w:div>
            <w:div w:id="1911234965">
              <w:marLeft w:val="0"/>
              <w:marRight w:val="0"/>
              <w:marTop w:val="0"/>
              <w:marBottom w:val="0"/>
              <w:divBdr>
                <w:top w:val="none" w:sz="0" w:space="0" w:color="auto"/>
                <w:left w:val="none" w:sz="0" w:space="0" w:color="auto"/>
                <w:bottom w:val="none" w:sz="0" w:space="0" w:color="auto"/>
                <w:right w:val="none" w:sz="0" w:space="0" w:color="auto"/>
              </w:divBdr>
            </w:div>
            <w:div w:id="1975132676">
              <w:marLeft w:val="0"/>
              <w:marRight w:val="0"/>
              <w:marTop w:val="0"/>
              <w:marBottom w:val="0"/>
              <w:divBdr>
                <w:top w:val="none" w:sz="0" w:space="0" w:color="auto"/>
                <w:left w:val="none" w:sz="0" w:space="0" w:color="auto"/>
                <w:bottom w:val="none" w:sz="0" w:space="0" w:color="auto"/>
                <w:right w:val="none" w:sz="0" w:space="0" w:color="auto"/>
              </w:divBdr>
            </w:div>
            <w:div w:id="277376160">
              <w:marLeft w:val="0"/>
              <w:marRight w:val="0"/>
              <w:marTop w:val="0"/>
              <w:marBottom w:val="0"/>
              <w:divBdr>
                <w:top w:val="none" w:sz="0" w:space="0" w:color="auto"/>
                <w:left w:val="none" w:sz="0" w:space="0" w:color="auto"/>
                <w:bottom w:val="none" w:sz="0" w:space="0" w:color="auto"/>
                <w:right w:val="none" w:sz="0" w:space="0" w:color="auto"/>
              </w:divBdr>
            </w:div>
            <w:div w:id="1763447406">
              <w:marLeft w:val="0"/>
              <w:marRight w:val="0"/>
              <w:marTop w:val="0"/>
              <w:marBottom w:val="0"/>
              <w:divBdr>
                <w:top w:val="none" w:sz="0" w:space="0" w:color="auto"/>
                <w:left w:val="none" w:sz="0" w:space="0" w:color="auto"/>
                <w:bottom w:val="none" w:sz="0" w:space="0" w:color="auto"/>
                <w:right w:val="none" w:sz="0" w:space="0" w:color="auto"/>
              </w:divBdr>
            </w:div>
            <w:div w:id="547953114">
              <w:marLeft w:val="0"/>
              <w:marRight w:val="0"/>
              <w:marTop w:val="0"/>
              <w:marBottom w:val="0"/>
              <w:divBdr>
                <w:top w:val="none" w:sz="0" w:space="0" w:color="auto"/>
                <w:left w:val="none" w:sz="0" w:space="0" w:color="auto"/>
                <w:bottom w:val="none" w:sz="0" w:space="0" w:color="auto"/>
                <w:right w:val="none" w:sz="0" w:space="0" w:color="auto"/>
              </w:divBdr>
            </w:div>
            <w:div w:id="1250458018">
              <w:marLeft w:val="0"/>
              <w:marRight w:val="0"/>
              <w:marTop w:val="0"/>
              <w:marBottom w:val="0"/>
              <w:divBdr>
                <w:top w:val="none" w:sz="0" w:space="0" w:color="auto"/>
                <w:left w:val="none" w:sz="0" w:space="0" w:color="auto"/>
                <w:bottom w:val="none" w:sz="0" w:space="0" w:color="auto"/>
                <w:right w:val="none" w:sz="0" w:space="0" w:color="auto"/>
              </w:divBdr>
            </w:div>
            <w:div w:id="1972205111">
              <w:marLeft w:val="0"/>
              <w:marRight w:val="0"/>
              <w:marTop w:val="0"/>
              <w:marBottom w:val="0"/>
              <w:divBdr>
                <w:top w:val="none" w:sz="0" w:space="0" w:color="auto"/>
                <w:left w:val="none" w:sz="0" w:space="0" w:color="auto"/>
                <w:bottom w:val="none" w:sz="0" w:space="0" w:color="auto"/>
                <w:right w:val="none" w:sz="0" w:space="0" w:color="auto"/>
              </w:divBdr>
            </w:div>
            <w:div w:id="1255817397">
              <w:marLeft w:val="0"/>
              <w:marRight w:val="0"/>
              <w:marTop w:val="0"/>
              <w:marBottom w:val="0"/>
              <w:divBdr>
                <w:top w:val="none" w:sz="0" w:space="0" w:color="auto"/>
                <w:left w:val="none" w:sz="0" w:space="0" w:color="auto"/>
                <w:bottom w:val="none" w:sz="0" w:space="0" w:color="auto"/>
                <w:right w:val="none" w:sz="0" w:space="0" w:color="auto"/>
              </w:divBdr>
            </w:div>
            <w:div w:id="2100439900">
              <w:marLeft w:val="0"/>
              <w:marRight w:val="0"/>
              <w:marTop w:val="0"/>
              <w:marBottom w:val="0"/>
              <w:divBdr>
                <w:top w:val="none" w:sz="0" w:space="0" w:color="auto"/>
                <w:left w:val="none" w:sz="0" w:space="0" w:color="auto"/>
                <w:bottom w:val="none" w:sz="0" w:space="0" w:color="auto"/>
                <w:right w:val="none" w:sz="0" w:space="0" w:color="auto"/>
              </w:divBdr>
            </w:div>
            <w:div w:id="2094740027">
              <w:marLeft w:val="0"/>
              <w:marRight w:val="0"/>
              <w:marTop w:val="0"/>
              <w:marBottom w:val="0"/>
              <w:divBdr>
                <w:top w:val="none" w:sz="0" w:space="0" w:color="auto"/>
                <w:left w:val="none" w:sz="0" w:space="0" w:color="auto"/>
                <w:bottom w:val="none" w:sz="0" w:space="0" w:color="auto"/>
                <w:right w:val="none" w:sz="0" w:space="0" w:color="auto"/>
              </w:divBdr>
            </w:div>
            <w:div w:id="385565399">
              <w:marLeft w:val="0"/>
              <w:marRight w:val="0"/>
              <w:marTop w:val="0"/>
              <w:marBottom w:val="0"/>
              <w:divBdr>
                <w:top w:val="none" w:sz="0" w:space="0" w:color="auto"/>
                <w:left w:val="none" w:sz="0" w:space="0" w:color="auto"/>
                <w:bottom w:val="none" w:sz="0" w:space="0" w:color="auto"/>
                <w:right w:val="none" w:sz="0" w:space="0" w:color="auto"/>
              </w:divBdr>
            </w:div>
            <w:div w:id="1116288732">
              <w:marLeft w:val="0"/>
              <w:marRight w:val="0"/>
              <w:marTop w:val="0"/>
              <w:marBottom w:val="0"/>
              <w:divBdr>
                <w:top w:val="none" w:sz="0" w:space="0" w:color="auto"/>
                <w:left w:val="none" w:sz="0" w:space="0" w:color="auto"/>
                <w:bottom w:val="none" w:sz="0" w:space="0" w:color="auto"/>
                <w:right w:val="none" w:sz="0" w:space="0" w:color="auto"/>
              </w:divBdr>
            </w:div>
            <w:div w:id="771819071">
              <w:marLeft w:val="0"/>
              <w:marRight w:val="0"/>
              <w:marTop w:val="0"/>
              <w:marBottom w:val="0"/>
              <w:divBdr>
                <w:top w:val="none" w:sz="0" w:space="0" w:color="auto"/>
                <w:left w:val="none" w:sz="0" w:space="0" w:color="auto"/>
                <w:bottom w:val="none" w:sz="0" w:space="0" w:color="auto"/>
                <w:right w:val="none" w:sz="0" w:space="0" w:color="auto"/>
              </w:divBdr>
            </w:div>
            <w:div w:id="941109465">
              <w:marLeft w:val="0"/>
              <w:marRight w:val="0"/>
              <w:marTop w:val="0"/>
              <w:marBottom w:val="0"/>
              <w:divBdr>
                <w:top w:val="none" w:sz="0" w:space="0" w:color="auto"/>
                <w:left w:val="none" w:sz="0" w:space="0" w:color="auto"/>
                <w:bottom w:val="none" w:sz="0" w:space="0" w:color="auto"/>
                <w:right w:val="none" w:sz="0" w:space="0" w:color="auto"/>
              </w:divBdr>
            </w:div>
            <w:div w:id="18361794">
              <w:marLeft w:val="0"/>
              <w:marRight w:val="0"/>
              <w:marTop w:val="0"/>
              <w:marBottom w:val="0"/>
              <w:divBdr>
                <w:top w:val="none" w:sz="0" w:space="0" w:color="auto"/>
                <w:left w:val="none" w:sz="0" w:space="0" w:color="auto"/>
                <w:bottom w:val="none" w:sz="0" w:space="0" w:color="auto"/>
                <w:right w:val="none" w:sz="0" w:space="0" w:color="auto"/>
              </w:divBdr>
            </w:div>
            <w:div w:id="2048993597">
              <w:marLeft w:val="0"/>
              <w:marRight w:val="0"/>
              <w:marTop w:val="0"/>
              <w:marBottom w:val="0"/>
              <w:divBdr>
                <w:top w:val="none" w:sz="0" w:space="0" w:color="auto"/>
                <w:left w:val="none" w:sz="0" w:space="0" w:color="auto"/>
                <w:bottom w:val="none" w:sz="0" w:space="0" w:color="auto"/>
                <w:right w:val="none" w:sz="0" w:space="0" w:color="auto"/>
              </w:divBdr>
            </w:div>
            <w:div w:id="690299007">
              <w:marLeft w:val="0"/>
              <w:marRight w:val="0"/>
              <w:marTop w:val="0"/>
              <w:marBottom w:val="0"/>
              <w:divBdr>
                <w:top w:val="none" w:sz="0" w:space="0" w:color="auto"/>
                <w:left w:val="none" w:sz="0" w:space="0" w:color="auto"/>
                <w:bottom w:val="none" w:sz="0" w:space="0" w:color="auto"/>
                <w:right w:val="none" w:sz="0" w:space="0" w:color="auto"/>
              </w:divBdr>
            </w:div>
            <w:div w:id="796265189">
              <w:marLeft w:val="0"/>
              <w:marRight w:val="0"/>
              <w:marTop w:val="0"/>
              <w:marBottom w:val="0"/>
              <w:divBdr>
                <w:top w:val="none" w:sz="0" w:space="0" w:color="auto"/>
                <w:left w:val="none" w:sz="0" w:space="0" w:color="auto"/>
                <w:bottom w:val="none" w:sz="0" w:space="0" w:color="auto"/>
                <w:right w:val="none" w:sz="0" w:space="0" w:color="auto"/>
              </w:divBdr>
            </w:div>
            <w:div w:id="1949265507">
              <w:marLeft w:val="0"/>
              <w:marRight w:val="0"/>
              <w:marTop w:val="0"/>
              <w:marBottom w:val="0"/>
              <w:divBdr>
                <w:top w:val="none" w:sz="0" w:space="0" w:color="auto"/>
                <w:left w:val="none" w:sz="0" w:space="0" w:color="auto"/>
                <w:bottom w:val="none" w:sz="0" w:space="0" w:color="auto"/>
                <w:right w:val="none" w:sz="0" w:space="0" w:color="auto"/>
              </w:divBdr>
            </w:div>
            <w:div w:id="1951010447">
              <w:marLeft w:val="0"/>
              <w:marRight w:val="0"/>
              <w:marTop w:val="0"/>
              <w:marBottom w:val="0"/>
              <w:divBdr>
                <w:top w:val="none" w:sz="0" w:space="0" w:color="auto"/>
                <w:left w:val="none" w:sz="0" w:space="0" w:color="auto"/>
                <w:bottom w:val="none" w:sz="0" w:space="0" w:color="auto"/>
                <w:right w:val="none" w:sz="0" w:space="0" w:color="auto"/>
              </w:divBdr>
            </w:div>
            <w:div w:id="2109887272">
              <w:marLeft w:val="0"/>
              <w:marRight w:val="0"/>
              <w:marTop w:val="0"/>
              <w:marBottom w:val="0"/>
              <w:divBdr>
                <w:top w:val="none" w:sz="0" w:space="0" w:color="auto"/>
                <w:left w:val="none" w:sz="0" w:space="0" w:color="auto"/>
                <w:bottom w:val="none" w:sz="0" w:space="0" w:color="auto"/>
                <w:right w:val="none" w:sz="0" w:space="0" w:color="auto"/>
              </w:divBdr>
            </w:div>
            <w:div w:id="1151213138">
              <w:marLeft w:val="0"/>
              <w:marRight w:val="0"/>
              <w:marTop w:val="0"/>
              <w:marBottom w:val="0"/>
              <w:divBdr>
                <w:top w:val="none" w:sz="0" w:space="0" w:color="auto"/>
                <w:left w:val="none" w:sz="0" w:space="0" w:color="auto"/>
                <w:bottom w:val="none" w:sz="0" w:space="0" w:color="auto"/>
                <w:right w:val="none" w:sz="0" w:space="0" w:color="auto"/>
              </w:divBdr>
            </w:div>
            <w:div w:id="1182087928">
              <w:marLeft w:val="0"/>
              <w:marRight w:val="0"/>
              <w:marTop w:val="0"/>
              <w:marBottom w:val="0"/>
              <w:divBdr>
                <w:top w:val="none" w:sz="0" w:space="0" w:color="auto"/>
                <w:left w:val="none" w:sz="0" w:space="0" w:color="auto"/>
                <w:bottom w:val="none" w:sz="0" w:space="0" w:color="auto"/>
                <w:right w:val="none" w:sz="0" w:space="0" w:color="auto"/>
              </w:divBdr>
            </w:div>
            <w:div w:id="134382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95270">
      <w:bodyDiv w:val="1"/>
      <w:marLeft w:val="0"/>
      <w:marRight w:val="0"/>
      <w:marTop w:val="0"/>
      <w:marBottom w:val="0"/>
      <w:divBdr>
        <w:top w:val="none" w:sz="0" w:space="0" w:color="auto"/>
        <w:left w:val="none" w:sz="0" w:space="0" w:color="auto"/>
        <w:bottom w:val="none" w:sz="0" w:space="0" w:color="auto"/>
        <w:right w:val="none" w:sz="0" w:space="0" w:color="auto"/>
      </w:divBdr>
      <w:divsChild>
        <w:div w:id="970789230">
          <w:marLeft w:val="0"/>
          <w:marRight w:val="0"/>
          <w:marTop w:val="0"/>
          <w:marBottom w:val="0"/>
          <w:divBdr>
            <w:top w:val="none" w:sz="0" w:space="0" w:color="auto"/>
            <w:left w:val="none" w:sz="0" w:space="0" w:color="auto"/>
            <w:bottom w:val="none" w:sz="0" w:space="0" w:color="auto"/>
            <w:right w:val="none" w:sz="0" w:space="0" w:color="auto"/>
          </w:divBdr>
          <w:divsChild>
            <w:div w:id="194098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88760">
      <w:bodyDiv w:val="1"/>
      <w:marLeft w:val="0"/>
      <w:marRight w:val="0"/>
      <w:marTop w:val="0"/>
      <w:marBottom w:val="0"/>
      <w:divBdr>
        <w:top w:val="none" w:sz="0" w:space="0" w:color="auto"/>
        <w:left w:val="none" w:sz="0" w:space="0" w:color="auto"/>
        <w:bottom w:val="none" w:sz="0" w:space="0" w:color="auto"/>
        <w:right w:val="none" w:sz="0" w:space="0" w:color="auto"/>
      </w:divBdr>
      <w:divsChild>
        <w:div w:id="1558005197">
          <w:marLeft w:val="0"/>
          <w:marRight w:val="0"/>
          <w:marTop w:val="0"/>
          <w:marBottom w:val="0"/>
          <w:divBdr>
            <w:top w:val="none" w:sz="0" w:space="0" w:color="auto"/>
            <w:left w:val="none" w:sz="0" w:space="0" w:color="auto"/>
            <w:bottom w:val="none" w:sz="0" w:space="0" w:color="auto"/>
            <w:right w:val="none" w:sz="0" w:space="0" w:color="auto"/>
          </w:divBdr>
          <w:divsChild>
            <w:div w:id="1006904128">
              <w:marLeft w:val="0"/>
              <w:marRight w:val="0"/>
              <w:marTop w:val="0"/>
              <w:marBottom w:val="0"/>
              <w:divBdr>
                <w:top w:val="none" w:sz="0" w:space="0" w:color="auto"/>
                <w:left w:val="none" w:sz="0" w:space="0" w:color="auto"/>
                <w:bottom w:val="none" w:sz="0" w:space="0" w:color="auto"/>
                <w:right w:val="none" w:sz="0" w:space="0" w:color="auto"/>
              </w:divBdr>
            </w:div>
            <w:div w:id="1761826193">
              <w:marLeft w:val="0"/>
              <w:marRight w:val="0"/>
              <w:marTop w:val="0"/>
              <w:marBottom w:val="0"/>
              <w:divBdr>
                <w:top w:val="none" w:sz="0" w:space="0" w:color="auto"/>
                <w:left w:val="none" w:sz="0" w:space="0" w:color="auto"/>
                <w:bottom w:val="none" w:sz="0" w:space="0" w:color="auto"/>
                <w:right w:val="none" w:sz="0" w:space="0" w:color="auto"/>
              </w:divBdr>
            </w:div>
            <w:div w:id="1183670797">
              <w:marLeft w:val="0"/>
              <w:marRight w:val="0"/>
              <w:marTop w:val="0"/>
              <w:marBottom w:val="0"/>
              <w:divBdr>
                <w:top w:val="none" w:sz="0" w:space="0" w:color="auto"/>
                <w:left w:val="none" w:sz="0" w:space="0" w:color="auto"/>
                <w:bottom w:val="none" w:sz="0" w:space="0" w:color="auto"/>
                <w:right w:val="none" w:sz="0" w:space="0" w:color="auto"/>
              </w:divBdr>
            </w:div>
            <w:div w:id="970594921">
              <w:marLeft w:val="0"/>
              <w:marRight w:val="0"/>
              <w:marTop w:val="0"/>
              <w:marBottom w:val="0"/>
              <w:divBdr>
                <w:top w:val="none" w:sz="0" w:space="0" w:color="auto"/>
                <w:left w:val="none" w:sz="0" w:space="0" w:color="auto"/>
                <w:bottom w:val="none" w:sz="0" w:space="0" w:color="auto"/>
                <w:right w:val="none" w:sz="0" w:space="0" w:color="auto"/>
              </w:divBdr>
            </w:div>
            <w:div w:id="860821919">
              <w:marLeft w:val="0"/>
              <w:marRight w:val="0"/>
              <w:marTop w:val="0"/>
              <w:marBottom w:val="0"/>
              <w:divBdr>
                <w:top w:val="none" w:sz="0" w:space="0" w:color="auto"/>
                <w:left w:val="none" w:sz="0" w:space="0" w:color="auto"/>
                <w:bottom w:val="none" w:sz="0" w:space="0" w:color="auto"/>
                <w:right w:val="none" w:sz="0" w:space="0" w:color="auto"/>
              </w:divBdr>
            </w:div>
            <w:div w:id="2057392548">
              <w:marLeft w:val="0"/>
              <w:marRight w:val="0"/>
              <w:marTop w:val="0"/>
              <w:marBottom w:val="0"/>
              <w:divBdr>
                <w:top w:val="none" w:sz="0" w:space="0" w:color="auto"/>
                <w:left w:val="none" w:sz="0" w:space="0" w:color="auto"/>
                <w:bottom w:val="none" w:sz="0" w:space="0" w:color="auto"/>
                <w:right w:val="none" w:sz="0" w:space="0" w:color="auto"/>
              </w:divBdr>
            </w:div>
            <w:div w:id="456409988">
              <w:marLeft w:val="0"/>
              <w:marRight w:val="0"/>
              <w:marTop w:val="0"/>
              <w:marBottom w:val="0"/>
              <w:divBdr>
                <w:top w:val="none" w:sz="0" w:space="0" w:color="auto"/>
                <w:left w:val="none" w:sz="0" w:space="0" w:color="auto"/>
                <w:bottom w:val="none" w:sz="0" w:space="0" w:color="auto"/>
                <w:right w:val="none" w:sz="0" w:space="0" w:color="auto"/>
              </w:divBdr>
            </w:div>
            <w:div w:id="1192304820">
              <w:marLeft w:val="0"/>
              <w:marRight w:val="0"/>
              <w:marTop w:val="0"/>
              <w:marBottom w:val="0"/>
              <w:divBdr>
                <w:top w:val="none" w:sz="0" w:space="0" w:color="auto"/>
                <w:left w:val="none" w:sz="0" w:space="0" w:color="auto"/>
                <w:bottom w:val="none" w:sz="0" w:space="0" w:color="auto"/>
                <w:right w:val="none" w:sz="0" w:space="0" w:color="auto"/>
              </w:divBdr>
            </w:div>
            <w:div w:id="746922060">
              <w:marLeft w:val="0"/>
              <w:marRight w:val="0"/>
              <w:marTop w:val="0"/>
              <w:marBottom w:val="0"/>
              <w:divBdr>
                <w:top w:val="none" w:sz="0" w:space="0" w:color="auto"/>
                <w:left w:val="none" w:sz="0" w:space="0" w:color="auto"/>
                <w:bottom w:val="none" w:sz="0" w:space="0" w:color="auto"/>
                <w:right w:val="none" w:sz="0" w:space="0" w:color="auto"/>
              </w:divBdr>
            </w:div>
            <w:div w:id="173156615">
              <w:marLeft w:val="0"/>
              <w:marRight w:val="0"/>
              <w:marTop w:val="0"/>
              <w:marBottom w:val="0"/>
              <w:divBdr>
                <w:top w:val="none" w:sz="0" w:space="0" w:color="auto"/>
                <w:left w:val="none" w:sz="0" w:space="0" w:color="auto"/>
                <w:bottom w:val="none" w:sz="0" w:space="0" w:color="auto"/>
                <w:right w:val="none" w:sz="0" w:space="0" w:color="auto"/>
              </w:divBdr>
            </w:div>
            <w:div w:id="103422148">
              <w:marLeft w:val="0"/>
              <w:marRight w:val="0"/>
              <w:marTop w:val="0"/>
              <w:marBottom w:val="0"/>
              <w:divBdr>
                <w:top w:val="none" w:sz="0" w:space="0" w:color="auto"/>
                <w:left w:val="none" w:sz="0" w:space="0" w:color="auto"/>
                <w:bottom w:val="none" w:sz="0" w:space="0" w:color="auto"/>
                <w:right w:val="none" w:sz="0" w:space="0" w:color="auto"/>
              </w:divBdr>
            </w:div>
            <w:div w:id="618296897">
              <w:marLeft w:val="0"/>
              <w:marRight w:val="0"/>
              <w:marTop w:val="0"/>
              <w:marBottom w:val="0"/>
              <w:divBdr>
                <w:top w:val="none" w:sz="0" w:space="0" w:color="auto"/>
                <w:left w:val="none" w:sz="0" w:space="0" w:color="auto"/>
                <w:bottom w:val="none" w:sz="0" w:space="0" w:color="auto"/>
                <w:right w:val="none" w:sz="0" w:space="0" w:color="auto"/>
              </w:divBdr>
            </w:div>
            <w:div w:id="1073241882">
              <w:marLeft w:val="0"/>
              <w:marRight w:val="0"/>
              <w:marTop w:val="0"/>
              <w:marBottom w:val="0"/>
              <w:divBdr>
                <w:top w:val="none" w:sz="0" w:space="0" w:color="auto"/>
                <w:left w:val="none" w:sz="0" w:space="0" w:color="auto"/>
                <w:bottom w:val="none" w:sz="0" w:space="0" w:color="auto"/>
                <w:right w:val="none" w:sz="0" w:space="0" w:color="auto"/>
              </w:divBdr>
            </w:div>
            <w:div w:id="425273101">
              <w:marLeft w:val="0"/>
              <w:marRight w:val="0"/>
              <w:marTop w:val="0"/>
              <w:marBottom w:val="0"/>
              <w:divBdr>
                <w:top w:val="none" w:sz="0" w:space="0" w:color="auto"/>
                <w:left w:val="none" w:sz="0" w:space="0" w:color="auto"/>
                <w:bottom w:val="none" w:sz="0" w:space="0" w:color="auto"/>
                <w:right w:val="none" w:sz="0" w:space="0" w:color="auto"/>
              </w:divBdr>
            </w:div>
            <w:div w:id="824005166">
              <w:marLeft w:val="0"/>
              <w:marRight w:val="0"/>
              <w:marTop w:val="0"/>
              <w:marBottom w:val="0"/>
              <w:divBdr>
                <w:top w:val="none" w:sz="0" w:space="0" w:color="auto"/>
                <w:left w:val="none" w:sz="0" w:space="0" w:color="auto"/>
                <w:bottom w:val="none" w:sz="0" w:space="0" w:color="auto"/>
                <w:right w:val="none" w:sz="0" w:space="0" w:color="auto"/>
              </w:divBdr>
            </w:div>
            <w:div w:id="1316687964">
              <w:marLeft w:val="0"/>
              <w:marRight w:val="0"/>
              <w:marTop w:val="0"/>
              <w:marBottom w:val="0"/>
              <w:divBdr>
                <w:top w:val="none" w:sz="0" w:space="0" w:color="auto"/>
                <w:left w:val="none" w:sz="0" w:space="0" w:color="auto"/>
                <w:bottom w:val="none" w:sz="0" w:space="0" w:color="auto"/>
                <w:right w:val="none" w:sz="0" w:space="0" w:color="auto"/>
              </w:divBdr>
            </w:div>
            <w:div w:id="750203988">
              <w:marLeft w:val="0"/>
              <w:marRight w:val="0"/>
              <w:marTop w:val="0"/>
              <w:marBottom w:val="0"/>
              <w:divBdr>
                <w:top w:val="none" w:sz="0" w:space="0" w:color="auto"/>
                <w:left w:val="none" w:sz="0" w:space="0" w:color="auto"/>
                <w:bottom w:val="none" w:sz="0" w:space="0" w:color="auto"/>
                <w:right w:val="none" w:sz="0" w:space="0" w:color="auto"/>
              </w:divBdr>
            </w:div>
            <w:div w:id="599340330">
              <w:marLeft w:val="0"/>
              <w:marRight w:val="0"/>
              <w:marTop w:val="0"/>
              <w:marBottom w:val="0"/>
              <w:divBdr>
                <w:top w:val="none" w:sz="0" w:space="0" w:color="auto"/>
                <w:left w:val="none" w:sz="0" w:space="0" w:color="auto"/>
                <w:bottom w:val="none" w:sz="0" w:space="0" w:color="auto"/>
                <w:right w:val="none" w:sz="0" w:space="0" w:color="auto"/>
              </w:divBdr>
            </w:div>
            <w:div w:id="399137638">
              <w:marLeft w:val="0"/>
              <w:marRight w:val="0"/>
              <w:marTop w:val="0"/>
              <w:marBottom w:val="0"/>
              <w:divBdr>
                <w:top w:val="none" w:sz="0" w:space="0" w:color="auto"/>
                <w:left w:val="none" w:sz="0" w:space="0" w:color="auto"/>
                <w:bottom w:val="none" w:sz="0" w:space="0" w:color="auto"/>
                <w:right w:val="none" w:sz="0" w:space="0" w:color="auto"/>
              </w:divBdr>
            </w:div>
            <w:div w:id="2046365658">
              <w:marLeft w:val="0"/>
              <w:marRight w:val="0"/>
              <w:marTop w:val="0"/>
              <w:marBottom w:val="0"/>
              <w:divBdr>
                <w:top w:val="none" w:sz="0" w:space="0" w:color="auto"/>
                <w:left w:val="none" w:sz="0" w:space="0" w:color="auto"/>
                <w:bottom w:val="none" w:sz="0" w:space="0" w:color="auto"/>
                <w:right w:val="none" w:sz="0" w:space="0" w:color="auto"/>
              </w:divBdr>
            </w:div>
            <w:div w:id="676036472">
              <w:marLeft w:val="0"/>
              <w:marRight w:val="0"/>
              <w:marTop w:val="0"/>
              <w:marBottom w:val="0"/>
              <w:divBdr>
                <w:top w:val="none" w:sz="0" w:space="0" w:color="auto"/>
                <w:left w:val="none" w:sz="0" w:space="0" w:color="auto"/>
                <w:bottom w:val="none" w:sz="0" w:space="0" w:color="auto"/>
                <w:right w:val="none" w:sz="0" w:space="0" w:color="auto"/>
              </w:divBdr>
            </w:div>
            <w:div w:id="986471341">
              <w:marLeft w:val="0"/>
              <w:marRight w:val="0"/>
              <w:marTop w:val="0"/>
              <w:marBottom w:val="0"/>
              <w:divBdr>
                <w:top w:val="none" w:sz="0" w:space="0" w:color="auto"/>
                <w:left w:val="none" w:sz="0" w:space="0" w:color="auto"/>
                <w:bottom w:val="none" w:sz="0" w:space="0" w:color="auto"/>
                <w:right w:val="none" w:sz="0" w:space="0" w:color="auto"/>
              </w:divBdr>
            </w:div>
            <w:div w:id="327288539">
              <w:marLeft w:val="0"/>
              <w:marRight w:val="0"/>
              <w:marTop w:val="0"/>
              <w:marBottom w:val="0"/>
              <w:divBdr>
                <w:top w:val="none" w:sz="0" w:space="0" w:color="auto"/>
                <w:left w:val="none" w:sz="0" w:space="0" w:color="auto"/>
                <w:bottom w:val="none" w:sz="0" w:space="0" w:color="auto"/>
                <w:right w:val="none" w:sz="0" w:space="0" w:color="auto"/>
              </w:divBdr>
            </w:div>
            <w:div w:id="2092466072">
              <w:marLeft w:val="0"/>
              <w:marRight w:val="0"/>
              <w:marTop w:val="0"/>
              <w:marBottom w:val="0"/>
              <w:divBdr>
                <w:top w:val="none" w:sz="0" w:space="0" w:color="auto"/>
                <w:left w:val="none" w:sz="0" w:space="0" w:color="auto"/>
                <w:bottom w:val="none" w:sz="0" w:space="0" w:color="auto"/>
                <w:right w:val="none" w:sz="0" w:space="0" w:color="auto"/>
              </w:divBdr>
            </w:div>
            <w:div w:id="357510624">
              <w:marLeft w:val="0"/>
              <w:marRight w:val="0"/>
              <w:marTop w:val="0"/>
              <w:marBottom w:val="0"/>
              <w:divBdr>
                <w:top w:val="none" w:sz="0" w:space="0" w:color="auto"/>
                <w:left w:val="none" w:sz="0" w:space="0" w:color="auto"/>
                <w:bottom w:val="none" w:sz="0" w:space="0" w:color="auto"/>
                <w:right w:val="none" w:sz="0" w:space="0" w:color="auto"/>
              </w:divBdr>
            </w:div>
            <w:div w:id="2049258570">
              <w:marLeft w:val="0"/>
              <w:marRight w:val="0"/>
              <w:marTop w:val="0"/>
              <w:marBottom w:val="0"/>
              <w:divBdr>
                <w:top w:val="none" w:sz="0" w:space="0" w:color="auto"/>
                <w:left w:val="none" w:sz="0" w:space="0" w:color="auto"/>
                <w:bottom w:val="none" w:sz="0" w:space="0" w:color="auto"/>
                <w:right w:val="none" w:sz="0" w:space="0" w:color="auto"/>
              </w:divBdr>
            </w:div>
            <w:div w:id="349990644">
              <w:marLeft w:val="0"/>
              <w:marRight w:val="0"/>
              <w:marTop w:val="0"/>
              <w:marBottom w:val="0"/>
              <w:divBdr>
                <w:top w:val="none" w:sz="0" w:space="0" w:color="auto"/>
                <w:left w:val="none" w:sz="0" w:space="0" w:color="auto"/>
                <w:bottom w:val="none" w:sz="0" w:space="0" w:color="auto"/>
                <w:right w:val="none" w:sz="0" w:space="0" w:color="auto"/>
              </w:divBdr>
            </w:div>
            <w:div w:id="682784642">
              <w:marLeft w:val="0"/>
              <w:marRight w:val="0"/>
              <w:marTop w:val="0"/>
              <w:marBottom w:val="0"/>
              <w:divBdr>
                <w:top w:val="none" w:sz="0" w:space="0" w:color="auto"/>
                <w:left w:val="none" w:sz="0" w:space="0" w:color="auto"/>
                <w:bottom w:val="none" w:sz="0" w:space="0" w:color="auto"/>
                <w:right w:val="none" w:sz="0" w:space="0" w:color="auto"/>
              </w:divBdr>
            </w:div>
            <w:div w:id="1919054922">
              <w:marLeft w:val="0"/>
              <w:marRight w:val="0"/>
              <w:marTop w:val="0"/>
              <w:marBottom w:val="0"/>
              <w:divBdr>
                <w:top w:val="none" w:sz="0" w:space="0" w:color="auto"/>
                <w:left w:val="none" w:sz="0" w:space="0" w:color="auto"/>
                <w:bottom w:val="none" w:sz="0" w:space="0" w:color="auto"/>
                <w:right w:val="none" w:sz="0" w:space="0" w:color="auto"/>
              </w:divBdr>
            </w:div>
            <w:div w:id="1965841173">
              <w:marLeft w:val="0"/>
              <w:marRight w:val="0"/>
              <w:marTop w:val="0"/>
              <w:marBottom w:val="0"/>
              <w:divBdr>
                <w:top w:val="none" w:sz="0" w:space="0" w:color="auto"/>
                <w:left w:val="none" w:sz="0" w:space="0" w:color="auto"/>
                <w:bottom w:val="none" w:sz="0" w:space="0" w:color="auto"/>
                <w:right w:val="none" w:sz="0" w:space="0" w:color="auto"/>
              </w:divBdr>
            </w:div>
            <w:div w:id="1704749369">
              <w:marLeft w:val="0"/>
              <w:marRight w:val="0"/>
              <w:marTop w:val="0"/>
              <w:marBottom w:val="0"/>
              <w:divBdr>
                <w:top w:val="none" w:sz="0" w:space="0" w:color="auto"/>
                <w:left w:val="none" w:sz="0" w:space="0" w:color="auto"/>
                <w:bottom w:val="none" w:sz="0" w:space="0" w:color="auto"/>
                <w:right w:val="none" w:sz="0" w:space="0" w:color="auto"/>
              </w:divBdr>
            </w:div>
            <w:div w:id="1674529990">
              <w:marLeft w:val="0"/>
              <w:marRight w:val="0"/>
              <w:marTop w:val="0"/>
              <w:marBottom w:val="0"/>
              <w:divBdr>
                <w:top w:val="none" w:sz="0" w:space="0" w:color="auto"/>
                <w:left w:val="none" w:sz="0" w:space="0" w:color="auto"/>
                <w:bottom w:val="none" w:sz="0" w:space="0" w:color="auto"/>
                <w:right w:val="none" w:sz="0" w:space="0" w:color="auto"/>
              </w:divBdr>
            </w:div>
            <w:div w:id="1433285100">
              <w:marLeft w:val="0"/>
              <w:marRight w:val="0"/>
              <w:marTop w:val="0"/>
              <w:marBottom w:val="0"/>
              <w:divBdr>
                <w:top w:val="none" w:sz="0" w:space="0" w:color="auto"/>
                <w:left w:val="none" w:sz="0" w:space="0" w:color="auto"/>
                <w:bottom w:val="none" w:sz="0" w:space="0" w:color="auto"/>
                <w:right w:val="none" w:sz="0" w:space="0" w:color="auto"/>
              </w:divBdr>
            </w:div>
            <w:div w:id="839470620">
              <w:marLeft w:val="0"/>
              <w:marRight w:val="0"/>
              <w:marTop w:val="0"/>
              <w:marBottom w:val="0"/>
              <w:divBdr>
                <w:top w:val="none" w:sz="0" w:space="0" w:color="auto"/>
                <w:left w:val="none" w:sz="0" w:space="0" w:color="auto"/>
                <w:bottom w:val="none" w:sz="0" w:space="0" w:color="auto"/>
                <w:right w:val="none" w:sz="0" w:space="0" w:color="auto"/>
              </w:divBdr>
            </w:div>
            <w:div w:id="491290276">
              <w:marLeft w:val="0"/>
              <w:marRight w:val="0"/>
              <w:marTop w:val="0"/>
              <w:marBottom w:val="0"/>
              <w:divBdr>
                <w:top w:val="none" w:sz="0" w:space="0" w:color="auto"/>
                <w:left w:val="none" w:sz="0" w:space="0" w:color="auto"/>
                <w:bottom w:val="none" w:sz="0" w:space="0" w:color="auto"/>
                <w:right w:val="none" w:sz="0" w:space="0" w:color="auto"/>
              </w:divBdr>
            </w:div>
            <w:div w:id="203294212">
              <w:marLeft w:val="0"/>
              <w:marRight w:val="0"/>
              <w:marTop w:val="0"/>
              <w:marBottom w:val="0"/>
              <w:divBdr>
                <w:top w:val="none" w:sz="0" w:space="0" w:color="auto"/>
                <w:left w:val="none" w:sz="0" w:space="0" w:color="auto"/>
                <w:bottom w:val="none" w:sz="0" w:space="0" w:color="auto"/>
                <w:right w:val="none" w:sz="0" w:space="0" w:color="auto"/>
              </w:divBdr>
            </w:div>
            <w:div w:id="1479179610">
              <w:marLeft w:val="0"/>
              <w:marRight w:val="0"/>
              <w:marTop w:val="0"/>
              <w:marBottom w:val="0"/>
              <w:divBdr>
                <w:top w:val="none" w:sz="0" w:space="0" w:color="auto"/>
                <w:left w:val="none" w:sz="0" w:space="0" w:color="auto"/>
                <w:bottom w:val="none" w:sz="0" w:space="0" w:color="auto"/>
                <w:right w:val="none" w:sz="0" w:space="0" w:color="auto"/>
              </w:divBdr>
            </w:div>
            <w:div w:id="206138304">
              <w:marLeft w:val="0"/>
              <w:marRight w:val="0"/>
              <w:marTop w:val="0"/>
              <w:marBottom w:val="0"/>
              <w:divBdr>
                <w:top w:val="none" w:sz="0" w:space="0" w:color="auto"/>
                <w:left w:val="none" w:sz="0" w:space="0" w:color="auto"/>
                <w:bottom w:val="none" w:sz="0" w:space="0" w:color="auto"/>
                <w:right w:val="none" w:sz="0" w:space="0" w:color="auto"/>
              </w:divBdr>
            </w:div>
            <w:div w:id="1044407084">
              <w:marLeft w:val="0"/>
              <w:marRight w:val="0"/>
              <w:marTop w:val="0"/>
              <w:marBottom w:val="0"/>
              <w:divBdr>
                <w:top w:val="none" w:sz="0" w:space="0" w:color="auto"/>
                <w:left w:val="none" w:sz="0" w:space="0" w:color="auto"/>
                <w:bottom w:val="none" w:sz="0" w:space="0" w:color="auto"/>
                <w:right w:val="none" w:sz="0" w:space="0" w:color="auto"/>
              </w:divBdr>
            </w:div>
            <w:div w:id="563108408">
              <w:marLeft w:val="0"/>
              <w:marRight w:val="0"/>
              <w:marTop w:val="0"/>
              <w:marBottom w:val="0"/>
              <w:divBdr>
                <w:top w:val="none" w:sz="0" w:space="0" w:color="auto"/>
                <w:left w:val="none" w:sz="0" w:space="0" w:color="auto"/>
                <w:bottom w:val="none" w:sz="0" w:space="0" w:color="auto"/>
                <w:right w:val="none" w:sz="0" w:space="0" w:color="auto"/>
              </w:divBdr>
            </w:div>
            <w:div w:id="737677358">
              <w:marLeft w:val="0"/>
              <w:marRight w:val="0"/>
              <w:marTop w:val="0"/>
              <w:marBottom w:val="0"/>
              <w:divBdr>
                <w:top w:val="none" w:sz="0" w:space="0" w:color="auto"/>
                <w:left w:val="none" w:sz="0" w:space="0" w:color="auto"/>
                <w:bottom w:val="none" w:sz="0" w:space="0" w:color="auto"/>
                <w:right w:val="none" w:sz="0" w:space="0" w:color="auto"/>
              </w:divBdr>
            </w:div>
            <w:div w:id="961154170">
              <w:marLeft w:val="0"/>
              <w:marRight w:val="0"/>
              <w:marTop w:val="0"/>
              <w:marBottom w:val="0"/>
              <w:divBdr>
                <w:top w:val="none" w:sz="0" w:space="0" w:color="auto"/>
                <w:left w:val="none" w:sz="0" w:space="0" w:color="auto"/>
                <w:bottom w:val="none" w:sz="0" w:space="0" w:color="auto"/>
                <w:right w:val="none" w:sz="0" w:space="0" w:color="auto"/>
              </w:divBdr>
            </w:div>
            <w:div w:id="869995477">
              <w:marLeft w:val="0"/>
              <w:marRight w:val="0"/>
              <w:marTop w:val="0"/>
              <w:marBottom w:val="0"/>
              <w:divBdr>
                <w:top w:val="none" w:sz="0" w:space="0" w:color="auto"/>
                <w:left w:val="none" w:sz="0" w:space="0" w:color="auto"/>
                <w:bottom w:val="none" w:sz="0" w:space="0" w:color="auto"/>
                <w:right w:val="none" w:sz="0" w:space="0" w:color="auto"/>
              </w:divBdr>
            </w:div>
            <w:div w:id="1367636858">
              <w:marLeft w:val="0"/>
              <w:marRight w:val="0"/>
              <w:marTop w:val="0"/>
              <w:marBottom w:val="0"/>
              <w:divBdr>
                <w:top w:val="none" w:sz="0" w:space="0" w:color="auto"/>
                <w:left w:val="none" w:sz="0" w:space="0" w:color="auto"/>
                <w:bottom w:val="none" w:sz="0" w:space="0" w:color="auto"/>
                <w:right w:val="none" w:sz="0" w:space="0" w:color="auto"/>
              </w:divBdr>
            </w:div>
            <w:div w:id="465583310">
              <w:marLeft w:val="0"/>
              <w:marRight w:val="0"/>
              <w:marTop w:val="0"/>
              <w:marBottom w:val="0"/>
              <w:divBdr>
                <w:top w:val="none" w:sz="0" w:space="0" w:color="auto"/>
                <w:left w:val="none" w:sz="0" w:space="0" w:color="auto"/>
                <w:bottom w:val="none" w:sz="0" w:space="0" w:color="auto"/>
                <w:right w:val="none" w:sz="0" w:space="0" w:color="auto"/>
              </w:divBdr>
            </w:div>
            <w:div w:id="1357846963">
              <w:marLeft w:val="0"/>
              <w:marRight w:val="0"/>
              <w:marTop w:val="0"/>
              <w:marBottom w:val="0"/>
              <w:divBdr>
                <w:top w:val="none" w:sz="0" w:space="0" w:color="auto"/>
                <w:left w:val="none" w:sz="0" w:space="0" w:color="auto"/>
                <w:bottom w:val="none" w:sz="0" w:space="0" w:color="auto"/>
                <w:right w:val="none" w:sz="0" w:space="0" w:color="auto"/>
              </w:divBdr>
            </w:div>
            <w:div w:id="1736584342">
              <w:marLeft w:val="0"/>
              <w:marRight w:val="0"/>
              <w:marTop w:val="0"/>
              <w:marBottom w:val="0"/>
              <w:divBdr>
                <w:top w:val="none" w:sz="0" w:space="0" w:color="auto"/>
                <w:left w:val="none" w:sz="0" w:space="0" w:color="auto"/>
                <w:bottom w:val="none" w:sz="0" w:space="0" w:color="auto"/>
                <w:right w:val="none" w:sz="0" w:space="0" w:color="auto"/>
              </w:divBdr>
            </w:div>
            <w:div w:id="46145859">
              <w:marLeft w:val="0"/>
              <w:marRight w:val="0"/>
              <w:marTop w:val="0"/>
              <w:marBottom w:val="0"/>
              <w:divBdr>
                <w:top w:val="none" w:sz="0" w:space="0" w:color="auto"/>
                <w:left w:val="none" w:sz="0" w:space="0" w:color="auto"/>
                <w:bottom w:val="none" w:sz="0" w:space="0" w:color="auto"/>
                <w:right w:val="none" w:sz="0" w:space="0" w:color="auto"/>
              </w:divBdr>
            </w:div>
            <w:div w:id="121002995">
              <w:marLeft w:val="0"/>
              <w:marRight w:val="0"/>
              <w:marTop w:val="0"/>
              <w:marBottom w:val="0"/>
              <w:divBdr>
                <w:top w:val="none" w:sz="0" w:space="0" w:color="auto"/>
                <w:left w:val="none" w:sz="0" w:space="0" w:color="auto"/>
                <w:bottom w:val="none" w:sz="0" w:space="0" w:color="auto"/>
                <w:right w:val="none" w:sz="0" w:space="0" w:color="auto"/>
              </w:divBdr>
            </w:div>
            <w:div w:id="463812327">
              <w:marLeft w:val="0"/>
              <w:marRight w:val="0"/>
              <w:marTop w:val="0"/>
              <w:marBottom w:val="0"/>
              <w:divBdr>
                <w:top w:val="none" w:sz="0" w:space="0" w:color="auto"/>
                <w:left w:val="none" w:sz="0" w:space="0" w:color="auto"/>
                <w:bottom w:val="none" w:sz="0" w:space="0" w:color="auto"/>
                <w:right w:val="none" w:sz="0" w:space="0" w:color="auto"/>
              </w:divBdr>
            </w:div>
            <w:div w:id="1602452348">
              <w:marLeft w:val="0"/>
              <w:marRight w:val="0"/>
              <w:marTop w:val="0"/>
              <w:marBottom w:val="0"/>
              <w:divBdr>
                <w:top w:val="none" w:sz="0" w:space="0" w:color="auto"/>
                <w:left w:val="none" w:sz="0" w:space="0" w:color="auto"/>
                <w:bottom w:val="none" w:sz="0" w:space="0" w:color="auto"/>
                <w:right w:val="none" w:sz="0" w:space="0" w:color="auto"/>
              </w:divBdr>
            </w:div>
            <w:div w:id="1703944582">
              <w:marLeft w:val="0"/>
              <w:marRight w:val="0"/>
              <w:marTop w:val="0"/>
              <w:marBottom w:val="0"/>
              <w:divBdr>
                <w:top w:val="none" w:sz="0" w:space="0" w:color="auto"/>
                <w:left w:val="none" w:sz="0" w:space="0" w:color="auto"/>
                <w:bottom w:val="none" w:sz="0" w:space="0" w:color="auto"/>
                <w:right w:val="none" w:sz="0" w:space="0" w:color="auto"/>
              </w:divBdr>
            </w:div>
            <w:div w:id="692072916">
              <w:marLeft w:val="0"/>
              <w:marRight w:val="0"/>
              <w:marTop w:val="0"/>
              <w:marBottom w:val="0"/>
              <w:divBdr>
                <w:top w:val="none" w:sz="0" w:space="0" w:color="auto"/>
                <w:left w:val="none" w:sz="0" w:space="0" w:color="auto"/>
                <w:bottom w:val="none" w:sz="0" w:space="0" w:color="auto"/>
                <w:right w:val="none" w:sz="0" w:space="0" w:color="auto"/>
              </w:divBdr>
            </w:div>
            <w:div w:id="856581551">
              <w:marLeft w:val="0"/>
              <w:marRight w:val="0"/>
              <w:marTop w:val="0"/>
              <w:marBottom w:val="0"/>
              <w:divBdr>
                <w:top w:val="none" w:sz="0" w:space="0" w:color="auto"/>
                <w:left w:val="none" w:sz="0" w:space="0" w:color="auto"/>
                <w:bottom w:val="none" w:sz="0" w:space="0" w:color="auto"/>
                <w:right w:val="none" w:sz="0" w:space="0" w:color="auto"/>
              </w:divBdr>
            </w:div>
            <w:div w:id="334302463">
              <w:marLeft w:val="0"/>
              <w:marRight w:val="0"/>
              <w:marTop w:val="0"/>
              <w:marBottom w:val="0"/>
              <w:divBdr>
                <w:top w:val="none" w:sz="0" w:space="0" w:color="auto"/>
                <w:left w:val="none" w:sz="0" w:space="0" w:color="auto"/>
                <w:bottom w:val="none" w:sz="0" w:space="0" w:color="auto"/>
                <w:right w:val="none" w:sz="0" w:space="0" w:color="auto"/>
              </w:divBdr>
            </w:div>
            <w:div w:id="644819172">
              <w:marLeft w:val="0"/>
              <w:marRight w:val="0"/>
              <w:marTop w:val="0"/>
              <w:marBottom w:val="0"/>
              <w:divBdr>
                <w:top w:val="none" w:sz="0" w:space="0" w:color="auto"/>
                <w:left w:val="none" w:sz="0" w:space="0" w:color="auto"/>
                <w:bottom w:val="none" w:sz="0" w:space="0" w:color="auto"/>
                <w:right w:val="none" w:sz="0" w:space="0" w:color="auto"/>
              </w:divBdr>
            </w:div>
            <w:div w:id="1038357444">
              <w:marLeft w:val="0"/>
              <w:marRight w:val="0"/>
              <w:marTop w:val="0"/>
              <w:marBottom w:val="0"/>
              <w:divBdr>
                <w:top w:val="none" w:sz="0" w:space="0" w:color="auto"/>
                <w:left w:val="none" w:sz="0" w:space="0" w:color="auto"/>
                <w:bottom w:val="none" w:sz="0" w:space="0" w:color="auto"/>
                <w:right w:val="none" w:sz="0" w:space="0" w:color="auto"/>
              </w:divBdr>
            </w:div>
            <w:div w:id="1198588710">
              <w:marLeft w:val="0"/>
              <w:marRight w:val="0"/>
              <w:marTop w:val="0"/>
              <w:marBottom w:val="0"/>
              <w:divBdr>
                <w:top w:val="none" w:sz="0" w:space="0" w:color="auto"/>
                <w:left w:val="none" w:sz="0" w:space="0" w:color="auto"/>
                <w:bottom w:val="none" w:sz="0" w:space="0" w:color="auto"/>
                <w:right w:val="none" w:sz="0" w:space="0" w:color="auto"/>
              </w:divBdr>
            </w:div>
            <w:div w:id="1381321941">
              <w:marLeft w:val="0"/>
              <w:marRight w:val="0"/>
              <w:marTop w:val="0"/>
              <w:marBottom w:val="0"/>
              <w:divBdr>
                <w:top w:val="none" w:sz="0" w:space="0" w:color="auto"/>
                <w:left w:val="none" w:sz="0" w:space="0" w:color="auto"/>
                <w:bottom w:val="none" w:sz="0" w:space="0" w:color="auto"/>
                <w:right w:val="none" w:sz="0" w:space="0" w:color="auto"/>
              </w:divBdr>
            </w:div>
            <w:div w:id="495654873">
              <w:marLeft w:val="0"/>
              <w:marRight w:val="0"/>
              <w:marTop w:val="0"/>
              <w:marBottom w:val="0"/>
              <w:divBdr>
                <w:top w:val="none" w:sz="0" w:space="0" w:color="auto"/>
                <w:left w:val="none" w:sz="0" w:space="0" w:color="auto"/>
                <w:bottom w:val="none" w:sz="0" w:space="0" w:color="auto"/>
                <w:right w:val="none" w:sz="0" w:space="0" w:color="auto"/>
              </w:divBdr>
            </w:div>
            <w:div w:id="26639745">
              <w:marLeft w:val="0"/>
              <w:marRight w:val="0"/>
              <w:marTop w:val="0"/>
              <w:marBottom w:val="0"/>
              <w:divBdr>
                <w:top w:val="none" w:sz="0" w:space="0" w:color="auto"/>
                <w:left w:val="none" w:sz="0" w:space="0" w:color="auto"/>
                <w:bottom w:val="none" w:sz="0" w:space="0" w:color="auto"/>
                <w:right w:val="none" w:sz="0" w:space="0" w:color="auto"/>
              </w:divBdr>
            </w:div>
            <w:div w:id="2014063929">
              <w:marLeft w:val="0"/>
              <w:marRight w:val="0"/>
              <w:marTop w:val="0"/>
              <w:marBottom w:val="0"/>
              <w:divBdr>
                <w:top w:val="none" w:sz="0" w:space="0" w:color="auto"/>
                <w:left w:val="none" w:sz="0" w:space="0" w:color="auto"/>
                <w:bottom w:val="none" w:sz="0" w:space="0" w:color="auto"/>
                <w:right w:val="none" w:sz="0" w:space="0" w:color="auto"/>
              </w:divBdr>
            </w:div>
            <w:div w:id="1910265951">
              <w:marLeft w:val="0"/>
              <w:marRight w:val="0"/>
              <w:marTop w:val="0"/>
              <w:marBottom w:val="0"/>
              <w:divBdr>
                <w:top w:val="none" w:sz="0" w:space="0" w:color="auto"/>
                <w:left w:val="none" w:sz="0" w:space="0" w:color="auto"/>
                <w:bottom w:val="none" w:sz="0" w:space="0" w:color="auto"/>
                <w:right w:val="none" w:sz="0" w:space="0" w:color="auto"/>
              </w:divBdr>
            </w:div>
            <w:div w:id="1696424416">
              <w:marLeft w:val="0"/>
              <w:marRight w:val="0"/>
              <w:marTop w:val="0"/>
              <w:marBottom w:val="0"/>
              <w:divBdr>
                <w:top w:val="none" w:sz="0" w:space="0" w:color="auto"/>
                <w:left w:val="none" w:sz="0" w:space="0" w:color="auto"/>
                <w:bottom w:val="none" w:sz="0" w:space="0" w:color="auto"/>
                <w:right w:val="none" w:sz="0" w:space="0" w:color="auto"/>
              </w:divBdr>
            </w:div>
            <w:div w:id="2115707938">
              <w:marLeft w:val="0"/>
              <w:marRight w:val="0"/>
              <w:marTop w:val="0"/>
              <w:marBottom w:val="0"/>
              <w:divBdr>
                <w:top w:val="none" w:sz="0" w:space="0" w:color="auto"/>
                <w:left w:val="none" w:sz="0" w:space="0" w:color="auto"/>
                <w:bottom w:val="none" w:sz="0" w:space="0" w:color="auto"/>
                <w:right w:val="none" w:sz="0" w:space="0" w:color="auto"/>
              </w:divBdr>
            </w:div>
            <w:div w:id="848374169">
              <w:marLeft w:val="0"/>
              <w:marRight w:val="0"/>
              <w:marTop w:val="0"/>
              <w:marBottom w:val="0"/>
              <w:divBdr>
                <w:top w:val="none" w:sz="0" w:space="0" w:color="auto"/>
                <w:left w:val="none" w:sz="0" w:space="0" w:color="auto"/>
                <w:bottom w:val="none" w:sz="0" w:space="0" w:color="auto"/>
                <w:right w:val="none" w:sz="0" w:space="0" w:color="auto"/>
              </w:divBdr>
            </w:div>
            <w:div w:id="1638532332">
              <w:marLeft w:val="0"/>
              <w:marRight w:val="0"/>
              <w:marTop w:val="0"/>
              <w:marBottom w:val="0"/>
              <w:divBdr>
                <w:top w:val="none" w:sz="0" w:space="0" w:color="auto"/>
                <w:left w:val="none" w:sz="0" w:space="0" w:color="auto"/>
                <w:bottom w:val="none" w:sz="0" w:space="0" w:color="auto"/>
                <w:right w:val="none" w:sz="0" w:space="0" w:color="auto"/>
              </w:divBdr>
            </w:div>
            <w:div w:id="1833334574">
              <w:marLeft w:val="0"/>
              <w:marRight w:val="0"/>
              <w:marTop w:val="0"/>
              <w:marBottom w:val="0"/>
              <w:divBdr>
                <w:top w:val="none" w:sz="0" w:space="0" w:color="auto"/>
                <w:left w:val="none" w:sz="0" w:space="0" w:color="auto"/>
                <w:bottom w:val="none" w:sz="0" w:space="0" w:color="auto"/>
                <w:right w:val="none" w:sz="0" w:space="0" w:color="auto"/>
              </w:divBdr>
            </w:div>
            <w:div w:id="1454055774">
              <w:marLeft w:val="0"/>
              <w:marRight w:val="0"/>
              <w:marTop w:val="0"/>
              <w:marBottom w:val="0"/>
              <w:divBdr>
                <w:top w:val="none" w:sz="0" w:space="0" w:color="auto"/>
                <w:left w:val="none" w:sz="0" w:space="0" w:color="auto"/>
                <w:bottom w:val="none" w:sz="0" w:space="0" w:color="auto"/>
                <w:right w:val="none" w:sz="0" w:space="0" w:color="auto"/>
              </w:divBdr>
            </w:div>
            <w:div w:id="803474061">
              <w:marLeft w:val="0"/>
              <w:marRight w:val="0"/>
              <w:marTop w:val="0"/>
              <w:marBottom w:val="0"/>
              <w:divBdr>
                <w:top w:val="none" w:sz="0" w:space="0" w:color="auto"/>
                <w:left w:val="none" w:sz="0" w:space="0" w:color="auto"/>
                <w:bottom w:val="none" w:sz="0" w:space="0" w:color="auto"/>
                <w:right w:val="none" w:sz="0" w:space="0" w:color="auto"/>
              </w:divBdr>
            </w:div>
            <w:div w:id="1515414750">
              <w:marLeft w:val="0"/>
              <w:marRight w:val="0"/>
              <w:marTop w:val="0"/>
              <w:marBottom w:val="0"/>
              <w:divBdr>
                <w:top w:val="none" w:sz="0" w:space="0" w:color="auto"/>
                <w:left w:val="none" w:sz="0" w:space="0" w:color="auto"/>
                <w:bottom w:val="none" w:sz="0" w:space="0" w:color="auto"/>
                <w:right w:val="none" w:sz="0" w:space="0" w:color="auto"/>
              </w:divBdr>
            </w:div>
            <w:div w:id="1147012622">
              <w:marLeft w:val="0"/>
              <w:marRight w:val="0"/>
              <w:marTop w:val="0"/>
              <w:marBottom w:val="0"/>
              <w:divBdr>
                <w:top w:val="none" w:sz="0" w:space="0" w:color="auto"/>
                <w:left w:val="none" w:sz="0" w:space="0" w:color="auto"/>
                <w:bottom w:val="none" w:sz="0" w:space="0" w:color="auto"/>
                <w:right w:val="none" w:sz="0" w:space="0" w:color="auto"/>
              </w:divBdr>
            </w:div>
            <w:div w:id="1445421899">
              <w:marLeft w:val="0"/>
              <w:marRight w:val="0"/>
              <w:marTop w:val="0"/>
              <w:marBottom w:val="0"/>
              <w:divBdr>
                <w:top w:val="none" w:sz="0" w:space="0" w:color="auto"/>
                <w:left w:val="none" w:sz="0" w:space="0" w:color="auto"/>
                <w:bottom w:val="none" w:sz="0" w:space="0" w:color="auto"/>
                <w:right w:val="none" w:sz="0" w:space="0" w:color="auto"/>
              </w:divBdr>
            </w:div>
            <w:div w:id="1226523433">
              <w:marLeft w:val="0"/>
              <w:marRight w:val="0"/>
              <w:marTop w:val="0"/>
              <w:marBottom w:val="0"/>
              <w:divBdr>
                <w:top w:val="none" w:sz="0" w:space="0" w:color="auto"/>
                <w:left w:val="none" w:sz="0" w:space="0" w:color="auto"/>
                <w:bottom w:val="none" w:sz="0" w:space="0" w:color="auto"/>
                <w:right w:val="none" w:sz="0" w:space="0" w:color="auto"/>
              </w:divBdr>
            </w:div>
            <w:div w:id="476383398">
              <w:marLeft w:val="0"/>
              <w:marRight w:val="0"/>
              <w:marTop w:val="0"/>
              <w:marBottom w:val="0"/>
              <w:divBdr>
                <w:top w:val="none" w:sz="0" w:space="0" w:color="auto"/>
                <w:left w:val="none" w:sz="0" w:space="0" w:color="auto"/>
                <w:bottom w:val="none" w:sz="0" w:space="0" w:color="auto"/>
                <w:right w:val="none" w:sz="0" w:space="0" w:color="auto"/>
              </w:divBdr>
            </w:div>
            <w:div w:id="1077361245">
              <w:marLeft w:val="0"/>
              <w:marRight w:val="0"/>
              <w:marTop w:val="0"/>
              <w:marBottom w:val="0"/>
              <w:divBdr>
                <w:top w:val="none" w:sz="0" w:space="0" w:color="auto"/>
                <w:left w:val="none" w:sz="0" w:space="0" w:color="auto"/>
                <w:bottom w:val="none" w:sz="0" w:space="0" w:color="auto"/>
                <w:right w:val="none" w:sz="0" w:space="0" w:color="auto"/>
              </w:divBdr>
            </w:div>
            <w:div w:id="189077224">
              <w:marLeft w:val="0"/>
              <w:marRight w:val="0"/>
              <w:marTop w:val="0"/>
              <w:marBottom w:val="0"/>
              <w:divBdr>
                <w:top w:val="none" w:sz="0" w:space="0" w:color="auto"/>
                <w:left w:val="none" w:sz="0" w:space="0" w:color="auto"/>
                <w:bottom w:val="none" w:sz="0" w:space="0" w:color="auto"/>
                <w:right w:val="none" w:sz="0" w:space="0" w:color="auto"/>
              </w:divBdr>
            </w:div>
            <w:div w:id="1461992505">
              <w:marLeft w:val="0"/>
              <w:marRight w:val="0"/>
              <w:marTop w:val="0"/>
              <w:marBottom w:val="0"/>
              <w:divBdr>
                <w:top w:val="none" w:sz="0" w:space="0" w:color="auto"/>
                <w:left w:val="none" w:sz="0" w:space="0" w:color="auto"/>
                <w:bottom w:val="none" w:sz="0" w:space="0" w:color="auto"/>
                <w:right w:val="none" w:sz="0" w:space="0" w:color="auto"/>
              </w:divBdr>
            </w:div>
            <w:div w:id="1716392644">
              <w:marLeft w:val="0"/>
              <w:marRight w:val="0"/>
              <w:marTop w:val="0"/>
              <w:marBottom w:val="0"/>
              <w:divBdr>
                <w:top w:val="none" w:sz="0" w:space="0" w:color="auto"/>
                <w:left w:val="none" w:sz="0" w:space="0" w:color="auto"/>
                <w:bottom w:val="none" w:sz="0" w:space="0" w:color="auto"/>
                <w:right w:val="none" w:sz="0" w:space="0" w:color="auto"/>
              </w:divBdr>
            </w:div>
            <w:div w:id="1752002821">
              <w:marLeft w:val="0"/>
              <w:marRight w:val="0"/>
              <w:marTop w:val="0"/>
              <w:marBottom w:val="0"/>
              <w:divBdr>
                <w:top w:val="none" w:sz="0" w:space="0" w:color="auto"/>
                <w:left w:val="none" w:sz="0" w:space="0" w:color="auto"/>
                <w:bottom w:val="none" w:sz="0" w:space="0" w:color="auto"/>
                <w:right w:val="none" w:sz="0" w:space="0" w:color="auto"/>
              </w:divBdr>
            </w:div>
            <w:div w:id="2027172362">
              <w:marLeft w:val="0"/>
              <w:marRight w:val="0"/>
              <w:marTop w:val="0"/>
              <w:marBottom w:val="0"/>
              <w:divBdr>
                <w:top w:val="none" w:sz="0" w:space="0" w:color="auto"/>
                <w:left w:val="none" w:sz="0" w:space="0" w:color="auto"/>
                <w:bottom w:val="none" w:sz="0" w:space="0" w:color="auto"/>
                <w:right w:val="none" w:sz="0" w:space="0" w:color="auto"/>
              </w:divBdr>
            </w:div>
            <w:div w:id="1060901713">
              <w:marLeft w:val="0"/>
              <w:marRight w:val="0"/>
              <w:marTop w:val="0"/>
              <w:marBottom w:val="0"/>
              <w:divBdr>
                <w:top w:val="none" w:sz="0" w:space="0" w:color="auto"/>
                <w:left w:val="none" w:sz="0" w:space="0" w:color="auto"/>
                <w:bottom w:val="none" w:sz="0" w:space="0" w:color="auto"/>
                <w:right w:val="none" w:sz="0" w:space="0" w:color="auto"/>
              </w:divBdr>
            </w:div>
            <w:div w:id="674040596">
              <w:marLeft w:val="0"/>
              <w:marRight w:val="0"/>
              <w:marTop w:val="0"/>
              <w:marBottom w:val="0"/>
              <w:divBdr>
                <w:top w:val="none" w:sz="0" w:space="0" w:color="auto"/>
                <w:left w:val="none" w:sz="0" w:space="0" w:color="auto"/>
                <w:bottom w:val="none" w:sz="0" w:space="0" w:color="auto"/>
                <w:right w:val="none" w:sz="0" w:space="0" w:color="auto"/>
              </w:divBdr>
            </w:div>
            <w:div w:id="151213832">
              <w:marLeft w:val="0"/>
              <w:marRight w:val="0"/>
              <w:marTop w:val="0"/>
              <w:marBottom w:val="0"/>
              <w:divBdr>
                <w:top w:val="none" w:sz="0" w:space="0" w:color="auto"/>
                <w:left w:val="none" w:sz="0" w:space="0" w:color="auto"/>
                <w:bottom w:val="none" w:sz="0" w:space="0" w:color="auto"/>
                <w:right w:val="none" w:sz="0" w:space="0" w:color="auto"/>
              </w:divBdr>
            </w:div>
            <w:div w:id="1755858475">
              <w:marLeft w:val="0"/>
              <w:marRight w:val="0"/>
              <w:marTop w:val="0"/>
              <w:marBottom w:val="0"/>
              <w:divBdr>
                <w:top w:val="none" w:sz="0" w:space="0" w:color="auto"/>
                <w:left w:val="none" w:sz="0" w:space="0" w:color="auto"/>
                <w:bottom w:val="none" w:sz="0" w:space="0" w:color="auto"/>
                <w:right w:val="none" w:sz="0" w:space="0" w:color="auto"/>
              </w:divBdr>
            </w:div>
            <w:div w:id="2110202315">
              <w:marLeft w:val="0"/>
              <w:marRight w:val="0"/>
              <w:marTop w:val="0"/>
              <w:marBottom w:val="0"/>
              <w:divBdr>
                <w:top w:val="none" w:sz="0" w:space="0" w:color="auto"/>
                <w:left w:val="none" w:sz="0" w:space="0" w:color="auto"/>
                <w:bottom w:val="none" w:sz="0" w:space="0" w:color="auto"/>
                <w:right w:val="none" w:sz="0" w:space="0" w:color="auto"/>
              </w:divBdr>
            </w:div>
            <w:div w:id="2083720690">
              <w:marLeft w:val="0"/>
              <w:marRight w:val="0"/>
              <w:marTop w:val="0"/>
              <w:marBottom w:val="0"/>
              <w:divBdr>
                <w:top w:val="none" w:sz="0" w:space="0" w:color="auto"/>
                <w:left w:val="none" w:sz="0" w:space="0" w:color="auto"/>
                <w:bottom w:val="none" w:sz="0" w:space="0" w:color="auto"/>
                <w:right w:val="none" w:sz="0" w:space="0" w:color="auto"/>
              </w:divBdr>
            </w:div>
            <w:div w:id="2026860796">
              <w:marLeft w:val="0"/>
              <w:marRight w:val="0"/>
              <w:marTop w:val="0"/>
              <w:marBottom w:val="0"/>
              <w:divBdr>
                <w:top w:val="none" w:sz="0" w:space="0" w:color="auto"/>
                <w:left w:val="none" w:sz="0" w:space="0" w:color="auto"/>
                <w:bottom w:val="none" w:sz="0" w:space="0" w:color="auto"/>
                <w:right w:val="none" w:sz="0" w:space="0" w:color="auto"/>
              </w:divBdr>
            </w:div>
            <w:div w:id="791243910">
              <w:marLeft w:val="0"/>
              <w:marRight w:val="0"/>
              <w:marTop w:val="0"/>
              <w:marBottom w:val="0"/>
              <w:divBdr>
                <w:top w:val="none" w:sz="0" w:space="0" w:color="auto"/>
                <w:left w:val="none" w:sz="0" w:space="0" w:color="auto"/>
                <w:bottom w:val="none" w:sz="0" w:space="0" w:color="auto"/>
                <w:right w:val="none" w:sz="0" w:space="0" w:color="auto"/>
              </w:divBdr>
            </w:div>
            <w:div w:id="23792945">
              <w:marLeft w:val="0"/>
              <w:marRight w:val="0"/>
              <w:marTop w:val="0"/>
              <w:marBottom w:val="0"/>
              <w:divBdr>
                <w:top w:val="none" w:sz="0" w:space="0" w:color="auto"/>
                <w:left w:val="none" w:sz="0" w:space="0" w:color="auto"/>
                <w:bottom w:val="none" w:sz="0" w:space="0" w:color="auto"/>
                <w:right w:val="none" w:sz="0" w:space="0" w:color="auto"/>
              </w:divBdr>
            </w:div>
            <w:div w:id="388112237">
              <w:marLeft w:val="0"/>
              <w:marRight w:val="0"/>
              <w:marTop w:val="0"/>
              <w:marBottom w:val="0"/>
              <w:divBdr>
                <w:top w:val="none" w:sz="0" w:space="0" w:color="auto"/>
                <w:left w:val="none" w:sz="0" w:space="0" w:color="auto"/>
                <w:bottom w:val="none" w:sz="0" w:space="0" w:color="auto"/>
                <w:right w:val="none" w:sz="0" w:space="0" w:color="auto"/>
              </w:divBdr>
            </w:div>
            <w:div w:id="510029882">
              <w:marLeft w:val="0"/>
              <w:marRight w:val="0"/>
              <w:marTop w:val="0"/>
              <w:marBottom w:val="0"/>
              <w:divBdr>
                <w:top w:val="none" w:sz="0" w:space="0" w:color="auto"/>
                <w:left w:val="none" w:sz="0" w:space="0" w:color="auto"/>
                <w:bottom w:val="none" w:sz="0" w:space="0" w:color="auto"/>
                <w:right w:val="none" w:sz="0" w:space="0" w:color="auto"/>
              </w:divBdr>
            </w:div>
            <w:div w:id="2082211527">
              <w:marLeft w:val="0"/>
              <w:marRight w:val="0"/>
              <w:marTop w:val="0"/>
              <w:marBottom w:val="0"/>
              <w:divBdr>
                <w:top w:val="none" w:sz="0" w:space="0" w:color="auto"/>
                <w:left w:val="none" w:sz="0" w:space="0" w:color="auto"/>
                <w:bottom w:val="none" w:sz="0" w:space="0" w:color="auto"/>
                <w:right w:val="none" w:sz="0" w:space="0" w:color="auto"/>
              </w:divBdr>
            </w:div>
            <w:div w:id="252132244">
              <w:marLeft w:val="0"/>
              <w:marRight w:val="0"/>
              <w:marTop w:val="0"/>
              <w:marBottom w:val="0"/>
              <w:divBdr>
                <w:top w:val="none" w:sz="0" w:space="0" w:color="auto"/>
                <w:left w:val="none" w:sz="0" w:space="0" w:color="auto"/>
                <w:bottom w:val="none" w:sz="0" w:space="0" w:color="auto"/>
                <w:right w:val="none" w:sz="0" w:space="0" w:color="auto"/>
              </w:divBdr>
            </w:div>
            <w:div w:id="899170642">
              <w:marLeft w:val="0"/>
              <w:marRight w:val="0"/>
              <w:marTop w:val="0"/>
              <w:marBottom w:val="0"/>
              <w:divBdr>
                <w:top w:val="none" w:sz="0" w:space="0" w:color="auto"/>
                <w:left w:val="none" w:sz="0" w:space="0" w:color="auto"/>
                <w:bottom w:val="none" w:sz="0" w:space="0" w:color="auto"/>
                <w:right w:val="none" w:sz="0" w:space="0" w:color="auto"/>
              </w:divBdr>
            </w:div>
            <w:div w:id="2083142558">
              <w:marLeft w:val="0"/>
              <w:marRight w:val="0"/>
              <w:marTop w:val="0"/>
              <w:marBottom w:val="0"/>
              <w:divBdr>
                <w:top w:val="none" w:sz="0" w:space="0" w:color="auto"/>
                <w:left w:val="none" w:sz="0" w:space="0" w:color="auto"/>
                <w:bottom w:val="none" w:sz="0" w:space="0" w:color="auto"/>
                <w:right w:val="none" w:sz="0" w:space="0" w:color="auto"/>
              </w:divBdr>
            </w:div>
            <w:div w:id="1210725367">
              <w:marLeft w:val="0"/>
              <w:marRight w:val="0"/>
              <w:marTop w:val="0"/>
              <w:marBottom w:val="0"/>
              <w:divBdr>
                <w:top w:val="none" w:sz="0" w:space="0" w:color="auto"/>
                <w:left w:val="none" w:sz="0" w:space="0" w:color="auto"/>
                <w:bottom w:val="none" w:sz="0" w:space="0" w:color="auto"/>
                <w:right w:val="none" w:sz="0" w:space="0" w:color="auto"/>
              </w:divBdr>
            </w:div>
            <w:div w:id="881405026">
              <w:marLeft w:val="0"/>
              <w:marRight w:val="0"/>
              <w:marTop w:val="0"/>
              <w:marBottom w:val="0"/>
              <w:divBdr>
                <w:top w:val="none" w:sz="0" w:space="0" w:color="auto"/>
                <w:left w:val="none" w:sz="0" w:space="0" w:color="auto"/>
                <w:bottom w:val="none" w:sz="0" w:space="0" w:color="auto"/>
                <w:right w:val="none" w:sz="0" w:space="0" w:color="auto"/>
              </w:divBdr>
            </w:div>
            <w:div w:id="920598598">
              <w:marLeft w:val="0"/>
              <w:marRight w:val="0"/>
              <w:marTop w:val="0"/>
              <w:marBottom w:val="0"/>
              <w:divBdr>
                <w:top w:val="none" w:sz="0" w:space="0" w:color="auto"/>
                <w:left w:val="none" w:sz="0" w:space="0" w:color="auto"/>
                <w:bottom w:val="none" w:sz="0" w:space="0" w:color="auto"/>
                <w:right w:val="none" w:sz="0" w:space="0" w:color="auto"/>
              </w:divBdr>
            </w:div>
            <w:div w:id="2031636753">
              <w:marLeft w:val="0"/>
              <w:marRight w:val="0"/>
              <w:marTop w:val="0"/>
              <w:marBottom w:val="0"/>
              <w:divBdr>
                <w:top w:val="none" w:sz="0" w:space="0" w:color="auto"/>
                <w:left w:val="none" w:sz="0" w:space="0" w:color="auto"/>
                <w:bottom w:val="none" w:sz="0" w:space="0" w:color="auto"/>
                <w:right w:val="none" w:sz="0" w:space="0" w:color="auto"/>
              </w:divBdr>
            </w:div>
            <w:div w:id="487479518">
              <w:marLeft w:val="0"/>
              <w:marRight w:val="0"/>
              <w:marTop w:val="0"/>
              <w:marBottom w:val="0"/>
              <w:divBdr>
                <w:top w:val="none" w:sz="0" w:space="0" w:color="auto"/>
                <w:left w:val="none" w:sz="0" w:space="0" w:color="auto"/>
                <w:bottom w:val="none" w:sz="0" w:space="0" w:color="auto"/>
                <w:right w:val="none" w:sz="0" w:space="0" w:color="auto"/>
              </w:divBdr>
            </w:div>
            <w:div w:id="1867596971">
              <w:marLeft w:val="0"/>
              <w:marRight w:val="0"/>
              <w:marTop w:val="0"/>
              <w:marBottom w:val="0"/>
              <w:divBdr>
                <w:top w:val="none" w:sz="0" w:space="0" w:color="auto"/>
                <w:left w:val="none" w:sz="0" w:space="0" w:color="auto"/>
                <w:bottom w:val="none" w:sz="0" w:space="0" w:color="auto"/>
                <w:right w:val="none" w:sz="0" w:space="0" w:color="auto"/>
              </w:divBdr>
            </w:div>
            <w:div w:id="1666935021">
              <w:marLeft w:val="0"/>
              <w:marRight w:val="0"/>
              <w:marTop w:val="0"/>
              <w:marBottom w:val="0"/>
              <w:divBdr>
                <w:top w:val="none" w:sz="0" w:space="0" w:color="auto"/>
                <w:left w:val="none" w:sz="0" w:space="0" w:color="auto"/>
                <w:bottom w:val="none" w:sz="0" w:space="0" w:color="auto"/>
                <w:right w:val="none" w:sz="0" w:space="0" w:color="auto"/>
              </w:divBdr>
            </w:div>
            <w:div w:id="1677345902">
              <w:marLeft w:val="0"/>
              <w:marRight w:val="0"/>
              <w:marTop w:val="0"/>
              <w:marBottom w:val="0"/>
              <w:divBdr>
                <w:top w:val="none" w:sz="0" w:space="0" w:color="auto"/>
                <w:left w:val="none" w:sz="0" w:space="0" w:color="auto"/>
                <w:bottom w:val="none" w:sz="0" w:space="0" w:color="auto"/>
                <w:right w:val="none" w:sz="0" w:space="0" w:color="auto"/>
              </w:divBdr>
            </w:div>
            <w:div w:id="1059936749">
              <w:marLeft w:val="0"/>
              <w:marRight w:val="0"/>
              <w:marTop w:val="0"/>
              <w:marBottom w:val="0"/>
              <w:divBdr>
                <w:top w:val="none" w:sz="0" w:space="0" w:color="auto"/>
                <w:left w:val="none" w:sz="0" w:space="0" w:color="auto"/>
                <w:bottom w:val="none" w:sz="0" w:space="0" w:color="auto"/>
                <w:right w:val="none" w:sz="0" w:space="0" w:color="auto"/>
              </w:divBdr>
            </w:div>
            <w:div w:id="1980915579">
              <w:marLeft w:val="0"/>
              <w:marRight w:val="0"/>
              <w:marTop w:val="0"/>
              <w:marBottom w:val="0"/>
              <w:divBdr>
                <w:top w:val="none" w:sz="0" w:space="0" w:color="auto"/>
                <w:left w:val="none" w:sz="0" w:space="0" w:color="auto"/>
                <w:bottom w:val="none" w:sz="0" w:space="0" w:color="auto"/>
                <w:right w:val="none" w:sz="0" w:space="0" w:color="auto"/>
              </w:divBdr>
            </w:div>
            <w:div w:id="109781785">
              <w:marLeft w:val="0"/>
              <w:marRight w:val="0"/>
              <w:marTop w:val="0"/>
              <w:marBottom w:val="0"/>
              <w:divBdr>
                <w:top w:val="none" w:sz="0" w:space="0" w:color="auto"/>
                <w:left w:val="none" w:sz="0" w:space="0" w:color="auto"/>
                <w:bottom w:val="none" w:sz="0" w:space="0" w:color="auto"/>
                <w:right w:val="none" w:sz="0" w:space="0" w:color="auto"/>
              </w:divBdr>
            </w:div>
            <w:div w:id="7953802">
              <w:marLeft w:val="0"/>
              <w:marRight w:val="0"/>
              <w:marTop w:val="0"/>
              <w:marBottom w:val="0"/>
              <w:divBdr>
                <w:top w:val="none" w:sz="0" w:space="0" w:color="auto"/>
                <w:left w:val="none" w:sz="0" w:space="0" w:color="auto"/>
                <w:bottom w:val="none" w:sz="0" w:space="0" w:color="auto"/>
                <w:right w:val="none" w:sz="0" w:space="0" w:color="auto"/>
              </w:divBdr>
            </w:div>
            <w:div w:id="156580737">
              <w:marLeft w:val="0"/>
              <w:marRight w:val="0"/>
              <w:marTop w:val="0"/>
              <w:marBottom w:val="0"/>
              <w:divBdr>
                <w:top w:val="none" w:sz="0" w:space="0" w:color="auto"/>
                <w:left w:val="none" w:sz="0" w:space="0" w:color="auto"/>
                <w:bottom w:val="none" w:sz="0" w:space="0" w:color="auto"/>
                <w:right w:val="none" w:sz="0" w:space="0" w:color="auto"/>
              </w:divBdr>
            </w:div>
            <w:div w:id="1841695071">
              <w:marLeft w:val="0"/>
              <w:marRight w:val="0"/>
              <w:marTop w:val="0"/>
              <w:marBottom w:val="0"/>
              <w:divBdr>
                <w:top w:val="none" w:sz="0" w:space="0" w:color="auto"/>
                <w:left w:val="none" w:sz="0" w:space="0" w:color="auto"/>
                <w:bottom w:val="none" w:sz="0" w:space="0" w:color="auto"/>
                <w:right w:val="none" w:sz="0" w:space="0" w:color="auto"/>
              </w:divBdr>
            </w:div>
            <w:div w:id="2105032095">
              <w:marLeft w:val="0"/>
              <w:marRight w:val="0"/>
              <w:marTop w:val="0"/>
              <w:marBottom w:val="0"/>
              <w:divBdr>
                <w:top w:val="none" w:sz="0" w:space="0" w:color="auto"/>
                <w:left w:val="none" w:sz="0" w:space="0" w:color="auto"/>
                <w:bottom w:val="none" w:sz="0" w:space="0" w:color="auto"/>
                <w:right w:val="none" w:sz="0" w:space="0" w:color="auto"/>
              </w:divBdr>
            </w:div>
            <w:div w:id="75977292">
              <w:marLeft w:val="0"/>
              <w:marRight w:val="0"/>
              <w:marTop w:val="0"/>
              <w:marBottom w:val="0"/>
              <w:divBdr>
                <w:top w:val="none" w:sz="0" w:space="0" w:color="auto"/>
                <w:left w:val="none" w:sz="0" w:space="0" w:color="auto"/>
                <w:bottom w:val="none" w:sz="0" w:space="0" w:color="auto"/>
                <w:right w:val="none" w:sz="0" w:space="0" w:color="auto"/>
              </w:divBdr>
            </w:div>
            <w:div w:id="1207837568">
              <w:marLeft w:val="0"/>
              <w:marRight w:val="0"/>
              <w:marTop w:val="0"/>
              <w:marBottom w:val="0"/>
              <w:divBdr>
                <w:top w:val="none" w:sz="0" w:space="0" w:color="auto"/>
                <w:left w:val="none" w:sz="0" w:space="0" w:color="auto"/>
                <w:bottom w:val="none" w:sz="0" w:space="0" w:color="auto"/>
                <w:right w:val="none" w:sz="0" w:space="0" w:color="auto"/>
              </w:divBdr>
            </w:div>
            <w:div w:id="2140951605">
              <w:marLeft w:val="0"/>
              <w:marRight w:val="0"/>
              <w:marTop w:val="0"/>
              <w:marBottom w:val="0"/>
              <w:divBdr>
                <w:top w:val="none" w:sz="0" w:space="0" w:color="auto"/>
                <w:left w:val="none" w:sz="0" w:space="0" w:color="auto"/>
                <w:bottom w:val="none" w:sz="0" w:space="0" w:color="auto"/>
                <w:right w:val="none" w:sz="0" w:space="0" w:color="auto"/>
              </w:divBdr>
            </w:div>
            <w:div w:id="383871065">
              <w:marLeft w:val="0"/>
              <w:marRight w:val="0"/>
              <w:marTop w:val="0"/>
              <w:marBottom w:val="0"/>
              <w:divBdr>
                <w:top w:val="none" w:sz="0" w:space="0" w:color="auto"/>
                <w:left w:val="none" w:sz="0" w:space="0" w:color="auto"/>
                <w:bottom w:val="none" w:sz="0" w:space="0" w:color="auto"/>
                <w:right w:val="none" w:sz="0" w:space="0" w:color="auto"/>
              </w:divBdr>
            </w:div>
            <w:div w:id="1254121153">
              <w:marLeft w:val="0"/>
              <w:marRight w:val="0"/>
              <w:marTop w:val="0"/>
              <w:marBottom w:val="0"/>
              <w:divBdr>
                <w:top w:val="none" w:sz="0" w:space="0" w:color="auto"/>
                <w:left w:val="none" w:sz="0" w:space="0" w:color="auto"/>
                <w:bottom w:val="none" w:sz="0" w:space="0" w:color="auto"/>
                <w:right w:val="none" w:sz="0" w:space="0" w:color="auto"/>
              </w:divBdr>
            </w:div>
            <w:div w:id="809244498">
              <w:marLeft w:val="0"/>
              <w:marRight w:val="0"/>
              <w:marTop w:val="0"/>
              <w:marBottom w:val="0"/>
              <w:divBdr>
                <w:top w:val="none" w:sz="0" w:space="0" w:color="auto"/>
                <w:left w:val="none" w:sz="0" w:space="0" w:color="auto"/>
                <w:bottom w:val="none" w:sz="0" w:space="0" w:color="auto"/>
                <w:right w:val="none" w:sz="0" w:space="0" w:color="auto"/>
              </w:divBdr>
            </w:div>
            <w:div w:id="800415024">
              <w:marLeft w:val="0"/>
              <w:marRight w:val="0"/>
              <w:marTop w:val="0"/>
              <w:marBottom w:val="0"/>
              <w:divBdr>
                <w:top w:val="none" w:sz="0" w:space="0" w:color="auto"/>
                <w:left w:val="none" w:sz="0" w:space="0" w:color="auto"/>
                <w:bottom w:val="none" w:sz="0" w:space="0" w:color="auto"/>
                <w:right w:val="none" w:sz="0" w:space="0" w:color="auto"/>
              </w:divBdr>
            </w:div>
            <w:div w:id="541598523">
              <w:marLeft w:val="0"/>
              <w:marRight w:val="0"/>
              <w:marTop w:val="0"/>
              <w:marBottom w:val="0"/>
              <w:divBdr>
                <w:top w:val="none" w:sz="0" w:space="0" w:color="auto"/>
                <w:left w:val="none" w:sz="0" w:space="0" w:color="auto"/>
                <w:bottom w:val="none" w:sz="0" w:space="0" w:color="auto"/>
                <w:right w:val="none" w:sz="0" w:space="0" w:color="auto"/>
              </w:divBdr>
            </w:div>
            <w:div w:id="751972218">
              <w:marLeft w:val="0"/>
              <w:marRight w:val="0"/>
              <w:marTop w:val="0"/>
              <w:marBottom w:val="0"/>
              <w:divBdr>
                <w:top w:val="none" w:sz="0" w:space="0" w:color="auto"/>
                <w:left w:val="none" w:sz="0" w:space="0" w:color="auto"/>
                <w:bottom w:val="none" w:sz="0" w:space="0" w:color="auto"/>
                <w:right w:val="none" w:sz="0" w:space="0" w:color="auto"/>
              </w:divBdr>
            </w:div>
            <w:div w:id="1771586226">
              <w:marLeft w:val="0"/>
              <w:marRight w:val="0"/>
              <w:marTop w:val="0"/>
              <w:marBottom w:val="0"/>
              <w:divBdr>
                <w:top w:val="none" w:sz="0" w:space="0" w:color="auto"/>
                <w:left w:val="none" w:sz="0" w:space="0" w:color="auto"/>
                <w:bottom w:val="none" w:sz="0" w:space="0" w:color="auto"/>
                <w:right w:val="none" w:sz="0" w:space="0" w:color="auto"/>
              </w:divBdr>
            </w:div>
            <w:div w:id="1050959172">
              <w:marLeft w:val="0"/>
              <w:marRight w:val="0"/>
              <w:marTop w:val="0"/>
              <w:marBottom w:val="0"/>
              <w:divBdr>
                <w:top w:val="none" w:sz="0" w:space="0" w:color="auto"/>
                <w:left w:val="none" w:sz="0" w:space="0" w:color="auto"/>
                <w:bottom w:val="none" w:sz="0" w:space="0" w:color="auto"/>
                <w:right w:val="none" w:sz="0" w:space="0" w:color="auto"/>
              </w:divBdr>
            </w:div>
            <w:div w:id="440147090">
              <w:marLeft w:val="0"/>
              <w:marRight w:val="0"/>
              <w:marTop w:val="0"/>
              <w:marBottom w:val="0"/>
              <w:divBdr>
                <w:top w:val="none" w:sz="0" w:space="0" w:color="auto"/>
                <w:left w:val="none" w:sz="0" w:space="0" w:color="auto"/>
                <w:bottom w:val="none" w:sz="0" w:space="0" w:color="auto"/>
                <w:right w:val="none" w:sz="0" w:space="0" w:color="auto"/>
              </w:divBdr>
            </w:div>
            <w:div w:id="668756575">
              <w:marLeft w:val="0"/>
              <w:marRight w:val="0"/>
              <w:marTop w:val="0"/>
              <w:marBottom w:val="0"/>
              <w:divBdr>
                <w:top w:val="none" w:sz="0" w:space="0" w:color="auto"/>
                <w:left w:val="none" w:sz="0" w:space="0" w:color="auto"/>
                <w:bottom w:val="none" w:sz="0" w:space="0" w:color="auto"/>
                <w:right w:val="none" w:sz="0" w:space="0" w:color="auto"/>
              </w:divBdr>
            </w:div>
            <w:div w:id="1469783290">
              <w:marLeft w:val="0"/>
              <w:marRight w:val="0"/>
              <w:marTop w:val="0"/>
              <w:marBottom w:val="0"/>
              <w:divBdr>
                <w:top w:val="none" w:sz="0" w:space="0" w:color="auto"/>
                <w:left w:val="none" w:sz="0" w:space="0" w:color="auto"/>
                <w:bottom w:val="none" w:sz="0" w:space="0" w:color="auto"/>
                <w:right w:val="none" w:sz="0" w:space="0" w:color="auto"/>
              </w:divBdr>
            </w:div>
            <w:div w:id="767194618">
              <w:marLeft w:val="0"/>
              <w:marRight w:val="0"/>
              <w:marTop w:val="0"/>
              <w:marBottom w:val="0"/>
              <w:divBdr>
                <w:top w:val="none" w:sz="0" w:space="0" w:color="auto"/>
                <w:left w:val="none" w:sz="0" w:space="0" w:color="auto"/>
                <w:bottom w:val="none" w:sz="0" w:space="0" w:color="auto"/>
                <w:right w:val="none" w:sz="0" w:space="0" w:color="auto"/>
              </w:divBdr>
            </w:div>
            <w:div w:id="706417066">
              <w:marLeft w:val="0"/>
              <w:marRight w:val="0"/>
              <w:marTop w:val="0"/>
              <w:marBottom w:val="0"/>
              <w:divBdr>
                <w:top w:val="none" w:sz="0" w:space="0" w:color="auto"/>
                <w:left w:val="none" w:sz="0" w:space="0" w:color="auto"/>
                <w:bottom w:val="none" w:sz="0" w:space="0" w:color="auto"/>
                <w:right w:val="none" w:sz="0" w:space="0" w:color="auto"/>
              </w:divBdr>
            </w:div>
            <w:div w:id="658264011">
              <w:marLeft w:val="0"/>
              <w:marRight w:val="0"/>
              <w:marTop w:val="0"/>
              <w:marBottom w:val="0"/>
              <w:divBdr>
                <w:top w:val="none" w:sz="0" w:space="0" w:color="auto"/>
                <w:left w:val="none" w:sz="0" w:space="0" w:color="auto"/>
                <w:bottom w:val="none" w:sz="0" w:space="0" w:color="auto"/>
                <w:right w:val="none" w:sz="0" w:space="0" w:color="auto"/>
              </w:divBdr>
            </w:div>
            <w:div w:id="903101397">
              <w:marLeft w:val="0"/>
              <w:marRight w:val="0"/>
              <w:marTop w:val="0"/>
              <w:marBottom w:val="0"/>
              <w:divBdr>
                <w:top w:val="none" w:sz="0" w:space="0" w:color="auto"/>
                <w:left w:val="none" w:sz="0" w:space="0" w:color="auto"/>
                <w:bottom w:val="none" w:sz="0" w:space="0" w:color="auto"/>
                <w:right w:val="none" w:sz="0" w:space="0" w:color="auto"/>
              </w:divBdr>
            </w:div>
            <w:div w:id="1741561020">
              <w:marLeft w:val="0"/>
              <w:marRight w:val="0"/>
              <w:marTop w:val="0"/>
              <w:marBottom w:val="0"/>
              <w:divBdr>
                <w:top w:val="none" w:sz="0" w:space="0" w:color="auto"/>
                <w:left w:val="none" w:sz="0" w:space="0" w:color="auto"/>
                <w:bottom w:val="none" w:sz="0" w:space="0" w:color="auto"/>
                <w:right w:val="none" w:sz="0" w:space="0" w:color="auto"/>
              </w:divBdr>
            </w:div>
            <w:div w:id="1772311404">
              <w:marLeft w:val="0"/>
              <w:marRight w:val="0"/>
              <w:marTop w:val="0"/>
              <w:marBottom w:val="0"/>
              <w:divBdr>
                <w:top w:val="none" w:sz="0" w:space="0" w:color="auto"/>
                <w:left w:val="none" w:sz="0" w:space="0" w:color="auto"/>
                <w:bottom w:val="none" w:sz="0" w:space="0" w:color="auto"/>
                <w:right w:val="none" w:sz="0" w:space="0" w:color="auto"/>
              </w:divBdr>
            </w:div>
            <w:div w:id="1801149124">
              <w:marLeft w:val="0"/>
              <w:marRight w:val="0"/>
              <w:marTop w:val="0"/>
              <w:marBottom w:val="0"/>
              <w:divBdr>
                <w:top w:val="none" w:sz="0" w:space="0" w:color="auto"/>
                <w:left w:val="none" w:sz="0" w:space="0" w:color="auto"/>
                <w:bottom w:val="none" w:sz="0" w:space="0" w:color="auto"/>
                <w:right w:val="none" w:sz="0" w:space="0" w:color="auto"/>
              </w:divBdr>
            </w:div>
            <w:div w:id="597523275">
              <w:marLeft w:val="0"/>
              <w:marRight w:val="0"/>
              <w:marTop w:val="0"/>
              <w:marBottom w:val="0"/>
              <w:divBdr>
                <w:top w:val="none" w:sz="0" w:space="0" w:color="auto"/>
                <w:left w:val="none" w:sz="0" w:space="0" w:color="auto"/>
                <w:bottom w:val="none" w:sz="0" w:space="0" w:color="auto"/>
                <w:right w:val="none" w:sz="0" w:space="0" w:color="auto"/>
              </w:divBdr>
            </w:div>
            <w:div w:id="428426817">
              <w:marLeft w:val="0"/>
              <w:marRight w:val="0"/>
              <w:marTop w:val="0"/>
              <w:marBottom w:val="0"/>
              <w:divBdr>
                <w:top w:val="none" w:sz="0" w:space="0" w:color="auto"/>
                <w:left w:val="none" w:sz="0" w:space="0" w:color="auto"/>
                <w:bottom w:val="none" w:sz="0" w:space="0" w:color="auto"/>
                <w:right w:val="none" w:sz="0" w:space="0" w:color="auto"/>
              </w:divBdr>
            </w:div>
            <w:div w:id="1534071891">
              <w:marLeft w:val="0"/>
              <w:marRight w:val="0"/>
              <w:marTop w:val="0"/>
              <w:marBottom w:val="0"/>
              <w:divBdr>
                <w:top w:val="none" w:sz="0" w:space="0" w:color="auto"/>
                <w:left w:val="none" w:sz="0" w:space="0" w:color="auto"/>
                <w:bottom w:val="none" w:sz="0" w:space="0" w:color="auto"/>
                <w:right w:val="none" w:sz="0" w:space="0" w:color="auto"/>
              </w:divBdr>
            </w:div>
            <w:div w:id="1093085354">
              <w:marLeft w:val="0"/>
              <w:marRight w:val="0"/>
              <w:marTop w:val="0"/>
              <w:marBottom w:val="0"/>
              <w:divBdr>
                <w:top w:val="none" w:sz="0" w:space="0" w:color="auto"/>
                <w:left w:val="none" w:sz="0" w:space="0" w:color="auto"/>
                <w:bottom w:val="none" w:sz="0" w:space="0" w:color="auto"/>
                <w:right w:val="none" w:sz="0" w:space="0" w:color="auto"/>
              </w:divBdr>
            </w:div>
            <w:div w:id="511142356">
              <w:marLeft w:val="0"/>
              <w:marRight w:val="0"/>
              <w:marTop w:val="0"/>
              <w:marBottom w:val="0"/>
              <w:divBdr>
                <w:top w:val="none" w:sz="0" w:space="0" w:color="auto"/>
                <w:left w:val="none" w:sz="0" w:space="0" w:color="auto"/>
                <w:bottom w:val="none" w:sz="0" w:space="0" w:color="auto"/>
                <w:right w:val="none" w:sz="0" w:space="0" w:color="auto"/>
              </w:divBdr>
            </w:div>
            <w:div w:id="591083489">
              <w:marLeft w:val="0"/>
              <w:marRight w:val="0"/>
              <w:marTop w:val="0"/>
              <w:marBottom w:val="0"/>
              <w:divBdr>
                <w:top w:val="none" w:sz="0" w:space="0" w:color="auto"/>
                <w:left w:val="none" w:sz="0" w:space="0" w:color="auto"/>
                <w:bottom w:val="none" w:sz="0" w:space="0" w:color="auto"/>
                <w:right w:val="none" w:sz="0" w:space="0" w:color="auto"/>
              </w:divBdr>
            </w:div>
            <w:div w:id="953946568">
              <w:marLeft w:val="0"/>
              <w:marRight w:val="0"/>
              <w:marTop w:val="0"/>
              <w:marBottom w:val="0"/>
              <w:divBdr>
                <w:top w:val="none" w:sz="0" w:space="0" w:color="auto"/>
                <w:left w:val="none" w:sz="0" w:space="0" w:color="auto"/>
                <w:bottom w:val="none" w:sz="0" w:space="0" w:color="auto"/>
                <w:right w:val="none" w:sz="0" w:space="0" w:color="auto"/>
              </w:divBdr>
            </w:div>
            <w:div w:id="1165824761">
              <w:marLeft w:val="0"/>
              <w:marRight w:val="0"/>
              <w:marTop w:val="0"/>
              <w:marBottom w:val="0"/>
              <w:divBdr>
                <w:top w:val="none" w:sz="0" w:space="0" w:color="auto"/>
                <w:left w:val="none" w:sz="0" w:space="0" w:color="auto"/>
                <w:bottom w:val="none" w:sz="0" w:space="0" w:color="auto"/>
                <w:right w:val="none" w:sz="0" w:space="0" w:color="auto"/>
              </w:divBdr>
            </w:div>
            <w:div w:id="1432124669">
              <w:marLeft w:val="0"/>
              <w:marRight w:val="0"/>
              <w:marTop w:val="0"/>
              <w:marBottom w:val="0"/>
              <w:divBdr>
                <w:top w:val="none" w:sz="0" w:space="0" w:color="auto"/>
                <w:left w:val="none" w:sz="0" w:space="0" w:color="auto"/>
                <w:bottom w:val="none" w:sz="0" w:space="0" w:color="auto"/>
                <w:right w:val="none" w:sz="0" w:space="0" w:color="auto"/>
              </w:divBdr>
            </w:div>
            <w:div w:id="884027864">
              <w:marLeft w:val="0"/>
              <w:marRight w:val="0"/>
              <w:marTop w:val="0"/>
              <w:marBottom w:val="0"/>
              <w:divBdr>
                <w:top w:val="none" w:sz="0" w:space="0" w:color="auto"/>
                <w:left w:val="none" w:sz="0" w:space="0" w:color="auto"/>
                <w:bottom w:val="none" w:sz="0" w:space="0" w:color="auto"/>
                <w:right w:val="none" w:sz="0" w:space="0" w:color="auto"/>
              </w:divBdr>
            </w:div>
            <w:div w:id="897980584">
              <w:marLeft w:val="0"/>
              <w:marRight w:val="0"/>
              <w:marTop w:val="0"/>
              <w:marBottom w:val="0"/>
              <w:divBdr>
                <w:top w:val="none" w:sz="0" w:space="0" w:color="auto"/>
                <w:left w:val="none" w:sz="0" w:space="0" w:color="auto"/>
                <w:bottom w:val="none" w:sz="0" w:space="0" w:color="auto"/>
                <w:right w:val="none" w:sz="0" w:space="0" w:color="auto"/>
              </w:divBdr>
            </w:div>
            <w:div w:id="2146970141">
              <w:marLeft w:val="0"/>
              <w:marRight w:val="0"/>
              <w:marTop w:val="0"/>
              <w:marBottom w:val="0"/>
              <w:divBdr>
                <w:top w:val="none" w:sz="0" w:space="0" w:color="auto"/>
                <w:left w:val="none" w:sz="0" w:space="0" w:color="auto"/>
                <w:bottom w:val="none" w:sz="0" w:space="0" w:color="auto"/>
                <w:right w:val="none" w:sz="0" w:space="0" w:color="auto"/>
              </w:divBdr>
            </w:div>
            <w:div w:id="785581345">
              <w:marLeft w:val="0"/>
              <w:marRight w:val="0"/>
              <w:marTop w:val="0"/>
              <w:marBottom w:val="0"/>
              <w:divBdr>
                <w:top w:val="none" w:sz="0" w:space="0" w:color="auto"/>
                <w:left w:val="none" w:sz="0" w:space="0" w:color="auto"/>
                <w:bottom w:val="none" w:sz="0" w:space="0" w:color="auto"/>
                <w:right w:val="none" w:sz="0" w:space="0" w:color="auto"/>
              </w:divBdr>
            </w:div>
            <w:div w:id="996425337">
              <w:marLeft w:val="0"/>
              <w:marRight w:val="0"/>
              <w:marTop w:val="0"/>
              <w:marBottom w:val="0"/>
              <w:divBdr>
                <w:top w:val="none" w:sz="0" w:space="0" w:color="auto"/>
                <w:left w:val="none" w:sz="0" w:space="0" w:color="auto"/>
                <w:bottom w:val="none" w:sz="0" w:space="0" w:color="auto"/>
                <w:right w:val="none" w:sz="0" w:space="0" w:color="auto"/>
              </w:divBdr>
            </w:div>
            <w:div w:id="1232039607">
              <w:marLeft w:val="0"/>
              <w:marRight w:val="0"/>
              <w:marTop w:val="0"/>
              <w:marBottom w:val="0"/>
              <w:divBdr>
                <w:top w:val="none" w:sz="0" w:space="0" w:color="auto"/>
                <w:left w:val="none" w:sz="0" w:space="0" w:color="auto"/>
                <w:bottom w:val="none" w:sz="0" w:space="0" w:color="auto"/>
                <w:right w:val="none" w:sz="0" w:space="0" w:color="auto"/>
              </w:divBdr>
            </w:div>
            <w:div w:id="348336534">
              <w:marLeft w:val="0"/>
              <w:marRight w:val="0"/>
              <w:marTop w:val="0"/>
              <w:marBottom w:val="0"/>
              <w:divBdr>
                <w:top w:val="none" w:sz="0" w:space="0" w:color="auto"/>
                <w:left w:val="none" w:sz="0" w:space="0" w:color="auto"/>
                <w:bottom w:val="none" w:sz="0" w:space="0" w:color="auto"/>
                <w:right w:val="none" w:sz="0" w:space="0" w:color="auto"/>
              </w:divBdr>
            </w:div>
            <w:div w:id="1629361036">
              <w:marLeft w:val="0"/>
              <w:marRight w:val="0"/>
              <w:marTop w:val="0"/>
              <w:marBottom w:val="0"/>
              <w:divBdr>
                <w:top w:val="none" w:sz="0" w:space="0" w:color="auto"/>
                <w:left w:val="none" w:sz="0" w:space="0" w:color="auto"/>
                <w:bottom w:val="none" w:sz="0" w:space="0" w:color="auto"/>
                <w:right w:val="none" w:sz="0" w:space="0" w:color="auto"/>
              </w:divBdr>
            </w:div>
            <w:div w:id="2095470609">
              <w:marLeft w:val="0"/>
              <w:marRight w:val="0"/>
              <w:marTop w:val="0"/>
              <w:marBottom w:val="0"/>
              <w:divBdr>
                <w:top w:val="none" w:sz="0" w:space="0" w:color="auto"/>
                <w:left w:val="none" w:sz="0" w:space="0" w:color="auto"/>
                <w:bottom w:val="none" w:sz="0" w:space="0" w:color="auto"/>
                <w:right w:val="none" w:sz="0" w:space="0" w:color="auto"/>
              </w:divBdr>
            </w:div>
            <w:div w:id="575750661">
              <w:marLeft w:val="0"/>
              <w:marRight w:val="0"/>
              <w:marTop w:val="0"/>
              <w:marBottom w:val="0"/>
              <w:divBdr>
                <w:top w:val="none" w:sz="0" w:space="0" w:color="auto"/>
                <w:left w:val="none" w:sz="0" w:space="0" w:color="auto"/>
                <w:bottom w:val="none" w:sz="0" w:space="0" w:color="auto"/>
                <w:right w:val="none" w:sz="0" w:space="0" w:color="auto"/>
              </w:divBdr>
            </w:div>
            <w:div w:id="1411923108">
              <w:marLeft w:val="0"/>
              <w:marRight w:val="0"/>
              <w:marTop w:val="0"/>
              <w:marBottom w:val="0"/>
              <w:divBdr>
                <w:top w:val="none" w:sz="0" w:space="0" w:color="auto"/>
                <w:left w:val="none" w:sz="0" w:space="0" w:color="auto"/>
                <w:bottom w:val="none" w:sz="0" w:space="0" w:color="auto"/>
                <w:right w:val="none" w:sz="0" w:space="0" w:color="auto"/>
              </w:divBdr>
            </w:div>
            <w:div w:id="1797723926">
              <w:marLeft w:val="0"/>
              <w:marRight w:val="0"/>
              <w:marTop w:val="0"/>
              <w:marBottom w:val="0"/>
              <w:divBdr>
                <w:top w:val="none" w:sz="0" w:space="0" w:color="auto"/>
                <w:left w:val="none" w:sz="0" w:space="0" w:color="auto"/>
                <w:bottom w:val="none" w:sz="0" w:space="0" w:color="auto"/>
                <w:right w:val="none" w:sz="0" w:space="0" w:color="auto"/>
              </w:divBdr>
            </w:div>
            <w:div w:id="1048725107">
              <w:marLeft w:val="0"/>
              <w:marRight w:val="0"/>
              <w:marTop w:val="0"/>
              <w:marBottom w:val="0"/>
              <w:divBdr>
                <w:top w:val="none" w:sz="0" w:space="0" w:color="auto"/>
                <w:left w:val="none" w:sz="0" w:space="0" w:color="auto"/>
                <w:bottom w:val="none" w:sz="0" w:space="0" w:color="auto"/>
                <w:right w:val="none" w:sz="0" w:space="0" w:color="auto"/>
              </w:divBdr>
            </w:div>
            <w:div w:id="1470826455">
              <w:marLeft w:val="0"/>
              <w:marRight w:val="0"/>
              <w:marTop w:val="0"/>
              <w:marBottom w:val="0"/>
              <w:divBdr>
                <w:top w:val="none" w:sz="0" w:space="0" w:color="auto"/>
                <w:left w:val="none" w:sz="0" w:space="0" w:color="auto"/>
                <w:bottom w:val="none" w:sz="0" w:space="0" w:color="auto"/>
                <w:right w:val="none" w:sz="0" w:space="0" w:color="auto"/>
              </w:divBdr>
            </w:div>
            <w:div w:id="1195383196">
              <w:marLeft w:val="0"/>
              <w:marRight w:val="0"/>
              <w:marTop w:val="0"/>
              <w:marBottom w:val="0"/>
              <w:divBdr>
                <w:top w:val="none" w:sz="0" w:space="0" w:color="auto"/>
                <w:left w:val="none" w:sz="0" w:space="0" w:color="auto"/>
                <w:bottom w:val="none" w:sz="0" w:space="0" w:color="auto"/>
                <w:right w:val="none" w:sz="0" w:space="0" w:color="auto"/>
              </w:divBdr>
            </w:div>
            <w:div w:id="168447970">
              <w:marLeft w:val="0"/>
              <w:marRight w:val="0"/>
              <w:marTop w:val="0"/>
              <w:marBottom w:val="0"/>
              <w:divBdr>
                <w:top w:val="none" w:sz="0" w:space="0" w:color="auto"/>
                <w:left w:val="none" w:sz="0" w:space="0" w:color="auto"/>
                <w:bottom w:val="none" w:sz="0" w:space="0" w:color="auto"/>
                <w:right w:val="none" w:sz="0" w:space="0" w:color="auto"/>
              </w:divBdr>
            </w:div>
            <w:div w:id="693774034">
              <w:marLeft w:val="0"/>
              <w:marRight w:val="0"/>
              <w:marTop w:val="0"/>
              <w:marBottom w:val="0"/>
              <w:divBdr>
                <w:top w:val="none" w:sz="0" w:space="0" w:color="auto"/>
                <w:left w:val="none" w:sz="0" w:space="0" w:color="auto"/>
                <w:bottom w:val="none" w:sz="0" w:space="0" w:color="auto"/>
                <w:right w:val="none" w:sz="0" w:space="0" w:color="auto"/>
              </w:divBdr>
            </w:div>
            <w:div w:id="1638531794">
              <w:marLeft w:val="0"/>
              <w:marRight w:val="0"/>
              <w:marTop w:val="0"/>
              <w:marBottom w:val="0"/>
              <w:divBdr>
                <w:top w:val="none" w:sz="0" w:space="0" w:color="auto"/>
                <w:left w:val="none" w:sz="0" w:space="0" w:color="auto"/>
                <w:bottom w:val="none" w:sz="0" w:space="0" w:color="auto"/>
                <w:right w:val="none" w:sz="0" w:space="0" w:color="auto"/>
              </w:divBdr>
            </w:div>
            <w:div w:id="1072391798">
              <w:marLeft w:val="0"/>
              <w:marRight w:val="0"/>
              <w:marTop w:val="0"/>
              <w:marBottom w:val="0"/>
              <w:divBdr>
                <w:top w:val="none" w:sz="0" w:space="0" w:color="auto"/>
                <w:left w:val="none" w:sz="0" w:space="0" w:color="auto"/>
                <w:bottom w:val="none" w:sz="0" w:space="0" w:color="auto"/>
                <w:right w:val="none" w:sz="0" w:space="0" w:color="auto"/>
              </w:divBdr>
            </w:div>
            <w:div w:id="1588536806">
              <w:marLeft w:val="0"/>
              <w:marRight w:val="0"/>
              <w:marTop w:val="0"/>
              <w:marBottom w:val="0"/>
              <w:divBdr>
                <w:top w:val="none" w:sz="0" w:space="0" w:color="auto"/>
                <w:left w:val="none" w:sz="0" w:space="0" w:color="auto"/>
                <w:bottom w:val="none" w:sz="0" w:space="0" w:color="auto"/>
                <w:right w:val="none" w:sz="0" w:space="0" w:color="auto"/>
              </w:divBdr>
            </w:div>
            <w:div w:id="2122407141">
              <w:marLeft w:val="0"/>
              <w:marRight w:val="0"/>
              <w:marTop w:val="0"/>
              <w:marBottom w:val="0"/>
              <w:divBdr>
                <w:top w:val="none" w:sz="0" w:space="0" w:color="auto"/>
                <w:left w:val="none" w:sz="0" w:space="0" w:color="auto"/>
                <w:bottom w:val="none" w:sz="0" w:space="0" w:color="auto"/>
                <w:right w:val="none" w:sz="0" w:space="0" w:color="auto"/>
              </w:divBdr>
            </w:div>
            <w:div w:id="1727492008">
              <w:marLeft w:val="0"/>
              <w:marRight w:val="0"/>
              <w:marTop w:val="0"/>
              <w:marBottom w:val="0"/>
              <w:divBdr>
                <w:top w:val="none" w:sz="0" w:space="0" w:color="auto"/>
                <w:left w:val="none" w:sz="0" w:space="0" w:color="auto"/>
                <w:bottom w:val="none" w:sz="0" w:space="0" w:color="auto"/>
                <w:right w:val="none" w:sz="0" w:space="0" w:color="auto"/>
              </w:divBdr>
            </w:div>
            <w:div w:id="665281787">
              <w:marLeft w:val="0"/>
              <w:marRight w:val="0"/>
              <w:marTop w:val="0"/>
              <w:marBottom w:val="0"/>
              <w:divBdr>
                <w:top w:val="none" w:sz="0" w:space="0" w:color="auto"/>
                <w:left w:val="none" w:sz="0" w:space="0" w:color="auto"/>
                <w:bottom w:val="none" w:sz="0" w:space="0" w:color="auto"/>
                <w:right w:val="none" w:sz="0" w:space="0" w:color="auto"/>
              </w:divBdr>
            </w:div>
            <w:div w:id="217283372">
              <w:marLeft w:val="0"/>
              <w:marRight w:val="0"/>
              <w:marTop w:val="0"/>
              <w:marBottom w:val="0"/>
              <w:divBdr>
                <w:top w:val="none" w:sz="0" w:space="0" w:color="auto"/>
                <w:left w:val="none" w:sz="0" w:space="0" w:color="auto"/>
                <w:bottom w:val="none" w:sz="0" w:space="0" w:color="auto"/>
                <w:right w:val="none" w:sz="0" w:space="0" w:color="auto"/>
              </w:divBdr>
            </w:div>
            <w:div w:id="1945845092">
              <w:marLeft w:val="0"/>
              <w:marRight w:val="0"/>
              <w:marTop w:val="0"/>
              <w:marBottom w:val="0"/>
              <w:divBdr>
                <w:top w:val="none" w:sz="0" w:space="0" w:color="auto"/>
                <w:left w:val="none" w:sz="0" w:space="0" w:color="auto"/>
                <w:bottom w:val="none" w:sz="0" w:space="0" w:color="auto"/>
                <w:right w:val="none" w:sz="0" w:space="0" w:color="auto"/>
              </w:divBdr>
            </w:div>
            <w:div w:id="1220940632">
              <w:marLeft w:val="0"/>
              <w:marRight w:val="0"/>
              <w:marTop w:val="0"/>
              <w:marBottom w:val="0"/>
              <w:divBdr>
                <w:top w:val="none" w:sz="0" w:space="0" w:color="auto"/>
                <w:left w:val="none" w:sz="0" w:space="0" w:color="auto"/>
                <w:bottom w:val="none" w:sz="0" w:space="0" w:color="auto"/>
                <w:right w:val="none" w:sz="0" w:space="0" w:color="auto"/>
              </w:divBdr>
            </w:div>
            <w:div w:id="879633609">
              <w:marLeft w:val="0"/>
              <w:marRight w:val="0"/>
              <w:marTop w:val="0"/>
              <w:marBottom w:val="0"/>
              <w:divBdr>
                <w:top w:val="none" w:sz="0" w:space="0" w:color="auto"/>
                <w:left w:val="none" w:sz="0" w:space="0" w:color="auto"/>
                <w:bottom w:val="none" w:sz="0" w:space="0" w:color="auto"/>
                <w:right w:val="none" w:sz="0" w:space="0" w:color="auto"/>
              </w:divBdr>
            </w:div>
            <w:div w:id="1177422953">
              <w:marLeft w:val="0"/>
              <w:marRight w:val="0"/>
              <w:marTop w:val="0"/>
              <w:marBottom w:val="0"/>
              <w:divBdr>
                <w:top w:val="none" w:sz="0" w:space="0" w:color="auto"/>
                <w:left w:val="none" w:sz="0" w:space="0" w:color="auto"/>
                <w:bottom w:val="none" w:sz="0" w:space="0" w:color="auto"/>
                <w:right w:val="none" w:sz="0" w:space="0" w:color="auto"/>
              </w:divBdr>
            </w:div>
            <w:div w:id="533616583">
              <w:marLeft w:val="0"/>
              <w:marRight w:val="0"/>
              <w:marTop w:val="0"/>
              <w:marBottom w:val="0"/>
              <w:divBdr>
                <w:top w:val="none" w:sz="0" w:space="0" w:color="auto"/>
                <w:left w:val="none" w:sz="0" w:space="0" w:color="auto"/>
                <w:bottom w:val="none" w:sz="0" w:space="0" w:color="auto"/>
                <w:right w:val="none" w:sz="0" w:space="0" w:color="auto"/>
              </w:divBdr>
            </w:div>
            <w:div w:id="2122529135">
              <w:marLeft w:val="0"/>
              <w:marRight w:val="0"/>
              <w:marTop w:val="0"/>
              <w:marBottom w:val="0"/>
              <w:divBdr>
                <w:top w:val="none" w:sz="0" w:space="0" w:color="auto"/>
                <w:left w:val="none" w:sz="0" w:space="0" w:color="auto"/>
                <w:bottom w:val="none" w:sz="0" w:space="0" w:color="auto"/>
                <w:right w:val="none" w:sz="0" w:space="0" w:color="auto"/>
              </w:divBdr>
            </w:div>
            <w:div w:id="1743719781">
              <w:marLeft w:val="0"/>
              <w:marRight w:val="0"/>
              <w:marTop w:val="0"/>
              <w:marBottom w:val="0"/>
              <w:divBdr>
                <w:top w:val="none" w:sz="0" w:space="0" w:color="auto"/>
                <w:left w:val="none" w:sz="0" w:space="0" w:color="auto"/>
                <w:bottom w:val="none" w:sz="0" w:space="0" w:color="auto"/>
                <w:right w:val="none" w:sz="0" w:space="0" w:color="auto"/>
              </w:divBdr>
            </w:div>
            <w:div w:id="1828352695">
              <w:marLeft w:val="0"/>
              <w:marRight w:val="0"/>
              <w:marTop w:val="0"/>
              <w:marBottom w:val="0"/>
              <w:divBdr>
                <w:top w:val="none" w:sz="0" w:space="0" w:color="auto"/>
                <w:left w:val="none" w:sz="0" w:space="0" w:color="auto"/>
                <w:bottom w:val="none" w:sz="0" w:space="0" w:color="auto"/>
                <w:right w:val="none" w:sz="0" w:space="0" w:color="auto"/>
              </w:divBdr>
            </w:div>
            <w:div w:id="203560755">
              <w:marLeft w:val="0"/>
              <w:marRight w:val="0"/>
              <w:marTop w:val="0"/>
              <w:marBottom w:val="0"/>
              <w:divBdr>
                <w:top w:val="none" w:sz="0" w:space="0" w:color="auto"/>
                <w:left w:val="none" w:sz="0" w:space="0" w:color="auto"/>
                <w:bottom w:val="none" w:sz="0" w:space="0" w:color="auto"/>
                <w:right w:val="none" w:sz="0" w:space="0" w:color="auto"/>
              </w:divBdr>
            </w:div>
            <w:div w:id="274874478">
              <w:marLeft w:val="0"/>
              <w:marRight w:val="0"/>
              <w:marTop w:val="0"/>
              <w:marBottom w:val="0"/>
              <w:divBdr>
                <w:top w:val="none" w:sz="0" w:space="0" w:color="auto"/>
                <w:left w:val="none" w:sz="0" w:space="0" w:color="auto"/>
                <w:bottom w:val="none" w:sz="0" w:space="0" w:color="auto"/>
                <w:right w:val="none" w:sz="0" w:space="0" w:color="auto"/>
              </w:divBdr>
            </w:div>
            <w:div w:id="1708143832">
              <w:marLeft w:val="0"/>
              <w:marRight w:val="0"/>
              <w:marTop w:val="0"/>
              <w:marBottom w:val="0"/>
              <w:divBdr>
                <w:top w:val="none" w:sz="0" w:space="0" w:color="auto"/>
                <w:left w:val="none" w:sz="0" w:space="0" w:color="auto"/>
                <w:bottom w:val="none" w:sz="0" w:space="0" w:color="auto"/>
                <w:right w:val="none" w:sz="0" w:space="0" w:color="auto"/>
              </w:divBdr>
            </w:div>
            <w:div w:id="1206526355">
              <w:marLeft w:val="0"/>
              <w:marRight w:val="0"/>
              <w:marTop w:val="0"/>
              <w:marBottom w:val="0"/>
              <w:divBdr>
                <w:top w:val="none" w:sz="0" w:space="0" w:color="auto"/>
                <w:left w:val="none" w:sz="0" w:space="0" w:color="auto"/>
                <w:bottom w:val="none" w:sz="0" w:space="0" w:color="auto"/>
                <w:right w:val="none" w:sz="0" w:space="0" w:color="auto"/>
              </w:divBdr>
            </w:div>
            <w:div w:id="80565284">
              <w:marLeft w:val="0"/>
              <w:marRight w:val="0"/>
              <w:marTop w:val="0"/>
              <w:marBottom w:val="0"/>
              <w:divBdr>
                <w:top w:val="none" w:sz="0" w:space="0" w:color="auto"/>
                <w:left w:val="none" w:sz="0" w:space="0" w:color="auto"/>
                <w:bottom w:val="none" w:sz="0" w:space="0" w:color="auto"/>
                <w:right w:val="none" w:sz="0" w:space="0" w:color="auto"/>
              </w:divBdr>
            </w:div>
            <w:div w:id="317810752">
              <w:marLeft w:val="0"/>
              <w:marRight w:val="0"/>
              <w:marTop w:val="0"/>
              <w:marBottom w:val="0"/>
              <w:divBdr>
                <w:top w:val="none" w:sz="0" w:space="0" w:color="auto"/>
                <w:left w:val="none" w:sz="0" w:space="0" w:color="auto"/>
                <w:bottom w:val="none" w:sz="0" w:space="0" w:color="auto"/>
                <w:right w:val="none" w:sz="0" w:space="0" w:color="auto"/>
              </w:divBdr>
            </w:div>
            <w:div w:id="271086249">
              <w:marLeft w:val="0"/>
              <w:marRight w:val="0"/>
              <w:marTop w:val="0"/>
              <w:marBottom w:val="0"/>
              <w:divBdr>
                <w:top w:val="none" w:sz="0" w:space="0" w:color="auto"/>
                <w:left w:val="none" w:sz="0" w:space="0" w:color="auto"/>
                <w:bottom w:val="none" w:sz="0" w:space="0" w:color="auto"/>
                <w:right w:val="none" w:sz="0" w:space="0" w:color="auto"/>
              </w:divBdr>
            </w:div>
            <w:div w:id="1892812929">
              <w:marLeft w:val="0"/>
              <w:marRight w:val="0"/>
              <w:marTop w:val="0"/>
              <w:marBottom w:val="0"/>
              <w:divBdr>
                <w:top w:val="none" w:sz="0" w:space="0" w:color="auto"/>
                <w:left w:val="none" w:sz="0" w:space="0" w:color="auto"/>
                <w:bottom w:val="none" w:sz="0" w:space="0" w:color="auto"/>
                <w:right w:val="none" w:sz="0" w:space="0" w:color="auto"/>
              </w:divBdr>
            </w:div>
            <w:div w:id="1098646213">
              <w:marLeft w:val="0"/>
              <w:marRight w:val="0"/>
              <w:marTop w:val="0"/>
              <w:marBottom w:val="0"/>
              <w:divBdr>
                <w:top w:val="none" w:sz="0" w:space="0" w:color="auto"/>
                <w:left w:val="none" w:sz="0" w:space="0" w:color="auto"/>
                <w:bottom w:val="none" w:sz="0" w:space="0" w:color="auto"/>
                <w:right w:val="none" w:sz="0" w:space="0" w:color="auto"/>
              </w:divBdr>
            </w:div>
            <w:div w:id="1271358747">
              <w:marLeft w:val="0"/>
              <w:marRight w:val="0"/>
              <w:marTop w:val="0"/>
              <w:marBottom w:val="0"/>
              <w:divBdr>
                <w:top w:val="none" w:sz="0" w:space="0" w:color="auto"/>
                <w:left w:val="none" w:sz="0" w:space="0" w:color="auto"/>
                <w:bottom w:val="none" w:sz="0" w:space="0" w:color="auto"/>
                <w:right w:val="none" w:sz="0" w:space="0" w:color="auto"/>
              </w:divBdr>
            </w:div>
            <w:div w:id="1869949312">
              <w:marLeft w:val="0"/>
              <w:marRight w:val="0"/>
              <w:marTop w:val="0"/>
              <w:marBottom w:val="0"/>
              <w:divBdr>
                <w:top w:val="none" w:sz="0" w:space="0" w:color="auto"/>
                <w:left w:val="none" w:sz="0" w:space="0" w:color="auto"/>
                <w:bottom w:val="none" w:sz="0" w:space="0" w:color="auto"/>
                <w:right w:val="none" w:sz="0" w:space="0" w:color="auto"/>
              </w:divBdr>
            </w:div>
            <w:div w:id="432214978">
              <w:marLeft w:val="0"/>
              <w:marRight w:val="0"/>
              <w:marTop w:val="0"/>
              <w:marBottom w:val="0"/>
              <w:divBdr>
                <w:top w:val="none" w:sz="0" w:space="0" w:color="auto"/>
                <w:left w:val="none" w:sz="0" w:space="0" w:color="auto"/>
                <w:bottom w:val="none" w:sz="0" w:space="0" w:color="auto"/>
                <w:right w:val="none" w:sz="0" w:space="0" w:color="auto"/>
              </w:divBdr>
            </w:div>
            <w:div w:id="300159219">
              <w:marLeft w:val="0"/>
              <w:marRight w:val="0"/>
              <w:marTop w:val="0"/>
              <w:marBottom w:val="0"/>
              <w:divBdr>
                <w:top w:val="none" w:sz="0" w:space="0" w:color="auto"/>
                <w:left w:val="none" w:sz="0" w:space="0" w:color="auto"/>
                <w:bottom w:val="none" w:sz="0" w:space="0" w:color="auto"/>
                <w:right w:val="none" w:sz="0" w:space="0" w:color="auto"/>
              </w:divBdr>
            </w:div>
            <w:div w:id="1146387023">
              <w:marLeft w:val="0"/>
              <w:marRight w:val="0"/>
              <w:marTop w:val="0"/>
              <w:marBottom w:val="0"/>
              <w:divBdr>
                <w:top w:val="none" w:sz="0" w:space="0" w:color="auto"/>
                <w:left w:val="none" w:sz="0" w:space="0" w:color="auto"/>
                <w:bottom w:val="none" w:sz="0" w:space="0" w:color="auto"/>
                <w:right w:val="none" w:sz="0" w:space="0" w:color="auto"/>
              </w:divBdr>
            </w:div>
            <w:div w:id="12725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image" Target="media/image86.wmf"/><Relationship Id="rId268" Type="http://schemas.openxmlformats.org/officeDocument/2006/relationships/oleObject" Target="embeddings/oleObject129.bin"/><Relationship Id="rId475" Type="http://schemas.openxmlformats.org/officeDocument/2006/relationships/image" Target="media/image237.wmf"/><Relationship Id="rId682" Type="http://schemas.openxmlformats.org/officeDocument/2006/relationships/oleObject" Target="embeddings/oleObject334.bin"/><Relationship Id="rId128" Type="http://schemas.openxmlformats.org/officeDocument/2006/relationships/image" Target="media/image64.emf"/><Relationship Id="rId335" Type="http://schemas.openxmlformats.org/officeDocument/2006/relationships/image" Target="media/image167.wmf"/><Relationship Id="rId542" Type="http://schemas.openxmlformats.org/officeDocument/2006/relationships/image" Target="media/image272.wmf"/><Relationship Id="rId987" Type="http://schemas.openxmlformats.org/officeDocument/2006/relationships/oleObject" Target="embeddings/oleObject485.bin"/><Relationship Id="rId1172" Type="http://schemas.openxmlformats.org/officeDocument/2006/relationships/oleObject" Target="embeddings/oleObject570.bin"/><Relationship Id="rId402" Type="http://schemas.openxmlformats.org/officeDocument/2006/relationships/oleObject" Target="embeddings/oleObject196.bin"/><Relationship Id="rId847" Type="http://schemas.openxmlformats.org/officeDocument/2006/relationships/image" Target="media/image426.wmf"/><Relationship Id="rId1032" Type="http://schemas.openxmlformats.org/officeDocument/2006/relationships/oleObject" Target="embeddings/oleObject507.bin"/><Relationship Id="rId707" Type="http://schemas.openxmlformats.org/officeDocument/2006/relationships/image" Target="media/image355.wmf"/><Relationship Id="rId914" Type="http://schemas.openxmlformats.org/officeDocument/2006/relationships/oleObject" Target="embeddings/oleObject448.bin"/><Relationship Id="rId1337" Type="http://schemas.openxmlformats.org/officeDocument/2006/relationships/image" Target="media/image689.wmf"/><Relationship Id="rId43" Type="http://schemas.openxmlformats.org/officeDocument/2006/relationships/oleObject" Target="embeddings/oleObject18.bin"/><Relationship Id="rId192" Type="http://schemas.openxmlformats.org/officeDocument/2006/relationships/image" Target="media/image95.wmf"/><Relationship Id="rId497" Type="http://schemas.openxmlformats.org/officeDocument/2006/relationships/image" Target="media/image248.wmf"/><Relationship Id="rId357" Type="http://schemas.openxmlformats.org/officeDocument/2006/relationships/oleObject" Target="embeddings/oleObject173.bin"/><Relationship Id="rId1194" Type="http://schemas.openxmlformats.org/officeDocument/2006/relationships/oleObject" Target="embeddings/oleObject581.bin"/><Relationship Id="rId217" Type="http://schemas.openxmlformats.org/officeDocument/2006/relationships/oleObject" Target="embeddings/oleObject104.bin"/><Relationship Id="rId564" Type="http://schemas.openxmlformats.org/officeDocument/2006/relationships/oleObject" Target="embeddings/oleObject275.bin"/><Relationship Id="rId771" Type="http://schemas.openxmlformats.org/officeDocument/2006/relationships/image" Target="media/image388.wmf"/><Relationship Id="rId869" Type="http://schemas.openxmlformats.org/officeDocument/2006/relationships/image" Target="media/image438.wmf"/><Relationship Id="rId424" Type="http://schemas.openxmlformats.org/officeDocument/2006/relationships/oleObject" Target="embeddings/oleObject207.bin"/><Relationship Id="rId631" Type="http://schemas.openxmlformats.org/officeDocument/2006/relationships/image" Target="media/image317.wmf"/><Relationship Id="rId729" Type="http://schemas.openxmlformats.org/officeDocument/2006/relationships/image" Target="media/image366.wmf"/><Relationship Id="rId1054" Type="http://schemas.openxmlformats.org/officeDocument/2006/relationships/oleObject" Target="embeddings/oleObject518.bin"/><Relationship Id="rId1261" Type="http://schemas.openxmlformats.org/officeDocument/2006/relationships/image" Target="media/image642.wmf"/><Relationship Id="rId1359" Type="http://schemas.openxmlformats.org/officeDocument/2006/relationships/oleObject" Target="embeddings/oleObject653.bin"/><Relationship Id="rId936" Type="http://schemas.openxmlformats.org/officeDocument/2006/relationships/oleObject" Target="embeddings/oleObject459.bin"/><Relationship Id="rId1121" Type="http://schemas.openxmlformats.org/officeDocument/2006/relationships/oleObject" Target="embeddings/oleObject546.bin"/><Relationship Id="rId1219" Type="http://schemas.openxmlformats.org/officeDocument/2006/relationships/image" Target="media/image620.wmf"/><Relationship Id="rId65" Type="http://schemas.openxmlformats.org/officeDocument/2006/relationships/oleObject" Target="embeddings/oleObject29.bin"/><Relationship Id="rId281" Type="http://schemas.openxmlformats.org/officeDocument/2006/relationships/image" Target="media/image140.wmf"/><Relationship Id="rId141" Type="http://schemas.openxmlformats.org/officeDocument/2006/relationships/oleObject" Target="embeddings/oleObject65.bin"/><Relationship Id="rId379" Type="http://schemas.openxmlformats.org/officeDocument/2006/relationships/oleObject" Target="embeddings/oleObject184.bin"/><Relationship Id="rId586" Type="http://schemas.openxmlformats.org/officeDocument/2006/relationships/oleObject" Target="embeddings/oleObject286.bin"/><Relationship Id="rId793" Type="http://schemas.openxmlformats.org/officeDocument/2006/relationships/image" Target="media/image399.wmf"/><Relationship Id="rId7" Type="http://schemas.openxmlformats.org/officeDocument/2006/relationships/image" Target="media/image1.emf"/><Relationship Id="rId239" Type="http://schemas.openxmlformats.org/officeDocument/2006/relationships/oleObject" Target="embeddings/oleObject115.bin"/><Relationship Id="rId446" Type="http://schemas.openxmlformats.org/officeDocument/2006/relationships/oleObject" Target="embeddings/oleObject218.bin"/><Relationship Id="rId653" Type="http://schemas.openxmlformats.org/officeDocument/2006/relationships/image" Target="media/image328.wmf"/><Relationship Id="rId1076" Type="http://schemas.openxmlformats.org/officeDocument/2006/relationships/oleObject" Target="embeddings/oleObject529.bin"/><Relationship Id="rId1283" Type="http://schemas.openxmlformats.org/officeDocument/2006/relationships/image" Target="media/image653.wmf"/><Relationship Id="rId306" Type="http://schemas.openxmlformats.org/officeDocument/2006/relationships/oleObject" Target="embeddings/oleObject148.bin"/><Relationship Id="rId860" Type="http://schemas.openxmlformats.org/officeDocument/2006/relationships/image" Target="media/image433.emf"/><Relationship Id="rId958" Type="http://schemas.openxmlformats.org/officeDocument/2006/relationships/oleObject" Target="embeddings/oleObject471.bin"/><Relationship Id="rId1143" Type="http://schemas.openxmlformats.org/officeDocument/2006/relationships/oleObject" Target="embeddings/oleObject556.bin"/><Relationship Id="rId87" Type="http://schemas.openxmlformats.org/officeDocument/2006/relationships/oleObject" Target="embeddings/oleObject40.bin"/><Relationship Id="rId513" Type="http://schemas.openxmlformats.org/officeDocument/2006/relationships/image" Target="media/image257.wmf"/><Relationship Id="rId720" Type="http://schemas.openxmlformats.org/officeDocument/2006/relationships/oleObject" Target="embeddings/oleObject353.bin"/><Relationship Id="rId818" Type="http://schemas.openxmlformats.org/officeDocument/2006/relationships/oleObject" Target="embeddings/oleObject401.bin"/><Relationship Id="rId1350" Type="http://schemas.openxmlformats.org/officeDocument/2006/relationships/oleObject" Target="embeddings/oleObject649.bin"/><Relationship Id="rId1003" Type="http://schemas.openxmlformats.org/officeDocument/2006/relationships/image" Target="media/image505.wmf"/><Relationship Id="rId1210" Type="http://schemas.openxmlformats.org/officeDocument/2006/relationships/oleObject" Target="embeddings/oleObject589.bin"/><Relationship Id="rId1308" Type="http://schemas.openxmlformats.org/officeDocument/2006/relationships/image" Target="media/image671.png"/><Relationship Id="rId14" Type="http://schemas.openxmlformats.org/officeDocument/2006/relationships/image" Target="media/image5.wmf"/><Relationship Id="rId163" Type="http://schemas.openxmlformats.org/officeDocument/2006/relationships/oleObject" Target="embeddings/oleObject75.bin"/><Relationship Id="rId370" Type="http://schemas.openxmlformats.org/officeDocument/2006/relationships/image" Target="media/image185.wmf"/><Relationship Id="rId230" Type="http://schemas.openxmlformats.org/officeDocument/2006/relationships/image" Target="media/image114.wmf"/><Relationship Id="rId468" Type="http://schemas.openxmlformats.org/officeDocument/2006/relationships/oleObject" Target="embeddings/oleObject229.bin"/><Relationship Id="rId675" Type="http://schemas.openxmlformats.org/officeDocument/2006/relationships/image" Target="media/image339.wmf"/><Relationship Id="rId882" Type="http://schemas.openxmlformats.org/officeDocument/2006/relationships/oleObject" Target="embeddings/oleObject432.bin"/><Relationship Id="rId1098" Type="http://schemas.openxmlformats.org/officeDocument/2006/relationships/oleObject" Target="embeddings/oleObject536.bin"/><Relationship Id="rId328" Type="http://schemas.openxmlformats.org/officeDocument/2006/relationships/oleObject" Target="embeddings/oleObject159.bin"/><Relationship Id="rId535" Type="http://schemas.openxmlformats.org/officeDocument/2006/relationships/image" Target="media/image268.wmf"/><Relationship Id="rId742" Type="http://schemas.openxmlformats.org/officeDocument/2006/relationships/oleObject" Target="embeddings/oleObject364.bin"/><Relationship Id="rId1165" Type="http://schemas.openxmlformats.org/officeDocument/2006/relationships/image" Target="media/image593.wmf"/><Relationship Id="rId1372" Type="http://schemas.openxmlformats.org/officeDocument/2006/relationships/image" Target="media/image707.wmf"/><Relationship Id="rId602" Type="http://schemas.openxmlformats.org/officeDocument/2006/relationships/oleObject" Target="embeddings/oleObject294.bin"/><Relationship Id="rId1025" Type="http://schemas.openxmlformats.org/officeDocument/2006/relationships/image" Target="media/image516.wmf"/><Relationship Id="rId1232" Type="http://schemas.openxmlformats.org/officeDocument/2006/relationships/image" Target="media/image627.emf"/><Relationship Id="rId907" Type="http://schemas.openxmlformats.org/officeDocument/2006/relationships/image" Target="media/image457.wmf"/><Relationship Id="rId36" Type="http://schemas.openxmlformats.org/officeDocument/2006/relationships/image" Target="media/image16.wmf"/><Relationship Id="rId185" Type="http://schemas.openxmlformats.org/officeDocument/2006/relationships/oleObject" Target="embeddings/oleObject88.bin"/><Relationship Id="rId392" Type="http://schemas.openxmlformats.org/officeDocument/2006/relationships/oleObject" Target="embeddings/oleObject191.bin"/><Relationship Id="rId697" Type="http://schemas.openxmlformats.org/officeDocument/2006/relationships/image" Target="media/image350.wmf"/><Relationship Id="rId252" Type="http://schemas.openxmlformats.org/officeDocument/2006/relationships/image" Target="media/image125.wmf"/><Relationship Id="rId1187" Type="http://schemas.openxmlformats.org/officeDocument/2006/relationships/image" Target="media/image604.wmf"/><Relationship Id="rId112" Type="http://schemas.openxmlformats.org/officeDocument/2006/relationships/oleObject" Target="embeddings/oleObject52.bin"/><Relationship Id="rId557" Type="http://schemas.openxmlformats.org/officeDocument/2006/relationships/image" Target="media/image280.wmf"/><Relationship Id="rId764" Type="http://schemas.openxmlformats.org/officeDocument/2006/relationships/oleObject" Target="embeddings/oleObject374.bin"/><Relationship Id="rId971" Type="http://schemas.openxmlformats.org/officeDocument/2006/relationships/oleObject" Target="embeddings/oleObject477.bin"/><Relationship Id="rId1394" Type="http://schemas.openxmlformats.org/officeDocument/2006/relationships/image" Target="media/image718.emf"/><Relationship Id="rId417" Type="http://schemas.openxmlformats.org/officeDocument/2006/relationships/image" Target="media/image208.wmf"/><Relationship Id="rId624" Type="http://schemas.openxmlformats.org/officeDocument/2006/relationships/oleObject" Target="embeddings/oleObject305.bin"/><Relationship Id="rId831" Type="http://schemas.openxmlformats.org/officeDocument/2006/relationships/image" Target="media/image418.wmf"/><Relationship Id="rId1047" Type="http://schemas.openxmlformats.org/officeDocument/2006/relationships/image" Target="media/image527.wmf"/><Relationship Id="rId1254" Type="http://schemas.openxmlformats.org/officeDocument/2006/relationships/oleObject" Target="embeddings/oleObject610.bin"/><Relationship Id="rId929" Type="http://schemas.openxmlformats.org/officeDocument/2006/relationships/image" Target="media/image468.wmf"/><Relationship Id="rId1114" Type="http://schemas.openxmlformats.org/officeDocument/2006/relationships/image" Target="media/image565.png"/><Relationship Id="rId1321" Type="http://schemas.openxmlformats.org/officeDocument/2006/relationships/image" Target="media/image681.wmf"/><Relationship Id="rId58" Type="http://schemas.openxmlformats.org/officeDocument/2006/relationships/image" Target="media/image27.wmf"/><Relationship Id="rId274" Type="http://schemas.openxmlformats.org/officeDocument/2006/relationships/oleObject" Target="embeddings/oleObject132.bin"/><Relationship Id="rId481" Type="http://schemas.openxmlformats.org/officeDocument/2006/relationships/image" Target="media/image240.wmf"/><Relationship Id="rId134" Type="http://schemas.openxmlformats.org/officeDocument/2006/relationships/image" Target="media/image67.wmf"/><Relationship Id="rId579" Type="http://schemas.openxmlformats.org/officeDocument/2006/relationships/image" Target="media/image291.wmf"/><Relationship Id="rId786" Type="http://schemas.openxmlformats.org/officeDocument/2006/relationships/oleObject" Target="embeddings/oleObject385.bin"/><Relationship Id="rId993" Type="http://schemas.openxmlformats.org/officeDocument/2006/relationships/oleObject" Target="embeddings/oleObject488.bin"/><Relationship Id="rId341" Type="http://schemas.openxmlformats.org/officeDocument/2006/relationships/image" Target="media/image170.wmf"/><Relationship Id="rId439" Type="http://schemas.openxmlformats.org/officeDocument/2006/relationships/image" Target="media/image219.wmf"/><Relationship Id="rId646" Type="http://schemas.openxmlformats.org/officeDocument/2006/relationships/oleObject" Target="embeddings/oleObject316.bin"/><Relationship Id="rId1069" Type="http://schemas.openxmlformats.org/officeDocument/2006/relationships/image" Target="media/image538.wmf"/><Relationship Id="rId1276" Type="http://schemas.openxmlformats.org/officeDocument/2006/relationships/oleObject" Target="embeddings/oleObject621.bin"/><Relationship Id="rId201" Type="http://schemas.openxmlformats.org/officeDocument/2006/relationships/oleObject" Target="embeddings/oleObject96.bin"/><Relationship Id="rId506" Type="http://schemas.openxmlformats.org/officeDocument/2006/relationships/oleObject" Target="embeddings/oleObject248.bin"/><Relationship Id="rId853" Type="http://schemas.openxmlformats.org/officeDocument/2006/relationships/oleObject" Target="embeddings/oleObject418.bin"/><Relationship Id="rId1136" Type="http://schemas.openxmlformats.org/officeDocument/2006/relationships/image" Target="media/image578.wmf"/><Relationship Id="rId713" Type="http://schemas.openxmlformats.org/officeDocument/2006/relationships/image" Target="media/image358.wmf"/><Relationship Id="rId920" Type="http://schemas.openxmlformats.org/officeDocument/2006/relationships/oleObject" Target="embeddings/oleObject451.bin"/><Relationship Id="rId1343" Type="http://schemas.openxmlformats.org/officeDocument/2006/relationships/image" Target="media/image692.wmf"/><Relationship Id="rId1203" Type="http://schemas.openxmlformats.org/officeDocument/2006/relationships/image" Target="media/image612.wmf"/><Relationship Id="rId296" Type="http://schemas.openxmlformats.org/officeDocument/2006/relationships/oleObject" Target="embeddings/oleObject143.bin"/><Relationship Id="rId156" Type="http://schemas.openxmlformats.org/officeDocument/2006/relationships/image" Target="media/image78.emf"/><Relationship Id="rId363" Type="http://schemas.openxmlformats.org/officeDocument/2006/relationships/oleObject" Target="embeddings/oleObject176.bin"/><Relationship Id="rId570" Type="http://schemas.openxmlformats.org/officeDocument/2006/relationships/oleObject" Target="embeddings/oleObject278.bin"/><Relationship Id="rId223" Type="http://schemas.openxmlformats.org/officeDocument/2006/relationships/oleObject" Target="embeddings/oleObject107.bin"/><Relationship Id="rId430" Type="http://schemas.openxmlformats.org/officeDocument/2006/relationships/oleObject" Target="embeddings/oleObject210.bin"/><Relationship Id="rId668" Type="http://schemas.openxmlformats.org/officeDocument/2006/relationships/oleObject" Target="embeddings/oleObject327.bin"/><Relationship Id="rId875" Type="http://schemas.openxmlformats.org/officeDocument/2006/relationships/image" Target="media/image441.wmf"/><Relationship Id="rId1060" Type="http://schemas.openxmlformats.org/officeDocument/2006/relationships/oleObject" Target="embeddings/oleObject521.bin"/><Relationship Id="rId1298" Type="http://schemas.openxmlformats.org/officeDocument/2006/relationships/image" Target="media/image662.wmf"/><Relationship Id="rId528" Type="http://schemas.openxmlformats.org/officeDocument/2006/relationships/oleObject" Target="embeddings/oleObject258.bin"/><Relationship Id="rId735" Type="http://schemas.openxmlformats.org/officeDocument/2006/relationships/image" Target="media/image369.wmf"/><Relationship Id="rId942" Type="http://schemas.openxmlformats.org/officeDocument/2006/relationships/oleObject" Target="embeddings/oleObject462.bin"/><Relationship Id="rId1158" Type="http://schemas.openxmlformats.org/officeDocument/2006/relationships/oleObject" Target="embeddings/oleObject563.bin"/><Relationship Id="rId1365" Type="http://schemas.openxmlformats.org/officeDocument/2006/relationships/oleObject" Target="embeddings/oleObject656.bin"/><Relationship Id="rId1018" Type="http://schemas.openxmlformats.org/officeDocument/2006/relationships/oleObject" Target="embeddings/oleObject500.bin"/><Relationship Id="rId1225" Type="http://schemas.openxmlformats.org/officeDocument/2006/relationships/image" Target="media/image623.wmf"/><Relationship Id="rId71" Type="http://schemas.openxmlformats.org/officeDocument/2006/relationships/oleObject" Target="embeddings/oleObject32.bin"/><Relationship Id="rId802" Type="http://schemas.openxmlformats.org/officeDocument/2006/relationships/oleObject" Target="embeddings/oleObject393.bin"/><Relationship Id="rId29" Type="http://schemas.openxmlformats.org/officeDocument/2006/relationships/oleObject" Target="embeddings/oleObject11.bin"/><Relationship Id="rId178" Type="http://schemas.openxmlformats.org/officeDocument/2006/relationships/oleObject" Target="embeddings/oleObject84.bin"/><Relationship Id="rId385" Type="http://schemas.openxmlformats.org/officeDocument/2006/relationships/oleObject" Target="embeddings/oleObject188.bin"/><Relationship Id="rId592" Type="http://schemas.openxmlformats.org/officeDocument/2006/relationships/oleObject" Target="embeddings/oleObject289.bin"/><Relationship Id="rId245" Type="http://schemas.openxmlformats.org/officeDocument/2006/relationships/oleObject" Target="embeddings/oleObject118.bin"/><Relationship Id="rId452" Type="http://schemas.openxmlformats.org/officeDocument/2006/relationships/oleObject" Target="embeddings/oleObject221.bin"/><Relationship Id="rId897" Type="http://schemas.openxmlformats.org/officeDocument/2006/relationships/image" Target="media/image452.wmf"/><Relationship Id="rId1082" Type="http://schemas.openxmlformats.org/officeDocument/2006/relationships/oleObject" Target="embeddings/oleObject532.bin"/><Relationship Id="rId105" Type="http://schemas.openxmlformats.org/officeDocument/2006/relationships/image" Target="media/image51.wmf"/><Relationship Id="rId312" Type="http://schemas.openxmlformats.org/officeDocument/2006/relationships/oleObject" Target="embeddings/oleObject151.bin"/><Relationship Id="rId757" Type="http://schemas.openxmlformats.org/officeDocument/2006/relationships/image" Target="media/image381.wmf"/><Relationship Id="rId964" Type="http://schemas.openxmlformats.org/officeDocument/2006/relationships/image" Target="media/image485.wmf"/><Relationship Id="rId1387" Type="http://schemas.openxmlformats.org/officeDocument/2006/relationships/oleObject" Target="embeddings/oleObject667.bin"/><Relationship Id="rId93" Type="http://schemas.openxmlformats.org/officeDocument/2006/relationships/oleObject" Target="embeddings/oleObject43.bin"/><Relationship Id="rId617" Type="http://schemas.openxmlformats.org/officeDocument/2006/relationships/oleObject" Target="embeddings/oleObject301.bin"/><Relationship Id="rId824" Type="http://schemas.openxmlformats.org/officeDocument/2006/relationships/oleObject" Target="embeddings/oleObject404.bin"/><Relationship Id="rId1247" Type="http://schemas.openxmlformats.org/officeDocument/2006/relationships/image" Target="media/image635.wmf"/><Relationship Id="rId1107" Type="http://schemas.openxmlformats.org/officeDocument/2006/relationships/image" Target="media/image561.wmf"/><Relationship Id="rId1314" Type="http://schemas.openxmlformats.org/officeDocument/2006/relationships/image" Target="media/image677.png"/><Relationship Id="rId20" Type="http://schemas.openxmlformats.org/officeDocument/2006/relationships/image" Target="media/image8.wmf"/><Relationship Id="rId267" Type="http://schemas.openxmlformats.org/officeDocument/2006/relationships/image" Target="media/image133.wmf"/><Relationship Id="rId474" Type="http://schemas.openxmlformats.org/officeDocument/2006/relationships/oleObject" Target="embeddings/oleObject232.bin"/><Relationship Id="rId127" Type="http://schemas.openxmlformats.org/officeDocument/2006/relationships/oleObject" Target="embeddings/oleObject58.bin"/><Relationship Id="rId681" Type="http://schemas.openxmlformats.org/officeDocument/2006/relationships/image" Target="media/image342.wmf"/><Relationship Id="rId779" Type="http://schemas.openxmlformats.org/officeDocument/2006/relationships/image" Target="media/image392.wmf"/><Relationship Id="rId986" Type="http://schemas.openxmlformats.org/officeDocument/2006/relationships/image" Target="media/image496.wmf"/><Relationship Id="rId334" Type="http://schemas.openxmlformats.org/officeDocument/2006/relationships/oleObject" Target="embeddings/oleObject162.bin"/><Relationship Id="rId541" Type="http://schemas.openxmlformats.org/officeDocument/2006/relationships/oleObject" Target="embeddings/oleObject264.bin"/><Relationship Id="rId639" Type="http://schemas.openxmlformats.org/officeDocument/2006/relationships/image" Target="media/image321.wmf"/><Relationship Id="rId1171" Type="http://schemas.openxmlformats.org/officeDocument/2006/relationships/image" Target="media/image596.wmf"/><Relationship Id="rId1269" Type="http://schemas.openxmlformats.org/officeDocument/2006/relationships/image" Target="media/image646.wmf"/><Relationship Id="rId401" Type="http://schemas.openxmlformats.org/officeDocument/2006/relationships/image" Target="media/image200.wmf"/><Relationship Id="rId846" Type="http://schemas.openxmlformats.org/officeDocument/2006/relationships/oleObject" Target="embeddings/oleObject415.bin"/><Relationship Id="rId1031" Type="http://schemas.openxmlformats.org/officeDocument/2006/relationships/image" Target="media/image519.wmf"/><Relationship Id="rId1129" Type="http://schemas.openxmlformats.org/officeDocument/2006/relationships/oleObject" Target="embeddings/oleObject549.bin"/><Relationship Id="rId706" Type="http://schemas.openxmlformats.org/officeDocument/2006/relationships/oleObject" Target="embeddings/oleObject346.bin"/><Relationship Id="rId913" Type="http://schemas.openxmlformats.org/officeDocument/2006/relationships/image" Target="media/image460.wmf"/><Relationship Id="rId1336" Type="http://schemas.openxmlformats.org/officeDocument/2006/relationships/oleObject" Target="embeddings/oleObject642.bin"/><Relationship Id="rId42" Type="http://schemas.openxmlformats.org/officeDocument/2006/relationships/image" Target="media/image19.wmf"/><Relationship Id="rId191" Type="http://schemas.openxmlformats.org/officeDocument/2006/relationships/oleObject" Target="embeddings/oleObject91.bin"/><Relationship Id="rId289" Type="http://schemas.openxmlformats.org/officeDocument/2006/relationships/image" Target="media/image144.wmf"/><Relationship Id="rId496" Type="http://schemas.openxmlformats.org/officeDocument/2006/relationships/oleObject" Target="embeddings/oleObject243.bin"/><Relationship Id="rId149" Type="http://schemas.openxmlformats.org/officeDocument/2006/relationships/oleObject" Target="embeddings/oleObject69.bin"/><Relationship Id="rId356" Type="http://schemas.openxmlformats.org/officeDocument/2006/relationships/image" Target="media/image178.wmf"/><Relationship Id="rId563" Type="http://schemas.openxmlformats.org/officeDocument/2006/relationships/image" Target="media/image283.wmf"/><Relationship Id="rId770" Type="http://schemas.openxmlformats.org/officeDocument/2006/relationships/oleObject" Target="embeddings/oleObject377.bin"/><Relationship Id="rId1193" Type="http://schemas.openxmlformats.org/officeDocument/2006/relationships/image" Target="media/image607.wmf"/><Relationship Id="rId216" Type="http://schemas.openxmlformats.org/officeDocument/2006/relationships/image" Target="media/image107.wmf"/><Relationship Id="rId423" Type="http://schemas.openxmlformats.org/officeDocument/2006/relationships/image" Target="media/image211.wmf"/><Relationship Id="rId868" Type="http://schemas.openxmlformats.org/officeDocument/2006/relationships/oleObject" Target="embeddings/oleObject425.bin"/><Relationship Id="rId1053" Type="http://schemas.openxmlformats.org/officeDocument/2006/relationships/image" Target="media/image530.wmf"/><Relationship Id="rId1260" Type="http://schemas.openxmlformats.org/officeDocument/2006/relationships/oleObject" Target="embeddings/oleObject613.bin"/><Relationship Id="rId630" Type="http://schemas.openxmlformats.org/officeDocument/2006/relationships/oleObject" Target="embeddings/oleObject308.bin"/><Relationship Id="rId728" Type="http://schemas.openxmlformats.org/officeDocument/2006/relationships/oleObject" Target="embeddings/oleObject357.bin"/><Relationship Id="rId935" Type="http://schemas.openxmlformats.org/officeDocument/2006/relationships/image" Target="media/image471.wmf"/><Relationship Id="rId1358" Type="http://schemas.openxmlformats.org/officeDocument/2006/relationships/image" Target="media/image700.wmf"/><Relationship Id="rId64" Type="http://schemas.openxmlformats.org/officeDocument/2006/relationships/image" Target="media/image30.wmf"/><Relationship Id="rId1120" Type="http://schemas.openxmlformats.org/officeDocument/2006/relationships/image" Target="media/image569.wmf"/><Relationship Id="rId1218" Type="http://schemas.openxmlformats.org/officeDocument/2006/relationships/oleObject" Target="embeddings/oleObject593.bin"/><Relationship Id="rId280" Type="http://schemas.openxmlformats.org/officeDocument/2006/relationships/oleObject" Target="embeddings/oleObject135.bin"/><Relationship Id="rId140" Type="http://schemas.openxmlformats.org/officeDocument/2006/relationships/image" Target="media/image70.emf"/><Relationship Id="rId378" Type="http://schemas.openxmlformats.org/officeDocument/2006/relationships/image" Target="media/image189.wmf"/><Relationship Id="rId585" Type="http://schemas.openxmlformats.org/officeDocument/2006/relationships/image" Target="media/image294.wmf"/><Relationship Id="rId792" Type="http://schemas.openxmlformats.org/officeDocument/2006/relationships/oleObject" Target="embeddings/oleObject388.bin"/><Relationship Id="rId6" Type="http://schemas.openxmlformats.org/officeDocument/2006/relationships/endnotes" Target="endnotes.xml"/><Relationship Id="rId238" Type="http://schemas.openxmlformats.org/officeDocument/2006/relationships/image" Target="media/image118.wmf"/><Relationship Id="rId445" Type="http://schemas.openxmlformats.org/officeDocument/2006/relationships/image" Target="media/image222.wmf"/><Relationship Id="rId652" Type="http://schemas.openxmlformats.org/officeDocument/2006/relationships/oleObject" Target="embeddings/oleObject319.bin"/><Relationship Id="rId1075" Type="http://schemas.openxmlformats.org/officeDocument/2006/relationships/image" Target="media/image541.wmf"/><Relationship Id="rId1282" Type="http://schemas.openxmlformats.org/officeDocument/2006/relationships/oleObject" Target="embeddings/oleObject624.bin"/><Relationship Id="rId305" Type="http://schemas.openxmlformats.org/officeDocument/2006/relationships/image" Target="media/image152.wmf"/><Relationship Id="rId512" Type="http://schemas.openxmlformats.org/officeDocument/2006/relationships/oleObject" Target="embeddings/oleObject250.bin"/><Relationship Id="rId957" Type="http://schemas.openxmlformats.org/officeDocument/2006/relationships/image" Target="media/image481.wmf"/><Relationship Id="rId1142" Type="http://schemas.openxmlformats.org/officeDocument/2006/relationships/image" Target="media/image581.wmf"/><Relationship Id="rId86" Type="http://schemas.openxmlformats.org/officeDocument/2006/relationships/image" Target="media/image41.wmf"/><Relationship Id="rId817" Type="http://schemas.openxmlformats.org/officeDocument/2006/relationships/image" Target="media/image411.wmf"/><Relationship Id="rId1002" Type="http://schemas.openxmlformats.org/officeDocument/2006/relationships/oleObject" Target="embeddings/oleObject492.bin"/><Relationship Id="rId1307" Type="http://schemas.openxmlformats.org/officeDocument/2006/relationships/image" Target="media/image670.png"/><Relationship Id="rId13" Type="http://schemas.openxmlformats.org/officeDocument/2006/relationships/oleObject" Target="embeddings/oleObject3.bin"/><Relationship Id="rId162" Type="http://schemas.openxmlformats.org/officeDocument/2006/relationships/image" Target="media/image82.wmf"/><Relationship Id="rId467" Type="http://schemas.openxmlformats.org/officeDocument/2006/relationships/image" Target="media/image233.wmf"/><Relationship Id="rId1097" Type="http://schemas.openxmlformats.org/officeDocument/2006/relationships/image" Target="media/image556.wmf"/><Relationship Id="rId674" Type="http://schemas.openxmlformats.org/officeDocument/2006/relationships/oleObject" Target="embeddings/oleObject330.bin"/><Relationship Id="rId881" Type="http://schemas.openxmlformats.org/officeDocument/2006/relationships/image" Target="media/image444.wmf"/><Relationship Id="rId979" Type="http://schemas.openxmlformats.org/officeDocument/2006/relationships/oleObject" Target="embeddings/oleObject481.bin"/><Relationship Id="rId327" Type="http://schemas.openxmlformats.org/officeDocument/2006/relationships/image" Target="media/image163.wmf"/><Relationship Id="rId534" Type="http://schemas.openxmlformats.org/officeDocument/2006/relationships/oleObject" Target="embeddings/oleObject261.bin"/><Relationship Id="rId741" Type="http://schemas.openxmlformats.org/officeDocument/2006/relationships/image" Target="media/image372.wmf"/><Relationship Id="rId839" Type="http://schemas.openxmlformats.org/officeDocument/2006/relationships/image" Target="media/image422.wmf"/><Relationship Id="rId1164" Type="http://schemas.openxmlformats.org/officeDocument/2006/relationships/oleObject" Target="embeddings/oleObject566.bin"/><Relationship Id="rId1371" Type="http://schemas.openxmlformats.org/officeDocument/2006/relationships/oleObject" Target="embeddings/oleObject659.bin"/><Relationship Id="rId601" Type="http://schemas.openxmlformats.org/officeDocument/2006/relationships/image" Target="media/image302.wmf"/><Relationship Id="rId1024" Type="http://schemas.openxmlformats.org/officeDocument/2006/relationships/oleObject" Target="embeddings/oleObject503.bin"/><Relationship Id="rId1231" Type="http://schemas.openxmlformats.org/officeDocument/2006/relationships/image" Target="media/image626.emf"/><Relationship Id="rId906" Type="http://schemas.openxmlformats.org/officeDocument/2006/relationships/oleObject" Target="embeddings/oleObject444.bin"/><Relationship Id="rId1329" Type="http://schemas.openxmlformats.org/officeDocument/2006/relationships/image" Target="media/image685.wmf"/><Relationship Id="rId35" Type="http://schemas.openxmlformats.org/officeDocument/2006/relationships/oleObject" Target="embeddings/oleObject14.bin"/><Relationship Id="rId184" Type="http://schemas.openxmlformats.org/officeDocument/2006/relationships/image" Target="media/image91.wmf"/><Relationship Id="rId391" Type="http://schemas.openxmlformats.org/officeDocument/2006/relationships/image" Target="media/image195.wmf"/><Relationship Id="rId251" Type="http://schemas.openxmlformats.org/officeDocument/2006/relationships/oleObject" Target="embeddings/oleObject121.bin"/><Relationship Id="rId489" Type="http://schemas.openxmlformats.org/officeDocument/2006/relationships/image" Target="media/image244.wmf"/><Relationship Id="rId696" Type="http://schemas.openxmlformats.org/officeDocument/2006/relationships/oleObject" Target="embeddings/oleObject341.bin"/><Relationship Id="rId349" Type="http://schemas.openxmlformats.org/officeDocument/2006/relationships/oleObject" Target="embeddings/oleObject169.bin"/><Relationship Id="rId556" Type="http://schemas.openxmlformats.org/officeDocument/2006/relationships/oleObject" Target="embeddings/oleObject271.bin"/><Relationship Id="rId763" Type="http://schemas.openxmlformats.org/officeDocument/2006/relationships/image" Target="media/image384.wmf"/><Relationship Id="rId1186" Type="http://schemas.openxmlformats.org/officeDocument/2006/relationships/oleObject" Target="embeddings/oleObject577.bin"/><Relationship Id="rId1393" Type="http://schemas.openxmlformats.org/officeDocument/2006/relationships/oleObject" Target="embeddings/oleObject670.bin"/><Relationship Id="rId111" Type="http://schemas.openxmlformats.org/officeDocument/2006/relationships/image" Target="media/image54.wmf"/><Relationship Id="rId209" Type="http://schemas.openxmlformats.org/officeDocument/2006/relationships/oleObject" Target="embeddings/oleObject100.bin"/><Relationship Id="rId416" Type="http://schemas.openxmlformats.org/officeDocument/2006/relationships/oleObject" Target="embeddings/oleObject203.bin"/><Relationship Id="rId970" Type="http://schemas.openxmlformats.org/officeDocument/2006/relationships/image" Target="media/image488.wmf"/><Relationship Id="rId1046" Type="http://schemas.openxmlformats.org/officeDocument/2006/relationships/oleObject" Target="embeddings/oleObject514.bin"/><Relationship Id="rId1253" Type="http://schemas.openxmlformats.org/officeDocument/2006/relationships/image" Target="media/image638.wmf"/><Relationship Id="rId623" Type="http://schemas.openxmlformats.org/officeDocument/2006/relationships/oleObject" Target="embeddings/oleObject304.bin"/><Relationship Id="rId830" Type="http://schemas.openxmlformats.org/officeDocument/2006/relationships/oleObject" Target="embeddings/oleObject407.bin"/><Relationship Id="rId928" Type="http://schemas.openxmlformats.org/officeDocument/2006/relationships/oleObject" Target="embeddings/oleObject455.bin"/><Relationship Id="rId57" Type="http://schemas.openxmlformats.org/officeDocument/2006/relationships/oleObject" Target="embeddings/oleObject25.bin"/><Relationship Id="rId1113" Type="http://schemas.openxmlformats.org/officeDocument/2006/relationships/image" Target="media/image564.png"/><Relationship Id="rId1320" Type="http://schemas.openxmlformats.org/officeDocument/2006/relationships/oleObject" Target="embeddings/oleObject634.bin"/><Relationship Id="rId122" Type="http://schemas.openxmlformats.org/officeDocument/2006/relationships/image" Target="media/image61.wmf"/><Relationship Id="rId774" Type="http://schemas.openxmlformats.org/officeDocument/2006/relationships/oleObject" Target="embeddings/oleObject379.bin"/><Relationship Id="rId981" Type="http://schemas.openxmlformats.org/officeDocument/2006/relationships/oleObject" Target="embeddings/oleObject482.bin"/><Relationship Id="rId1057" Type="http://schemas.openxmlformats.org/officeDocument/2006/relationships/image" Target="media/image532.wmf"/><Relationship Id="rId427" Type="http://schemas.openxmlformats.org/officeDocument/2006/relationships/image" Target="media/image213.wmf"/><Relationship Id="rId634" Type="http://schemas.openxmlformats.org/officeDocument/2006/relationships/oleObject" Target="embeddings/oleObject310.bin"/><Relationship Id="rId841" Type="http://schemas.openxmlformats.org/officeDocument/2006/relationships/image" Target="media/image423.wmf"/><Relationship Id="rId1264" Type="http://schemas.openxmlformats.org/officeDocument/2006/relationships/oleObject" Target="embeddings/oleObject615.bin"/><Relationship Id="rId273" Type="http://schemas.openxmlformats.org/officeDocument/2006/relationships/image" Target="media/image136.wmf"/><Relationship Id="rId480" Type="http://schemas.openxmlformats.org/officeDocument/2006/relationships/oleObject" Target="embeddings/oleObject235.bin"/><Relationship Id="rId701" Type="http://schemas.openxmlformats.org/officeDocument/2006/relationships/image" Target="media/image352.wmf"/><Relationship Id="rId939" Type="http://schemas.openxmlformats.org/officeDocument/2006/relationships/image" Target="media/image473.wmf"/><Relationship Id="rId1124" Type="http://schemas.openxmlformats.org/officeDocument/2006/relationships/image" Target="media/image572.wmf"/><Relationship Id="rId1331" Type="http://schemas.openxmlformats.org/officeDocument/2006/relationships/image" Target="media/image686.wmf"/><Relationship Id="rId68" Type="http://schemas.openxmlformats.org/officeDocument/2006/relationships/image" Target="media/image32.wmf"/><Relationship Id="rId133" Type="http://schemas.openxmlformats.org/officeDocument/2006/relationships/oleObject" Target="embeddings/oleObject61.bin"/><Relationship Id="rId340" Type="http://schemas.openxmlformats.org/officeDocument/2006/relationships/oleObject" Target="embeddings/oleObject165.bin"/><Relationship Id="rId578" Type="http://schemas.openxmlformats.org/officeDocument/2006/relationships/oleObject" Target="embeddings/oleObject282.bin"/><Relationship Id="rId785" Type="http://schemas.openxmlformats.org/officeDocument/2006/relationships/image" Target="media/image395.wmf"/><Relationship Id="rId992" Type="http://schemas.openxmlformats.org/officeDocument/2006/relationships/image" Target="media/image499.wmf"/><Relationship Id="rId200" Type="http://schemas.openxmlformats.org/officeDocument/2006/relationships/image" Target="media/image99.wmf"/><Relationship Id="rId438" Type="http://schemas.openxmlformats.org/officeDocument/2006/relationships/oleObject" Target="embeddings/oleObject214.bin"/><Relationship Id="rId645" Type="http://schemas.openxmlformats.org/officeDocument/2006/relationships/image" Target="media/image324.wmf"/><Relationship Id="rId852" Type="http://schemas.openxmlformats.org/officeDocument/2006/relationships/image" Target="media/image429.wmf"/><Relationship Id="rId1068" Type="http://schemas.openxmlformats.org/officeDocument/2006/relationships/oleObject" Target="embeddings/oleObject525.bin"/><Relationship Id="rId1275" Type="http://schemas.openxmlformats.org/officeDocument/2006/relationships/image" Target="media/image649.wmf"/><Relationship Id="rId284" Type="http://schemas.openxmlformats.org/officeDocument/2006/relationships/oleObject" Target="embeddings/oleObject137.bin"/><Relationship Id="rId491" Type="http://schemas.openxmlformats.org/officeDocument/2006/relationships/image" Target="media/image245.wmf"/><Relationship Id="rId505" Type="http://schemas.openxmlformats.org/officeDocument/2006/relationships/image" Target="media/image252.wmf"/><Relationship Id="rId712" Type="http://schemas.openxmlformats.org/officeDocument/2006/relationships/oleObject" Target="embeddings/oleObject349.bin"/><Relationship Id="rId1135" Type="http://schemas.openxmlformats.org/officeDocument/2006/relationships/oleObject" Target="embeddings/oleObject552.bin"/><Relationship Id="rId1342" Type="http://schemas.openxmlformats.org/officeDocument/2006/relationships/oleObject" Target="embeddings/oleObject645.bin"/><Relationship Id="rId79" Type="http://schemas.openxmlformats.org/officeDocument/2006/relationships/oleObject" Target="embeddings/oleObject36.bin"/><Relationship Id="rId144" Type="http://schemas.openxmlformats.org/officeDocument/2006/relationships/image" Target="media/image72.wmf"/><Relationship Id="rId589" Type="http://schemas.openxmlformats.org/officeDocument/2006/relationships/image" Target="media/image296.wmf"/><Relationship Id="rId796" Type="http://schemas.openxmlformats.org/officeDocument/2006/relationships/oleObject" Target="embeddings/oleObject390.bin"/><Relationship Id="rId1202" Type="http://schemas.openxmlformats.org/officeDocument/2006/relationships/oleObject" Target="embeddings/oleObject585.bin"/><Relationship Id="rId351" Type="http://schemas.openxmlformats.org/officeDocument/2006/relationships/oleObject" Target="embeddings/oleObject170.bin"/><Relationship Id="rId449" Type="http://schemas.openxmlformats.org/officeDocument/2006/relationships/image" Target="media/image224.wmf"/><Relationship Id="rId656" Type="http://schemas.openxmlformats.org/officeDocument/2006/relationships/oleObject" Target="embeddings/oleObject321.bin"/><Relationship Id="rId863" Type="http://schemas.openxmlformats.org/officeDocument/2006/relationships/image" Target="media/image435.wmf"/><Relationship Id="rId1079" Type="http://schemas.openxmlformats.org/officeDocument/2006/relationships/image" Target="media/image543.wmf"/><Relationship Id="rId1286" Type="http://schemas.openxmlformats.org/officeDocument/2006/relationships/oleObject" Target="embeddings/oleObject626.bin"/><Relationship Id="rId211" Type="http://schemas.openxmlformats.org/officeDocument/2006/relationships/oleObject" Target="embeddings/oleObject101.bin"/><Relationship Id="rId295" Type="http://schemas.openxmlformats.org/officeDocument/2006/relationships/image" Target="media/image147.wmf"/><Relationship Id="rId309" Type="http://schemas.openxmlformats.org/officeDocument/2006/relationships/image" Target="media/image154.wmf"/><Relationship Id="rId516" Type="http://schemas.openxmlformats.org/officeDocument/2006/relationships/oleObject" Target="embeddings/oleObject252.bin"/><Relationship Id="rId1146" Type="http://schemas.openxmlformats.org/officeDocument/2006/relationships/image" Target="media/image583.wmf"/><Relationship Id="rId723" Type="http://schemas.openxmlformats.org/officeDocument/2006/relationships/image" Target="media/image363.wmf"/><Relationship Id="rId930" Type="http://schemas.openxmlformats.org/officeDocument/2006/relationships/oleObject" Target="embeddings/oleObject456.bin"/><Relationship Id="rId1006" Type="http://schemas.openxmlformats.org/officeDocument/2006/relationships/oleObject" Target="embeddings/oleObject494.bin"/><Relationship Id="rId1353" Type="http://schemas.openxmlformats.org/officeDocument/2006/relationships/image" Target="media/image697.emf"/><Relationship Id="rId155" Type="http://schemas.openxmlformats.org/officeDocument/2006/relationships/oleObject" Target="embeddings/oleObject72.bin"/><Relationship Id="rId362" Type="http://schemas.openxmlformats.org/officeDocument/2006/relationships/image" Target="media/image181.wmf"/><Relationship Id="rId1213" Type="http://schemas.openxmlformats.org/officeDocument/2006/relationships/image" Target="media/image617.wmf"/><Relationship Id="rId1297" Type="http://schemas.openxmlformats.org/officeDocument/2006/relationships/oleObject" Target="embeddings/oleObject630.bin"/><Relationship Id="rId222" Type="http://schemas.openxmlformats.org/officeDocument/2006/relationships/image" Target="media/image110.wmf"/><Relationship Id="rId667" Type="http://schemas.openxmlformats.org/officeDocument/2006/relationships/image" Target="media/image335.wmf"/><Relationship Id="rId874" Type="http://schemas.openxmlformats.org/officeDocument/2006/relationships/oleObject" Target="embeddings/oleObject428.bin"/><Relationship Id="rId17" Type="http://schemas.openxmlformats.org/officeDocument/2006/relationships/oleObject" Target="embeddings/oleObject5.bin"/><Relationship Id="rId527" Type="http://schemas.openxmlformats.org/officeDocument/2006/relationships/image" Target="media/image264.wmf"/><Relationship Id="rId734" Type="http://schemas.openxmlformats.org/officeDocument/2006/relationships/oleObject" Target="embeddings/oleObject360.bin"/><Relationship Id="rId941" Type="http://schemas.openxmlformats.org/officeDocument/2006/relationships/image" Target="media/image474.wmf"/><Relationship Id="rId1157" Type="http://schemas.openxmlformats.org/officeDocument/2006/relationships/image" Target="media/image589.wmf"/><Relationship Id="rId1364" Type="http://schemas.openxmlformats.org/officeDocument/2006/relationships/image" Target="media/image703.wmf"/><Relationship Id="rId70" Type="http://schemas.openxmlformats.org/officeDocument/2006/relationships/image" Target="media/image33.wmf"/><Relationship Id="rId166" Type="http://schemas.openxmlformats.org/officeDocument/2006/relationships/image" Target="media/image84.wmf"/><Relationship Id="rId373" Type="http://schemas.openxmlformats.org/officeDocument/2006/relationships/oleObject" Target="embeddings/oleObject181.bin"/><Relationship Id="rId580" Type="http://schemas.openxmlformats.org/officeDocument/2006/relationships/oleObject" Target="embeddings/oleObject283.bin"/><Relationship Id="rId801" Type="http://schemas.openxmlformats.org/officeDocument/2006/relationships/image" Target="media/image403.wmf"/><Relationship Id="rId1017" Type="http://schemas.openxmlformats.org/officeDocument/2006/relationships/image" Target="media/image512.wmf"/><Relationship Id="rId1224" Type="http://schemas.openxmlformats.org/officeDocument/2006/relationships/oleObject" Target="embeddings/oleObject596.bin"/><Relationship Id="rId1" Type="http://schemas.openxmlformats.org/officeDocument/2006/relationships/numbering" Target="numbering.xml"/><Relationship Id="rId233" Type="http://schemas.openxmlformats.org/officeDocument/2006/relationships/oleObject" Target="embeddings/oleObject112.bin"/><Relationship Id="rId440" Type="http://schemas.openxmlformats.org/officeDocument/2006/relationships/oleObject" Target="embeddings/oleObject215.bin"/><Relationship Id="rId678" Type="http://schemas.openxmlformats.org/officeDocument/2006/relationships/oleObject" Target="embeddings/oleObject332.bin"/><Relationship Id="rId885" Type="http://schemas.openxmlformats.org/officeDocument/2006/relationships/image" Target="media/image446.wmf"/><Relationship Id="rId1070" Type="http://schemas.openxmlformats.org/officeDocument/2006/relationships/oleObject" Target="embeddings/oleObject526.bin"/><Relationship Id="rId28" Type="http://schemas.openxmlformats.org/officeDocument/2006/relationships/image" Target="media/image12.wmf"/><Relationship Id="rId300" Type="http://schemas.openxmlformats.org/officeDocument/2006/relationships/oleObject" Target="embeddings/oleObject145.bin"/><Relationship Id="rId538" Type="http://schemas.openxmlformats.org/officeDocument/2006/relationships/oleObject" Target="embeddings/oleObject263.bin"/><Relationship Id="rId745" Type="http://schemas.openxmlformats.org/officeDocument/2006/relationships/image" Target="media/image374.wmf"/><Relationship Id="rId952" Type="http://schemas.openxmlformats.org/officeDocument/2006/relationships/oleObject" Target="embeddings/oleObject468.bin"/><Relationship Id="rId1168" Type="http://schemas.openxmlformats.org/officeDocument/2006/relationships/oleObject" Target="embeddings/oleObject568.bin"/><Relationship Id="rId1375" Type="http://schemas.openxmlformats.org/officeDocument/2006/relationships/oleObject" Target="embeddings/oleObject661.bin"/><Relationship Id="rId81" Type="http://schemas.openxmlformats.org/officeDocument/2006/relationships/oleObject" Target="embeddings/oleObject37.bin"/><Relationship Id="rId177" Type="http://schemas.openxmlformats.org/officeDocument/2006/relationships/oleObject" Target="embeddings/oleObject83.bin"/><Relationship Id="rId384" Type="http://schemas.openxmlformats.org/officeDocument/2006/relationships/oleObject" Target="embeddings/oleObject187.bin"/><Relationship Id="rId591" Type="http://schemas.openxmlformats.org/officeDocument/2006/relationships/image" Target="media/image297.wmf"/><Relationship Id="rId605" Type="http://schemas.openxmlformats.org/officeDocument/2006/relationships/image" Target="media/image304.wmf"/><Relationship Id="rId812" Type="http://schemas.openxmlformats.org/officeDocument/2006/relationships/oleObject" Target="embeddings/oleObject398.bin"/><Relationship Id="rId1028" Type="http://schemas.openxmlformats.org/officeDocument/2006/relationships/oleObject" Target="embeddings/oleObject505.bin"/><Relationship Id="rId1235" Type="http://schemas.openxmlformats.org/officeDocument/2006/relationships/image" Target="media/image629.wmf"/><Relationship Id="rId244" Type="http://schemas.openxmlformats.org/officeDocument/2006/relationships/image" Target="media/image121.wmf"/><Relationship Id="rId689" Type="http://schemas.openxmlformats.org/officeDocument/2006/relationships/image" Target="media/image346.wmf"/><Relationship Id="rId896" Type="http://schemas.openxmlformats.org/officeDocument/2006/relationships/oleObject" Target="embeddings/oleObject439.bin"/><Relationship Id="rId1081" Type="http://schemas.openxmlformats.org/officeDocument/2006/relationships/image" Target="media/image544.wmf"/><Relationship Id="rId1302" Type="http://schemas.openxmlformats.org/officeDocument/2006/relationships/image" Target="media/image665.png"/><Relationship Id="rId39" Type="http://schemas.openxmlformats.org/officeDocument/2006/relationships/oleObject" Target="embeddings/oleObject16.bin"/><Relationship Id="rId451" Type="http://schemas.openxmlformats.org/officeDocument/2006/relationships/image" Target="media/image225.wmf"/><Relationship Id="rId549" Type="http://schemas.openxmlformats.org/officeDocument/2006/relationships/image" Target="media/image276.wmf"/><Relationship Id="rId756" Type="http://schemas.openxmlformats.org/officeDocument/2006/relationships/oleObject" Target="embeddings/oleObject370.bin"/><Relationship Id="rId1179" Type="http://schemas.openxmlformats.org/officeDocument/2006/relationships/image" Target="media/image600.wmf"/><Relationship Id="rId1386" Type="http://schemas.openxmlformats.org/officeDocument/2006/relationships/image" Target="media/image714.wmf"/><Relationship Id="rId104" Type="http://schemas.openxmlformats.org/officeDocument/2006/relationships/oleObject" Target="embeddings/oleObject48.bin"/><Relationship Id="rId188" Type="http://schemas.openxmlformats.org/officeDocument/2006/relationships/image" Target="media/image93.wmf"/><Relationship Id="rId311" Type="http://schemas.openxmlformats.org/officeDocument/2006/relationships/image" Target="media/image155.wmf"/><Relationship Id="rId395" Type="http://schemas.openxmlformats.org/officeDocument/2006/relationships/image" Target="media/image197.wmf"/><Relationship Id="rId409" Type="http://schemas.openxmlformats.org/officeDocument/2006/relationships/image" Target="media/image204.wmf"/><Relationship Id="rId963" Type="http://schemas.openxmlformats.org/officeDocument/2006/relationships/oleObject" Target="embeddings/oleObject473.bin"/><Relationship Id="rId1039" Type="http://schemas.openxmlformats.org/officeDocument/2006/relationships/image" Target="media/image523.wmf"/><Relationship Id="rId1246" Type="http://schemas.openxmlformats.org/officeDocument/2006/relationships/oleObject" Target="embeddings/oleObject606.bin"/><Relationship Id="rId92" Type="http://schemas.openxmlformats.org/officeDocument/2006/relationships/image" Target="media/image44.wmf"/><Relationship Id="rId616" Type="http://schemas.openxmlformats.org/officeDocument/2006/relationships/image" Target="media/image310.wmf"/><Relationship Id="rId823" Type="http://schemas.openxmlformats.org/officeDocument/2006/relationships/image" Target="media/image414.wmf"/><Relationship Id="rId255" Type="http://schemas.openxmlformats.org/officeDocument/2006/relationships/oleObject" Target="embeddings/oleObject123.bin"/><Relationship Id="rId462" Type="http://schemas.openxmlformats.org/officeDocument/2006/relationships/oleObject" Target="embeddings/oleObject226.bin"/><Relationship Id="rId1092" Type="http://schemas.openxmlformats.org/officeDocument/2006/relationships/image" Target="media/image551.emf"/><Relationship Id="rId1106" Type="http://schemas.openxmlformats.org/officeDocument/2006/relationships/oleObject" Target="embeddings/oleObject540.bin"/><Relationship Id="rId1313" Type="http://schemas.openxmlformats.org/officeDocument/2006/relationships/image" Target="media/image676.png"/><Relationship Id="rId1397" Type="http://schemas.openxmlformats.org/officeDocument/2006/relationships/fontTable" Target="fontTable.xml"/><Relationship Id="rId115" Type="http://schemas.openxmlformats.org/officeDocument/2006/relationships/image" Target="media/image56.wmf"/><Relationship Id="rId322" Type="http://schemas.openxmlformats.org/officeDocument/2006/relationships/oleObject" Target="embeddings/oleObject156.bin"/><Relationship Id="rId767" Type="http://schemas.openxmlformats.org/officeDocument/2006/relationships/image" Target="media/image386.wmf"/><Relationship Id="rId974" Type="http://schemas.openxmlformats.org/officeDocument/2006/relationships/image" Target="media/image490.wmf"/><Relationship Id="rId199" Type="http://schemas.openxmlformats.org/officeDocument/2006/relationships/oleObject" Target="embeddings/oleObject95.bin"/><Relationship Id="rId627" Type="http://schemas.openxmlformats.org/officeDocument/2006/relationships/image" Target="media/image315.wmf"/><Relationship Id="rId834" Type="http://schemas.openxmlformats.org/officeDocument/2006/relationships/oleObject" Target="embeddings/oleObject409.bin"/><Relationship Id="rId1257" Type="http://schemas.openxmlformats.org/officeDocument/2006/relationships/image" Target="media/image640.wmf"/><Relationship Id="rId266" Type="http://schemas.openxmlformats.org/officeDocument/2006/relationships/image" Target="media/image132.emf"/><Relationship Id="rId473" Type="http://schemas.openxmlformats.org/officeDocument/2006/relationships/image" Target="media/image236.wmf"/><Relationship Id="rId680" Type="http://schemas.openxmlformats.org/officeDocument/2006/relationships/oleObject" Target="embeddings/oleObject333.bin"/><Relationship Id="rId901" Type="http://schemas.openxmlformats.org/officeDocument/2006/relationships/image" Target="media/image454.wmf"/><Relationship Id="rId1117" Type="http://schemas.openxmlformats.org/officeDocument/2006/relationships/oleObject" Target="embeddings/oleObject544.bin"/><Relationship Id="rId1324" Type="http://schemas.openxmlformats.org/officeDocument/2006/relationships/oleObject" Target="embeddings/oleObject636.bin"/><Relationship Id="rId30" Type="http://schemas.openxmlformats.org/officeDocument/2006/relationships/image" Target="media/image13.wmf"/><Relationship Id="rId126" Type="http://schemas.openxmlformats.org/officeDocument/2006/relationships/image" Target="media/image63.wmf"/><Relationship Id="rId333" Type="http://schemas.openxmlformats.org/officeDocument/2006/relationships/image" Target="media/image166.wmf"/><Relationship Id="rId540" Type="http://schemas.openxmlformats.org/officeDocument/2006/relationships/image" Target="media/image271.wmf"/><Relationship Id="rId778" Type="http://schemas.openxmlformats.org/officeDocument/2006/relationships/oleObject" Target="embeddings/oleObject381.bin"/><Relationship Id="rId985" Type="http://schemas.openxmlformats.org/officeDocument/2006/relationships/oleObject" Target="embeddings/oleObject484.bin"/><Relationship Id="rId1170" Type="http://schemas.openxmlformats.org/officeDocument/2006/relationships/oleObject" Target="embeddings/oleObject569.bin"/><Relationship Id="rId638" Type="http://schemas.openxmlformats.org/officeDocument/2006/relationships/oleObject" Target="embeddings/oleObject312.bin"/><Relationship Id="rId845" Type="http://schemas.openxmlformats.org/officeDocument/2006/relationships/image" Target="media/image425.wmf"/><Relationship Id="rId1030" Type="http://schemas.openxmlformats.org/officeDocument/2006/relationships/oleObject" Target="embeddings/oleObject506.bin"/><Relationship Id="rId1268" Type="http://schemas.openxmlformats.org/officeDocument/2006/relationships/oleObject" Target="embeddings/oleObject617.bin"/><Relationship Id="rId277" Type="http://schemas.openxmlformats.org/officeDocument/2006/relationships/image" Target="media/image138.wmf"/><Relationship Id="rId400" Type="http://schemas.openxmlformats.org/officeDocument/2006/relationships/oleObject" Target="embeddings/oleObject195.bin"/><Relationship Id="rId484" Type="http://schemas.openxmlformats.org/officeDocument/2006/relationships/oleObject" Target="embeddings/oleObject237.bin"/><Relationship Id="rId705" Type="http://schemas.openxmlformats.org/officeDocument/2006/relationships/image" Target="media/image354.wmf"/><Relationship Id="rId1128" Type="http://schemas.openxmlformats.org/officeDocument/2006/relationships/image" Target="media/image574.wmf"/><Relationship Id="rId1335" Type="http://schemas.openxmlformats.org/officeDocument/2006/relationships/image" Target="media/image688.wmf"/><Relationship Id="rId137" Type="http://schemas.openxmlformats.org/officeDocument/2006/relationships/oleObject" Target="embeddings/oleObject63.bin"/><Relationship Id="rId344" Type="http://schemas.openxmlformats.org/officeDocument/2006/relationships/oleObject" Target="embeddings/oleObject167.bin"/><Relationship Id="rId691" Type="http://schemas.openxmlformats.org/officeDocument/2006/relationships/image" Target="media/image347.wmf"/><Relationship Id="rId789" Type="http://schemas.openxmlformats.org/officeDocument/2006/relationships/image" Target="media/image397.wmf"/><Relationship Id="rId912" Type="http://schemas.openxmlformats.org/officeDocument/2006/relationships/oleObject" Target="embeddings/oleObject447.bin"/><Relationship Id="rId996" Type="http://schemas.openxmlformats.org/officeDocument/2006/relationships/image" Target="media/image501.emf"/><Relationship Id="rId41" Type="http://schemas.openxmlformats.org/officeDocument/2006/relationships/oleObject" Target="embeddings/oleObject17.bin"/><Relationship Id="rId551" Type="http://schemas.openxmlformats.org/officeDocument/2006/relationships/image" Target="media/image277.wmf"/><Relationship Id="rId649" Type="http://schemas.openxmlformats.org/officeDocument/2006/relationships/image" Target="media/image326.wmf"/><Relationship Id="rId856" Type="http://schemas.openxmlformats.org/officeDocument/2006/relationships/image" Target="media/image431.wmf"/><Relationship Id="rId1181" Type="http://schemas.openxmlformats.org/officeDocument/2006/relationships/image" Target="media/image601.wmf"/><Relationship Id="rId1279" Type="http://schemas.openxmlformats.org/officeDocument/2006/relationships/image" Target="media/image651.wmf"/><Relationship Id="rId190" Type="http://schemas.openxmlformats.org/officeDocument/2006/relationships/image" Target="media/image94.wmf"/><Relationship Id="rId204" Type="http://schemas.openxmlformats.org/officeDocument/2006/relationships/image" Target="media/image101.wmf"/><Relationship Id="rId288" Type="http://schemas.openxmlformats.org/officeDocument/2006/relationships/oleObject" Target="embeddings/oleObject139.bin"/><Relationship Id="rId411" Type="http://schemas.openxmlformats.org/officeDocument/2006/relationships/image" Target="media/image205.wmf"/><Relationship Id="rId509" Type="http://schemas.openxmlformats.org/officeDocument/2006/relationships/image" Target="media/image255.wmf"/><Relationship Id="rId1041" Type="http://schemas.openxmlformats.org/officeDocument/2006/relationships/image" Target="media/image524.wmf"/><Relationship Id="rId1139" Type="http://schemas.openxmlformats.org/officeDocument/2006/relationships/oleObject" Target="embeddings/oleObject554.bin"/><Relationship Id="rId1346" Type="http://schemas.openxmlformats.org/officeDocument/2006/relationships/oleObject" Target="embeddings/oleObject647.bin"/><Relationship Id="rId495" Type="http://schemas.openxmlformats.org/officeDocument/2006/relationships/image" Target="media/image247.wmf"/><Relationship Id="rId716" Type="http://schemas.openxmlformats.org/officeDocument/2006/relationships/oleObject" Target="embeddings/oleObject351.bin"/><Relationship Id="rId923" Type="http://schemas.openxmlformats.org/officeDocument/2006/relationships/image" Target="media/image465.wmf"/><Relationship Id="rId52" Type="http://schemas.openxmlformats.org/officeDocument/2006/relationships/image" Target="media/image24.wmf"/><Relationship Id="rId148" Type="http://schemas.openxmlformats.org/officeDocument/2006/relationships/image" Target="media/image74.wmf"/><Relationship Id="rId355" Type="http://schemas.openxmlformats.org/officeDocument/2006/relationships/oleObject" Target="embeddings/oleObject172.bin"/><Relationship Id="rId562" Type="http://schemas.openxmlformats.org/officeDocument/2006/relationships/oleObject" Target="embeddings/oleObject274.bin"/><Relationship Id="rId1192" Type="http://schemas.openxmlformats.org/officeDocument/2006/relationships/oleObject" Target="embeddings/oleObject580.bin"/><Relationship Id="rId1206" Type="http://schemas.openxmlformats.org/officeDocument/2006/relationships/oleObject" Target="embeddings/oleObject587.bin"/><Relationship Id="rId215" Type="http://schemas.openxmlformats.org/officeDocument/2006/relationships/oleObject" Target="embeddings/oleObject103.bin"/><Relationship Id="rId422" Type="http://schemas.openxmlformats.org/officeDocument/2006/relationships/oleObject" Target="embeddings/oleObject206.bin"/><Relationship Id="rId867" Type="http://schemas.openxmlformats.org/officeDocument/2006/relationships/image" Target="media/image437.wmf"/><Relationship Id="rId1052" Type="http://schemas.openxmlformats.org/officeDocument/2006/relationships/oleObject" Target="embeddings/oleObject517.bin"/><Relationship Id="rId299" Type="http://schemas.openxmlformats.org/officeDocument/2006/relationships/image" Target="media/image149.wmf"/><Relationship Id="rId727" Type="http://schemas.openxmlformats.org/officeDocument/2006/relationships/image" Target="media/image365.wmf"/><Relationship Id="rId934" Type="http://schemas.openxmlformats.org/officeDocument/2006/relationships/oleObject" Target="embeddings/oleObject458.bin"/><Relationship Id="rId1357" Type="http://schemas.openxmlformats.org/officeDocument/2006/relationships/oleObject" Target="embeddings/oleObject652.bin"/><Relationship Id="rId63" Type="http://schemas.openxmlformats.org/officeDocument/2006/relationships/oleObject" Target="embeddings/oleObject28.bin"/><Relationship Id="rId159" Type="http://schemas.openxmlformats.org/officeDocument/2006/relationships/oleObject" Target="embeddings/oleObject74.bin"/><Relationship Id="rId366" Type="http://schemas.openxmlformats.org/officeDocument/2006/relationships/image" Target="media/image183.wmf"/><Relationship Id="rId573" Type="http://schemas.openxmlformats.org/officeDocument/2006/relationships/image" Target="media/image288.wmf"/><Relationship Id="rId780" Type="http://schemas.openxmlformats.org/officeDocument/2006/relationships/oleObject" Target="embeddings/oleObject382.bin"/><Relationship Id="rId1217" Type="http://schemas.openxmlformats.org/officeDocument/2006/relationships/image" Target="media/image619.wmf"/><Relationship Id="rId226" Type="http://schemas.openxmlformats.org/officeDocument/2006/relationships/image" Target="media/image112.wmf"/><Relationship Id="rId433" Type="http://schemas.openxmlformats.org/officeDocument/2006/relationships/image" Target="media/image216.wmf"/><Relationship Id="rId878" Type="http://schemas.openxmlformats.org/officeDocument/2006/relationships/oleObject" Target="embeddings/oleObject430.bin"/><Relationship Id="rId1063" Type="http://schemas.openxmlformats.org/officeDocument/2006/relationships/image" Target="media/image535.wmf"/><Relationship Id="rId1270" Type="http://schemas.openxmlformats.org/officeDocument/2006/relationships/oleObject" Target="embeddings/oleObject618.bin"/><Relationship Id="rId640" Type="http://schemas.openxmlformats.org/officeDocument/2006/relationships/oleObject" Target="embeddings/oleObject313.bin"/><Relationship Id="rId738" Type="http://schemas.openxmlformats.org/officeDocument/2006/relationships/oleObject" Target="embeddings/oleObject362.bin"/><Relationship Id="rId945" Type="http://schemas.openxmlformats.org/officeDocument/2006/relationships/image" Target="media/image476.wmf"/><Relationship Id="rId1368" Type="http://schemas.openxmlformats.org/officeDocument/2006/relationships/image" Target="media/image705.wmf"/><Relationship Id="rId74" Type="http://schemas.openxmlformats.org/officeDocument/2006/relationships/image" Target="media/image35.wmf"/><Relationship Id="rId377" Type="http://schemas.openxmlformats.org/officeDocument/2006/relationships/oleObject" Target="embeddings/oleObject183.bin"/><Relationship Id="rId500" Type="http://schemas.openxmlformats.org/officeDocument/2006/relationships/oleObject" Target="embeddings/oleObject245.bin"/><Relationship Id="rId584" Type="http://schemas.openxmlformats.org/officeDocument/2006/relationships/oleObject" Target="embeddings/oleObject285.bin"/><Relationship Id="rId805" Type="http://schemas.openxmlformats.org/officeDocument/2006/relationships/image" Target="media/image405.wmf"/><Relationship Id="rId1130" Type="http://schemas.openxmlformats.org/officeDocument/2006/relationships/image" Target="media/image575.wmf"/><Relationship Id="rId1228" Type="http://schemas.openxmlformats.org/officeDocument/2006/relationships/oleObject" Target="embeddings/oleObject598.bin"/><Relationship Id="rId5" Type="http://schemas.openxmlformats.org/officeDocument/2006/relationships/footnotes" Target="footnotes.xml"/><Relationship Id="rId237" Type="http://schemas.openxmlformats.org/officeDocument/2006/relationships/oleObject" Target="embeddings/oleObject114.bin"/><Relationship Id="rId791" Type="http://schemas.openxmlformats.org/officeDocument/2006/relationships/image" Target="media/image398.wmf"/><Relationship Id="rId889" Type="http://schemas.openxmlformats.org/officeDocument/2006/relationships/image" Target="media/image448.wmf"/><Relationship Id="rId1074" Type="http://schemas.openxmlformats.org/officeDocument/2006/relationships/oleObject" Target="embeddings/oleObject528.bin"/><Relationship Id="rId444" Type="http://schemas.openxmlformats.org/officeDocument/2006/relationships/oleObject" Target="embeddings/oleObject217.bin"/><Relationship Id="rId651" Type="http://schemas.openxmlformats.org/officeDocument/2006/relationships/image" Target="media/image327.wmf"/><Relationship Id="rId749" Type="http://schemas.openxmlformats.org/officeDocument/2006/relationships/image" Target="media/image376.emf"/><Relationship Id="rId1281" Type="http://schemas.openxmlformats.org/officeDocument/2006/relationships/image" Target="media/image652.wmf"/><Relationship Id="rId1379" Type="http://schemas.openxmlformats.org/officeDocument/2006/relationships/oleObject" Target="embeddings/oleObject663.bin"/><Relationship Id="rId290" Type="http://schemas.openxmlformats.org/officeDocument/2006/relationships/oleObject" Target="embeddings/oleObject140.bin"/><Relationship Id="rId304" Type="http://schemas.openxmlformats.org/officeDocument/2006/relationships/oleObject" Target="embeddings/oleObject147.bin"/><Relationship Id="rId388" Type="http://schemas.openxmlformats.org/officeDocument/2006/relationships/oleObject" Target="embeddings/oleObject189.bin"/><Relationship Id="rId511" Type="http://schemas.openxmlformats.org/officeDocument/2006/relationships/image" Target="media/image256.wmf"/><Relationship Id="rId609" Type="http://schemas.openxmlformats.org/officeDocument/2006/relationships/oleObject" Target="embeddings/oleObject297.bin"/><Relationship Id="rId956" Type="http://schemas.openxmlformats.org/officeDocument/2006/relationships/oleObject" Target="embeddings/oleObject470.bin"/><Relationship Id="rId1141" Type="http://schemas.openxmlformats.org/officeDocument/2006/relationships/oleObject" Target="embeddings/oleObject555.bin"/><Relationship Id="rId1239" Type="http://schemas.openxmlformats.org/officeDocument/2006/relationships/image" Target="media/image631.wmf"/><Relationship Id="rId85" Type="http://schemas.openxmlformats.org/officeDocument/2006/relationships/oleObject" Target="embeddings/oleObject39.bin"/><Relationship Id="rId150" Type="http://schemas.openxmlformats.org/officeDocument/2006/relationships/image" Target="media/image75.wmf"/><Relationship Id="rId595" Type="http://schemas.openxmlformats.org/officeDocument/2006/relationships/image" Target="media/image299.wmf"/><Relationship Id="rId816" Type="http://schemas.openxmlformats.org/officeDocument/2006/relationships/oleObject" Target="embeddings/oleObject400.bin"/><Relationship Id="rId1001" Type="http://schemas.openxmlformats.org/officeDocument/2006/relationships/image" Target="media/image504.wmf"/><Relationship Id="rId248" Type="http://schemas.openxmlformats.org/officeDocument/2006/relationships/image" Target="media/image123.wmf"/><Relationship Id="rId455" Type="http://schemas.openxmlformats.org/officeDocument/2006/relationships/image" Target="media/image227.wmf"/><Relationship Id="rId662" Type="http://schemas.openxmlformats.org/officeDocument/2006/relationships/oleObject" Target="embeddings/oleObject324.bin"/><Relationship Id="rId1085" Type="http://schemas.openxmlformats.org/officeDocument/2006/relationships/image" Target="media/image546.wmf"/><Relationship Id="rId1292" Type="http://schemas.openxmlformats.org/officeDocument/2006/relationships/oleObject" Target="embeddings/oleObject629.bin"/><Relationship Id="rId1306" Type="http://schemas.openxmlformats.org/officeDocument/2006/relationships/image" Target="media/image669.png"/><Relationship Id="rId12" Type="http://schemas.openxmlformats.org/officeDocument/2006/relationships/image" Target="media/image4.wmf"/><Relationship Id="rId108" Type="http://schemas.openxmlformats.org/officeDocument/2006/relationships/oleObject" Target="embeddings/oleObject50.bin"/><Relationship Id="rId315" Type="http://schemas.openxmlformats.org/officeDocument/2006/relationships/image" Target="media/image157.wmf"/><Relationship Id="rId522" Type="http://schemas.openxmlformats.org/officeDocument/2006/relationships/oleObject" Target="embeddings/oleObject255.bin"/><Relationship Id="rId967" Type="http://schemas.openxmlformats.org/officeDocument/2006/relationships/oleObject" Target="embeddings/oleObject475.bin"/><Relationship Id="rId1152" Type="http://schemas.openxmlformats.org/officeDocument/2006/relationships/image" Target="media/image586.wmf"/><Relationship Id="rId96" Type="http://schemas.openxmlformats.org/officeDocument/2006/relationships/image" Target="media/image46.wmf"/><Relationship Id="rId161" Type="http://schemas.openxmlformats.org/officeDocument/2006/relationships/image" Target="media/image81.emf"/><Relationship Id="rId399" Type="http://schemas.openxmlformats.org/officeDocument/2006/relationships/image" Target="media/image199.wmf"/><Relationship Id="rId827" Type="http://schemas.openxmlformats.org/officeDocument/2006/relationships/image" Target="media/image416.wmf"/><Relationship Id="rId1012" Type="http://schemas.openxmlformats.org/officeDocument/2006/relationships/oleObject" Target="embeddings/oleObject497.bin"/><Relationship Id="rId259" Type="http://schemas.openxmlformats.org/officeDocument/2006/relationships/oleObject" Target="embeddings/oleObject125.bin"/><Relationship Id="rId466" Type="http://schemas.openxmlformats.org/officeDocument/2006/relationships/oleObject" Target="embeddings/oleObject228.bin"/><Relationship Id="rId673" Type="http://schemas.openxmlformats.org/officeDocument/2006/relationships/image" Target="media/image338.wmf"/><Relationship Id="rId880" Type="http://schemas.openxmlformats.org/officeDocument/2006/relationships/oleObject" Target="embeddings/oleObject431.bin"/><Relationship Id="rId1096" Type="http://schemas.openxmlformats.org/officeDocument/2006/relationships/image" Target="media/image555.emf"/><Relationship Id="rId1317" Type="http://schemas.openxmlformats.org/officeDocument/2006/relationships/image" Target="media/image679.wmf"/><Relationship Id="rId23" Type="http://schemas.openxmlformats.org/officeDocument/2006/relationships/oleObject" Target="embeddings/oleObject8.bin"/><Relationship Id="rId119" Type="http://schemas.openxmlformats.org/officeDocument/2006/relationships/image" Target="media/image58.emf"/><Relationship Id="rId326" Type="http://schemas.openxmlformats.org/officeDocument/2006/relationships/oleObject" Target="embeddings/oleObject158.bin"/><Relationship Id="rId533" Type="http://schemas.openxmlformats.org/officeDocument/2006/relationships/image" Target="media/image267.wmf"/><Relationship Id="rId978" Type="http://schemas.openxmlformats.org/officeDocument/2006/relationships/image" Target="media/image492.wmf"/><Relationship Id="rId1163" Type="http://schemas.openxmlformats.org/officeDocument/2006/relationships/image" Target="media/image592.wmf"/><Relationship Id="rId1370" Type="http://schemas.openxmlformats.org/officeDocument/2006/relationships/image" Target="media/image706.wmf"/><Relationship Id="rId740" Type="http://schemas.openxmlformats.org/officeDocument/2006/relationships/oleObject" Target="embeddings/oleObject363.bin"/><Relationship Id="rId838" Type="http://schemas.openxmlformats.org/officeDocument/2006/relationships/oleObject" Target="embeddings/oleObject411.bin"/><Relationship Id="rId1023" Type="http://schemas.openxmlformats.org/officeDocument/2006/relationships/image" Target="media/image515.wmf"/><Relationship Id="rId172" Type="http://schemas.openxmlformats.org/officeDocument/2006/relationships/image" Target="media/image87.wmf"/><Relationship Id="rId477" Type="http://schemas.openxmlformats.org/officeDocument/2006/relationships/image" Target="media/image238.wmf"/><Relationship Id="rId600" Type="http://schemas.openxmlformats.org/officeDocument/2006/relationships/oleObject" Target="embeddings/oleObject293.bin"/><Relationship Id="rId684" Type="http://schemas.openxmlformats.org/officeDocument/2006/relationships/oleObject" Target="embeddings/oleObject335.bin"/><Relationship Id="rId1230" Type="http://schemas.openxmlformats.org/officeDocument/2006/relationships/oleObject" Target="embeddings/oleObject599.bin"/><Relationship Id="rId1328" Type="http://schemas.openxmlformats.org/officeDocument/2006/relationships/oleObject" Target="embeddings/oleObject638.bin"/><Relationship Id="rId337" Type="http://schemas.openxmlformats.org/officeDocument/2006/relationships/image" Target="media/image168.wmf"/><Relationship Id="rId891" Type="http://schemas.openxmlformats.org/officeDocument/2006/relationships/image" Target="media/image449.wmf"/><Relationship Id="rId905" Type="http://schemas.openxmlformats.org/officeDocument/2006/relationships/image" Target="media/image456.wmf"/><Relationship Id="rId989" Type="http://schemas.openxmlformats.org/officeDocument/2006/relationships/oleObject" Target="embeddings/oleObject486.bin"/><Relationship Id="rId34" Type="http://schemas.openxmlformats.org/officeDocument/2006/relationships/image" Target="media/image15.wmf"/><Relationship Id="rId544" Type="http://schemas.openxmlformats.org/officeDocument/2006/relationships/image" Target="media/image273.wmf"/><Relationship Id="rId751" Type="http://schemas.openxmlformats.org/officeDocument/2006/relationships/oleObject" Target="embeddings/oleObject368.bin"/><Relationship Id="rId849" Type="http://schemas.openxmlformats.org/officeDocument/2006/relationships/image" Target="media/image427.wmf"/><Relationship Id="rId1174" Type="http://schemas.openxmlformats.org/officeDocument/2006/relationships/oleObject" Target="embeddings/oleObject571.bin"/><Relationship Id="rId1381" Type="http://schemas.openxmlformats.org/officeDocument/2006/relationships/oleObject" Target="embeddings/oleObject664.bin"/><Relationship Id="rId183" Type="http://schemas.openxmlformats.org/officeDocument/2006/relationships/oleObject" Target="embeddings/oleObject87.bin"/><Relationship Id="rId390" Type="http://schemas.openxmlformats.org/officeDocument/2006/relationships/oleObject" Target="embeddings/oleObject190.bin"/><Relationship Id="rId404" Type="http://schemas.openxmlformats.org/officeDocument/2006/relationships/oleObject" Target="embeddings/oleObject197.bin"/><Relationship Id="rId611" Type="http://schemas.openxmlformats.org/officeDocument/2006/relationships/oleObject" Target="embeddings/oleObject298.bin"/><Relationship Id="rId1034" Type="http://schemas.openxmlformats.org/officeDocument/2006/relationships/oleObject" Target="embeddings/oleObject508.bin"/><Relationship Id="rId1241" Type="http://schemas.openxmlformats.org/officeDocument/2006/relationships/image" Target="media/image632.wmf"/><Relationship Id="rId1339" Type="http://schemas.openxmlformats.org/officeDocument/2006/relationships/image" Target="media/image690.wmf"/><Relationship Id="rId250" Type="http://schemas.openxmlformats.org/officeDocument/2006/relationships/image" Target="media/image124.wmf"/><Relationship Id="rId488" Type="http://schemas.openxmlformats.org/officeDocument/2006/relationships/oleObject" Target="embeddings/oleObject239.bin"/><Relationship Id="rId695" Type="http://schemas.openxmlformats.org/officeDocument/2006/relationships/image" Target="media/image349.wmf"/><Relationship Id="rId709" Type="http://schemas.openxmlformats.org/officeDocument/2006/relationships/image" Target="media/image356.wmf"/><Relationship Id="rId916" Type="http://schemas.openxmlformats.org/officeDocument/2006/relationships/oleObject" Target="embeddings/oleObject449.bin"/><Relationship Id="rId1101" Type="http://schemas.openxmlformats.org/officeDocument/2006/relationships/image" Target="media/image558.wmf"/><Relationship Id="rId45" Type="http://schemas.openxmlformats.org/officeDocument/2006/relationships/oleObject" Target="embeddings/oleObject19.bin"/><Relationship Id="rId110" Type="http://schemas.openxmlformats.org/officeDocument/2006/relationships/oleObject" Target="embeddings/oleObject51.bin"/><Relationship Id="rId348" Type="http://schemas.openxmlformats.org/officeDocument/2006/relationships/image" Target="media/image174.wmf"/><Relationship Id="rId555" Type="http://schemas.openxmlformats.org/officeDocument/2006/relationships/image" Target="media/image279.wmf"/><Relationship Id="rId762" Type="http://schemas.openxmlformats.org/officeDocument/2006/relationships/oleObject" Target="embeddings/oleObject373.bin"/><Relationship Id="rId1185" Type="http://schemas.openxmlformats.org/officeDocument/2006/relationships/image" Target="media/image603.wmf"/><Relationship Id="rId1392" Type="http://schemas.openxmlformats.org/officeDocument/2006/relationships/image" Target="media/image717.wmf"/><Relationship Id="rId194" Type="http://schemas.openxmlformats.org/officeDocument/2006/relationships/image" Target="media/image96.wmf"/><Relationship Id="rId208" Type="http://schemas.openxmlformats.org/officeDocument/2006/relationships/image" Target="media/image103.wmf"/><Relationship Id="rId415" Type="http://schemas.openxmlformats.org/officeDocument/2006/relationships/image" Target="media/image207.wmf"/><Relationship Id="rId622" Type="http://schemas.openxmlformats.org/officeDocument/2006/relationships/image" Target="media/image313.wmf"/><Relationship Id="rId1045" Type="http://schemas.openxmlformats.org/officeDocument/2006/relationships/image" Target="media/image526.wmf"/><Relationship Id="rId1252" Type="http://schemas.openxmlformats.org/officeDocument/2006/relationships/oleObject" Target="embeddings/oleObject609.bin"/><Relationship Id="rId261" Type="http://schemas.openxmlformats.org/officeDocument/2006/relationships/oleObject" Target="embeddings/oleObject126.bin"/><Relationship Id="rId499" Type="http://schemas.openxmlformats.org/officeDocument/2006/relationships/image" Target="media/image249.wmf"/><Relationship Id="rId927" Type="http://schemas.openxmlformats.org/officeDocument/2006/relationships/image" Target="media/image467.wmf"/><Relationship Id="rId1112" Type="http://schemas.openxmlformats.org/officeDocument/2006/relationships/oleObject" Target="embeddings/oleObject543.bin"/><Relationship Id="rId56" Type="http://schemas.openxmlformats.org/officeDocument/2006/relationships/image" Target="media/image26.wmf"/><Relationship Id="rId359" Type="http://schemas.openxmlformats.org/officeDocument/2006/relationships/oleObject" Target="embeddings/oleObject174.bin"/><Relationship Id="rId566" Type="http://schemas.openxmlformats.org/officeDocument/2006/relationships/oleObject" Target="embeddings/oleObject276.bin"/><Relationship Id="rId773" Type="http://schemas.openxmlformats.org/officeDocument/2006/relationships/image" Target="media/image389.wmf"/><Relationship Id="rId1196" Type="http://schemas.openxmlformats.org/officeDocument/2006/relationships/oleObject" Target="embeddings/oleObject582.bin"/><Relationship Id="rId121" Type="http://schemas.openxmlformats.org/officeDocument/2006/relationships/image" Target="media/image60.emf"/><Relationship Id="rId219" Type="http://schemas.openxmlformats.org/officeDocument/2006/relationships/oleObject" Target="embeddings/oleObject105.bin"/><Relationship Id="rId426" Type="http://schemas.openxmlformats.org/officeDocument/2006/relationships/oleObject" Target="embeddings/oleObject208.bin"/><Relationship Id="rId633" Type="http://schemas.openxmlformats.org/officeDocument/2006/relationships/image" Target="media/image318.wmf"/><Relationship Id="rId980" Type="http://schemas.openxmlformats.org/officeDocument/2006/relationships/image" Target="media/image493.wmf"/><Relationship Id="rId1056" Type="http://schemas.openxmlformats.org/officeDocument/2006/relationships/oleObject" Target="embeddings/oleObject519.bin"/><Relationship Id="rId1263" Type="http://schemas.openxmlformats.org/officeDocument/2006/relationships/image" Target="media/image643.wmf"/><Relationship Id="rId840" Type="http://schemas.openxmlformats.org/officeDocument/2006/relationships/oleObject" Target="embeddings/oleObject412.bin"/><Relationship Id="rId938" Type="http://schemas.openxmlformats.org/officeDocument/2006/relationships/oleObject" Target="embeddings/oleObject460.bin"/><Relationship Id="rId67" Type="http://schemas.openxmlformats.org/officeDocument/2006/relationships/oleObject" Target="embeddings/oleObject30.bin"/><Relationship Id="rId272" Type="http://schemas.openxmlformats.org/officeDocument/2006/relationships/oleObject" Target="embeddings/oleObject131.bin"/><Relationship Id="rId577" Type="http://schemas.openxmlformats.org/officeDocument/2006/relationships/image" Target="media/image290.wmf"/><Relationship Id="rId700" Type="http://schemas.openxmlformats.org/officeDocument/2006/relationships/oleObject" Target="embeddings/oleObject343.bin"/><Relationship Id="rId1123" Type="http://schemas.openxmlformats.org/officeDocument/2006/relationships/image" Target="media/image571.emf"/><Relationship Id="rId1330" Type="http://schemas.openxmlformats.org/officeDocument/2006/relationships/oleObject" Target="embeddings/oleObject639.bin"/><Relationship Id="rId132" Type="http://schemas.openxmlformats.org/officeDocument/2006/relationships/image" Target="media/image66.wmf"/><Relationship Id="rId784" Type="http://schemas.openxmlformats.org/officeDocument/2006/relationships/oleObject" Target="embeddings/oleObject384.bin"/><Relationship Id="rId991" Type="http://schemas.openxmlformats.org/officeDocument/2006/relationships/oleObject" Target="embeddings/oleObject487.bin"/><Relationship Id="rId1067" Type="http://schemas.openxmlformats.org/officeDocument/2006/relationships/image" Target="media/image537.wmf"/><Relationship Id="rId437" Type="http://schemas.openxmlformats.org/officeDocument/2006/relationships/image" Target="media/image218.wmf"/><Relationship Id="rId644" Type="http://schemas.openxmlformats.org/officeDocument/2006/relationships/oleObject" Target="embeddings/oleObject315.bin"/><Relationship Id="rId851" Type="http://schemas.openxmlformats.org/officeDocument/2006/relationships/image" Target="media/image428.emf"/><Relationship Id="rId1274" Type="http://schemas.openxmlformats.org/officeDocument/2006/relationships/oleObject" Target="embeddings/oleObject620.bin"/><Relationship Id="rId283" Type="http://schemas.openxmlformats.org/officeDocument/2006/relationships/image" Target="media/image141.wmf"/><Relationship Id="rId490" Type="http://schemas.openxmlformats.org/officeDocument/2006/relationships/oleObject" Target="embeddings/oleObject240.bin"/><Relationship Id="rId504" Type="http://schemas.openxmlformats.org/officeDocument/2006/relationships/oleObject" Target="embeddings/oleObject247.bin"/><Relationship Id="rId711" Type="http://schemas.openxmlformats.org/officeDocument/2006/relationships/image" Target="media/image357.wmf"/><Relationship Id="rId949" Type="http://schemas.openxmlformats.org/officeDocument/2006/relationships/image" Target="media/image478.wmf"/><Relationship Id="rId1134" Type="http://schemas.openxmlformats.org/officeDocument/2006/relationships/image" Target="media/image577.wmf"/><Relationship Id="rId1341" Type="http://schemas.openxmlformats.org/officeDocument/2006/relationships/image" Target="media/image691.wmf"/><Relationship Id="rId78" Type="http://schemas.openxmlformats.org/officeDocument/2006/relationships/image" Target="media/image37.wmf"/><Relationship Id="rId143" Type="http://schemas.openxmlformats.org/officeDocument/2006/relationships/oleObject" Target="embeddings/oleObject66.bin"/><Relationship Id="rId350" Type="http://schemas.openxmlformats.org/officeDocument/2006/relationships/image" Target="media/image175.wmf"/><Relationship Id="rId588" Type="http://schemas.openxmlformats.org/officeDocument/2006/relationships/oleObject" Target="embeddings/oleObject287.bin"/><Relationship Id="rId795" Type="http://schemas.openxmlformats.org/officeDocument/2006/relationships/image" Target="media/image400.wmf"/><Relationship Id="rId809" Type="http://schemas.openxmlformats.org/officeDocument/2006/relationships/image" Target="media/image407.wmf"/><Relationship Id="rId1201" Type="http://schemas.openxmlformats.org/officeDocument/2006/relationships/image" Target="media/image611.wmf"/><Relationship Id="rId9" Type="http://schemas.openxmlformats.org/officeDocument/2006/relationships/oleObject" Target="embeddings/oleObject1.bin"/><Relationship Id="rId210" Type="http://schemas.openxmlformats.org/officeDocument/2006/relationships/image" Target="media/image104.wmf"/><Relationship Id="rId448" Type="http://schemas.openxmlformats.org/officeDocument/2006/relationships/oleObject" Target="embeddings/oleObject219.bin"/><Relationship Id="rId655" Type="http://schemas.openxmlformats.org/officeDocument/2006/relationships/image" Target="media/image329.wmf"/><Relationship Id="rId862" Type="http://schemas.openxmlformats.org/officeDocument/2006/relationships/oleObject" Target="embeddings/oleObject422.bin"/><Relationship Id="rId1078" Type="http://schemas.openxmlformats.org/officeDocument/2006/relationships/oleObject" Target="embeddings/oleObject530.bin"/><Relationship Id="rId1285" Type="http://schemas.openxmlformats.org/officeDocument/2006/relationships/image" Target="media/image654.wmf"/><Relationship Id="rId294" Type="http://schemas.openxmlformats.org/officeDocument/2006/relationships/oleObject" Target="embeddings/oleObject142.bin"/><Relationship Id="rId308" Type="http://schemas.openxmlformats.org/officeDocument/2006/relationships/oleObject" Target="embeddings/oleObject149.bin"/><Relationship Id="rId515" Type="http://schemas.openxmlformats.org/officeDocument/2006/relationships/image" Target="media/image258.wmf"/><Relationship Id="rId722" Type="http://schemas.openxmlformats.org/officeDocument/2006/relationships/oleObject" Target="embeddings/oleObject354.bin"/><Relationship Id="rId1145" Type="http://schemas.openxmlformats.org/officeDocument/2006/relationships/oleObject" Target="embeddings/oleObject557.bin"/><Relationship Id="rId1352" Type="http://schemas.openxmlformats.org/officeDocument/2006/relationships/oleObject" Target="embeddings/oleObject650.bin"/><Relationship Id="rId89" Type="http://schemas.openxmlformats.org/officeDocument/2006/relationships/oleObject" Target="embeddings/oleObject41.bin"/><Relationship Id="rId154" Type="http://schemas.openxmlformats.org/officeDocument/2006/relationships/image" Target="media/image77.emf"/><Relationship Id="rId361" Type="http://schemas.openxmlformats.org/officeDocument/2006/relationships/oleObject" Target="embeddings/oleObject175.bin"/><Relationship Id="rId599" Type="http://schemas.openxmlformats.org/officeDocument/2006/relationships/image" Target="media/image301.wmf"/><Relationship Id="rId1005" Type="http://schemas.openxmlformats.org/officeDocument/2006/relationships/image" Target="media/image506.wmf"/><Relationship Id="rId1212" Type="http://schemas.openxmlformats.org/officeDocument/2006/relationships/oleObject" Target="embeddings/oleObject590.bin"/><Relationship Id="rId459" Type="http://schemas.openxmlformats.org/officeDocument/2006/relationships/image" Target="media/image229.wmf"/><Relationship Id="rId666" Type="http://schemas.openxmlformats.org/officeDocument/2006/relationships/oleObject" Target="embeddings/oleObject326.bin"/><Relationship Id="rId873" Type="http://schemas.openxmlformats.org/officeDocument/2006/relationships/image" Target="media/image440.wmf"/><Relationship Id="rId1089" Type="http://schemas.openxmlformats.org/officeDocument/2006/relationships/image" Target="media/image548.emf"/><Relationship Id="rId1296" Type="http://schemas.openxmlformats.org/officeDocument/2006/relationships/image" Target="media/image661.wmf"/><Relationship Id="rId16" Type="http://schemas.openxmlformats.org/officeDocument/2006/relationships/image" Target="media/image6.wmf"/><Relationship Id="rId221" Type="http://schemas.openxmlformats.org/officeDocument/2006/relationships/oleObject" Target="embeddings/oleObject106.bin"/><Relationship Id="rId319" Type="http://schemas.openxmlformats.org/officeDocument/2006/relationships/image" Target="media/image159.wmf"/><Relationship Id="rId526" Type="http://schemas.openxmlformats.org/officeDocument/2006/relationships/oleObject" Target="embeddings/oleObject257.bin"/><Relationship Id="rId1156" Type="http://schemas.openxmlformats.org/officeDocument/2006/relationships/oleObject" Target="embeddings/oleObject562.bin"/><Relationship Id="rId1363" Type="http://schemas.openxmlformats.org/officeDocument/2006/relationships/oleObject" Target="embeddings/oleObject655.bin"/><Relationship Id="rId733" Type="http://schemas.openxmlformats.org/officeDocument/2006/relationships/image" Target="media/image368.wmf"/><Relationship Id="rId940" Type="http://schemas.openxmlformats.org/officeDocument/2006/relationships/oleObject" Target="embeddings/oleObject461.bin"/><Relationship Id="rId1016" Type="http://schemas.openxmlformats.org/officeDocument/2006/relationships/oleObject" Target="embeddings/oleObject499.bin"/><Relationship Id="rId165" Type="http://schemas.openxmlformats.org/officeDocument/2006/relationships/oleObject" Target="embeddings/oleObject76.bin"/><Relationship Id="rId372" Type="http://schemas.openxmlformats.org/officeDocument/2006/relationships/image" Target="media/image186.wmf"/><Relationship Id="rId677" Type="http://schemas.openxmlformats.org/officeDocument/2006/relationships/image" Target="media/image340.wmf"/><Relationship Id="rId800" Type="http://schemas.openxmlformats.org/officeDocument/2006/relationships/oleObject" Target="embeddings/oleObject392.bin"/><Relationship Id="rId1223" Type="http://schemas.openxmlformats.org/officeDocument/2006/relationships/image" Target="media/image622.wmf"/><Relationship Id="rId232" Type="http://schemas.openxmlformats.org/officeDocument/2006/relationships/image" Target="media/image115.wmf"/><Relationship Id="rId884" Type="http://schemas.openxmlformats.org/officeDocument/2006/relationships/oleObject" Target="embeddings/oleObject433.bin"/><Relationship Id="rId27" Type="http://schemas.openxmlformats.org/officeDocument/2006/relationships/oleObject" Target="embeddings/oleObject10.bin"/><Relationship Id="rId537" Type="http://schemas.openxmlformats.org/officeDocument/2006/relationships/image" Target="media/image269.wmf"/><Relationship Id="rId744" Type="http://schemas.openxmlformats.org/officeDocument/2006/relationships/oleObject" Target="embeddings/oleObject365.bin"/><Relationship Id="rId951" Type="http://schemas.openxmlformats.org/officeDocument/2006/relationships/oleObject" Target="embeddings/oleObject467.bin"/><Relationship Id="rId1167" Type="http://schemas.openxmlformats.org/officeDocument/2006/relationships/image" Target="media/image594.wmf"/><Relationship Id="rId1374" Type="http://schemas.openxmlformats.org/officeDocument/2006/relationships/image" Target="media/image708.wmf"/><Relationship Id="rId80" Type="http://schemas.openxmlformats.org/officeDocument/2006/relationships/image" Target="media/image38.wmf"/><Relationship Id="rId176" Type="http://schemas.openxmlformats.org/officeDocument/2006/relationships/oleObject" Target="embeddings/oleObject82.bin"/><Relationship Id="rId383" Type="http://schemas.openxmlformats.org/officeDocument/2006/relationships/image" Target="media/image191.wmf"/><Relationship Id="rId590" Type="http://schemas.openxmlformats.org/officeDocument/2006/relationships/oleObject" Target="embeddings/oleObject288.bin"/><Relationship Id="rId604" Type="http://schemas.openxmlformats.org/officeDocument/2006/relationships/oleObject" Target="embeddings/oleObject295.bin"/><Relationship Id="rId811" Type="http://schemas.openxmlformats.org/officeDocument/2006/relationships/image" Target="media/image408.wmf"/><Relationship Id="rId1027" Type="http://schemas.openxmlformats.org/officeDocument/2006/relationships/image" Target="media/image517.wmf"/><Relationship Id="rId1234" Type="http://schemas.openxmlformats.org/officeDocument/2006/relationships/oleObject" Target="embeddings/oleObject600.bin"/><Relationship Id="rId243" Type="http://schemas.openxmlformats.org/officeDocument/2006/relationships/oleObject" Target="embeddings/oleObject117.bin"/><Relationship Id="rId450" Type="http://schemas.openxmlformats.org/officeDocument/2006/relationships/oleObject" Target="embeddings/oleObject220.bin"/><Relationship Id="rId688" Type="http://schemas.openxmlformats.org/officeDocument/2006/relationships/oleObject" Target="embeddings/oleObject337.bin"/><Relationship Id="rId895" Type="http://schemas.openxmlformats.org/officeDocument/2006/relationships/image" Target="media/image451.wmf"/><Relationship Id="rId909" Type="http://schemas.openxmlformats.org/officeDocument/2006/relationships/image" Target="media/image458.wmf"/><Relationship Id="rId1080" Type="http://schemas.openxmlformats.org/officeDocument/2006/relationships/oleObject" Target="embeddings/oleObject531.bin"/><Relationship Id="rId1301" Type="http://schemas.openxmlformats.org/officeDocument/2006/relationships/image" Target="media/image664.png"/><Relationship Id="rId38" Type="http://schemas.openxmlformats.org/officeDocument/2006/relationships/image" Target="media/image17.wmf"/><Relationship Id="rId103" Type="http://schemas.openxmlformats.org/officeDocument/2006/relationships/image" Target="media/image50.wmf"/><Relationship Id="rId310" Type="http://schemas.openxmlformats.org/officeDocument/2006/relationships/oleObject" Target="embeddings/oleObject150.bin"/><Relationship Id="rId548" Type="http://schemas.openxmlformats.org/officeDocument/2006/relationships/image" Target="media/image275.emf"/><Relationship Id="rId755" Type="http://schemas.openxmlformats.org/officeDocument/2006/relationships/image" Target="media/image380.wmf"/><Relationship Id="rId962" Type="http://schemas.openxmlformats.org/officeDocument/2006/relationships/image" Target="media/image484.wmf"/><Relationship Id="rId1178" Type="http://schemas.openxmlformats.org/officeDocument/2006/relationships/oleObject" Target="embeddings/oleObject573.bin"/><Relationship Id="rId1385" Type="http://schemas.openxmlformats.org/officeDocument/2006/relationships/oleObject" Target="embeddings/oleObject666.bin"/><Relationship Id="rId91" Type="http://schemas.openxmlformats.org/officeDocument/2006/relationships/oleObject" Target="embeddings/oleObject42.bin"/><Relationship Id="rId187" Type="http://schemas.openxmlformats.org/officeDocument/2006/relationships/oleObject" Target="embeddings/oleObject89.bin"/><Relationship Id="rId394" Type="http://schemas.openxmlformats.org/officeDocument/2006/relationships/oleObject" Target="embeddings/oleObject192.bin"/><Relationship Id="rId408" Type="http://schemas.openxmlformats.org/officeDocument/2006/relationships/oleObject" Target="embeddings/oleObject199.bin"/><Relationship Id="rId615" Type="http://schemas.openxmlformats.org/officeDocument/2006/relationships/oleObject" Target="embeddings/oleObject300.bin"/><Relationship Id="rId822" Type="http://schemas.openxmlformats.org/officeDocument/2006/relationships/oleObject" Target="embeddings/oleObject403.bin"/><Relationship Id="rId1038" Type="http://schemas.openxmlformats.org/officeDocument/2006/relationships/oleObject" Target="embeddings/oleObject510.bin"/><Relationship Id="rId1245" Type="http://schemas.openxmlformats.org/officeDocument/2006/relationships/image" Target="media/image634.wmf"/><Relationship Id="rId254" Type="http://schemas.openxmlformats.org/officeDocument/2006/relationships/image" Target="media/image126.wmf"/><Relationship Id="rId699" Type="http://schemas.openxmlformats.org/officeDocument/2006/relationships/image" Target="media/image351.wmf"/><Relationship Id="rId1091" Type="http://schemas.openxmlformats.org/officeDocument/2006/relationships/image" Target="media/image550.emf"/><Relationship Id="rId1105" Type="http://schemas.openxmlformats.org/officeDocument/2006/relationships/image" Target="media/image560.wmf"/><Relationship Id="rId1312" Type="http://schemas.openxmlformats.org/officeDocument/2006/relationships/image" Target="media/image675.png"/><Relationship Id="rId49" Type="http://schemas.openxmlformats.org/officeDocument/2006/relationships/oleObject" Target="embeddings/oleObject21.bin"/><Relationship Id="rId114" Type="http://schemas.openxmlformats.org/officeDocument/2006/relationships/oleObject" Target="embeddings/oleObject53.bin"/><Relationship Id="rId461" Type="http://schemas.openxmlformats.org/officeDocument/2006/relationships/image" Target="media/image230.wmf"/><Relationship Id="rId559" Type="http://schemas.openxmlformats.org/officeDocument/2006/relationships/image" Target="media/image281.wmf"/><Relationship Id="rId766" Type="http://schemas.openxmlformats.org/officeDocument/2006/relationships/oleObject" Target="embeddings/oleObject375.bin"/><Relationship Id="rId1189" Type="http://schemas.openxmlformats.org/officeDocument/2006/relationships/image" Target="media/image605.wmf"/><Relationship Id="rId1396" Type="http://schemas.openxmlformats.org/officeDocument/2006/relationships/header" Target="header2.xml"/><Relationship Id="rId198" Type="http://schemas.openxmlformats.org/officeDocument/2006/relationships/image" Target="media/image98.wmf"/><Relationship Id="rId321" Type="http://schemas.openxmlformats.org/officeDocument/2006/relationships/image" Target="media/image160.wmf"/><Relationship Id="rId419" Type="http://schemas.openxmlformats.org/officeDocument/2006/relationships/image" Target="media/image209.wmf"/><Relationship Id="rId626" Type="http://schemas.openxmlformats.org/officeDocument/2006/relationships/oleObject" Target="embeddings/oleObject306.bin"/><Relationship Id="rId973" Type="http://schemas.openxmlformats.org/officeDocument/2006/relationships/oleObject" Target="embeddings/oleObject478.bin"/><Relationship Id="rId1049" Type="http://schemas.openxmlformats.org/officeDocument/2006/relationships/image" Target="media/image528.wmf"/><Relationship Id="rId1256" Type="http://schemas.openxmlformats.org/officeDocument/2006/relationships/oleObject" Target="embeddings/oleObject611.bin"/><Relationship Id="rId833" Type="http://schemas.openxmlformats.org/officeDocument/2006/relationships/image" Target="media/image419.wmf"/><Relationship Id="rId1116" Type="http://schemas.openxmlformats.org/officeDocument/2006/relationships/image" Target="media/image567.wmf"/><Relationship Id="rId265" Type="http://schemas.openxmlformats.org/officeDocument/2006/relationships/oleObject" Target="embeddings/oleObject128.bin"/><Relationship Id="rId472" Type="http://schemas.openxmlformats.org/officeDocument/2006/relationships/oleObject" Target="embeddings/oleObject231.bin"/><Relationship Id="rId900" Type="http://schemas.openxmlformats.org/officeDocument/2006/relationships/oleObject" Target="embeddings/oleObject441.bin"/><Relationship Id="rId1323" Type="http://schemas.openxmlformats.org/officeDocument/2006/relationships/image" Target="media/image682.wmf"/><Relationship Id="rId125" Type="http://schemas.openxmlformats.org/officeDocument/2006/relationships/oleObject" Target="embeddings/oleObject57.bin"/><Relationship Id="rId332" Type="http://schemas.openxmlformats.org/officeDocument/2006/relationships/oleObject" Target="embeddings/oleObject161.bin"/><Relationship Id="rId777" Type="http://schemas.openxmlformats.org/officeDocument/2006/relationships/image" Target="media/image391.wmf"/><Relationship Id="rId984" Type="http://schemas.openxmlformats.org/officeDocument/2006/relationships/image" Target="media/image495.wmf"/><Relationship Id="rId637" Type="http://schemas.openxmlformats.org/officeDocument/2006/relationships/image" Target="media/image320.wmf"/><Relationship Id="rId844" Type="http://schemas.openxmlformats.org/officeDocument/2006/relationships/oleObject" Target="embeddings/oleObject414.bin"/><Relationship Id="rId1267" Type="http://schemas.openxmlformats.org/officeDocument/2006/relationships/image" Target="media/image645.wmf"/><Relationship Id="rId276" Type="http://schemas.openxmlformats.org/officeDocument/2006/relationships/oleObject" Target="embeddings/oleObject133.bin"/><Relationship Id="rId483" Type="http://schemas.openxmlformats.org/officeDocument/2006/relationships/image" Target="media/image241.wmf"/><Relationship Id="rId690" Type="http://schemas.openxmlformats.org/officeDocument/2006/relationships/oleObject" Target="embeddings/oleObject338.bin"/><Relationship Id="rId704" Type="http://schemas.openxmlformats.org/officeDocument/2006/relationships/oleObject" Target="embeddings/oleObject345.bin"/><Relationship Id="rId911" Type="http://schemas.openxmlformats.org/officeDocument/2006/relationships/image" Target="media/image459.wmf"/><Relationship Id="rId1127" Type="http://schemas.openxmlformats.org/officeDocument/2006/relationships/oleObject" Target="embeddings/oleObject548.bin"/><Relationship Id="rId1334" Type="http://schemas.openxmlformats.org/officeDocument/2006/relationships/oleObject" Target="embeddings/oleObject641.bin"/><Relationship Id="rId40" Type="http://schemas.openxmlformats.org/officeDocument/2006/relationships/image" Target="media/image18.wmf"/><Relationship Id="rId136" Type="http://schemas.openxmlformats.org/officeDocument/2006/relationships/image" Target="media/image68.wmf"/><Relationship Id="rId343" Type="http://schemas.openxmlformats.org/officeDocument/2006/relationships/image" Target="media/image171.wmf"/><Relationship Id="rId550" Type="http://schemas.openxmlformats.org/officeDocument/2006/relationships/oleObject" Target="embeddings/oleObject268.bin"/><Relationship Id="rId788" Type="http://schemas.openxmlformats.org/officeDocument/2006/relationships/oleObject" Target="embeddings/oleObject386.bin"/><Relationship Id="rId995" Type="http://schemas.openxmlformats.org/officeDocument/2006/relationships/oleObject" Target="embeddings/oleObject489.bin"/><Relationship Id="rId1180" Type="http://schemas.openxmlformats.org/officeDocument/2006/relationships/oleObject" Target="embeddings/oleObject574.bin"/><Relationship Id="rId203" Type="http://schemas.openxmlformats.org/officeDocument/2006/relationships/oleObject" Target="embeddings/oleObject97.bin"/><Relationship Id="rId648" Type="http://schemas.openxmlformats.org/officeDocument/2006/relationships/oleObject" Target="embeddings/oleObject317.bin"/><Relationship Id="rId855" Type="http://schemas.openxmlformats.org/officeDocument/2006/relationships/oleObject" Target="embeddings/oleObject419.bin"/><Relationship Id="rId1040" Type="http://schemas.openxmlformats.org/officeDocument/2006/relationships/oleObject" Target="embeddings/oleObject511.bin"/><Relationship Id="rId1278" Type="http://schemas.openxmlformats.org/officeDocument/2006/relationships/oleObject" Target="embeddings/oleObject622.bin"/><Relationship Id="rId287" Type="http://schemas.openxmlformats.org/officeDocument/2006/relationships/image" Target="media/image143.wmf"/><Relationship Id="rId410" Type="http://schemas.openxmlformats.org/officeDocument/2006/relationships/oleObject" Target="embeddings/oleObject200.bin"/><Relationship Id="rId494" Type="http://schemas.openxmlformats.org/officeDocument/2006/relationships/oleObject" Target="embeddings/oleObject242.bin"/><Relationship Id="rId508" Type="http://schemas.openxmlformats.org/officeDocument/2006/relationships/image" Target="media/image254.emf"/><Relationship Id="rId715" Type="http://schemas.openxmlformats.org/officeDocument/2006/relationships/image" Target="media/image359.wmf"/><Relationship Id="rId922" Type="http://schemas.openxmlformats.org/officeDocument/2006/relationships/oleObject" Target="embeddings/oleObject452.bin"/><Relationship Id="rId1138" Type="http://schemas.openxmlformats.org/officeDocument/2006/relationships/image" Target="media/image579.wmf"/><Relationship Id="rId1345" Type="http://schemas.openxmlformats.org/officeDocument/2006/relationships/image" Target="media/image693.wmf"/><Relationship Id="rId147" Type="http://schemas.openxmlformats.org/officeDocument/2006/relationships/oleObject" Target="embeddings/oleObject68.bin"/><Relationship Id="rId354" Type="http://schemas.openxmlformats.org/officeDocument/2006/relationships/image" Target="media/image177.wmf"/><Relationship Id="rId799" Type="http://schemas.openxmlformats.org/officeDocument/2006/relationships/image" Target="media/image402.wmf"/><Relationship Id="rId1191" Type="http://schemas.openxmlformats.org/officeDocument/2006/relationships/image" Target="media/image606.wmf"/><Relationship Id="rId1205" Type="http://schemas.openxmlformats.org/officeDocument/2006/relationships/image" Target="media/image613.wmf"/><Relationship Id="rId51" Type="http://schemas.openxmlformats.org/officeDocument/2006/relationships/oleObject" Target="embeddings/oleObject22.bin"/><Relationship Id="rId561" Type="http://schemas.openxmlformats.org/officeDocument/2006/relationships/image" Target="media/image282.wmf"/><Relationship Id="rId659" Type="http://schemas.openxmlformats.org/officeDocument/2006/relationships/image" Target="media/image331.wmf"/><Relationship Id="rId866" Type="http://schemas.openxmlformats.org/officeDocument/2006/relationships/oleObject" Target="embeddings/oleObject424.bin"/><Relationship Id="rId1289" Type="http://schemas.openxmlformats.org/officeDocument/2006/relationships/image" Target="media/image656.wmf"/><Relationship Id="rId214" Type="http://schemas.openxmlformats.org/officeDocument/2006/relationships/image" Target="media/image106.wmf"/><Relationship Id="rId298" Type="http://schemas.openxmlformats.org/officeDocument/2006/relationships/oleObject" Target="embeddings/oleObject144.bin"/><Relationship Id="rId421" Type="http://schemas.openxmlformats.org/officeDocument/2006/relationships/image" Target="media/image210.wmf"/><Relationship Id="rId519" Type="http://schemas.openxmlformats.org/officeDocument/2006/relationships/image" Target="media/image260.wmf"/><Relationship Id="rId1051" Type="http://schemas.openxmlformats.org/officeDocument/2006/relationships/image" Target="media/image529.wmf"/><Relationship Id="rId1149" Type="http://schemas.openxmlformats.org/officeDocument/2006/relationships/oleObject" Target="embeddings/oleObject559.bin"/><Relationship Id="rId1356" Type="http://schemas.openxmlformats.org/officeDocument/2006/relationships/image" Target="media/image699.wmf"/><Relationship Id="rId158" Type="http://schemas.openxmlformats.org/officeDocument/2006/relationships/oleObject" Target="embeddings/oleObject73.bin"/><Relationship Id="rId726" Type="http://schemas.openxmlformats.org/officeDocument/2006/relationships/oleObject" Target="embeddings/oleObject356.bin"/><Relationship Id="rId933" Type="http://schemas.openxmlformats.org/officeDocument/2006/relationships/image" Target="media/image470.wmf"/><Relationship Id="rId1009" Type="http://schemas.openxmlformats.org/officeDocument/2006/relationships/image" Target="media/image508.wmf"/><Relationship Id="rId62" Type="http://schemas.openxmlformats.org/officeDocument/2006/relationships/image" Target="media/image29.wmf"/><Relationship Id="rId365" Type="http://schemas.openxmlformats.org/officeDocument/2006/relationships/oleObject" Target="embeddings/oleObject177.bin"/><Relationship Id="rId572" Type="http://schemas.openxmlformats.org/officeDocument/2006/relationships/oleObject" Target="embeddings/oleObject279.bin"/><Relationship Id="rId1216" Type="http://schemas.openxmlformats.org/officeDocument/2006/relationships/oleObject" Target="embeddings/oleObject592.bin"/><Relationship Id="rId225" Type="http://schemas.openxmlformats.org/officeDocument/2006/relationships/oleObject" Target="embeddings/oleObject108.bin"/><Relationship Id="rId432" Type="http://schemas.openxmlformats.org/officeDocument/2006/relationships/oleObject" Target="embeddings/oleObject211.bin"/><Relationship Id="rId877" Type="http://schemas.openxmlformats.org/officeDocument/2006/relationships/image" Target="media/image442.wmf"/><Relationship Id="rId1062" Type="http://schemas.openxmlformats.org/officeDocument/2006/relationships/oleObject" Target="embeddings/oleObject522.bin"/><Relationship Id="rId737" Type="http://schemas.openxmlformats.org/officeDocument/2006/relationships/image" Target="media/image370.wmf"/><Relationship Id="rId944" Type="http://schemas.openxmlformats.org/officeDocument/2006/relationships/oleObject" Target="embeddings/oleObject463.bin"/><Relationship Id="rId1367" Type="http://schemas.openxmlformats.org/officeDocument/2006/relationships/oleObject" Target="embeddings/oleObject657.bin"/><Relationship Id="rId73" Type="http://schemas.openxmlformats.org/officeDocument/2006/relationships/oleObject" Target="embeddings/oleObject33.bin"/><Relationship Id="rId169" Type="http://schemas.openxmlformats.org/officeDocument/2006/relationships/oleObject" Target="embeddings/oleObject78.bin"/><Relationship Id="rId376" Type="http://schemas.openxmlformats.org/officeDocument/2006/relationships/image" Target="media/image188.wmf"/><Relationship Id="rId583" Type="http://schemas.openxmlformats.org/officeDocument/2006/relationships/image" Target="media/image293.wmf"/><Relationship Id="rId790" Type="http://schemas.openxmlformats.org/officeDocument/2006/relationships/oleObject" Target="embeddings/oleObject387.bin"/><Relationship Id="rId804" Type="http://schemas.openxmlformats.org/officeDocument/2006/relationships/oleObject" Target="embeddings/oleObject394.bin"/><Relationship Id="rId1227" Type="http://schemas.openxmlformats.org/officeDocument/2006/relationships/image" Target="media/image624.wmf"/><Relationship Id="rId4" Type="http://schemas.openxmlformats.org/officeDocument/2006/relationships/webSettings" Target="webSettings.xml"/><Relationship Id="rId236" Type="http://schemas.openxmlformats.org/officeDocument/2006/relationships/image" Target="media/image117.wmf"/><Relationship Id="rId443" Type="http://schemas.openxmlformats.org/officeDocument/2006/relationships/image" Target="media/image221.wmf"/><Relationship Id="rId650" Type="http://schemas.openxmlformats.org/officeDocument/2006/relationships/oleObject" Target="embeddings/oleObject318.bin"/><Relationship Id="rId888" Type="http://schemas.openxmlformats.org/officeDocument/2006/relationships/oleObject" Target="embeddings/oleObject435.bin"/><Relationship Id="rId1073" Type="http://schemas.openxmlformats.org/officeDocument/2006/relationships/image" Target="media/image540.wmf"/><Relationship Id="rId1280" Type="http://schemas.openxmlformats.org/officeDocument/2006/relationships/oleObject" Target="embeddings/oleObject623.bin"/><Relationship Id="rId303" Type="http://schemas.openxmlformats.org/officeDocument/2006/relationships/image" Target="media/image151.wmf"/><Relationship Id="rId748" Type="http://schemas.openxmlformats.org/officeDocument/2006/relationships/oleObject" Target="embeddings/oleObject367.bin"/><Relationship Id="rId955" Type="http://schemas.openxmlformats.org/officeDocument/2006/relationships/image" Target="media/image480.wmf"/><Relationship Id="rId1140" Type="http://schemas.openxmlformats.org/officeDocument/2006/relationships/image" Target="media/image580.wmf"/><Relationship Id="rId1378" Type="http://schemas.openxmlformats.org/officeDocument/2006/relationships/image" Target="media/image710.wmf"/><Relationship Id="rId84" Type="http://schemas.openxmlformats.org/officeDocument/2006/relationships/image" Target="media/image40.wmf"/><Relationship Id="rId387" Type="http://schemas.openxmlformats.org/officeDocument/2006/relationships/image" Target="media/image193.wmf"/><Relationship Id="rId510" Type="http://schemas.openxmlformats.org/officeDocument/2006/relationships/oleObject" Target="embeddings/oleObject249.bin"/><Relationship Id="rId594" Type="http://schemas.openxmlformats.org/officeDocument/2006/relationships/oleObject" Target="embeddings/oleObject290.bin"/><Relationship Id="rId608" Type="http://schemas.openxmlformats.org/officeDocument/2006/relationships/image" Target="media/image306.wmf"/><Relationship Id="rId815" Type="http://schemas.openxmlformats.org/officeDocument/2006/relationships/image" Target="media/image410.wmf"/><Relationship Id="rId1238" Type="http://schemas.openxmlformats.org/officeDocument/2006/relationships/oleObject" Target="embeddings/oleObject602.bin"/><Relationship Id="rId247" Type="http://schemas.openxmlformats.org/officeDocument/2006/relationships/oleObject" Target="embeddings/oleObject119.bin"/><Relationship Id="rId899" Type="http://schemas.openxmlformats.org/officeDocument/2006/relationships/image" Target="media/image453.wmf"/><Relationship Id="rId1000" Type="http://schemas.openxmlformats.org/officeDocument/2006/relationships/oleObject" Target="embeddings/oleObject491.bin"/><Relationship Id="rId1084" Type="http://schemas.openxmlformats.org/officeDocument/2006/relationships/oleObject" Target="embeddings/oleObject533.bin"/><Relationship Id="rId1305" Type="http://schemas.openxmlformats.org/officeDocument/2006/relationships/image" Target="media/image668.png"/><Relationship Id="rId107" Type="http://schemas.openxmlformats.org/officeDocument/2006/relationships/image" Target="media/image52.wmf"/><Relationship Id="rId454" Type="http://schemas.openxmlformats.org/officeDocument/2006/relationships/oleObject" Target="embeddings/oleObject222.bin"/><Relationship Id="rId661" Type="http://schemas.openxmlformats.org/officeDocument/2006/relationships/image" Target="media/image332.wmf"/><Relationship Id="rId759" Type="http://schemas.openxmlformats.org/officeDocument/2006/relationships/image" Target="media/image382.wmf"/><Relationship Id="rId966" Type="http://schemas.openxmlformats.org/officeDocument/2006/relationships/image" Target="media/image486.wmf"/><Relationship Id="rId1291" Type="http://schemas.openxmlformats.org/officeDocument/2006/relationships/image" Target="media/image657.wmf"/><Relationship Id="rId1389" Type="http://schemas.openxmlformats.org/officeDocument/2006/relationships/oleObject" Target="embeddings/oleObject668.bin"/><Relationship Id="rId11" Type="http://schemas.openxmlformats.org/officeDocument/2006/relationships/oleObject" Target="embeddings/oleObject2.bin"/><Relationship Id="rId314" Type="http://schemas.openxmlformats.org/officeDocument/2006/relationships/oleObject" Target="embeddings/oleObject152.bin"/><Relationship Id="rId398" Type="http://schemas.openxmlformats.org/officeDocument/2006/relationships/oleObject" Target="embeddings/oleObject194.bin"/><Relationship Id="rId521" Type="http://schemas.openxmlformats.org/officeDocument/2006/relationships/image" Target="media/image261.wmf"/><Relationship Id="rId619" Type="http://schemas.openxmlformats.org/officeDocument/2006/relationships/oleObject" Target="embeddings/oleObject302.bin"/><Relationship Id="rId1151" Type="http://schemas.openxmlformats.org/officeDocument/2006/relationships/oleObject" Target="embeddings/oleObject560.bin"/><Relationship Id="rId1249" Type="http://schemas.openxmlformats.org/officeDocument/2006/relationships/image" Target="media/image636.wmf"/><Relationship Id="rId95" Type="http://schemas.openxmlformats.org/officeDocument/2006/relationships/oleObject" Target="embeddings/oleObject44.bin"/><Relationship Id="rId160" Type="http://schemas.openxmlformats.org/officeDocument/2006/relationships/image" Target="media/image80.emf"/><Relationship Id="rId826" Type="http://schemas.openxmlformats.org/officeDocument/2006/relationships/oleObject" Target="embeddings/oleObject405.bin"/><Relationship Id="rId1011" Type="http://schemas.openxmlformats.org/officeDocument/2006/relationships/image" Target="media/image509.wmf"/><Relationship Id="rId1109" Type="http://schemas.openxmlformats.org/officeDocument/2006/relationships/image" Target="media/image562.wmf"/><Relationship Id="rId258" Type="http://schemas.openxmlformats.org/officeDocument/2006/relationships/image" Target="media/image128.wmf"/><Relationship Id="rId465" Type="http://schemas.openxmlformats.org/officeDocument/2006/relationships/image" Target="media/image232.wmf"/><Relationship Id="rId672" Type="http://schemas.openxmlformats.org/officeDocument/2006/relationships/oleObject" Target="embeddings/oleObject329.bin"/><Relationship Id="rId1095" Type="http://schemas.openxmlformats.org/officeDocument/2006/relationships/image" Target="media/image554.emf"/><Relationship Id="rId1316" Type="http://schemas.openxmlformats.org/officeDocument/2006/relationships/oleObject" Target="embeddings/oleObject632.bin"/><Relationship Id="rId22" Type="http://schemas.openxmlformats.org/officeDocument/2006/relationships/image" Target="media/image9.wmf"/><Relationship Id="rId118" Type="http://schemas.openxmlformats.org/officeDocument/2006/relationships/oleObject" Target="embeddings/oleObject55.bin"/><Relationship Id="rId325" Type="http://schemas.openxmlformats.org/officeDocument/2006/relationships/image" Target="media/image162.wmf"/><Relationship Id="rId532" Type="http://schemas.openxmlformats.org/officeDocument/2006/relationships/oleObject" Target="embeddings/oleObject260.bin"/><Relationship Id="rId977" Type="http://schemas.openxmlformats.org/officeDocument/2006/relationships/oleObject" Target="embeddings/oleObject480.bin"/><Relationship Id="rId1162" Type="http://schemas.openxmlformats.org/officeDocument/2006/relationships/oleObject" Target="embeddings/oleObject565.bin"/><Relationship Id="rId171" Type="http://schemas.openxmlformats.org/officeDocument/2006/relationships/oleObject" Target="embeddings/oleObject79.bin"/><Relationship Id="rId837" Type="http://schemas.openxmlformats.org/officeDocument/2006/relationships/image" Target="media/image421.wmf"/><Relationship Id="rId1022" Type="http://schemas.openxmlformats.org/officeDocument/2006/relationships/oleObject" Target="embeddings/oleObject502.bin"/><Relationship Id="rId269" Type="http://schemas.openxmlformats.org/officeDocument/2006/relationships/image" Target="media/image134.wmf"/><Relationship Id="rId476" Type="http://schemas.openxmlformats.org/officeDocument/2006/relationships/oleObject" Target="embeddings/oleObject233.bin"/><Relationship Id="rId683" Type="http://schemas.openxmlformats.org/officeDocument/2006/relationships/image" Target="media/image343.wmf"/><Relationship Id="rId890" Type="http://schemas.openxmlformats.org/officeDocument/2006/relationships/oleObject" Target="embeddings/oleObject436.bin"/><Relationship Id="rId904" Type="http://schemas.openxmlformats.org/officeDocument/2006/relationships/oleObject" Target="embeddings/oleObject443.bin"/><Relationship Id="rId1327" Type="http://schemas.openxmlformats.org/officeDocument/2006/relationships/image" Target="media/image684.wmf"/><Relationship Id="rId33" Type="http://schemas.openxmlformats.org/officeDocument/2006/relationships/oleObject" Target="embeddings/oleObject13.bin"/><Relationship Id="rId129" Type="http://schemas.openxmlformats.org/officeDocument/2006/relationships/oleObject" Target="embeddings/oleObject59.bin"/><Relationship Id="rId336" Type="http://schemas.openxmlformats.org/officeDocument/2006/relationships/oleObject" Target="embeddings/oleObject163.bin"/><Relationship Id="rId543" Type="http://schemas.openxmlformats.org/officeDocument/2006/relationships/oleObject" Target="embeddings/oleObject265.bin"/><Relationship Id="rId988" Type="http://schemas.openxmlformats.org/officeDocument/2006/relationships/image" Target="media/image497.wmf"/><Relationship Id="rId1173" Type="http://schemas.openxmlformats.org/officeDocument/2006/relationships/image" Target="media/image597.wmf"/><Relationship Id="rId1380" Type="http://schemas.openxmlformats.org/officeDocument/2006/relationships/image" Target="media/image711.wmf"/><Relationship Id="rId182" Type="http://schemas.openxmlformats.org/officeDocument/2006/relationships/image" Target="media/image90.wmf"/><Relationship Id="rId403" Type="http://schemas.openxmlformats.org/officeDocument/2006/relationships/image" Target="media/image201.wmf"/><Relationship Id="rId750" Type="http://schemas.openxmlformats.org/officeDocument/2006/relationships/image" Target="media/image377.wmf"/><Relationship Id="rId848" Type="http://schemas.openxmlformats.org/officeDocument/2006/relationships/oleObject" Target="embeddings/oleObject416.bin"/><Relationship Id="rId1033" Type="http://schemas.openxmlformats.org/officeDocument/2006/relationships/image" Target="media/image520.wmf"/><Relationship Id="rId487" Type="http://schemas.openxmlformats.org/officeDocument/2006/relationships/image" Target="media/image243.wmf"/><Relationship Id="rId610" Type="http://schemas.openxmlformats.org/officeDocument/2006/relationships/image" Target="media/image307.wmf"/><Relationship Id="rId694" Type="http://schemas.openxmlformats.org/officeDocument/2006/relationships/oleObject" Target="embeddings/oleObject340.bin"/><Relationship Id="rId708" Type="http://schemas.openxmlformats.org/officeDocument/2006/relationships/oleObject" Target="embeddings/oleObject347.bin"/><Relationship Id="rId915" Type="http://schemas.openxmlformats.org/officeDocument/2006/relationships/image" Target="media/image461.wmf"/><Relationship Id="rId1240" Type="http://schemas.openxmlformats.org/officeDocument/2006/relationships/oleObject" Target="embeddings/oleObject603.bin"/><Relationship Id="rId1338" Type="http://schemas.openxmlformats.org/officeDocument/2006/relationships/oleObject" Target="embeddings/oleObject643.bin"/><Relationship Id="rId347" Type="http://schemas.openxmlformats.org/officeDocument/2006/relationships/image" Target="media/image173.png"/><Relationship Id="rId999" Type="http://schemas.openxmlformats.org/officeDocument/2006/relationships/image" Target="media/image503.wmf"/><Relationship Id="rId1100" Type="http://schemas.openxmlformats.org/officeDocument/2006/relationships/oleObject" Target="embeddings/oleObject537.bin"/><Relationship Id="rId1184" Type="http://schemas.openxmlformats.org/officeDocument/2006/relationships/oleObject" Target="embeddings/oleObject576.bin"/><Relationship Id="rId44" Type="http://schemas.openxmlformats.org/officeDocument/2006/relationships/image" Target="media/image20.wmf"/><Relationship Id="rId554" Type="http://schemas.openxmlformats.org/officeDocument/2006/relationships/oleObject" Target="embeddings/oleObject270.bin"/><Relationship Id="rId761" Type="http://schemas.openxmlformats.org/officeDocument/2006/relationships/image" Target="media/image383.wmf"/><Relationship Id="rId859" Type="http://schemas.openxmlformats.org/officeDocument/2006/relationships/oleObject" Target="embeddings/oleObject421.bin"/><Relationship Id="rId1391" Type="http://schemas.openxmlformats.org/officeDocument/2006/relationships/oleObject" Target="embeddings/oleObject669.bin"/><Relationship Id="rId193" Type="http://schemas.openxmlformats.org/officeDocument/2006/relationships/oleObject" Target="embeddings/oleObject92.bin"/><Relationship Id="rId207" Type="http://schemas.openxmlformats.org/officeDocument/2006/relationships/oleObject" Target="embeddings/oleObject99.bin"/><Relationship Id="rId414" Type="http://schemas.openxmlformats.org/officeDocument/2006/relationships/oleObject" Target="embeddings/oleObject202.bin"/><Relationship Id="rId498" Type="http://schemas.openxmlformats.org/officeDocument/2006/relationships/oleObject" Target="embeddings/oleObject244.bin"/><Relationship Id="rId621" Type="http://schemas.openxmlformats.org/officeDocument/2006/relationships/oleObject" Target="embeddings/oleObject303.bin"/><Relationship Id="rId1044" Type="http://schemas.openxmlformats.org/officeDocument/2006/relationships/oleObject" Target="embeddings/oleObject513.bin"/><Relationship Id="rId1251" Type="http://schemas.openxmlformats.org/officeDocument/2006/relationships/image" Target="media/image637.wmf"/><Relationship Id="rId1349" Type="http://schemas.openxmlformats.org/officeDocument/2006/relationships/image" Target="media/image695.wmf"/><Relationship Id="rId260" Type="http://schemas.openxmlformats.org/officeDocument/2006/relationships/image" Target="media/image129.wmf"/><Relationship Id="rId719" Type="http://schemas.openxmlformats.org/officeDocument/2006/relationships/image" Target="media/image361.wmf"/><Relationship Id="rId926" Type="http://schemas.openxmlformats.org/officeDocument/2006/relationships/oleObject" Target="embeddings/oleObject454.bin"/><Relationship Id="rId1111" Type="http://schemas.openxmlformats.org/officeDocument/2006/relationships/image" Target="media/image563.wmf"/><Relationship Id="rId55" Type="http://schemas.openxmlformats.org/officeDocument/2006/relationships/oleObject" Target="embeddings/oleObject24.bin"/><Relationship Id="rId120" Type="http://schemas.openxmlformats.org/officeDocument/2006/relationships/image" Target="media/image59.emf"/><Relationship Id="rId358" Type="http://schemas.openxmlformats.org/officeDocument/2006/relationships/image" Target="media/image179.wmf"/><Relationship Id="rId565" Type="http://schemas.openxmlformats.org/officeDocument/2006/relationships/image" Target="media/image284.wmf"/><Relationship Id="rId772" Type="http://schemas.openxmlformats.org/officeDocument/2006/relationships/oleObject" Target="embeddings/oleObject378.bin"/><Relationship Id="rId1195" Type="http://schemas.openxmlformats.org/officeDocument/2006/relationships/image" Target="media/image608.wmf"/><Relationship Id="rId1209" Type="http://schemas.openxmlformats.org/officeDocument/2006/relationships/image" Target="media/image615.wmf"/><Relationship Id="rId218" Type="http://schemas.openxmlformats.org/officeDocument/2006/relationships/image" Target="media/image108.wmf"/><Relationship Id="rId425" Type="http://schemas.openxmlformats.org/officeDocument/2006/relationships/image" Target="media/image212.wmf"/><Relationship Id="rId632" Type="http://schemas.openxmlformats.org/officeDocument/2006/relationships/oleObject" Target="embeddings/oleObject309.bin"/><Relationship Id="rId1055" Type="http://schemas.openxmlformats.org/officeDocument/2006/relationships/image" Target="media/image531.wmf"/><Relationship Id="rId1262" Type="http://schemas.openxmlformats.org/officeDocument/2006/relationships/oleObject" Target="embeddings/oleObject614.bin"/><Relationship Id="rId271" Type="http://schemas.openxmlformats.org/officeDocument/2006/relationships/image" Target="media/image135.wmf"/><Relationship Id="rId937" Type="http://schemas.openxmlformats.org/officeDocument/2006/relationships/image" Target="media/image472.wmf"/><Relationship Id="rId1122" Type="http://schemas.openxmlformats.org/officeDocument/2006/relationships/image" Target="media/image570.emf"/><Relationship Id="rId66" Type="http://schemas.openxmlformats.org/officeDocument/2006/relationships/image" Target="media/image31.wmf"/><Relationship Id="rId131" Type="http://schemas.openxmlformats.org/officeDocument/2006/relationships/oleObject" Target="embeddings/oleObject60.bin"/><Relationship Id="rId369" Type="http://schemas.openxmlformats.org/officeDocument/2006/relationships/oleObject" Target="embeddings/oleObject179.bin"/><Relationship Id="rId576" Type="http://schemas.openxmlformats.org/officeDocument/2006/relationships/oleObject" Target="embeddings/oleObject281.bin"/><Relationship Id="rId783" Type="http://schemas.openxmlformats.org/officeDocument/2006/relationships/image" Target="media/image394.wmf"/><Relationship Id="rId990" Type="http://schemas.openxmlformats.org/officeDocument/2006/relationships/image" Target="media/image498.wmf"/><Relationship Id="rId229" Type="http://schemas.openxmlformats.org/officeDocument/2006/relationships/oleObject" Target="embeddings/oleObject110.bin"/><Relationship Id="rId436" Type="http://schemas.openxmlformats.org/officeDocument/2006/relationships/oleObject" Target="embeddings/oleObject213.bin"/><Relationship Id="rId643" Type="http://schemas.openxmlformats.org/officeDocument/2006/relationships/image" Target="media/image323.wmf"/><Relationship Id="rId1066" Type="http://schemas.openxmlformats.org/officeDocument/2006/relationships/oleObject" Target="embeddings/oleObject524.bin"/><Relationship Id="rId1273" Type="http://schemas.openxmlformats.org/officeDocument/2006/relationships/image" Target="media/image648.wmf"/><Relationship Id="rId850" Type="http://schemas.openxmlformats.org/officeDocument/2006/relationships/oleObject" Target="embeddings/oleObject417.bin"/><Relationship Id="rId948" Type="http://schemas.openxmlformats.org/officeDocument/2006/relationships/oleObject" Target="embeddings/oleObject465.bin"/><Relationship Id="rId1133" Type="http://schemas.openxmlformats.org/officeDocument/2006/relationships/oleObject" Target="embeddings/oleObject551.bin"/><Relationship Id="rId77" Type="http://schemas.openxmlformats.org/officeDocument/2006/relationships/oleObject" Target="embeddings/oleObject35.bin"/><Relationship Id="rId282" Type="http://schemas.openxmlformats.org/officeDocument/2006/relationships/oleObject" Target="embeddings/oleObject136.bin"/><Relationship Id="rId503" Type="http://schemas.openxmlformats.org/officeDocument/2006/relationships/image" Target="media/image251.wmf"/><Relationship Id="rId587" Type="http://schemas.openxmlformats.org/officeDocument/2006/relationships/image" Target="media/image295.wmf"/><Relationship Id="rId710" Type="http://schemas.openxmlformats.org/officeDocument/2006/relationships/oleObject" Target="embeddings/oleObject348.bin"/><Relationship Id="rId808" Type="http://schemas.openxmlformats.org/officeDocument/2006/relationships/oleObject" Target="embeddings/oleObject396.bin"/><Relationship Id="rId1340" Type="http://schemas.openxmlformats.org/officeDocument/2006/relationships/oleObject" Target="embeddings/oleObject644.bin"/><Relationship Id="rId8" Type="http://schemas.openxmlformats.org/officeDocument/2006/relationships/image" Target="media/image2.wmf"/><Relationship Id="rId142" Type="http://schemas.openxmlformats.org/officeDocument/2006/relationships/image" Target="media/image71.wmf"/><Relationship Id="rId447" Type="http://schemas.openxmlformats.org/officeDocument/2006/relationships/image" Target="media/image223.wmf"/><Relationship Id="rId794" Type="http://schemas.openxmlformats.org/officeDocument/2006/relationships/oleObject" Target="embeddings/oleObject389.bin"/><Relationship Id="rId1077" Type="http://schemas.openxmlformats.org/officeDocument/2006/relationships/image" Target="media/image542.wmf"/><Relationship Id="rId1200" Type="http://schemas.openxmlformats.org/officeDocument/2006/relationships/oleObject" Target="embeddings/oleObject584.bin"/><Relationship Id="rId654" Type="http://schemas.openxmlformats.org/officeDocument/2006/relationships/oleObject" Target="embeddings/oleObject320.bin"/><Relationship Id="rId861" Type="http://schemas.openxmlformats.org/officeDocument/2006/relationships/image" Target="media/image434.wmf"/><Relationship Id="rId959" Type="http://schemas.openxmlformats.org/officeDocument/2006/relationships/image" Target="media/image482.emf"/><Relationship Id="rId1284" Type="http://schemas.openxmlformats.org/officeDocument/2006/relationships/oleObject" Target="embeddings/oleObject625.bin"/><Relationship Id="rId293" Type="http://schemas.openxmlformats.org/officeDocument/2006/relationships/image" Target="media/image146.wmf"/><Relationship Id="rId307" Type="http://schemas.openxmlformats.org/officeDocument/2006/relationships/image" Target="media/image153.wmf"/><Relationship Id="rId514" Type="http://schemas.openxmlformats.org/officeDocument/2006/relationships/oleObject" Target="embeddings/oleObject251.bin"/><Relationship Id="rId721" Type="http://schemas.openxmlformats.org/officeDocument/2006/relationships/image" Target="media/image362.wmf"/><Relationship Id="rId1144" Type="http://schemas.openxmlformats.org/officeDocument/2006/relationships/image" Target="media/image582.wmf"/><Relationship Id="rId1351" Type="http://schemas.openxmlformats.org/officeDocument/2006/relationships/image" Target="media/image696.wmf"/><Relationship Id="rId88" Type="http://schemas.openxmlformats.org/officeDocument/2006/relationships/image" Target="media/image42.wmf"/><Relationship Id="rId153" Type="http://schemas.openxmlformats.org/officeDocument/2006/relationships/oleObject" Target="embeddings/oleObject71.bin"/><Relationship Id="rId360" Type="http://schemas.openxmlformats.org/officeDocument/2006/relationships/image" Target="media/image180.wmf"/><Relationship Id="rId598" Type="http://schemas.openxmlformats.org/officeDocument/2006/relationships/oleObject" Target="embeddings/oleObject292.bin"/><Relationship Id="rId819" Type="http://schemas.openxmlformats.org/officeDocument/2006/relationships/image" Target="media/image412.wmf"/><Relationship Id="rId1004" Type="http://schemas.openxmlformats.org/officeDocument/2006/relationships/oleObject" Target="embeddings/oleObject493.bin"/><Relationship Id="rId1211" Type="http://schemas.openxmlformats.org/officeDocument/2006/relationships/image" Target="media/image616.wmf"/><Relationship Id="rId220" Type="http://schemas.openxmlformats.org/officeDocument/2006/relationships/image" Target="media/image109.wmf"/><Relationship Id="rId458" Type="http://schemas.openxmlformats.org/officeDocument/2006/relationships/oleObject" Target="embeddings/oleObject224.bin"/><Relationship Id="rId665" Type="http://schemas.openxmlformats.org/officeDocument/2006/relationships/image" Target="media/image334.wmf"/><Relationship Id="rId872" Type="http://schemas.openxmlformats.org/officeDocument/2006/relationships/oleObject" Target="embeddings/oleObject427.bin"/><Relationship Id="rId1088" Type="http://schemas.openxmlformats.org/officeDocument/2006/relationships/oleObject" Target="embeddings/oleObject535.bin"/><Relationship Id="rId1295" Type="http://schemas.openxmlformats.org/officeDocument/2006/relationships/image" Target="media/image660.emf"/><Relationship Id="rId1309" Type="http://schemas.openxmlformats.org/officeDocument/2006/relationships/image" Target="media/image672.png"/><Relationship Id="rId15" Type="http://schemas.openxmlformats.org/officeDocument/2006/relationships/oleObject" Target="embeddings/oleObject4.bin"/><Relationship Id="rId318" Type="http://schemas.openxmlformats.org/officeDocument/2006/relationships/oleObject" Target="embeddings/oleObject154.bin"/><Relationship Id="rId525" Type="http://schemas.openxmlformats.org/officeDocument/2006/relationships/image" Target="media/image263.wmf"/><Relationship Id="rId732" Type="http://schemas.openxmlformats.org/officeDocument/2006/relationships/oleObject" Target="embeddings/oleObject359.bin"/><Relationship Id="rId1155" Type="http://schemas.openxmlformats.org/officeDocument/2006/relationships/image" Target="media/image588.wmf"/><Relationship Id="rId1362" Type="http://schemas.openxmlformats.org/officeDocument/2006/relationships/image" Target="media/image702.wmf"/><Relationship Id="rId99" Type="http://schemas.openxmlformats.org/officeDocument/2006/relationships/oleObject" Target="embeddings/oleObject46.bin"/><Relationship Id="rId164" Type="http://schemas.openxmlformats.org/officeDocument/2006/relationships/image" Target="media/image83.wmf"/><Relationship Id="rId371" Type="http://schemas.openxmlformats.org/officeDocument/2006/relationships/oleObject" Target="embeddings/oleObject180.bin"/><Relationship Id="rId1015" Type="http://schemas.openxmlformats.org/officeDocument/2006/relationships/image" Target="media/image511.wmf"/><Relationship Id="rId1222" Type="http://schemas.openxmlformats.org/officeDocument/2006/relationships/oleObject" Target="embeddings/oleObject595.bin"/><Relationship Id="rId469" Type="http://schemas.openxmlformats.org/officeDocument/2006/relationships/image" Target="media/image234.wmf"/><Relationship Id="rId676" Type="http://schemas.openxmlformats.org/officeDocument/2006/relationships/oleObject" Target="embeddings/oleObject331.bin"/><Relationship Id="rId883" Type="http://schemas.openxmlformats.org/officeDocument/2006/relationships/image" Target="media/image445.wmf"/><Relationship Id="rId1099" Type="http://schemas.openxmlformats.org/officeDocument/2006/relationships/image" Target="media/image557.wmf"/><Relationship Id="rId26" Type="http://schemas.openxmlformats.org/officeDocument/2006/relationships/image" Target="media/image11.wmf"/><Relationship Id="rId231" Type="http://schemas.openxmlformats.org/officeDocument/2006/relationships/oleObject" Target="embeddings/oleObject111.bin"/><Relationship Id="rId329" Type="http://schemas.openxmlformats.org/officeDocument/2006/relationships/image" Target="media/image164.wmf"/><Relationship Id="rId536" Type="http://schemas.openxmlformats.org/officeDocument/2006/relationships/oleObject" Target="embeddings/oleObject262.bin"/><Relationship Id="rId1166" Type="http://schemas.openxmlformats.org/officeDocument/2006/relationships/oleObject" Target="embeddings/oleObject567.bin"/><Relationship Id="rId1373" Type="http://schemas.openxmlformats.org/officeDocument/2006/relationships/oleObject" Target="embeddings/oleObject660.bin"/><Relationship Id="rId175" Type="http://schemas.openxmlformats.org/officeDocument/2006/relationships/oleObject" Target="embeddings/oleObject81.bin"/><Relationship Id="rId743" Type="http://schemas.openxmlformats.org/officeDocument/2006/relationships/image" Target="media/image373.wmf"/><Relationship Id="rId950" Type="http://schemas.openxmlformats.org/officeDocument/2006/relationships/oleObject" Target="embeddings/oleObject466.bin"/><Relationship Id="rId1026" Type="http://schemas.openxmlformats.org/officeDocument/2006/relationships/oleObject" Target="embeddings/oleObject504.bin"/><Relationship Id="rId382" Type="http://schemas.openxmlformats.org/officeDocument/2006/relationships/oleObject" Target="embeddings/oleObject186.bin"/><Relationship Id="rId603" Type="http://schemas.openxmlformats.org/officeDocument/2006/relationships/image" Target="media/image303.wmf"/><Relationship Id="rId687" Type="http://schemas.openxmlformats.org/officeDocument/2006/relationships/image" Target="media/image345.wmf"/><Relationship Id="rId810" Type="http://schemas.openxmlformats.org/officeDocument/2006/relationships/oleObject" Target="embeddings/oleObject397.bin"/><Relationship Id="rId908" Type="http://schemas.openxmlformats.org/officeDocument/2006/relationships/oleObject" Target="embeddings/oleObject445.bin"/><Relationship Id="rId1233" Type="http://schemas.openxmlformats.org/officeDocument/2006/relationships/image" Target="media/image628.wmf"/><Relationship Id="rId242" Type="http://schemas.openxmlformats.org/officeDocument/2006/relationships/image" Target="media/image120.wmf"/><Relationship Id="rId894" Type="http://schemas.openxmlformats.org/officeDocument/2006/relationships/oleObject" Target="embeddings/oleObject438.bin"/><Relationship Id="rId1177" Type="http://schemas.openxmlformats.org/officeDocument/2006/relationships/image" Target="media/image599.wmf"/><Relationship Id="rId1300" Type="http://schemas.openxmlformats.org/officeDocument/2006/relationships/image" Target="media/image663.png"/><Relationship Id="rId37" Type="http://schemas.openxmlformats.org/officeDocument/2006/relationships/oleObject" Target="embeddings/oleObject15.bin"/><Relationship Id="rId102" Type="http://schemas.openxmlformats.org/officeDocument/2006/relationships/image" Target="media/image49.emf"/><Relationship Id="rId547" Type="http://schemas.openxmlformats.org/officeDocument/2006/relationships/oleObject" Target="embeddings/oleObject267.bin"/><Relationship Id="rId754" Type="http://schemas.openxmlformats.org/officeDocument/2006/relationships/image" Target="media/image379.emf"/><Relationship Id="rId961" Type="http://schemas.openxmlformats.org/officeDocument/2006/relationships/oleObject" Target="embeddings/oleObject472.bin"/><Relationship Id="rId1384" Type="http://schemas.openxmlformats.org/officeDocument/2006/relationships/image" Target="media/image713.wmf"/><Relationship Id="rId90" Type="http://schemas.openxmlformats.org/officeDocument/2006/relationships/image" Target="media/image43.wmf"/><Relationship Id="rId186" Type="http://schemas.openxmlformats.org/officeDocument/2006/relationships/image" Target="media/image92.wmf"/><Relationship Id="rId393" Type="http://schemas.openxmlformats.org/officeDocument/2006/relationships/image" Target="media/image196.wmf"/><Relationship Id="rId407" Type="http://schemas.openxmlformats.org/officeDocument/2006/relationships/image" Target="media/image203.wmf"/><Relationship Id="rId614" Type="http://schemas.openxmlformats.org/officeDocument/2006/relationships/image" Target="media/image309.wmf"/><Relationship Id="rId821" Type="http://schemas.openxmlformats.org/officeDocument/2006/relationships/image" Target="media/image413.wmf"/><Relationship Id="rId1037" Type="http://schemas.openxmlformats.org/officeDocument/2006/relationships/image" Target="media/image522.wmf"/><Relationship Id="rId1244" Type="http://schemas.openxmlformats.org/officeDocument/2006/relationships/oleObject" Target="embeddings/oleObject605.bin"/><Relationship Id="rId253" Type="http://schemas.openxmlformats.org/officeDocument/2006/relationships/oleObject" Target="embeddings/oleObject122.bin"/><Relationship Id="rId460" Type="http://schemas.openxmlformats.org/officeDocument/2006/relationships/oleObject" Target="embeddings/oleObject225.bin"/><Relationship Id="rId698" Type="http://schemas.openxmlformats.org/officeDocument/2006/relationships/oleObject" Target="embeddings/oleObject342.bin"/><Relationship Id="rId919" Type="http://schemas.openxmlformats.org/officeDocument/2006/relationships/image" Target="media/image463.wmf"/><Relationship Id="rId1090" Type="http://schemas.openxmlformats.org/officeDocument/2006/relationships/image" Target="media/image549.emf"/><Relationship Id="rId1104" Type="http://schemas.openxmlformats.org/officeDocument/2006/relationships/oleObject" Target="embeddings/oleObject539.bin"/><Relationship Id="rId1311" Type="http://schemas.openxmlformats.org/officeDocument/2006/relationships/image" Target="media/image674.png"/><Relationship Id="rId48" Type="http://schemas.openxmlformats.org/officeDocument/2006/relationships/image" Target="media/image22.wmf"/><Relationship Id="rId113" Type="http://schemas.openxmlformats.org/officeDocument/2006/relationships/image" Target="media/image55.wmf"/><Relationship Id="rId320" Type="http://schemas.openxmlformats.org/officeDocument/2006/relationships/oleObject" Target="embeddings/oleObject155.bin"/><Relationship Id="rId558" Type="http://schemas.openxmlformats.org/officeDocument/2006/relationships/oleObject" Target="embeddings/oleObject272.bin"/><Relationship Id="rId765" Type="http://schemas.openxmlformats.org/officeDocument/2006/relationships/image" Target="media/image385.wmf"/><Relationship Id="rId972" Type="http://schemas.openxmlformats.org/officeDocument/2006/relationships/image" Target="media/image489.wmf"/><Relationship Id="rId1188" Type="http://schemas.openxmlformats.org/officeDocument/2006/relationships/oleObject" Target="embeddings/oleObject578.bin"/><Relationship Id="rId1395" Type="http://schemas.openxmlformats.org/officeDocument/2006/relationships/header" Target="header1.xml"/><Relationship Id="rId197" Type="http://schemas.openxmlformats.org/officeDocument/2006/relationships/oleObject" Target="embeddings/oleObject94.bin"/><Relationship Id="rId418" Type="http://schemas.openxmlformats.org/officeDocument/2006/relationships/oleObject" Target="embeddings/oleObject204.bin"/><Relationship Id="rId625" Type="http://schemas.openxmlformats.org/officeDocument/2006/relationships/image" Target="media/image314.wmf"/><Relationship Id="rId832" Type="http://schemas.openxmlformats.org/officeDocument/2006/relationships/oleObject" Target="embeddings/oleObject408.bin"/><Relationship Id="rId1048" Type="http://schemas.openxmlformats.org/officeDocument/2006/relationships/oleObject" Target="embeddings/oleObject515.bin"/><Relationship Id="rId1255" Type="http://schemas.openxmlformats.org/officeDocument/2006/relationships/image" Target="media/image639.wmf"/><Relationship Id="rId264" Type="http://schemas.openxmlformats.org/officeDocument/2006/relationships/image" Target="media/image131.wmf"/><Relationship Id="rId471" Type="http://schemas.openxmlformats.org/officeDocument/2006/relationships/image" Target="media/image235.wmf"/><Relationship Id="rId1115" Type="http://schemas.openxmlformats.org/officeDocument/2006/relationships/image" Target="media/image566.png"/><Relationship Id="rId1322" Type="http://schemas.openxmlformats.org/officeDocument/2006/relationships/oleObject" Target="embeddings/oleObject635.bin"/><Relationship Id="rId59" Type="http://schemas.openxmlformats.org/officeDocument/2006/relationships/oleObject" Target="embeddings/oleObject26.bin"/><Relationship Id="rId124" Type="http://schemas.openxmlformats.org/officeDocument/2006/relationships/image" Target="media/image62.wmf"/><Relationship Id="rId569" Type="http://schemas.openxmlformats.org/officeDocument/2006/relationships/image" Target="media/image286.wmf"/><Relationship Id="rId776" Type="http://schemas.openxmlformats.org/officeDocument/2006/relationships/oleObject" Target="embeddings/oleObject380.bin"/><Relationship Id="rId983" Type="http://schemas.openxmlformats.org/officeDocument/2006/relationships/oleObject" Target="embeddings/oleObject483.bin"/><Relationship Id="rId1199" Type="http://schemas.openxmlformats.org/officeDocument/2006/relationships/image" Target="media/image610.wmf"/><Relationship Id="rId331" Type="http://schemas.openxmlformats.org/officeDocument/2006/relationships/image" Target="media/image165.wmf"/><Relationship Id="rId429" Type="http://schemas.openxmlformats.org/officeDocument/2006/relationships/image" Target="media/image214.wmf"/><Relationship Id="rId636" Type="http://schemas.openxmlformats.org/officeDocument/2006/relationships/oleObject" Target="embeddings/oleObject311.bin"/><Relationship Id="rId1059" Type="http://schemas.openxmlformats.org/officeDocument/2006/relationships/image" Target="media/image533.wmf"/><Relationship Id="rId1266" Type="http://schemas.openxmlformats.org/officeDocument/2006/relationships/oleObject" Target="embeddings/oleObject616.bin"/><Relationship Id="rId843" Type="http://schemas.openxmlformats.org/officeDocument/2006/relationships/image" Target="media/image424.wmf"/><Relationship Id="rId1126" Type="http://schemas.openxmlformats.org/officeDocument/2006/relationships/image" Target="media/image573.wmf"/><Relationship Id="rId275" Type="http://schemas.openxmlformats.org/officeDocument/2006/relationships/image" Target="media/image137.wmf"/><Relationship Id="rId482" Type="http://schemas.openxmlformats.org/officeDocument/2006/relationships/oleObject" Target="embeddings/oleObject236.bin"/><Relationship Id="rId703" Type="http://schemas.openxmlformats.org/officeDocument/2006/relationships/image" Target="media/image353.wmf"/><Relationship Id="rId910" Type="http://schemas.openxmlformats.org/officeDocument/2006/relationships/oleObject" Target="embeddings/oleObject446.bin"/><Relationship Id="rId1333" Type="http://schemas.openxmlformats.org/officeDocument/2006/relationships/image" Target="media/image687.wmf"/><Relationship Id="rId135" Type="http://schemas.openxmlformats.org/officeDocument/2006/relationships/oleObject" Target="embeddings/oleObject62.bin"/><Relationship Id="rId342" Type="http://schemas.openxmlformats.org/officeDocument/2006/relationships/oleObject" Target="embeddings/oleObject166.bin"/><Relationship Id="rId787" Type="http://schemas.openxmlformats.org/officeDocument/2006/relationships/image" Target="media/image396.wmf"/><Relationship Id="rId994" Type="http://schemas.openxmlformats.org/officeDocument/2006/relationships/image" Target="media/image500.wmf"/><Relationship Id="rId202" Type="http://schemas.openxmlformats.org/officeDocument/2006/relationships/image" Target="media/image100.wmf"/><Relationship Id="rId647" Type="http://schemas.openxmlformats.org/officeDocument/2006/relationships/image" Target="media/image325.wmf"/><Relationship Id="rId854" Type="http://schemas.openxmlformats.org/officeDocument/2006/relationships/image" Target="media/image430.wmf"/><Relationship Id="rId1277" Type="http://schemas.openxmlformats.org/officeDocument/2006/relationships/image" Target="media/image650.wmf"/><Relationship Id="rId286" Type="http://schemas.openxmlformats.org/officeDocument/2006/relationships/oleObject" Target="embeddings/oleObject138.bin"/><Relationship Id="rId493" Type="http://schemas.openxmlformats.org/officeDocument/2006/relationships/image" Target="media/image246.wmf"/><Relationship Id="rId507" Type="http://schemas.openxmlformats.org/officeDocument/2006/relationships/image" Target="media/image253.emf"/><Relationship Id="rId714" Type="http://schemas.openxmlformats.org/officeDocument/2006/relationships/oleObject" Target="embeddings/oleObject350.bin"/><Relationship Id="rId921" Type="http://schemas.openxmlformats.org/officeDocument/2006/relationships/image" Target="media/image464.wmf"/><Relationship Id="rId1137" Type="http://schemas.openxmlformats.org/officeDocument/2006/relationships/oleObject" Target="embeddings/oleObject553.bin"/><Relationship Id="rId1344" Type="http://schemas.openxmlformats.org/officeDocument/2006/relationships/oleObject" Target="embeddings/oleObject646.bin"/><Relationship Id="rId50" Type="http://schemas.openxmlformats.org/officeDocument/2006/relationships/image" Target="media/image23.wmf"/><Relationship Id="rId146" Type="http://schemas.openxmlformats.org/officeDocument/2006/relationships/image" Target="media/image73.wmf"/><Relationship Id="rId353" Type="http://schemas.openxmlformats.org/officeDocument/2006/relationships/oleObject" Target="embeddings/oleObject171.bin"/><Relationship Id="rId560" Type="http://schemas.openxmlformats.org/officeDocument/2006/relationships/oleObject" Target="embeddings/oleObject273.bin"/><Relationship Id="rId798" Type="http://schemas.openxmlformats.org/officeDocument/2006/relationships/oleObject" Target="embeddings/oleObject391.bin"/><Relationship Id="rId1190" Type="http://schemas.openxmlformats.org/officeDocument/2006/relationships/oleObject" Target="embeddings/oleObject579.bin"/><Relationship Id="rId1204" Type="http://schemas.openxmlformats.org/officeDocument/2006/relationships/oleObject" Target="embeddings/oleObject586.bin"/><Relationship Id="rId213" Type="http://schemas.openxmlformats.org/officeDocument/2006/relationships/oleObject" Target="embeddings/oleObject102.bin"/><Relationship Id="rId420" Type="http://schemas.openxmlformats.org/officeDocument/2006/relationships/oleObject" Target="embeddings/oleObject205.bin"/><Relationship Id="rId658" Type="http://schemas.openxmlformats.org/officeDocument/2006/relationships/oleObject" Target="embeddings/oleObject322.bin"/><Relationship Id="rId865" Type="http://schemas.openxmlformats.org/officeDocument/2006/relationships/image" Target="media/image436.wmf"/><Relationship Id="rId1050" Type="http://schemas.openxmlformats.org/officeDocument/2006/relationships/oleObject" Target="embeddings/oleObject516.bin"/><Relationship Id="rId1288" Type="http://schemas.openxmlformats.org/officeDocument/2006/relationships/oleObject" Target="embeddings/oleObject627.bin"/><Relationship Id="rId297" Type="http://schemas.openxmlformats.org/officeDocument/2006/relationships/image" Target="media/image148.wmf"/><Relationship Id="rId518" Type="http://schemas.openxmlformats.org/officeDocument/2006/relationships/oleObject" Target="embeddings/oleObject253.bin"/><Relationship Id="rId725" Type="http://schemas.openxmlformats.org/officeDocument/2006/relationships/image" Target="media/image364.wmf"/><Relationship Id="rId932" Type="http://schemas.openxmlformats.org/officeDocument/2006/relationships/oleObject" Target="embeddings/oleObject457.bin"/><Relationship Id="rId1148" Type="http://schemas.openxmlformats.org/officeDocument/2006/relationships/image" Target="media/image584.wmf"/><Relationship Id="rId1355" Type="http://schemas.openxmlformats.org/officeDocument/2006/relationships/oleObject" Target="embeddings/oleObject651.bin"/><Relationship Id="rId157" Type="http://schemas.openxmlformats.org/officeDocument/2006/relationships/image" Target="media/image79.wmf"/><Relationship Id="rId364" Type="http://schemas.openxmlformats.org/officeDocument/2006/relationships/image" Target="media/image182.wmf"/><Relationship Id="rId1008" Type="http://schemas.openxmlformats.org/officeDocument/2006/relationships/oleObject" Target="embeddings/oleObject495.bin"/><Relationship Id="rId1215" Type="http://schemas.openxmlformats.org/officeDocument/2006/relationships/image" Target="media/image618.wmf"/><Relationship Id="rId61" Type="http://schemas.openxmlformats.org/officeDocument/2006/relationships/oleObject" Target="embeddings/oleObject27.bin"/><Relationship Id="rId571" Type="http://schemas.openxmlformats.org/officeDocument/2006/relationships/image" Target="media/image287.wmf"/><Relationship Id="rId669" Type="http://schemas.openxmlformats.org/officeDocument/2006/relationships/image" Target="media/image336.wmf"/><Relationship Id="rId876" Type="http://schemas.openxmlformats.org/officeDocument/2006/relationships/oleObject" Target="embeddings/oleObject429.bin"/><Relationship Id="rId1299" Type="http://schemas.openxmlformats.org/officeDocument/2006/relationships/oleObject" Target="embeddings/oleObject631.bin"/><Relationship Id="rId19" Type="http://schemas.openxmlformats.org/officeDocument/2006/relationships/oleObject" Target="embeddings/oleObject6.bin"/><Relationship Id="rId224" Type="http://schemas.openxmlformats.org/officeDocument/2006/relationships/image" Target="media/image111.wmf"/><Relationship Id="rId431" Type="http://schemas.openxmlformats.org/officeDocument/2006/relationships/image" Target="media/image215.wmf"/><Relationship Id="rId529" Type="http://schemas.openxmlformats.org/officeDocument/2006/relationships/image" Target="media/image265.wmf"/><Relationship Id="rId736" Type="http://schemas.openxmlformats.org/officeDocument/2006/relationships/oleObject" Target="embeddings/oleObject361.bin"/><Relationship Id="rId1061" Type="http://schemas.openxmlformats.org/officeDocument/2006/relationships/image" Target="media/image534.wmf"/><Relationship Id="rId1159" Type="http://schemas.openxmlformats.org/officeDocument/2006/relationships/image" Target="media/image590.wmf"/><Relationship Id="rId1366" Type="http://schemas.openxmlformats.org/officeDocument/2006/relationships/image" Target="media/image704.wmf"/><Relationship Id="rId168" Type="http://schemas.openxmlformats.org/officeDocument/2006/relationships/image" Target="media/image85.wmf"/><Relationship Id="rId943" Type="http://schemas.openxmlformats.org/officeDocument/2006/relationships/image" Target="media/image475.wmf"/><Relationship Id="rId1019" Type="http://schemas.openxmlformats.org/officeDocument/2006/relationships/image" Target="media/image513.wmf"/><Relationship Id="rId72" Type="http://schemas.openxmlformats.org/officeDocument/2006/relationships/image" Target="media/image34.wmf"/><Relationship Id="rId375" Type="http://schemas.openxmlformats.org/officeDocument/2006/relationships/oleObject" Target="embeddings/oleObject182.bin"/><Relationship Id="rId582" Type="http://schemas.openxmlformats.org/officeDocument/2006/relationships/oleObject" Target="embeddings/oleObject284.bin"/><Relationship Id="rId803" Type="http://schemas.openxmlformats.org/officeDocument/2006/relationships/image" Target="media/image404.wmf"/><Relationship Id="rId1226" Type="http://schemas.openxmlformats.org/officeDocument/2006/relationships/oleObject" Target="embeddings/oleObject597.bin"/><Relationship Id="rId3" Type="http://schemas.openxmlformats.org/officeDocument/2006/relationships/settings" Target="settings.xml"/><Relationship Id="rId235" Type="http://schemas.openxmlformats.org/officeDocument/2006/relationships/oleObject" Target="embeddings/oleObject113.bin"/><Relationship Id="rId442" Type="http://schemas.openxmlformats.org/officeDocument/2006/relationships/oleObject" Target="embeddings/oleObject216.bin"/><Relationship Id="rId887" Type="http://schemas.openxmlformats.org/officeDocument/2006/relationships/image" Target="media/image447.wmf"/><Relationship Id="rId1072" Type="http://schemas.openxmlformats.org/officeDocument/2006/relationships/oleObject" Target="embeddings/oleObject527.bin"/><Relationship Id="rId302" Type="http://schemas.openxmlformats.org/officeDocument/2006/relationships/oleObject" Target="embeddings/oleObject146.bin"/><Relationship Id="rId747" Type="http://schemas.openxmlformats.org/officeDocument/2006/relationships/image" Target="media/image375.wmf"/><Relationship Id="rId954" Type="http://schemas.openxmlformats.org/officeDocument/2006/relationships/oleObject" Target="embeddings/oleObject469.bin"/><Relationship Id="rId1377" Type="http://schemas.openxmlformats.org/officeDocument/2006/relationships/oleObject" Target="embeddings/oleObject662.bin"/><Relationship Id="rId83" Type="http://schemas.openxmlformats.org/officeDocument/2006/relationships/oleObject" Target="embeddings/oleObject38.bin"/><Relationship Id="rId179" Type="http://schemas.openxmlformats.org/officeDocument/2006/relationships/oleObject" Target="embeddings/oleObject85.bin"/><Relationship Id="rId386" Type="http://schemas.openxmlformats.org/officeDocument/2006/relationships/image" Target="media/image192.png"/><Relationship Id="rId593" Type="http://schemas.openxmlformats.org/officeDocument/2006/relationships/image" Target="media/image298.wmf"/><Relationship Id="rId607" Type="http://schemas.openxmlformats.org/officeDocument/2006/relationships/image" Target="media/image305.emf"/><Relationship Id="rId814" Type="http://schemas.openxmlformats.org/officeDocument/2006/relationships/oleObject" Target="embeddings/oleObject399.bin"/><Relationship Id="rId1237" Type="http://schemas.openxmlformats.org/officeDocument/2006/relationships/image" Target="media/image630.wmf"/><Relationship Id="rId246" Type="http://schemas.openxmlformats.org/officeDocument/2006/relationships/image" Target="media/image122.wmf"/><Relationship Id="rId453" Type="http://schemas.openxmlformats.org/officeDocument/2006/relationships/image" Target="media/image226.wmf"/><Relationship Id="rId660" Type="http://schemas.openxmlformats.org/officeDocument/2006/relationships/oleObject" Target="embeddings/oleObject323.bin"/><Relationship Id="rId898" Type="http://schemas.openxmlformats.org/officeDocument/2006/relationships/oleObject" Target="embeddings/oleObject440.bin"/><Relationship Id="rId1083" Type="http://schemas.openxmlformats.org/officeDocument/2006/relationships/image" Target="media/image545.wmf"/><Relationship Id="rId1290" Type="http://schemas.openxmlformats.org/officeDocument/2006/relationships/oleObject" Target="embeddings/oleObject628.bin"/><Relationship Id="rId1304" Type="http://schemas.openxmlformats.org/officeDocument/2006/relationships/image" Target="media/image667.png"/><Relationship Id="rId106" Type="http://schemas.openxmlformats.org/officeDocument/2006/relationships/oleObject" Target="embeddings/oleObject49.bin"/><Relationship Id="rId313" Type="http://schemas.openxmlformats.org/officeDocument/2006/relationships/image" Target="media/image156.wmf"/><Relationship Id="rId758" Type="http://schemas.openxmlformats.org/officeDocument/2006/relationships/oleObject" Target="embeddings/oleObject371.bin"/><Relationship Id="rId965" Type="http://schemas.openxmlformats.org/officeDocument/2006/relationships/oleObject" Target="embeddings/oleObject474.bin"/><Relationship Id="rId1150" Type="http://schemas.openxmlformats.org/officeDocument/2006/relationships/image" Target="media/image585.wmf"/><Relationship Id="rId1388" Type="http://schemas.openxmlformats.org/officeDocument/2006/relationships/image" Target="media/image715.wmf"/><Relationship Id="rId10" Type="http://schemas.openxmlformats.org/officeDocument/2006/relationships/image" Target="media/image3.wmf"/><Relationship Id="rId94" Type="http://schemas.openxmlformats.org/officeDocument/2006/relationships/image" Target="media/image45.wmf"/><Relationship Id="rId397" Type="http://schemas.openxmlformats.org/officeDocument/2006/relationships/image" Target="media/image198.wmf"/><Relationship Id="rId520" Type="http://schemas.openxmlformats.org/officeDocument/2006/relationships/oleObject" Target="embeddings/oleObject254.bin"/><Relationship Id="rId618" Type="http://schemas.openxmlformats.org/officeDocument/2006/relationships/image" Target="media/image311.wmf"/><Relationship Id="rId825" Type="http://schemas.openxmlformats.org/officeDocument/2006/relationships/image" Target="media/image415.wmf"/><Relationship Id="rId1248" Type="http://schemas.openxmlformats.org/officeDocument/2006/relationships/oleObject" Target="embeddings/oleObject607.bin"/><Relationship Id="rId257" Type="http://schemas.openxmlformats.org/officeDocument/2006/relationships/oleObject" Target="embeddings/oleObject124.bin"/><Relationship Id="rId464" Type="http://schemas.openxmlformats.org/officeDocument/2006/relationships/oleObject" Target="embeddings/oleObject227.bin"/><Relationship Id="rId1010" Type="http://schemas.openxmlformats.org/officeDocument/2006/relationships/oleObject" Target="embeddings/oleObject496.bin"/><Relationship Id="rId1094" Type="http://schemas.openxmlformats.org/officeDocument/2006/relationships/image" Target="media/image553.emf"/><Relationship Id="rId1108" Type="http://schemas.openxmlformats.org/officeDocument/2006/relationships/oleObject" Target="embeddings/oleObject541.bin"/><Relationship Id="rId1315" Type="http://schemas.openxmlformats.org/officeDocument/2006/relationships/image" Target="media/image678.wmf"/><Relationship Id="rId117" Type="http://schemas.openxmlformats.org/officeDocument/2006/relationships/image" Target="media/image57.wmf"/><Relationship Id="rId671" Type="http://schemas.openxmlformats.org/officeDocument/2006/relationships/image" Target="media/image337.wmf"/><Relationship Id="rId769" Type="http://schemas.openxmlformats.org/officeDocument/2006/relationships/image" Target="media/image387.wmf"/><Relationship Id="rId976" Type="http://schemas.openxmlformats.org/officeDocument/2006/relationships/image" Target="media/image491.wmf"/><Relationship Id="rId324" Type="http://schemas.openxmlformats.org/officeDocument/2006/relationships/oleObject" Target="embeddings/oleObject157.bin"/><Relationship Id="rId531" Type="http://schemas.openxmlformats.org/officeDocument/2006/relationships/image" Target="media/image266.wmf"/><Relationship Id="rId629" Type="http://schemas.openxmlformats.org/officeDocument/2006/relationships/image" Target="media/image316.wmf"/><Relationship Id="rId1161" Type="http://schemas.openxmlformats.org/officeDocument/2006/relationships/image" Target="media/image591.wmf"/><Relationship Id="rId1259" Type="http://schemas.openxmlformats.org/officeDocument/2006/relationships/image" Target="media/image641.wmf"/><Relationship Id="rId836" Type="http://schemas.openxmlformats.org/officeDocument/2006/relationships/oleObject" Target="embeddings/oleObject410.bin"/><Relationship Id="rId1021" Type="http://schemas.openxmlformats.org/officeDocument/2006/relationships/image" Target="media/image514.wmf"/><Relationship Id="rId1119" Type="http://schemas.openxmlformats.org/officeDocument/2006/relationships/oleObject" Target="embeddings/oleObject545.bin"/><Relationship Id="rId903" Type="http://schemas.openxmlformats.org/officeDocument/2006/relationships/image" Target="media/image455.wmf"/><Relationship Id="rId1326" Type="http://schemas.openxmlformats.org/officeDocument/2006/relationships/oleObject" Target="embeddings/oleObject637.bin"/><Relationship Id="rId32" Type="http://schemas.openxmlformats.org/officeDocument/2006/relationships/image" Target="media/image14.wmf"/><Relationship Id="rId181" Type="http://schemas.openxmlformats.org/officeDocument/2006/relationships/oleObject" Target="embeddings/oleObject86.bin"/><Relationship Id="rId279" Type="http://schemas.openxmlformats.org/officeDocument/2006/relationships/image" Target="media/image139.wmf"/><Relationship Id="rId486" Type="http://schemas.openxmlformats.org/officeDocument/2006/relationships/oleObject" Target="embeddings/oleObject238.bin"/><Relationship Id="rId693" Type="http://schemas.openxmlformats.org/officeDocument/2006/relationships/image" Target="media/image348.wmf"/><Relationship Id="rId139" Type="http://schemas.openxmlformats.org/officeDocument/2006/relationships/oleObject" Target="embeddings/oleObject64.bin"/><Relationship Id="rId346" Type="http://schemas.openxmlformats.org/officeDocument/2006/relationships/oleObject" Target="embeddings/oleObject168.bin"/><Relationship Id="rId553" Type="http://schemas.openxmlformats.org/officeDocument/2006/relationships/image" Target="media/image278.wmf"/><Relationship Id="rId760" Type="http://schemas.openxmlformats.org/officeDocument/2006/relationships/oleObject" Target="embeddings/oleObject372.bin"/><Relationship Id="rId998" Type="http://schemas.openxmlformats.org/officeDocument/2006/relationships/oleObject" Target="embeddings/oleObject490.bin"/><Relationship Id="rId1183" Type="http://schemas.openxmlformats.org/officeDocument/2006/relationships/image" Target="media/image602.wmf"/><Relationship Id="rId1390" Type="http://schemas.openxmlformats.org/officeDocument/2006/relationships/image" Target="media/image716.wmf"/><Relationship Id="rId206" Type="http://schemas.openxmlformats.org/officeDocument/2006/relationships/image" Target="media/image102.wmf"/><Relationship Id="rId413" Type="http://schemas.openxmlformats.org/officeDocument/2006/relationships/image" Target="media/image206.wmf"/><Relationship Id="rId858" Type="http://schemas.openxmlformats.org/officeDocument/2006/relationships/image" Target="media/image432.wmf"/><Relationship Id="rId1043" Type="http://schemas.openxmlformats.org/officeDocument/2006/relationships/image" Target="media/image525.wmf"/><Relationship Id="rId620" Type="http://schemas.openxmlformats.org/officeDocument/2006/relationships/image" Target="media/image312.wmf"/><Relationship Id="rId718" Type="http://schemas.openxmlformats.org/officeDocument/2006/relationships/oleObject" Target="embeddings/oleObject352.bin"/><Relationship Id="rId925" Type="http://schemas.openxmlformats.org/officeDocument/2006/relationships/image" Target="media/image466.wmf"/><Relationship Id="rId1250" Type="http://schemas.openxmlformats.org/officeDocument/2006/relationships/oleObject" Target="embeddings/oleObject608.bin"/><Relationship Id="rId1348" Type="http://schemas.openxmlformats.org/officeDocument/2006/relationships/oleObject" Target="embeddings/oleObject648.bin"/><Relationship Id="rId1110" Type="http://schemas.openxmlformats.org/officeDocument/2006/relationships/oleObject" Target="embeddings/oleObject542.bin"/><Relationship Id="rId1208" Type="http://schemas.openxmlformats.org/officeDocument/2006/relationships/oleObject" Target="embeddings/oleObject588.bin"/><Relationship Id="rId54" Type="http://schemas.openxmlformats.org/officeDocument/2006/relationships/image" Target="media/image25.wmf"/><Relationship Id="rId270" Type="http://schemas.openxmlformats.org/officeDocument/2006/relationships/oleObject" Target="embeddings/oleObject130.bin"/><Relationship Id="rId130" Type="http://schemas.openxmlformats.org/officeDocument/2006/relationships/image" Target="media/image65.wmf"/><Relationship Id="rId368" Type="http://schemas.openxmlformats.org/officeDocument/2006/relationships/image" Target="media/image184.wmf"/><Relationship Id="rId575" Type="http://schemas.openxmlformats.org/officeDocument/2006/relationships/image" Target="media/image289.wmf"/><Relationship Id="rId782" Type="http://schemas.openxmlformats.org/officeDocument/2006/relationships/oleObject" Target="embeddings/oleObject383.bin"/><Relationship Id="rId228" Type="http://schemas.openxmlformats.org/officeDocument/2006/relationships/image" Target="media/image113.wmf"/><Relationship Id="rId435" Type="http://schemas.openxmlformats.org/officeDocument/2006/relationships/image" Target="media/image217.wmf"/><Relationship Id="rId642" Type="http://schemas.openxmlformats.org/officeDocument/2006/relationships/oleObject" Target="embeddings/oleObject314.bin"/><Relationship Id="rId1065" Type="http://schemas.openxmlformats.org/officeDocument/2006/relationships/image" Target="media/image536.wmf"/><Relationship Id="rId1272" Type="http://schemas.openxmlformats.org/officeDocument/2006/relationships/oleObject" Target="embeddings/oleObject619.bin"/><Relationship Id="rId502" Type="http://schemas.openxmlformats.org/officeDocument/2006/relationships/oleObject" Target="embeddings/oleObject246.bin"/><Relationship Id="rId947" Type="http://schemas.openxmlformats.org/officeDocument/2006/relationships/image" Target="media/image477.wmf"/><Relationship Id="rId1132" Type="http://schemas.openxmlformats.org/officeDocument/2006/relationships/image" Target="media/image576.wmf"/><Relationship Id="rId76" Type="http://schemas.openxmlformats.org/officeDocument/2006/relationships/image" Target="media/image36.wmf"/><Relationship Id="rId807" Type="http://schemas.openxmlformats.org/officeDocument/2006/relationships/image" Target="media/image406.wmf"/><Relationship Id="rId292" Type="http://schemas.openxmlformats.org/officeDocument/2006/relationships/oleObject" Target="embeddings/oleObject141.bin"/><Relationship Id="rId597" Type="http://schemas.openxmlformats.org/officeDocument/2006/relationships/image" Target="media/image300.wmf"/><Relationship Id="rId152" Type="http://schemas.openxmlformats.org/officeDocument/2006/relationships/image" Target="media/image76.wmf"/><Relationship Id="rId457" Type="http://schemas.openxmlformats.org/officeDocument/2006/relationships/image" Target="media/image228.wmf"/><Relationship Id="rId1087" Type="http://schemas.openxmlformats.org/officeDocument/2006/relationships/image" Target="media/image547.wmf"/><Relationship Id="rId1294" Type="http://schemas.openxmlformats.org/officeDocument/2006/relationships/image" Target="media/image659.emf"/><Relationship Id="rId664" Type="http://schemas.openxmlformats.org/officeDocument/2006/relationships/oleObject" Target="embeddings/oleObject325.bin"/><Relationship Id="rId871" Type="http://schemas.openxmlformats.org/officeDocument/2006/relationships/image" Target="media/image439.wmf"/><Relationship Id="rId969" Type="http://schemas.openxmlformats.org/officeDocument/2006/relationships/oleObject" Target="embeddings/oleObject476.bin"/><Relationship Id="rId317" Type="http://schemas.openxmlformats.org/officeDocument/2006/relationships/image" Target="media/image158.wmf"/><Relationship Id="rId524" Type="http://schemas.openxmlformats.org/officeDocument/2006/relationships/oleObject" Target="embeddings/oleObject256.bin"/><Relationship Id="rId731" Type="http://schemas.openxmlformats.org/officeDocument/2006/relationships/image" Target="media/image367.wmf"/><Relationship Id="rId1154" Type="http://schemas.openxmlformats.org/officeDocument/2006/relationships/image" Target="media/image587.emf"/><Relationship Id="rId1361" Type="http://schemas.openxmlformats.org/officeDocument/2006/relationships/oleObject" Target="embeddings/oleObject654.bin"/><Relationship Id="rId98" Type="http://schemas.openxmlformats.org/officeDocument/2006/relationships/image" Target="media/image47.wmf"/><Relationship Id="rId829" Type="http://schemas.openxmlformats.org/officeDocument/2006/relationships/image" Target="media/image417.wmf"/><Relationship Id="rId1014" Type="http://schemas.openxmlformats.org/officeDocument/2006/relationships/oleObject" Target="embeddings/oleObject498.bin"/><Relationship Id="rId1221" Type="http://schemas.openxmlformats.org/officeDocument/2006/relationships/image" Target="media/image621.wmf"/><Relationship Id="rId1319" Type="http://schemas.openxmlformats.org/officeDocument/2006/relationships/image" Target="media/image680.wmf"/><Relationship Id="rId25" Type="http://schemas.openxmlformats.org/officeDocument/2006/relationships/oleObject" Target="embeddings/oleObject9.bin"/><Relationship Id="rId174" Type="http://schemas.openxmlformats.org/officeDocument/2006/relationships/image" Target="media/image88.wmf"/><Relationship Id="rId381" Type="http://schemas.openxmlformats.org/officeDocument/2006/relationships/oleObject" Target="embeddings/oleObject185.bin"/><Relationship Id="rId241" Type="http://schemas.openxmlformats.org/officeDocument/2006/relationships/oleObject" Target="embeddings/oleObject116.bin"/><Relationship Id="rId479" Type="http://schemas.openxmlformats.org/officeDocument/2006/relationships/image" Target="media/image239.wmf"/><Relationship Id="rId686" Type="http://schemas.openxmlformats.org/officeDocument/2006/relationships/oleObject" Target="embeddings/oleObject336.bin"/><Relationship Id="rId893" Type="http://schemas.openxmlformats.org/officeDocument/2006/relationships/image" Target="media/image450.wmf"/><Relationship Id="rId339" Type="http://schemas.openxmlformats.org/officeDocument/2006/relationships/image" Target="media/image169.wmf"/><Relationship Id="rId546" Type="http://schemas.openxmlformats.org/officeDocument/2006/relationships/image" Target="media/image274.wmf"/><Relationship Id="rId753" Type="http://schemas.openxmlformats.org/officeDocument/2006/relationships/oleObject" Target="embeddings/oleObject369.bin"/><Relationship Id="rId1176" Type="http://schemas.openxmlformats.org/officeDocument/2006/relationships/oleObject" Target="embeddings/oleObject572.bin"/><Relationship Id="rId1383" Type="http://schemas.openxmlformats.org/officeDocument/2006/relationships/oleObject" Target="embeddings/oleObject665.bin"/><Relationship Id="rId101" Type="http://schemas.openxmlformats.org/officeDocument/2006/relationships/oleObject" Target="embeddings/oleObject47.bin"/><Relationship Id="rId406" Type="http://schemas.openxmlformats.org/officeDocument/2006/relationships/oleObject" Target="embeddings/oleObject198.bin"/><Relationship Id="rId960" Type="http://schemas.openxmlformats.org/officeDocument/2006/relationships/image" Target="media/image483.wmf"/><Relationship Id="rId1036" Type="http://schemas.openxmlformats.org/officeDocument/2006/relationships/oleObject" Target="embeddings/oleObject509.bin"/><Relationship Id="rId1243" Type="http://schemas.openxmlformats.org/officeDocument/2006/relationships/image" Target="media/image633.wmf"/><Relationship Id="rId613" Type="http://schemas.openxmlformats.org/officeDocument/2006/relationships/oleObject" Target="embeddings/oleObject299.bin"/><Relationship Id="rId820" Type="http://schemas.openxmlformats.org/officeDocument/2006/relationships/oleObject" Target="embeddings/oleObject402.bin"/><Relationship Id="rId918" Type="http://schemas.openxmlformats.org/officeDocument/2006/relationships/oleObject" Target="embeddings/oleObject450.bin"/><Relationship Id="rId1103" Type="http://schemas.openxmlformats.org/officeDocument/2006/relationships/image" Target="media/image559.wmf"/><Relationship Id="rId1310" Type="http://schemas.openxmlformats.org/officeDocument/2006/relationships/image" Target="media/image673.png"/><Relationship Id="rId47" Type="http://schemas.openxmlformats.org/officeDocument/2006/relationships/oleObject" Target="embeddings/oleObject20.bin"/><Relationship Id="rId196" Type="http://schemas.openxmlformats.org/officeDocument/2006/relationships/image" Target="media/image97.wmf"/><Relationship Id="rId263" Type="http://schemas.openxmlformats.org/officeDocument/2006/relationships/oleObject" Target="embeddings/oleObject127.bin"/><Relationship Id="rId470" Type="http://schemas.openxmlformats.org/officeDocument/2006/relationships/oleObject" Target="embeddings/oleObject230.bin"/><Relationship Id="rId123" Type="http://schemas.openxmlformats.org/officeDocument/2006/relationships/oleObject" Target="embeddings/oleObject56.bin"/><Relationship Id="rId330" Type="http://schemas.openxmlformats.org/officeDocument/2006/relationships/oleObject" Target="embeddings/oleObject160.bin"/><Relationship Id="rId568" Type="http://schemas.openxmlformats.org/officeDocument/2006/relationships/oleObject" Target="embeddings/oleObject277.bin"/><Relationship Id="rId775" Type="http://schemas.openxmlformats.org/officeDocument/2006/relationships/image" Target="media/image390.wmf"/><Relationship Id="rId982" Type="http://schemas.openxmlformats.org/officeDocument/2006/relationships/image" Target="media/image494.wmf"/><Relationship Id="rId1198" Type="http://schemas.openxmlformats.org/officeDocument/2006/relationships/oleObject" Target="embeddings/oleObject583.bin"/><Relationship Id="rId428" Type="http://schemas.openxmlformats.org/officeDocument/2006/relationships/oleObject" Target="embeddings/oleObject209.bin"/><Relationship Id="rId635" Type="http://schemas.openxmlformats.org/officeDocument/2006/relationships/image" Target="media/image319.wmf"/><Relationship Id="rId842" Type="http://schemas.openxmlformats.org/officeDocument/2006/relationships/oleObject" Target="embeddings/oleObject413.bin"/><Relationship Id="rId1058" Type="http://schemas.openxmlformats.org/officeDocument/2006/relationships/oleObject" Target="embeddings/oleObject520.bin"/><Relationship Id="rId1265" Type="http://schemas.openxmlformats.org/officeDocument/2006/relationships/image" Target="media/image644.wmf"/><Relationship Id="rId702" Type="http://schemas.openxmlformats.org/officeDocument/2006/relationships/oleObject" Target="embeddings/oleObject344.bin"/><Relationship Id="rId1125" Type="http://schemas.openxmlformats.org/officeDocument/2006/relationships/oleObject" Target="embeddings/oleObject547.bin"/><Relationship Id="rId1332" Type="http://schemas.openxmlformats.org/officeDocument/2006/relationships/oleObject" Target="embeddings/oleObject640.bin"/><Relationship Id="rId69" Type="http://schemas.openxmlformats.org/officeDocument/2006/relationships/oleObject" Target="embeddings/oleObject31.bin"/><Relationship Id="rId285" Type="http://schemas.openxmlformats.org/officeDocument/2006/relationships/image" Target="media/image142.wmf"/><Relationship Id="rId492" Type="http://schemas.openxmlformats.org/officeDocument/2006/relationships/oleObject" Target="embeddings/oleObject241.bin"/><Relationship Id="rId797" Type="http://schemas.openxmlformats.org/officeDocument/2006/relationships/image" Target="media/image401.wmf"/><Relationship Id="rId145" Type="http://schemas.openxmlformats.org/officeDocument/2006/relationships/oleObject" Target="embeddings/oleObject67.bin"/><Relationship Id="rId352" Type="http://schemas.openxmlformats.org/officeDocument/2006/relationships/image" Target="media/image176.wmf"/><Relationship Id="rId1287" Type="http://schemas.openxmlformats.org/officeDocument/2006/relationships/image" Target="media/image655.wmf"/><Relationship Id="rId212" Type="http://schemas.openxmlformats.org/officeDocument/2006/relationships/image" Target="media/image105.wmf"/><Relationship Id="rId657" Type="http://schemas.openxmlformats.org/officeDocument/2006/relationships/image" Target="media/image330.wmf"/><Relationship Id="rId864" Type="http://schemas.openxmlformats.org/officeDocument/2006/relationships/oleObject" Target="embeddings/oleObject423.bin"/><Relationship Id="rId517" Type="http://schemas.openxmlformats.org/officeDocument/2006/relationships/image" Target="media/image259.wmf"/><Relationship Id="rId724" Type="http://schemas.openxmlformats.org/officeDocument/2006/relationships/oleObject" Target="embeddings/oleObject355.bin"/><Relationship Id="rId931" Type="http://schemas.openxmlformats.org/officeDocument/2006/relationships/image" Target="media/image469.wmf"/><Relationship Id="rId1147" Type="http://schemas.openxmlformats.org/officeDocument/2006/relationships/oleObject" Target="embeddings/oleObject558.bin"/><Relationship Id="rId1354" Type="http://schemas.openxmlformats.org/officeDocument/2006/relationships/image" Target="media/image698.wmf"/><Relationship Id="rId60" Type="http://schemas.openxmlformats.org/officeDocument/2006/relationships/image" Target="media/image28.emf"/><Relationship Id="rId1007" Type="http://schemas.openxmlformats.org/officeDocument/2006/relationships/image" Target="media/image507.wmf"/><Relationship Id="rId1214" Type="http://schemas.openxmlformats.org/officeDocument/2006/relationships/oleObject" Target="embeddings/oleObject591.bin"/><Relationship Id="rId18" Type="http://schemas.openxmlformats.org/officeDocument/2006/relationships/image" Target="media/image7.wmf"/><Relationship Id="rId167" Type="http://schemas.openxmlformats.org/officeDocument/2006/relationships/oleObject" Target="embeddings/oleObject77.bin"/><Relationship Id="rId374" Type="http://schemas.openxmlformats.org/officeDocument/2006/relationships/image" Target="media/image187.wmf"/><Relationship Id="rId581" Type="http://schemas.openxmlformats.org/officeDocument/2006/relationships/image" Target="media/image292.wmf"/><Relationship Id="rId234" Type="http://schemas.openxmlformats.org/officeDocument/2006/relationships/image" Target="media/image116.wmf"/><Relationship Id="rId679" Type="http://schemas.openxmlformats.org/officeDocument/2006/relationships/image" Target="media/image341.wmf"/><Relationship Id="rId886" Type="http://schemas.openxmlformats.org/officeDocument/2006/relationships/oleObject" Target="embeddings/oleObject434.bin"/><Relationship Id="rId2" Type="http://schemas.openxmlformats.org/officeDocument/2006/relationships/styles" Target="styles.xml"/><Relationship Id="rId441" Type="http://schemas.openxmlformats.org/officeDocument/2006/relationships/image" Target="media/image220.wmf"/><Relationship Id="rId539" Type="http://schemas.openxmlformats.org/officeDocument/2006/relationships/image" Target="media/image270.emf"/><Relationship Id="rId746" Type="http://schemas.openxmlformats.org/officeDocument/2006/relationships/oleObject" Target="embeddings/oleObject366.bin"/><Relationship Id="rId1071" Type="http://schemas.openxmlformats.org/officeDocument/2006/relationships/image" Target="media/image539.wmf"/><Relationship Id="rId1169" Type="http://schemas.openxmlformats.org/officeDocument/2006/relationships/image" Target="media/image595.wmf"/><Relationship Id="rId1376" Type="http://schemas.openxmlformats.org/officeDocument/2006/relationships/image" Target="media/image709.wmf"/><Relationship Id="rId301" Type="http://schemas.openxmlformats.org/officeDocument/2006/relationships/image" Target="media/image150.wmf"/><Relationship Id="rId953" Type="http://schemas.openxmlformats.org/officeDocument/2006/relationships/image" Target="media/image479.wmf"/><Relationship Id="rId1029" Type="http://schemas.openxmlformats.org/officeDocument/2006/relationships/image" Target="media/image518.wmf"/><Relationship Id="rId1236" Type="http://schemas.openxmlformats.org/officeDocument/2006/relationships/oleObject" Target="embeddings/oleObject601.bin"/><Relationship Id="rId82" Type="http://schemas.openxmlformats.org/officeDocument/2006/relationships/image" Target="media/image39.wmf"/><Relationship Id="rId606" Type="http://schemas.openxmlformats.org/officeDocument/2006/relationships/oleObject" Target="embeddings/oleObject296.bin"/><Relationship Id="rId813" Type="http://schemas.openxmlformats.org/officeDocument/2006/relationships/image" Target="media/image409.wmf"/><Relationship Id="rId1303" Type="http://schemas.openxmlformats.org/officeDocument/2006/relationships/image" Target="media/image666.png"/><Relationship Id="rId189" Type="http://schemas.openxmlformats.org/officeDocument/2006/relationships/oleObject" Target="embeddings/oleObject90.bin"/><Relationship Id="rId396" Type="http://schemas.openxmlformats.org/officeDocument/2006/relationships/oleObject" Target="embeddings/oleObject193.bin"/><Relationship Id="rId256" Type="http://schemas.openxmlformats.org/officeDocument/2006/relationships/image" Target="media/image127.wmf"/><Relationship Id="rId463" Type="http://schemas.openxmlformats.org/officeDocument/2006/relationships/image" Target="media/image231.wmf"/><Relationship Id="rId670" Type="http://schemas.openxmlformats.org/officeDocument/2006/relationships/oleObject" Target="embeddings/oleObject328.bin"/><Relationship Id="rId1093" Type="http://schemas.openxmlformats.org/officeDocument/2006/relationships/image" Target="media/image552.emf"/><Relationship Id="rId116" Type="http://schemas.openxmlformats.org/officeDocument/2006/relationships/oleObject" Target="embeddings/oleObject54.bin"/><Relationship Id="rId323" Type="http://schemas.openxmlformats.org/officeDocument/2006/relationships/image" Target="media/image161.wmf"/><Relationship Id="rId530" Type="http://schemas.openxmlformats.org/officeDocument/2006/relationships/oleObject" Target="embeddings/oleObject259.bin"/><Relationship Id="rId768" Type="http://schemas.openxmlformats.org/officeDocument/2006/relationships/oleObject" Target="embeddings/oleObject376.bin"/><Relationship Id="rId975" Type="http://schemas.openxmlformats.org/officeDocument/2006/relationships/oleObject" Target="embeddings/oleObject479.bin"/><Relationship Id="rId1160" Type="http://schemas.openxmlformats.org/officeDocument/2006/relationships/oleObject" Target="embeddings/oleObject564.bin"/><Relationship Id="rId1398" Type="http://schemas.openxmlformats.org/officeDocument/2006/relationships/theme" Target="theme/theme1.xml"/><Relationship Id="rId628" Type="http://schemas.openxmlformats.org/officeDocument/2006/relationships/oleObject" Target="embeddings/oleObject307.bin"/><Relationship Id="rId835" Type="http://schemas.openxmlformats.org/officeDocument/2006/relationships/image" Target="media/image420.wmf"/><Relationship Id="rId1258" Type="http://schemas.openxmlformats.org/officeDocument/2006/relationships/oleObject" Target="embeddings/oleObject612.bin"/><Relationship Id="rId1020" Type="http://schemas.openxmlformats.org/officeDocument/2006/relationships/oleObject" Target="embeddings/oleObject501.bin"/><Relationship Id="rId1118" Type="http://schemas.openxmlformats.org/officeDocument/2006/relationships/image" Target="media/image568.wmf"/><Relationship Id="rId1325" Type="http://schemas.openxmlformats.org/officeDocument/2006/relationships/image" Target="media/image683.wmf"/><Relationship Id="rId902" Type="http://schemas.openxmlformats.org/officeDocument/2006/relationships/oleObject" Target="embeddings/oleObject442.bin"/><Relationship Id="rId31" Type="http://schemas.openxmlformats.org/officeDocument/2006/relationships/oleObject" Target="embeddings/oleObject12.bin"/><Relationship Id="rId180" Type="http://schemas.openxmlformats.org/officeDocument/2006/relationships/image" Target="media/image89.wmf"/><Relationship Id="rId278" Type="http://schemas.openxmlformats.org/officeDocument/2006/relationships/oleObject" Target="embeddings/oleObject134.bin"/><Relationship Id="rId485" Type="http://schemas.openxmlformats.org/officeDocument/2006/relationships/image" Target="media/image242.wmf"/><Relationship Id="rId692" Type="http://schemas.openxmlformats.org/officeDocument/2006/relationships/oleObject" Target="embeddings/oleObject339.bin"/><Relationship Id="rId138" Type="http://schemas.openxmlformats.org/officeDocument/2006/relationships/image" Target="media/image69.wmf"/><Relationship Id="rId345" Type="http://schemas.openxmlformats.org/officeDocument/2006/relationships/image" Target="media/image172.wmf"/><Relationship Id="rId552" Type="http://schemas.openxmlformats.org/officeDocument/2006/relationships/oleObject" Target="embeddings/oleObject269.bin"/><Relationship Id="rId997" Type="http://schemas.openxmlformats.org/officeDocument/2006/relationships/image" Target="media/image502.wmf"/><Relationship Id="rId1182" Type="http://schemas.openxmlformats.org/officeDocument/2006/relationships/oleObject" Target="embeddings/oleObject575.bin"/><Relationship Id="rId205" Type="http://schemas.openxmlformats.org/officeDocument/2006/relationships/oleObject" Target="embeddings/oleObject98.bin"/><Relationship Id="rId412" Type="http://schemas.openxmlformats.org/officeDocument/2006/relationships/oleObject" Target="embeddings/oleObject201.bin"/><Relationship Id="rId857" Type="http://schemas.openxmlformats.org/officeDocument/2006/relationships/oleObject" Target="embeddings/oleObject420.bin"/><Relationship Id="rId1042" Type="http://schemas.openxmlformats.org/officeDocument/2006/relationships/oleObject" Target="embeddings/oleObject512.bin"/><Relationship Id="rId717" Type="http://schemas.openxmlformats.org/officeDocument/2006/relationships/image" Target="media/image360.wmf"/><Relationship Id="rId924" Type="http://schemas.openxmlformats.org/officeDocument/2006/relationships/oleObject" Target="embeddings/oleObject453.bin"/><Relationship Id="rId1347" Type="http://schemas.openxmlformats.org/officeDocument/2006/relationships/image" Target="media/image694.wmf"/><Relationship Id="rId53" Type="http://schemas.openxmlformats.org/officeDocument/2006/relationships/oleObject" Target="embeddings/oleObject23.bin"/><Relationship Id="rId1207" Type="http://schemas.openxmlformats.org/officeDocument/2006/relationships/image" Target="media/image614.wmf"/><Relationship Id="rId367" Type="http://schemas.openxmlformats.org/officeDocument/2006/relationships/oleObject" Target="embeddings/oleObject178.bin"/><Relationship Id="rId574" Type="http://schemas.openxmlformats.org/officeDocument/2006/relationships/oleObject" Target="embeddings/oleObject280.bin"/><Relationship Id="rId227" Type="http://schemas.openxmlformats.org/officeDocument/2006/relationships/oleObject" Target="embeddings/oleObject109.bin"/><Relationship Id="rId781" Type="http://schemas.openxmlformats.org/officeDocument/2006/relationships/image" Target="media/image393.wmf"/><Relationship Id="rId879" Type="http://schemas.openxmlformats.org/officeDocument/2006/relationships/image" Target="media/image443.wmf"/><Relationship Id="rId434" Type="http://schemas.openxmlformats.org/officeDocument/2006/relationships/oleObject" Target="embeddings/oleObject212.bin"/><Relationship Id="rId641" Type="http://schemas.openxmlformats.org/officeDocument/2006/relationships/image" Target="media/image322.wmf"/><Relationship Id="rId739" Type="http://schemas.openxmlformats.org/officeDocument/2006/relationships/image" Target="media/image371.wmf"/><Relationship Id="rId1064" Type="http://schemas.openxmlformats.org/officeDocument/2006/relationships/oleObject" Target="embeddings/oleObject523.bin"/><Relationship Id="rId1271" Type="http://schemas.openxmlformats.org/officeDocument/2006/relationships/image" Target="media/image647.wmf"/><Relationship Id="rId1369" Type="http://schemas.openxmlformats.org/officeDocument/2006/relationships/oleObject" Target="embeddings/oleObject658.bin"/><Relationship Id="rId501" Type="http://schemas.openxmlformats.org/officeDocument/2006/relationships/image" Target="media/image250.wmf"/><Relationship Id="rId946" Type="http://schemas.openxmlformats.org/officeDocument/2006/relationships/oleObject" Target="embeddings/oleObject464.bin"/><Relationship Id="rId1131" Type="http://schemas.openxmlformats.org/officeDocument/2006/relationships/oleObject" Target="embeddings/oleObject550.bin"/><Relationship Id="rId1229" Type="http://schemas.openxmlformats.org/officeDocument/2006/relationships/image" Target="media/image625.wmf"/><Relationship Id="rId75" Type="http://schemas.openxmlformats.org/officeDocument/2006/relationships/oleObject" Target="embeddings/oleObject34.bin"/><Relationship Id="rId806" Type="http://schemas.openxmlformats.org/officeDocument/2006/relationships/oleObject" Target="embeddings/oleObject395.bin"/><Relationship Id="rId291" Type="http://schemas.openxmlformats.org/officeDocument/2006/relationships/image" Target="media/image145.wmf"/><Relationship Id="rId151" Type="http://schemas.openxmlformats.org/officeDocument/2006/relationships/oleObject" Target="embeddings/oleObject70.bin"/><Relationship Id="rId389" Type="http://schemas.openxmlformats.org/officeDocument/2006/relationships/image" Target="media/image194.wmf"/><Relationship Id="rId596" Type="http://schemas.openxmlformats.org/officeDocument/2006/relationships/oleObject" Target="embeddings/oleObject291.bin"/><Relationship Id="rId249" Type="http://schemas.openxmlformats.org/officeDocument/2006/relationships/oleObject" Target="embeddings/oleObject120.bin"/><Relationship Id="rId456" Type="http://schemas.openxmlformats.org/officeDocument/2006/relationships/oleObject" Target="embeddings/oleObject223.bin"/><Relationship Id="rId663" Type="http://schemas.openxmlformats.org/officeDocument/2006/relationships/image" Target="media/image333.wmf"/><Relationship Id="rId870" Type="http://schemas.openxmlformats.org/officeDocument/2006/relationships/oleObject" Target="embeddings/oleObject426.bin"/><Relationship Id="rId1086" Type="http://schemas.openxmlformats.org/officeDocument/2006/relationships/oleObject" Target="embeddings/oleObject534.bin"/><Relationship Id="rId1293" Type="http://schemas.openxmlformats.org/officeDocument/2006/relationships/image" Target="media/image658.emf"/><Relationship Id="rId109" Type="http://schemas.openxmlformats.org/officeDocument/2006/relationships/image" Target="media/image53.wmf"/><Relationship Id="rId316" Type="http://schemas.openxmlformats.org/officeDocument/2006/relationships/oleObject" Target="embeddings/oleObject153.bin"/><Relationship Id="rId523" Type="http://schemas.openxmlformats.org/officeDocument/2006/relationships/image" Target="media/image262.wmf"/><Relationship Id="rId968" Type="http://schemas.openxmlformats.org/officeDocument/2006/relationships/image" Target="media/image487.wmf"/><Relationship Id="rId1153" Type="http://schemas.openxmlformats.org/officeDocument/2006/relationships/oleObject" Target="embeddings/oleObject561.bin"/><Relationship Id="rId97" Type="http://schemas.openxmlformats.org/officeDocument/2006/relationships/oleObject" Target="embeddings/oleObject45.bin"/><Relationship Id="rId730" Type="http://schemas.openxmlformats.org/officeDocument/2006/relationships/oleObject" Target="embeddings/oleObject358.bin"/><Relationship Id="rId828" Type="http://schemas.openxmlformats.org/officeDocument/2006/relationships/oleObject" Target="embeddings/oleObject406.bin"/><Relationship Id="rId1013" Type="http://schemas.openxmlformats.org/officeDocument/2006/relationships/image" Target="media/image510.wmf"/><Relationship Id="rId1360" Type="http://schemas.openxmlformats.org/officeDocument/2006/relationships/image" Target="media/image701.wmf"/><Relationship Id="rId1220" Type="http://schemas.openxmlformats.org/officeDocument/2006/relationships/oleObject" Target="embeddings/oleObject594.bin"/><Relationship Id="rId1318" Type="http://schemas.openxmlformats.org/officeDocument/2006/relationships/oleObject" Target="embeddings/oleObject633.bin"/><Relationship Id="rId24" Type="http://schemas.openxmlformats.org/officeDocument/2006/relationships/image" Target="media/image10.wmf"/><Relationship Id="rId173" Type="http://schemas.openxmlformats.org/officeDocument/2006/relationships/oleObject" Target="embeddings/oleObject80.bin"/><Relationship Id="rId380" Type="http://schemas.openxmlformats.org/officeDocument/2006/relationships/image" Target="media/image190.wmf"/><Relationship Id="rId240" Type="http://schemas.openxmlformats.org/officeDocument/2006/relationships/image" Target="media/image119.wmf"/><Relationship Id="rId478" Type="http://schemas.openxmlformats.org/officeDocument/2006/relationships/oleObject" Target="embeddings/oleObject234.bin"/><Relationship Id="rId685" Type="http://schemas.openxmlformats.org/officeDocument/2006/relationships/image" Target="media/image344.wmf"/><Relationship Id="rId892" Type="http://schemas.openxmlformats.org/officeDocument/2006/relationships/oleObject" Target="embeddings/oleObject437.bin"/><Relationship Id="rId100" Type="http://schemas.openxmlformats.org/officeDocument/2006/relationships/image" Target="media/image48.wmf"/><Relationship Id="rId338" Type="http://schemas.openxmlformats.org/officeDocument/2006/relationships/oleObject" Target="embeddings/oleObject164.bin"/><Relationship Id="rId545" Type="http://schemas.openxmlformats.org/officeDocument/2006/relationships/oleObject" Target="embeddings/oleObject266.bin"/><Relationship Id="rId752" Type="http://schemas.openxmlformats.org/officeDocument/2006/relationships/image" Target="media/image378.wmf"/><Relationship Id="rId1175" Type="http://schemas.openxmlformats.org/officeDocument/2006/relationships/image" Target="media/image598.wmf"/><Relationship Id="rId1382" Type="http://schemas.openxmlformats.org/officeDocument/2006/relationships/image" Target="media/image712.wmf"/><Relationship Id="rId405" Type="http://schemas.openxmlformats.org/officeDocument/2006/relationships/image" Target="media/image202.wmf"/><Relationship Id="rId612" Type="http://schemas.openxmlformats.org/officeDocument/2006/relationships/image" Target="media/image308.wmf"/><Relationship Id="rId1035" Type="http://schemas.openxmlformats.org/officeDocument/2006/relationships/image" Target="media/image521.wmf"/><Relationship Id="rId1242" Type="http://schemas.openxmlformats.org/officeDocument/2006/relationships/oleObject" Target="embeddings/oleObject604.bin"/><Relationship Id="rId917" Type="http://schemas.openxmlformats.org/officeDocument/2006/relationships/image" Target="media/image462.wmf"/><Relationship Id="rId1102" Type="http://schemas.openxmlformats.org/officeDocument/2006/relationships/oleObject" Target="embeddings/oleObject538.bin"/><Relationship Id="rId46" Type="http://schemas.openxmlformats.org/officeDocument/2006/relationships/image" Target="media/image21.wmf"/><Relationship Id="rId195" Type="http://schemas.openxmlformats.org/officeDocument/2006/relationships/oleObject" Target="embeddings/oleObject93.bin"/><Relationship Id="rId262" Type="http://schemas.openxmlformats.org/officeDocument/2006/relationships/image" Target="media/image130.wmf"/><Relationship Id="rId567" Type="http://schemas.openxmlformats.org/officeDocument/2006/relationships/image" Target="media/image285.wmf"/><Relationship Id="rId1197" Type="http://schemas.openxmlformats.org/officeDocument/2006/relationships/image" Target="media/image609.w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onoche/Library/Mobile%20Documents/com~apple~CloudDocs/Documents/Technical%20References/Engineering%20Notebook/Working%20Folder%20v7/Templates/4%20-%20Transform%20Theo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CA94F0-9E5E-DD4F-A16E-C33303D1B7DE}">
  <we:reference id="wa104381909" version="3.23.0.0" store="en-US" storeType="OMEX"/>
  <we:alternateReferences>
    <we:reference id="WA104381909" version="3.23.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4 - Transform Theory.dotx</Template>
  <TotalTime>455</TotalTime>
  <Pages>105</Pages>
  <Words>24982</Words>
  <Characters>142399</Characters>
  <Application>Microsoft Office Word</Application>
  <DocSecurity>0</DocSecurity>
  <Lines>1186</Lines>
  <Paragraphs>334</Paragraphs>
  <ScaleCrop>false</ScaleCrop>
  <Company/>
  <LinksUpToDate>false</LinksUpToDate>
  <CharactersWithSpaces>167047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Nash</dc:creator>
  <cp:keywords/>
  <dc:description/>
  <cp:lastModifiedBy>James Nash</cp:lastModifiedBy>
  <cp:revision>20</cp:revision>
  <dcterms:created xsi:type="dcterms:W3CDTF">2025-09-26T01:29:00Z</dcterms:created>
  <dcterms:modified xsi:type="dcterms:W3CDTF">2026-07-17T07:14:00Z</dcterms:modified>
</cp:coreProperties>
</file>